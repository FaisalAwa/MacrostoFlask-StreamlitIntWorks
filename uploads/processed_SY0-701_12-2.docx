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D4F7F" w14:textId="77777777" w:rsidR="00865480" w:rsidRDefault="00865480">
      <w:pPr>
        <w:spacing w:after="0"/>
        <w:jc w:val="center"/>
        <w:rPr>
          <w:rFonts w:ascii="Times New Roman" w:hAnsi="Times New Roman"/>
          <w:b/>
          <w:sz w:val="24"/>
          <w:szCs w:val="24"/>
        </w:rPr>
      </w:pPr>
    </w:p>
    <w:p w14:paraId="213F695F" w14:textId="77777777" w:rsidR="00865480" w:rsidRDefault="00865480">
      <w:pPr>
        <w:spacing w:after="0"/>
        <w:jc w:val="center"/>
        <w:rPr>
          <w:rFonts w:ascii="Times New Roman" w:hAnsi="Times New Roman"/>
          <w:b/>
          <w:sz w:val="24"/>
          <w:szCs w:val="24"/>
        </w:rPr>
      </w:pPr>
    </w:p>
    <w:p w14:paraId="18BA17C3" w14:textId="77777777" w:rsidR="00865480" w:rsidRDefault="00000000">
      <w:pPr>
        <w:spacing w:after="0"/>
        <w:jc w:val="center"/>
        <w:rPr>
          <w:rFonts w:ascii="Times New Roman" w:hAnsi="Times New Roman"/>
          <w:b/>
          <w:sz w:val="24"/>
          <w:szCs w:val="24"/>
        </w:rPr>
      </w:pPr>
      <w:r>
        <w:rPr>
          <w:rFonts w:ascii="Times New Roman" w:hAnsi="Times New Roman"/>
          <w:b/>
          <w:sz w:val="24"/>
          <w:szCs w:val="24"/>
        </w:rPr>
        <w:t>SY0-701</w:t>
      </w:r>
    </w:p>
    <w:p w14:paraId="362E5ACC" w14:textId="77777777" w:rsidR="00865480" w:rsidRDefault="00865480">
      <w:pPr>
        <w:spacing w:after="0"/>
        <w:jc w:val="center"/>
        <w:rPr>
          <w:rFonts w:ascii="Times New Roman" w:hAnsi="Times New Roman"/>
          <w:b/>
          <w:sz w:val="24"/>
          <w:szCs w:val="24"/>
        </w:rPr>
      </w:pPr>
    </w:p>
    <w:p w14:paraId="2B5E1E79" w14:textId="77777777" w:rsidR="00865480" w:rsidRDefault="00000000">
      <w:pPr>
        <w:spacing w:after="0"/>
        <w:jc w:val="center"/>
        <w:rPr>
          <w:rFonts w:ascii="Times New Roman" w:hAnsi="Times New Roman"/>
          <w:b/>
          <w:sz w:val="24"/>
          <w:szCs w:val="24"/>
        </w:rPr>
      </w:pPr>
      <w:r>
        <w:rPr>
          <w:rFonts w:ascii="Times New Roman" w:hAnsi="Times New Roman"/>
          <w:b/>
          <w:sz w:val="24"/>
          <w:szCs w:val="24"/>
        </w:rPr>
        <w:t>CompTIA Security+ Exam 2025</w:t>
      </w:r>
    </w:p>
    <w:p w14:paraId="54C3E40B" w14:textId="77777777" w:rsidR="00865480" w:rsidRDefault="00865480">
      <w:pPr>
        <w:spacing w:after="0"/>
        <w:jc w:val="center"/>
        <w:rPr>
          <w:rFonts w:ascii="Times New Roman" w:hAnsi="Times New Roman"/>
          <w:b/>
          <w:sz w:val="24"/>
          <w:szCs w:val="24"/>
        </w:rPr>
      </w:pPr>
    </w:p>
    <w:p w14:paraId="7A105CE6" w14:textId="77777777" w:rsidR="00865480" w:rsidRDefault="00000000">
      <w:pPr>
        <w:spacing w:after="0"/>
        <w:jc w:val="center"/>
        <w:rPr>
          <w:rFonts w:ascii="Times New Roman" w:hAnsi="Times New Roman"/>
          <w:b/>
          <w:sz w:val="24"/>
          <w:szCs w:val="24"/>
        </w:rPr>
      </w:pPr>
      <w:r>
        <w:rPr>
          <w:rFonts w:ascii="Times New Roman" w:hAnsi="Times New Roman"/>
          <w:b/>
          <w:sz w:val="24"/>
          <w:szCs w:val="24"/>
        </w:rPr>
        <w:t>Version 12.2</w:t>
      </w:r>
    </w:p>
    <w:p w14:paraId="60C8DAC4" w14:textId="77777777" w:rsidR="00865480" w:rsidRDefault="00865480">
      <w:pPr>
        <w:spacing w:after="0"/>
        <w:jc w:val="center"/>
        <w:rPr>
          <w:rFonts w:ascii="Times New Roman" w:hAnsi="Times New Roman"/>
          <w:b/>
          <w:sz w:val="24"/>
          <w:szCs w:val="24"/>
        </w:rPr>
      </w:pPr>
    </w:p>
    <w:p w14:paraId="147D6ABF" w14:textId="77777777" w:rsidR="00865480" w:rsidRDefault="00865480">
      <w:pPr>
        <w:spacing w:after="0"/>
        <w:jc w:val="center"/>
        <w:rPr>
          <w:rFonts w:ascii="Times New Roman" w:hAnsi="Times New Roman"/>
          <w:b/>
          <w:sz w:val="24"/>
          <w:szCs w:val="24"/>
        </w:rPr>
      </w:pPr>
    </w:p>
    <w:p w14:paraId="2A74D730" w14:textId="77777777" w:rsidR="00865480" w:rsidRDefault="00000000">
      <w:pPr>
        <w:spacing w:after="0"/>
        <w:rPr>
          <w:rFonts w:ascii="Times New Roman" w:hAnsi="Times New Roman"/>
          <w:sz w:val="24"/>
          <w:szCs w:val="24"/>
        </w:rPr>
      </w:pPr>
      <w:r>
        <w:t>Question: 1</w:t>
      </w:r>
    </w:p>
    <w:p/>
    <w:p w14:paraId="5F700FF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threat actors is the most likely to be hired by a foreign government to attack critical systems located in other countries?</w:t>
      </w:r>
    </w:p>
    <w:p w14:paraId="6920AA00" w14:textId="77777777" w:rsidR="00865480" w:rsidRDefault="00000000">
      <w:pPr>
        <w:spacing w:after="0"/>
        <w:rPr>
          <w:rFonts w:ascii="Times New Roman" w:hAnsi="Times New Roman"/>
          <w:sz w:val="24"/>
          <w:szCs w:val="24"/>
        </w:rPr>
      </w:pPr>
      <w:r>
        <w:t>A. Hacktivist</w:t>
      </w:r>
    </w:p>
    <w:p w14:paraId="2526C234" w14:textId="77777777" w:rsidR="00865480" w:rsidRDefault="00000000">
      <w:pPr>
        <w:spacing w:after="0"/>
        <w:rPr>
          <w:rFonts w:ascii="Times New Roman" w:hAnsi="Times New Roman"/>
          <w:sz w:val="24"/>
          <w:szCs w:val="24"/>
        </w:rPr>
      </w:pPr>
      <w:r>
        <w:t>B. Whistleblower</w:t>
      </w:r>
    </w:p>
    <w:p w14:paraId="5AF51690" w14:textId="77777777" w:rsidR="00865480" w:rsidRDefault="00000000">
      <w:pPr>
        <w:spacing w:after="0"/>
        <w:rPr>
          <w:rFonts w:ascii="Times New Roman" w:hAnsi="Times New Roman"/>
          <w:sz w:val="24"/>
          <w:szCs w:val="24"/>
        </w:rPr>
      </w:pPr>
      <w:r>
        <w:t>C. Organized crime</w:t>
      </w:r>
    </w:p>
    <w:p w14:paraId="076F6BB5" w14:textId="77777777" w:rsidR="00865480" w:rsidRDefault="00000000">
      <w:pPr>
        <w:spacing w:after="0"/>
        <w:rPr>
          <w:rFonts w:ascii="Times New Roman" w:hAnsi="Times New Roman"/>
          <w:sz w:val="24"/>
          <w:szCs w:val="24"/>
        </w:rPr>
      </w:pPr>
      <w:r>
        <w:t>D. Unskilled attacker</w:t>
      </w:r>
    </w:p>
    <w:p w14:paraId="5883A69D" w14:textId="77777777" w:rsidR="00865480" w:rsidRDefault="00865480">
      <w:pPr>
        <w:spacing w:after="0"/>
        <w:rPr>
          <w:rFonts w:ascii="Times New Roman" w:hAnsi="Times New Roman"/>
          <w:sz w:val="24"/>
          <w:szCs w:val="24"/>
        </w:rPr>
      </w:pPr>
    </w:p>
    <w:p w14:paraId="4D9BC727"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C33EF25" w14:textId="77777777" w:rsidR="00865480" w:rsidRDefault="00000000">
      <w:pPr>
        <w:spacing w:after="0"/>
        <w:rPr>
          <w:rFonts w:ascii="Times New Roman" w:hAnsi="Times New Roman"/>
          <w:sz w:val="24"/>
          <w:szCs w:val="24"/>
        </w:rPr>
      </w:pPr>
      <w:r>
        <w:t>Explanation:</w:t>
      </w:r>
    </w:p>
    <w:p w14:paraId="1F6A3F53" w14:textId="77777777" w:rsidR="00865480" w:rsidRDefault="00000000">
      <w:pPr>
        <w:spacing w:after="0"/>
        <w:rPr>
          <w:rFonts w:ascii="Times New Roman" w:hAnsi="Times New Roman"/>
          <w:sz w:val="24"/>
          <w:szCs w:val="24"/>
        </w:rPr>
      </w:pPr>
      <w:r>
        <w:t>Organized crime is a type of threat actor that is motivated by financial gain and often operates across national borders. Organized crime groups may be hired by foreign governments to conduct cyberattacks on critical systems located in other countries, such as power grids, military networks, or financial institutions. Organized crime groups have the resources, skills, and connections to carry out sophisticated and persistent attacks that can cause significant damage and disruption12. Reference = 1: Threat Actors - CompTIA Security+ SY0-701 - 2.1 2: CompTIA Security+ SY0-701 Certification Study Guide</w:t>
      </w:r>
    </w:p>
    <w:p w14:paraId="4A0C27BF" w14:textId="77777777" w:rsidR="00865480" w:rsidRDefault="00865480">
      <w:pPr>
        <w:spacing w:after="0"/>
        <w:rPr>
          <w:rFonts w:ascii="Times New Roman" w:hAnsi="Times New Roman"/>
          <w:sz w:val="24"/>
          <w:szCs w:val="24"/>
        </w:rPr>
      </w:pPr>
    </w:p>
    <w:p w14:paraId="4F5DA6FF" w14:textId="77777777" w:rsidR="00865480" w:rsidRDefault="00000000">
      <w:pPr>
        <w:spacing w:after="0"/>
        <w:rPr>
          <w:rFonts w:ascii="Times New Roman" w:hAnsi="Times New Roman"/>
          <w:sz w:val="24"/>
          <w:szCs w:val="24"/>
        </w:rPr>
      </w:pPr>
      <w:r>
        <w:t>Question: 2</w:t>
      </w:r>
    </w:p>
    <w:p/>
    <w:p w14:paraId="56DC71F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used to add extra complexity before using a one-way data transformation algorithm?</w:t>
      </w:r>
    </w:p>
    <w:p w14:paraId="620C9E5E" w14:textId="77777777" w:rsidR="00865480" w:rsidRDefault="00000000">
      <w:pPr>
        <w:spacing w:after="0"/>
        <w:rPr>
          <w:rFonts w:ascii="Times New Roman" w:hAnsi="Times New Roman"/>
          <w:sz w:val="24"/>
          <w:szCs w:val="24"/>
        </w:rPr>
      </w:pPr>
      <w:r>
        <w:t>A. Key stretching</w:t>
      </w:r>
    </w:p>
    <w:p w14:paraId="1924583D" w14:textId="77777777" w:rsidR="00865480" w:rsidRDefault="00000000">
      <w:pPr>
        <w:spacing w:after="0"/>
        <w:rPr>
          <w:rFonts w:ascii="Times New Roman" w:hAnsi="Times New Roman"/>
          <w:sz w:val="24"/>
          <w:szCs w:val="24"/>
        </w:rPr>
      </w:pPr>
      <w:r>
        <w:t>B. Data masking</w:t>
      </w:r>
    </w:p>
    <w:p w14:paraId="2259D8B4" w14:textId="77777777" w:rsidR="00865480" w:rsidRDefault="00000000">
      <w:pPr>
        <w:spacing w:after="0"/>
        <w:rPr>
          <w:rFonts w:ascii="Times New Roman" w:hAnsi="Times New Roman"/>
          <w:sz w:val="24"/>
          <w:szCs w:val="24"/>
        </w:rPr>
      </w:pPr>
      <w:r>
        <w:t>C. Steganography</w:t>
      </w:r>
    </w:p>
    <w:p w14:paraId="6BDB423C" w14:textId="77777777" w:rsidR="00865480" w:rsidRDefault="00000000">
      <w:pPr>
        <w:spacing w:after="0"/>
        <w:rPr>
          <w:rFonts w:ascii="Times New Roman" w:hAnsi="Times New Roman"/>
          <w:sz w:val="24"/>
          <w:szCs w:val="24"/>
        </w:rPr>
      </w:pPr>
      <w:r>
        <w:t>D. Salting</w:t>
      </w:r>
    </w:p>
    <w:p w14:paraId="5588F7A0" w14:textId="77777777" w:rsidR="00865480" w:rsidRDefault="00865480">
      <w:pPr>
        <w:spacing w:after="0"/>
        <w:rPr>
          <w:rFonts w:ascii="Times New Roman" w:hAnsi="Times New Roman"/>
          <w:sz w:val="24"/>
          <w:szCs w:val="24"/>
        </w:rPr>
      </w:pPr>
    </w:p>
    <w:p w14:paraId="02908A79"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E1CF329" w14:textId="77777777" w:rsidR="00865480" w:rsidRDefault="00000000">
      <w:pPr>
        <w:spacing w:after="0"/>
        <w:rPr>
          <w:rFonts w:ascii="Times New Roman" w:hAnsi="Times New Roman"/>
          <w:sz w:val="24"/>
          <w:szCs w:val="24"/>
        </w:rPr>
      </w:pPr>
      <w:r>
        <w:t>Explanation:</w:t>
      </w:r>
    </w:p>
    <w:p w14:paraId="37A9565F" w14:textId="77777777" w:rsidR="00865480" w:rsidRDefault="00000000">
      <w:pPr>
        <w:spacing w:after="0"/>
        <w:rPr>
          <w:rFonts w:ascii="Times New Roman" w:hAnsi="Times New Roman"/>
          <w:sz w:val="24"/>
          <w:szCs w:val="24"/>
        </w:rPr>
      </w:pPr>
      <w:r>
        <w:t>Salting is the process of adding extra random data to a password or other data before applying a one-way data transformation algorithm, such as a hash function. Salting increases the complexity and randomness of the input data, making it harder for attackers to guess or crack the original data using precomputed tables or brute force methods. Salting also helps prevent identical passwords from producing identical hash values, which could reveal the passwords to attackers who have access to the hashed data. Salting is commonly used to protect passwords stored in databases or transmitted over networks. Reference =</w:t>
      </w:r>
    </w:p>
    <w:p w14:paraId="76634942" w14:textId="77777777" w:rsidR="00865480" w:rsidRDefault="00000000">
      <w:pPr>
        <w:spacing w:after="0"/>
        <w:rPr>
          <w:rFonts w:ascii="Times New Roman" w:hAnsi="Times New Roman"/>
          <w:sz w:val="24"/>
          <w:szCs w:val="24"/>
        </w:rPr>
      </w:pPr>
      <w:r>
        <w:t>Passwords technical overview</w:t>
      </w:r>
    </w:p>
    <w:p w14:paraId="59FE6582" w14:textId="77777777" w:rsidR="00865480" w:rsidRDefault="00000000">
      <w:pPr>
        <w:spacing w:after="0"/>
        <w:rPr>
          <w:rFonts w:ascii="Times New Roman" w:hAnsi="Times New Roman"/>
          <w:sz w:val="24"/>
          <w:szCs w:val="24"/>
        </w:rPr>
      </w:pPr>
      <w:r>
        <w:t>Encryption, hashing, salting – what’s the difference?</w:t>
      </w:r>
    </w:p>
    <w:p w14:paraId="0F8901DF" w14:textId="77777777" w:rsidR="00865480" w:rsidRDefault="00000000">
      <w:pPr>
        <w:spacing w:after="0"/>
        <w:rPr>
          <w:rFonts w:ascii="Times New Roman" w:hAnsi="Times New Roman"/>
          <w:sz w:val="24"/>
          <w:szCs w:val="24"/>
        </w:rPr>
      </w:pPr>
      <w:r>
        <w:t>Salt (cryptography)</w:t>
      </w:r>
    </w:p>
    <w:p w14:paraId="16199318" w14:textId="77777777" w:rsidR="00865480" w:rsidRDefault="00865480">
      <w:pPr>
        <w:spacing w:after="0"/>
        <w:rPr>
          <w:rFonts w:ascii="Times New Roman" w:hAnsi="Times New Roman"/>
          <w:sz w:val="24"/>
          <w:szCs w:val="24"/>
        </w:rPr>
      </w:pPr>
    </w:p>
    <w:p w14:paraId="6E2CB358" w14:textId="77777777" w:rsidR="00865480" w:rsidRDefault="00865480">
      <w:pPr>
        <w:spacing w:after="0"/>
        <w:rPr>
          <w:rFonts w:ascii="Times New Roman" w:hAnsi="Times New Roman"/>
          <w:sz w:val="24"/>
          <w:szCs w:val="24"/>
        </w:rPr>
      </w:pPr>
    </w:p>
    <w:p w14:paraId="43E91694" w14:textId="77777777" w:rsidR="00865480" w:rsidRDefault="00000000">
      <w:pPr>
        <w:spacing w:after="0"/>
        <w:rPr>
          <w:rFonts w:ascii="Times New Roman" w:hAnsi="Times New Roman"/>
          <w:sz w:val="24"/>
          <w:szCs w:val="24"/>
        </w:rPr>
      </w:pPr>
      <w:r>
        <w:t>Question: 3</w:t>
      </w:r>
    </w:p>
    <w:p/>
    <w:p w14:paraId="6013FCE9" w14:textId="77777777" w:rsidR="00865480" w:rsidRDefault="00000000">
      <w:pPr>
        <w:spacing w:after="0"/>
        <w:rPr>
          <w:rFonts w:ascii="Times New Roman" w:hAnsi="Times New Roman"/>
          <w:sz w:val="24"/>
          <w:szCs w:val="24"/>
        </w:rPr>
      </w:pPr>
      <w:r>
        <w:rPr>
          <w:rFonts w:ascii="Times New Roman" w:hAnsi="Times New Roman"/>
          <w:sz w:val="24"/>
          <w:szCs w:val="24"/>
        </w:rPr>
        <w:t>An employee clicked a link in an email from a payment website that asked the employee to update contact information. The employee entered the log-in information but received a “page not found” error message. Which of the following types of social engineering attacks occurred?</w:t>
      </w:r>
    </w:p>
    <w:p w14:paraId="79DA6BFB" w14:textId="77777777" w:rsidR="00865480" w:rsidRDefault="00000000">
      <w:pPr>
        <w:spacing w:after="0"/>
        <w:rPr>
          <w:rFonts w:ascii="Times New Roman" w:hAnsi="Times New Roman"/>
          <w:sz w:val="24"/>
          <w:szCs w:val="24"/>
        </w:rPr>
      </w:pPr>
      <w:r>
        <w:t>A. Brand impersonation</w:t>
      </w:r>
    </w:p>
    <w:p w14:paraId="4B6D6741" w14:textId="77777777" w:rsidR="00865480" w:rsidRDefault="00000000">
      <w:pPr>
        <w:spacing w:after="0"/>
        <w:rPr>
          <w:rFonts w:ascii="Times New Roman" w:hAnsi="Times New Roman"/>
          <w:sz w:val="24"/>
          <w:szCs w:val="24"/>
        </w:rPr>
      </w:pPr>
      <w:r>
        <w:t>B. Pretexting</w:t>
      </w:r>
    </w:p>
    <w:p w14:paraId="3F1F182F" w14:textId="77777777" w:rsidR="00865480" w:rsidRDefault="00000000">
      <w:pPr>
        <w:spacing w:after="0"/>
        <w:rPr>
          <w:rFonts w:ascii="Times New Roman" w:hAnsi="Times New Roman"/>
          <w:sz w:val="24"/>
          <w:szCs w:val="24"/>
        </w:rPr>
      </w:pPr>
      <w:r>
        <w:t>C. Typosquatting</w:t>
      </w:r>
    </w:p>
    <w:p w14:paraId="26EF884F" w14:textId="77777777" w:rsidR="00865480" w:rsidRDefault="00000000">
      <w:pPr>
        <w:spacing w:after="0"/>
        <w:rPr>
          <w:rFonts w:ascii="Times New Roman" w:hAnsi="Times New Roman"/>
          <w:sz w:val="24"/>
          <w:szCs w:val="24"/>
        </w:rPr>
      </w:pPr>
      <w:r>
        <w:t>D. Phishing</w:t>
      </w:r>
    </w:p>
    <w:p w14:paraId="4E4D123E" w14:textId="77777777" w:rsidR="00865480" w:rsidRDefault="00865480">
      <w:pPr>
        <w:spacing w:after="0"/>
        <w:rPr>
          <w:rFonts w:ascii="Times New Roman" w:hAnsi="Times New Roman"/>
          <w:sz w:val="24"/>
          <w:szCs w:val="24"/>
        </w:rPr>
      </w:pPr>
    </w:p>
    <w:p w14:paraId="7DC1C2AA"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D55F46A" w14:textId="77777777" w:rsidR="00865480" w:rsidRDefault="00000000">
      <w:pPr>
        <w:spacing w:after="0"/>
        <w:rPr>
          <w:rFonts w:ascii="Times New Roman" w:hAnsi="Times New Roman"/>
          <w:sz w:val="24"/>
          <w:szCs w:val="24"/>
        </w:rPr>
      </w:pPr>
      <w:r>
        <w:t>Explanation:</w:t>
      </w:r>
    </w:p>
    <w:p w14:paraId="358E3557" w14:textId="77777777" w:rsidR="00865480" w:rsidRDefault="00000000">
      <w:pPr>
        <w:spacing w:after="0"/>
        <w:rPr>
          <w:rFonts w:ascii="Times New Roman" w:hAnsi="Times New Roman"/>
          <w:sz w:val="24"/>
          <w:szCs w:val="24"/>
        </w:rPr>
      </w:pPr>
      <w:r>
        <w:t>Phishing is a type of social engineering attack that involves sending fraudulent emails that appear to be from legitimate sources, such as payment websites, banks, or other trusted entities. The goal of phishing is to trick the recipients into clicking on malicious links, opening malicious attachments, or providing sensitive information, such as log-in credentials, personal data, or financial details. In this scenario, the employee received an email from a payment website that asked the employee to update contact information. The email contained a link that directed the employee to a fake website that mimicked the appearance of the real one. The employee entered the log-in information, but received a “page not found” error message. This indicates that the employee fell victim to a phishing attack, and the attacker may have captured the employee’s credentials for the payment website. Reference = Other Social Engineering Attacks – CompTIA Security+ SY0-701 – 2.2, CompTIA Security+: Social Engineering Techniques &amp; Other Attack … - NICCS, [CompTIA Security+ Study Guide with over 500 Practice Test Questions: Exam SY0-701, 9th Edition]</w:t>
      </w:r>
    </w:p>
    <w:p w14:paraId="2BA1123D" w14:textId="77777777" w:rsidR="00865480" w:rsidRDefault="00865480">
      <w:pPr>
        <w:spacing w:after="0"/>
        <w:rPr>
          <w:rFonts w:ascii="Times New Roman" w:hAnsi="Times New Roman"/>
          <w:sz w:val="24"/>
          <w:szCs w:val="24"/>
        </w:rPr>
      </w:pPr>
    </w:p>
    <w:p w14:paraId="5D457A83" w14:textId="77777777" w:rsidR="00865480" w:rsidRDefault="00000000">
      <w:pPr>
        <w:spacing w:after="0"/>
        <w:rPr>
          <w:rFonts w:ascii="Times New Roman" w:hAnsi="Times New Roman"/>
          <w:sz w:val="24"/>
          <w:szCs w:val="24"/>
        </w:rPr>
      </w:pPr>
      <w:r>
        <w:t>Question: 4</w:t>
      </w:r>
    </w:p>
    <w:p/>
    <w:p w14:paraId="4D79D0F3" w14:textId="77777777" w:rsidR="00865480" w:rsidRDefault="00000000">
      <w:pPr>
        <w:spacing w:after="0"/>
        <w:rPr>
          <w:rFonts w:ascii="Times New Roman" w:hAnsi="Times New Roman"/>
          <w:sz w:val="24"/>
          <w:szCs w:val="24"/>
        </w:rPr>
      </w:pPr>
      <w:r>
        <w:rPr>
          <w:rFonts w:ascii="Times New Roman" w:hAnsi="Times New Roman"/>
          <w:sz w:val="24"/>
          <w:szCs w:val="24"/>
        </w:rPr>
        <w:t>A data administrator is configuring authentication for a SaaS application and would like to reduce the number of credentials employees need to maintain. The company prefers to use domain credentials to access new SaaS applications. Which of the following methods would allow this functionality?</w:t>
      </w:r>
    </w:p>
    <w:p w14:paraId="5551E08E" w14:textId="77777777" w:rsidR="00865480" w:rsidRDefault="00000000">
      <w:pPr>
        <w:spacing w:after="0"/>
        <w:rPr>
          <w:rFonts w:ascii="Times New Roman" w:hAnsi="Times New Roman"/>
          <w:sz w:val="24"/>
          <w:szCs w:val="24"/>
        </w:rPr>
      </w:pPr>
      <w:r>
        <w:t>A. SSO</w:t>
      </w:r>
    </w:p>
    <w:p w14:paraId="41207F1A" w14:textId="77777777" w:rsidR="00865480" w:rsidRDefault="00000000">
      <w:pPr>
        <w:spacing w:after="0"/>
        <w:rPr>
          <w:rFonts w:ascii="Times New Roman" w:hAnsi="Times New Roman"/>
          <w:sz w:val="24"/>
          <w:szCs w:val="24"/>
        </w:rPr>
      </w:pPr>
      <w:r>
        <w:t>B. LEAP</w:t>
      </w:r>
    </w:p>
    <w:p w14:paraId="16B8E848" w14:textId="77777777" w:rsidR="00865480" w:rsidRDefault="00000000">
      <w:pPr>
        <w:spacing w:after="0"/>
        <w:rPr>
          <w:rFonts w:ascii="Times New Roman" w:hAnsi="Times New Roman"/>
          <w:sz w:val="24"/>
          <w:szCs w:val="24"/>
        </w:rPr>
      </w:pPr>
      <w:r>
        <w:t>C. MFA</w:t>
      </w:r>
    </w:p>
    <w:p w14:paraId="4EB3D1D8" w14:textId="77777777" w:rsidR="00865480" w:rsidRDefault="00000000">
      <w:pPr>
        <w:spacing w:after="0"/>
        <w:rPr>
          <w:rFonts w:ascii="Times New Roman" w:hAnsi="Times New Roman"/>
          <w:sz w:val="24"/>
          <w:szCs w:val="24"/>
        </w:rPr>
      </w:pPr>
      <w:r>
        <w:t>D. PEAP</w:t>
      </w:r>
    </w:p>
    <w:p w14:paraId="63863471" w14:textId="77777777" w:rsidR="00865480" w:rsidRDefault="00865480">
      <w:pPr>
        <w:spacing w:after="0"/>
        <w:rPr>
          <w:rFonts w:ascii="Times New Roman" w:hAnsi="Times New Roman"/>
          <w:sz w:val="24"/>
          <w:szCs w:val="24"/>
        </w:rPr>
      </w:pPr>
    </w:p>
    <w:p w14:paraId="2E96BF40"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833B8D0" w14:textId="77777777" w:rsidR="00865480" w:rsidRDefault="00000000">
      <w:pPr>
        <w:spacing w:after="0"/>
        <w:rPr>
          <w:rFonts w:ascii="Times New Roman" w:hAnsi="Times New Roman"/>
          <w:sz w:val="24"/>
          <w:szCs w:val="24"/>
        </w:rPr>
      </w:pPr>
      <w:r>
        <w:t>Explanation:</w:t>
      </w:r>
    </w:p>
    <w:p w14:paraId="2345F71B" w14:textId="77777777" w:rsidR="00865480" w:rsidRDefault="00000000">
      <w:pPr>
        <w:spacing w:after="0"/>
        <w:rPr>
          <w:rFonts w:ascii="Times New Roman" w:hAnsi="Times New Roman"/>
          <w:sz w:val="24"/>
          <w:szCs w:val="24"/>
        </w:rPr>
      </w:pPr>
      <w:r>
        <w:t>SSO stands for single sign-on, which is a method of authentication that allows users to access multiple applications or services with one set of credentials. SSO reduces the number of credentials employees need to maintain and simplifies the login process. SSO can also improve security by reducing the risk of password reuse, phishing, and credential theft. SSO can be implemented using various protocols, such as SAML, OAuth, OpenID Connect, and Kerberos, that enable the exchange of authentication information between different domains or systems. SSO is commonly used for accessing SaaS applications, such as Office 365, Google Workspace, Salesforce, and others, using domain credentials123.</w:t>
      </w:r>
    </w:p>
    <w:p w14:paraId="4E257DBB" w14:textId="77777777" w:rsidR="00865480" w:rsidRDefault="00000000">
      <w:pPr>
        <w:spacing w:after="0"/>
        <w:rPr>
          <w:rFonts w:ascii="Times New Roman" w:hAnsi="Times New Roman"/>
          <w:sz w:val="24"/>
          <w:szCs w:val="24"/>
        </w:rPr>
      </w:pPr>
      <w:r>
        <w:t>B. LEAP stands for Lightweight Extensible Authentication Protocol, which is a Cisco proprietary protocol that provides authentication for wireless networks. LEAP is not related to SaaS applications or domain credentials4.</w:t>
      </w:r>
    </w:p>
    <w:p w14:paraId="0F554E3F" w14:textId="77777777" w:rsidR="00865480" w:rsidRDefault="00000000">
      <w:pPr>
        <w:spacing w:after="0"/>
        <w:rPr>
          <w:rFonts w:ascii="Times New Roman" w:hAnsi="Times New Roman"/>
          <w:sz w:val="24"/>
          <w:szCs w:val="24"/>
        </w:rPr>
      </w:pPr>
      <w:r>
        <w:t>C. MFA stands for multi-factor authentication, which is a method of authentication that requires users to provide two or more pieces of evidence to prove their identity. MFA can enhance security by adding an extra layer of protection beyond passwords, such as tokens, biometrics, or codes. MFA is not related to SaaS applications or domain credentials, but it can be used in conjunction with SSO.</w:t>
      </w:r>
    </w:p>
    <w:p w14:paraId="56A77C29" w14:textId="77777777" w:rsidR="00865480" w:rsidRDefault="00000000">
      <w:pPr>
        <w:spacing w:after="0"/>
        <w:rPr>
          <w:rFonts w:ascii="Times New Roman" w:hAnsi="Times New Roman"/>
          <w:sz w:val="24"/>
          <w:szCs w:val="24"/>
        </w:rPr>
      </w:pPr>
      <w:r>
        <w:t>D. PEAP stands for Protected Extensible Authentication Protocol, which is a protocol that provides secure authentication for wireless networks. PEAP uses TLS to create an encrypted tunnel between the client and the server, and then uses another authentication method, such as MS-CHAPv2 or EAP-GTC, to verify the user’s identity. PEAP is not related to SaaS applications or domain credentials.</w:t>
      </w:r>
    </w:p>
    <w:p w14:paraId="7253105A" w14:textId="77777777" w:rsidR="00865480" w:rsidRDefault="00000000">
      <w:pPr>
        <w:spacing w:after="0"/>
        <w:rPr>
          <w:rFonts w:ascii="Times New Roman" w:hAnsi="Times New Roman"/>
          <w:sz w:val="24"/>
          <w:szCs w:val="24"/>
        </w:rPr>
      </w:pPr>
      <w:r>
        <w:t>Reference = 1: Security+ (SY0-701) Certification Study Guide | CompTIA IT Certifications 2: What is Single Sign-On (SSO)? - Definition from WhatIs.com 3: Single sign-on - Wikipedia 4: Lightweight Extensible Authentication Protocol - Wikipedia : What is Multi-Factor Authentication (MFA)? - Definition from WhatIs.com : Protected Extensible Authentication Protocol - Wikipedia</w:t>
      </w:r>
    </w:p>
    <w:p w14:paraId="77A73644" w14:textId="77777777" w:rsidR="00865480" w:rsidRDefault="00865480">
      <w:pPr>
        <w:spacing w:after="0"/>
        <w:rPr>
          <w:rFonts w:ascii="Times New Roman" w:hAnsi="Times New Roman"/>
          <w:sz w:val="24"/>
          <w:szCs w:val="24"/>
        </w:rPr>
      </w:pPr>
    </w:p>
    <w:p w14:paraId="64D9CC5B" w14:textId="77777777" w:rsidR="00865480" w:rsidRDefault="00865480">
      <w:pPr>
        <w:spacing w:after="0"/>
        <w:rPr>
          <w:rFonts w:ascii="Times New Roman" w:hAnsi="Times New Roman"/>
          <w:sz w:val="24"/>
          <w:szCs w:val="24"/>
        </w:rPr>
      </w:pPr>
    </w:p>
    <w:p w14:paraId="1281B06E" w14:textId="77777777" w:rsidR="00865480" w:rsidRDefault="00000000">
      <w:pPr>
        <w:spacing w:after="0"/>
        <w:rPr>
          <w:rFonts w:ascii="Times New Roman" w:hAnsi="Times New Roman"/>
          <w:sz w:val="24"/>
          <w:szCs w:val="24"/>
        </w:rPr>
      </w:pPr>
      <w:r>
        <w:t>Question: 5</w:t>
      </w:r>
    </w:p>
    <w:p/>
    <w:p w14:paraId="145A189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scenarios describes a possible business email compromise attack?</w:t>
      </w:r>
    </w:p>
    <w:p w14:paraId="5F6F4920" w14:textId="77777777" w:rsidR="00865480" w:rsidRDefault="00000000">
      <w:pPr>
        <w:spacing w:after="0"/>
        <w:rPr>
          <w:rFonts w:ascii="Times New Roman" w:hAnsi="Times New Roman"/>
          <w:sz w:val="24"/>
          <w:szCs w:val="24"/>
        </w:rPr>
      </w:pPr>
      <w:r>
        <w:t>A. An employee receives a gift card request in an email that has an executive's name in the display field of the email.</w:t>
      </w:r>
    </w:p>
    <w:p w14:paraId="4B5547C3" w14:textId="77777777" w:rsidR="00865480" w:rsidRDefault="00000000">
      <w:pPr>
        <w:spacing w:after="0"/>
        <w:rPr>
          <w:rFonts w:ascii="Times New Roman" w:hAnsi="Times New Roman"/>
          <w:sz w:val="24"/>
          <w:szCs w:val="24"/>
        </w:rPr>
      </w:pPr>
      <w:r>
        <w:t>B. Employees who open an email attachment receive messages demanding payment in order to access files.</w:t>
      </w:r>
    </w:p>
    <w:p w14:paraId="21AED657" w14:textId="77777777" w:rsidR="00865480" w:rsidRDefault="00000000">
      <w:pPr>
        <w:spacing w:after="0"/>
        <w:rPr>
          <w:rFonts w:ascii="Times New Roman" w:hAnsi="Times New Roman"/>
          <w:sz w:val="24"/>
          <w:szCs w:val="24"/>
        </w:rPr>
      </w:pPr>
      <w:r>
        <w:t>C. A service desk employee receives an email from the HR director asking for log-in credentials to a cloud administrator account.</w:t>
      </w:r>
    </w:p>
    <w:p w14:paraId="4B617A8E" w14:textId="77777777" w:rsidR="00865480" w:rsidRDefault="00000000">
      <w:pPr>
        <w:spacing w:after="0"/>
        <w:rPr>
          <w:rFonts w:ascii="Times New Roman" w:hAnsi="Times New Roman"/>
          <w:sz w:val="24"/>
          <w:szCs w:val="24"/>
        </w:rPr>
      </w:pPr>
      <w:r>
        <w:t>D. An employee receives an email with a link to a phishing site that is designed to look like the company's email portal.</w:t>
      </w:r>
    </w:p>
    <w:p w14:paraId="75A78734" w14:textId="77777777" w:rsidR="00865480" w:rsidRDefault="00865480">
      <w:pPr>
        <w:spacing w:after="0"/>
        <w:rPr>
          <w:rFonts w:ascii="Times New Roman" w:hAnsi="Times New Roman"/>
          <w:sz w:val="24"/>
          <w:szCs w:val="24"/>
        </w:rPr>
      </w:pPr>
    </w:p>
    <w:p w14:paraId="36FACC21"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E75D9BD" w14:textId="77777777" w:rsidR="00865480" w:rsidRDefault="00000000">
      <w:pPr>
        <w:spacing w:after="0"/>
        <w:rPr>
          <w:rFonts w:ascii="Times New Roman" w:hAnsi="Times New Roman"/>
          <w:sz w:val="24"/>
          <w:szCs w:val="24"/>
        </w:rPr>
      </w:pPr>
      <w:r>
        <w:t>Explanation:</w:t>
      </w:r>
    </w:p>
    <w:p w14:paraId="1A2F1A01" w14:textId="77777777" w:rsidR="00865480" w:rsidRDefault="00000000">
      <w:pPr>
        <w:spacing w:after="0"/>
        <w:rPr>
          <w:rFonts w:ascii="Times New Roman" w:hAnsi="Times New Roman"/>
          <w:sz w:val="24"/>
          <w:szCs w:val="24"/>
        </w:rPr>
      </w:pPr>
      <w:r>
        <w:t>A business email compromise (BEC) attack is a type of phishing attack that targets employees who have access to company funds or sensitive information. The attacker impersonates a trusted person, such as an executive, a vendor, or a client, and requests a fraudulent payment, a wire transfer, or confidential data. The attacker often uses social engineering techniques, such as urgency, pressure, or familiarity, to convince the victim to comply with the request12.</w:t>
      </w:r>
    </w:p>
    <w:p w14:paraId="1C0552E3" w14:textId="77777777" w:rsidR="00865480" w:rsidRDefault="00000000">
      <w:pPr>
        <w:spacing w:after="0"/>
        <w:rPr>
          <w:rFonts w:ascii="Times New Roman" w:hAnsi="Times New Roman"/>
          <w:sz w:val="24"/>
          <w:szCs w:val="24"/>
        </w:rPr>
      </w:pPr>
      <w:r>
        <w:t>In this scenario, option A describes a possible BEC attack, where an employee receives a gift card request in an email that has an executive’s name in the display field of the email. The email may look like it is coming from the executive, but the actual email address may be spoofed or compromised. The attacker may claim that the gift cards are needed for a business purpose, such as rewarding employees or clients, and ask the employee to purchase them and send the codes. This is a common tactic used by BEC attackers to steal money from unsuspecting victims34.</w:t>
      </w:r>
    </w:p>
    <w:p w14:paraId="13497CA0" w14:textId="77777777" w:rsidR="00865480" w:rsidRDefault="00000000">
      <w:pPr>
        <w:spacing w:after="0"/>
        <w:rPr>
          <w:rFonts w:ascii="Times New Roman" w:hAnsi="Times New Roman"/>
          <w:sz w:val="24"/>
          <w:szCs w:val="24"/>
        </w:rPr>
      </w:pPr>
      <w:r>
        <w:t>Option B describes a possible ransomware attack, where malicious software encrypts the files on a device and demands a ransom for the decryption key. Option C describes a possible credential harvesting attack, where an attacker tries to obtain the login information of a privileged account by posing as a legitimate authority. Option D describes a possible phishing attack, where an attacker tries to lure the victim to a fake website that mimics the company’s email portal and capture their credentials. These are all types of cyberattacks, but they are not examples of BEC attacks. Reference = 1: Business Email Compromise - CompTIA Security+ SY0-701 - 2.2 2: CompTIA Security+ SY0-701 Certification Study Guide 3: Business Email Compromise: The 12 Billion Dollar Scam 4: TOTAL: CompTIA Security+ Cert (SY0-701) | Udemy</w:t>
      </w:r>
    </w:p>
    <w:p w14:paraId="053EB569" w14:textId="77777777" w:rsidR="00865480" w:rsidRDefault="00865480">
      <w:pPr>
        <w:spacing w:after="0"/>
        <w:rPr>
          <w:rFonts w:ascii="Times New Roman" w:hAnsi="Times New Roman"/>
          <w:sz w:val="24"/>
          <w:szCs w:val="24"/>
        </w:rPr>
      </w:pPr>
    </w:p>
    <w:p w14:paraId="51C221DC" w14:textId="77777777" w:rsidR="00865480" w:rsidRDefault="00865480">
      <w:pPr>
        <w:spacing w:after="0"/>
        <w:rPr>
          <w:rFonts w:ascii="Times New Roman" w:hAnsi="Times New Roman"/>
          <w:sz w:val="24"/>
          <w:szCs w:val="24"/>
        </w:rPr>
      </w:pPr>
    </w:p>
    <w:p w14:paraId="1F99CEEA" w14:textId="77777777" w:rsidR="00865480" w:rsidRDefault="00000000">
      <w:pPr>
        <w:spacing w:after="0"/>
        <w:rPr>
          <w:rFonts w:ascii="Times New Roman" w:hAnsi="Times New Roman"/>
          <w:sz w:val="24"/>
          <w:szCs w:val="24"/>
        </w:rPr>
      </w:pPr>
      <w:r>
        <w:t>Question: 6</w:t>
      </w:r>
    </w:p>
    <w:p/>
    <w:p w14:paraId="6AA3A040" w14:textId="77777777" w:rsidR="00865480" w:rsidRDefault="00000000">
      <w:pPr>
        <w:spacing w:after="0"/>
        <w:rPr>
          <w:rFonts w:ascii="Times New Roman" w:hAnsi="Times New Roman"/>
          <w:sz w:val="24"/>
          <w:szCs w:val="24"/>
        </w:rPr>
      </w:pPr>
      <w:r>
        <w:rPr>
          <w:rFonts w:ascii="Times New Roman" w:hAnsi="Times New Roman"/>
          <w:sz w:val="24"/>
          <w:szCs w:val="24"/>
        </w:rPr>
        <w:t>A company prevented direct access from the database administrators’ workstations to the network segment that contains database servers. Which of the following should a database administrator use to access the database servers?</w:t>
      </w:r>
    </w:p>
    <w:p w14:paraId="2247AEC3" w14:textId="77777777" w:rsidR="00865480" w:rsidRDefault="00000000">
      <w:pPr>
        <w:spacing w:after="0"/>
        <w:rPr>
          <w:rFonts w:ascii="Times New Roman" w:hAnsi="Times New Roman"/>
          <w:sz w:val="24"/>
          <w:szCs w:val="24"/>
        </w:rPr>
      </w:pPr>
      <w:r>
        <w:t>A. Jump server</w:t>
      </w:r>
    </w:p>
    <w:p w14:paraId="33083DD1" w14:textId="77777777" w:rsidR="00865480" w:rsidRDefault="00000000">
      <w:pPr>
        <w:spacing w:after="0"/>
        <w:rPr>
          <w:rFonts w:ascii="Times New Roman" w:hAnsi="Times New Roman"/>
          <w:sz w:val="24"/>
          <w:szCs w:val="24"/>
        </w:rPr>
      </w:pPr>
      <w:r>
        <w:t>B. RADIUS</w:t>
      </w:r>
    </w:p>
    <w:p w14:paraId="5E383FA2" w14:textId="77777777" w:rsidR="00865480" w:rsidRDefault="00000000">
      <w:pPr>
        <w:spacing w:after="0"/>
        <w:rPr>
          <w:rFonts w:ascii="Times New Roman" w:hAnsi="Times New Roman"/>
          <w:sz w:val="24"/>
          <w:szCs w:val="24"/>
        </w:rPr>
      </w:pPr>
      <w:r>
        <w:t>C. HSM</w:t>
      </w:r>
    </w:p>
    <w:p w14:paraId="2EEE1959" w14:textId="77777777" w:rsidR="00865480" w:rsidRDefault="00000000">
      <w:pPr>
        <w:spacing w:after="0"/>
        <w:rPr>
          <w:rFonts w:ascii="Times New Roman" w:hAnsi="Times New Roman"/>
          <w:sz w:val="24"/>
          <w:szCs w:val="24"/>
        </w:rPr>
      </w:pPr>
      <w:r>
        <w:t>D. Load balancer</w:t>
      </w:r>
    </w:p>
    <w:p w14:paraId="7F4F2998" w14:textId="77777777" w:rsidR="00865480" w:rsidRDefault="00865480">
      <w:pPr>
        <w:spacing w:after="0"/>
        <w:rPr>
          <w:rFonts w:ascii="Times New Roman" w:hAnsi="Times New Roman"/>
          <w:sz w:val="24"/>
          <w:szCs w:val="24"/>
        </w:rPr>
      </w:pPr>
    </w:p>
    <w:p w14:paraId="1AFBAA40"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3BF20CE" w14:textId="77777777" w:rsidR="00865480" w:rsidRDefault="00000000">
      <w:pPr>
        <w:spacing w:after="0"/>
        <w:rPr>
          <w:rFonts w:ascii="Times New Roman" w:hAnsi="Times New Roman"/>
          <w:sz w:val="24"/>
          <w:szCs w:val="24"/>
        </w:rPr>
      </w:pPr>
      <w:r>
        <w:t>Explanation:</w:t>
      </w:r>
    </w:p>
    <w:p w14:paraId="165A6A96" w14:textId="77777777" w:rsidR="00865480" w:rsidRDefault="00000000">
      <w:pPr>
        <w:spacing w:after="0"/>
        <w:rPr>
          <w:rFonts w:ascii="Times New Roman" w:hAnsi="Times New Roman"/>
          <w:sz w:val="24"/>
          <w:szCs w:val="24"/>
        </w:rPr>
      </w:pPr>
      <w:r>
        <w:t>A jump server is a device or virtual machine that acts as an intermediary between a user’s workstation and a remote network segment. A jump server can be used to securely access servers or devices that are not directly reachable from the user’s workstation, such as database servers. A jump server can also provide audit logs and access control for the remote connections. A jump server is also known as a jump box or a jump host12.</w:t>
      </w:r>
    </w:p>
    <w:p w14:paraId="25B7B79D" w14:textId="77777777" w:rsidR="00865480" w:rsidRDefault="00000000">
      <w:pPr>
        <w:spacing w:after="0"/>
        <w:rPr>
          <w:rFonts w:ascii="Times New Roman" w:hAnsi="Times New Roman"/>
          <w:sz w:val="24"/>
          <w:szCs w:val="24"/>
        </w:rPr>
      </w:pPr>
      <w:r>
        <w:t>RADIUS is a protocol for authentication, authorization, and accounting of network access. RADIUS is not a device or a method to access remote servers, but rather a way to verify the identity and permissions of users or devices that request network access34.</w:t>
      </w:r>
    </w:p>
    <w:p w14:paraId="140BC194" w14:textId="77777777" w:rsidR="00865480" w:rsidRDefault="00000000">
      <w:pPr>
        <w:spacing w:after="0"/>
        <w:rPr>
          <w:rFonts w:ascii="Times New Roman" w:hAnsi="Times New Roman"/>
          <w:sz w:val="24"/>
          <w:szCs w:val="24"/>
        </w:rPr>
      </w:pPr>
      <w:r>
        <w:t>HSM is an acronym for Hardware Security Module, which is a physical device that provides secure storage and generation of cryptographic keys. HSMs are used to protect sensitive data and applications, such as digital signatures, encryption, and authentication. HSMs are not used to access remote servers, but rather to enhance the security of the data and applications that reside on them5 .</w:t>
      </w:r>
    </w:p>
    <w:p w14:paraId="220DFF71" w14:textId="77777777" w:rsidR="00865480" w:rsidRDefault="00000000">
      <w:pPr>
        <w:spacing w:after="0"/>
        <w:rPr>
          <w:rFonts w:ascii="Times New Roman" w:hAnsi="Times New Roman"/>
          <w:sz w:val="24"/>
          <w:szCs w:val="24"/>
        </w:rPr>
      </w:pPr>
      <w:r>
        <w:t>A load balancer is a device or software that distributes network traffic across multiple servers or devices, based on criteria such as availability, performance, or capacity. A load balancer can improve the scalability, reliability, and efficiency of network services, such as web servers, application servers, or database servers. A load balancer is not used to access remote servers, but rather to optimize the delivery of the services that run on them . Reference =</w:t>
      </w:r>
    </w:p>
    <w:p w14:paraId="0E0D6021" w14:textId="77777777" w:rsidR="00865480" w:rsidRDefault="00000000">
      <w:pPr>
        <w:spacing w:after="0"/>
        <w:rPr>
          <w:rFonts w:ascii="Times New Roman" w:hAnsi="Times New Roman"/>
          <w:sz w:val="24"/>
          <w:szCs w:val="24"/>
        </w:rPr>
      </w:pPr>
      <w:r>
        <w:t>How to access a remote server using a jump host</w:t>
      </w:r>
    </w:p>
    <w:p w14:paraId="322D8FCE" w14:textId="77777777" w:rsidR="00865480" w:rsidRDefault="00000000">
      <w:pPr>
        <w:spacing w:after="0"/>
        <w:rPr>
          <w:rFonts w:ascii="Times New Roman" w:hAnsi="Times New Roman"/>
          <w:sz w:val="24"/>
          <w:szCs w:val="24"/>
        </w:rPr>
      </w:pPr>
      <w:r>
        <w:t>Jump server</w:t>
      </w:r>
    </w:p>
    <w:p w14:paraId="18F2A60F" w14:textId="77777777" w:rsidR="00865480" w:rsidRDefault="00000000">
      <w:pPr>
        <w:spacing w:after="0"/>
        <w:rPr>
          <w:rFonts w:ascii="Times New Roman" w:hAnsi="Times New Roman"/>
          <w:sz w:val="24"/>
          <w:szCs w:val="24"/>
        </w:rPr>
      </w:pPr>
      <w:r>
        <w:t>RADIUS</w:t>
      </w:r>
    </w:p>
    <w:p w14:paraId="2FD94738" w14:textId="77777777" w:rsidR="00865480" w:rsidRDefault="00000000">
      <w:pPr>
        <w:spacing w:after="0"/>
        <w:rPr>
          <w:rFonts w:ascii="Times New Roman" w:hAnsi="Times New Roman"/>
          <w:sz w:val="24"/>
          <w:szCs w:val="24"/>
        </w:rPr>
      </w:pPr>
      <w:r>
        <w:t>Remote Authentication Dial-In User Service (RADIUS)</w:t>
      </w:r>
    </w:p>
    <w:p w14:paraId="3D8E0AE8" w14:textId="77777777" w:rsidR="00865480" w:rsidRDefault="00000000">
      <w:pPr>
        <w:spacing w:after="0"/>
        <w:rPr>
          <w:rFonts w:ascii="Times New Roman" w:hAnsi="Times New Roman"/>
          <w:sz w:val="24"/>
          <w:szCs w:val="24"/>
        </w:rPr>
      </w:pPr>
      <w:r>
        <w:t>Hardware Security Module (HSM)</w:t>
      </w:r>
    </w:p>
    <w:p w14:paraId="0D453EC6" w14:textId="77777777" w:rsidR="00865480" w:rsidRDefault="00000000">
      <w:pPr>
        <w:spacing w:after="0"/>
        <w:rPr>
          <w:rFonts w:ascii="Times New Roman" w:hAnsi="Times New Roman"/>
          <w:sz w:val="24"/>
          <w:szCs w:val="24"/>
        </w:rPr>
      </w:pPr>
      <w:r>
        <w:t>[What is an HSM?]</w:t>
      </w:r>
    </w:p>
    <w:p w14:paraId="3485F943" w14:textId="77777777" w:rsidR="00865480" w:rsidRDefault="00000000">
      <w:pPr>
        <w:spacing w:after="0"/>
        <w:rPr>
          <w:rFonts w:ascii="Times New Roman" w:hAnsi="Times New Roman"/>
          <w:sz w:val="24"/>
          <w:szCs w:val="24"/>
        </w:rPr>
      </w:pPr>
      <w:r>
        <w:t>[Load balancing (computing)]</w:t>
      </w:r>
    </w:p>
    <w:p w14:paraId="12B8562F" w14:textId="77777777" w:rsidR="00865480" w:rsidRDefault="00000000">
      <w:pPr>
        <w:spacing w:after="0"/>
        <w:rPr>
          <w:rFonts w:ascii="Times New Roman" w:hAnsi="Times New Roman"/>
          <w:sz w:val="24"/>
          <w:szCs w:val="24"/>
        </w:rPr>
      </w:pPr>
      <w:r>
        <w:t>[What is Load Balancing?]</w:t>
      </w:r>
    </w:p>
    <w:p w14:paraId="44CF108E" w14:textId="77777777" w:rsidR="00865480" w:rsidRDefault="00865480">
      <w:pPr>
        <w:spacing w:after="0"/>
        <w:rPr>
          <w:rFonts w:ascii="Times New Roman" w:hAnsi="Times New Roman"/>
          <w:sz w:val="24"/>
          <w:szCs w:val="24"/>
        </w:rPr>
      </w:pPr>
    </w:p>
    <w:p w14:paraId="56BAFC5D" w14:textId="77777777" w:rsidR="00865480" w:rsidRDefault="00865480">
      <w:pPr>
        <w:spacing w:after="0"/>
        <w:rPr>
          <w:rFonts w:ascii="Times New Roman" w:hAnsi="Times New Roman"/>
          <w:sz w:val="24"/>
          <w:szCs w:val="24"/>
        </w:rPr>
      </w:pPr>
    </w:p>
    <w:p w14:paraId="5E706163" w14:textId="77777777" w:rsidR="00865480" w:rsidRDefault="00000000">
      <w:pPr>
        <w:spacing w:after="0"/>
        <w:rPr>
          <w:rFonts w:ascii="Times New Roman" w:hAnsi="Times New Roman"/>
          <w:sz w:val="24"/>
          <w:szCs w:val="24"/>
        </w:rPr>
      </w:pPr>
      <w:r>
        <w:t>Question: 7</w:t>
      </w:r>
    </w:p>
    <w:p/>
    <w:p w14:paraId="1854F87F" w14:textId="77777777" w:rsidR="00865480" w:rsidRDefault="00000000">
      <w:pPr>
        <w:spacing w:after="0"/>
        <w:rPr>
          <w:rFonts w:ascii="Times New Roman" w:hAnsi="Times New Roman"/>
          <w:sz w:val="24"/>
          <w:szCs w:val="24"/>
        </w:rPr>
      </w:pPr>
      <w:r>
        <w:rPr>
          <w:rFonts w:ascii="Times New Roman" w:hAnsi="Times New Roman"/>
          <w:sz w:val="24"/>
          <w:szCs w:val="24"/>
        </w:rPr>
        <w:t>An organization’s internet-facing website was compromised when an attacker exploited a buffer overflow. Which of the following should the organization deploy to best protect against similar attacks in the future?</w:t>
      </w:r>
    </w:p>
    <w:p w14:paraId="0ECDD856" w14:textId="77777777" w:rsidR="00865480" w:rsidRDefault="00000000">
      <w:pPr>
        <w:spacing w:after="0"/>
        <w:rPr>
          <w:rFonts w:ascii="Times New Roman" w:hAnsi="Times New Roman"/>
          <w:sz w:val="24"/>
          <w:szCs w:val="24"/>
        </w:rPr>
      </w:pPr>
      <w:r>
        <w:t>A. NGFW</w:t>
      </w:r>
    </w:p>
    <w:p w14:paraId="09F11790" w14:textId="77777777" w:rsidR="00865480" w:rsidRDefault="00000000">
      <w:pPr>
        <w:spacing w:after="0"/>
        <w:rPr>
          <w:rFonts w:ascii="Times New Roman" w:hAnsi="Times New Roman"/>
          <w:sz w:val="24"/>
          <w:szCs w:val="24"/>
        </w:rPr>
      </w:pPr>
      <w:r>
        <w:t>B. WAF</w:t>
      </w:r>
    </w:p>
    <w:p w14:paraId="0121AB42" w14:textId="77777777" w:rsidR="00865480" w:rsidRDefault="00000000">
      <w:pPr>
        <w:spacing w:after="0"/>
        <w:rPr>
          <w:rFonts w:ascii="Times New Roman" w:hAnsi="Times New Roman"/>
          <w:sz w:val="24"/>
          <w:szCs w:val="24"/>
        </w:rPr>
      </w:pPr>
      <w:r>
        <w:t>C. TLS</w:t>
      </w:r>
    </w:p>
    <w:p w14:paraId="03B3C272" w14:textId="77777777" w:rsidR="00865480" w:rsidRDefault="00000000">
      <w:pPr>
        <w:spacing w:after="0"/>
        <w:rPr>
          <w:rFonts w:ascii="Times New Roman" w:hAnsi="Times New Roman"/>
          <w:sz w:val="24"/>
          <w:szCs w:val="24"/>
        </w:rPr>
      </w:pPr>
      <w:r>
        <w:t>D. SD-WAN</w:t>
      </w:r>
    </w:p>
    <w:p w14:paraId="22373D20" w14:textId="77777777" w:rsidR="00865480" w:rsidRDefault="00865480">
      <w:pPr>
        <w:spacing w:after="0"/>
        <w:rPr>
          <w:rFonts w:ascii="Times New Roman" w:hAnsi="Times New Roman"/>
          <w:sz w:val="24"/>
          <w:szCs w:val="24"/>
        </w:rPr>
      </w:pPr>
    </w:p>
    <w:p w14:paraId="3C30ABF5"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2419A74" w14:textId="77777777" w:rsidR="00865480" w:rsidRDefault="00000000">
      <w:pPr>
        <w:spacing w:after="0"/>
        <w:rPr>
          <w:rFonts w:ascii="Times New Roman" w:hAnsi="Times New Roman"/>
          <w:sz w:val="24"/>
          <w:szCs w:val="24"/>
        </w:rPr>
      </w:pPr>
      <w:r>
        <w:t>Explanation:</w:t>
      </w:r>
    </w:p>
    <w:p w14:paraId="19CF1807" w14:textId="77777777" w:rsidR="00865480" w:rsidRDefault="00000000">
      <w:pPr>
        <w:spacing w:after="0"/>
        <w:rPr>
          <w:rFonts w:ascii="Times New Roman" w:hAnsi="Times New Roman"/>
          <w:sz w:val="24"/>
          <w:szCs w:val="24"/>
        </w:rPr>
      </w:pPr>
      <w:r>
        <w:t>A buffer overflow is a type of software vulnerability that occurs when an application writes more data to a memory buffer than it can hold, causing the excess data to overwrite adjacent memory locations. This can lead to unexpected behavior, such as crashes, errors, or code execution. A buffer overflow can be exploited by an attacker to inject malicious code or commands into the application, which can compromise the security and functionality of the system. An organization’s internet-facing website was compromised when an attacker exploited a buffer overflow. To best protect against similar attacks in the future, the organization should deploy a web application firewall (WAF). A WAF is a type of firewall that monitors and filters the traffic between a web application and the internet. A WAF can detect and block common web attacks, such as buffer overflows, SQL injections, cross-site scripting (XSS), and more. A WAF can also enforce security policies and rules, such as input validation, output encoding, and encryption. A WAF can provide a layer of protection for the web application, preventing attackers from exploiting its vulnerabilities and compromising its data. Reference = Buffer Overflows – CompTIA Security+ SY0-701 – 2.3, Web Application Firewalls – CompTIA Security+ SY0-701 – 2.4, [CompTIA Security+ Study Guide with over 500 Practice Test Questions: Exam SY0-701, 9th Edition]</w:t>
      </w:r>
    </w:p>
    <w:p w14:paraId="38D98DC0" w14:textId="77777777" w:rsidR="00865480" w:rsidRDefault="00865480">
      <w:pPr>
        <w:spacing w:after="0"/>
        <w:rPr>
          <w:rFonts w:ascii="Times New Roman" w:hAnsi="Times New Roman"/>
          <w:sz w:val="24"/>
          <w:szCs w:val="24"/>
        </w:rPr>
      </w:pPr>
    </w:p>
    <w:p w14:paraId="0D1FC3FD" w14:textId="77777777" w:rsidR="00865480" w:rsidRDefault="00000000">
      <w:pPr>
        <w:spacing w:after="0"/>
        <w:rPr>
          <w:rFonts w:ascii="Times New Roman" w:hAnsi="Times New Roman"/>
          <w:sz w:val="24"/>
          <w:szCs w:val="24"/>
        </w:rPr>
      </w:pPr>
      <w:r>
        <w:t>Question: 8</w:t>
      </w:r>
    </w:p>
    <w:p/>
    <w:p w14:paraId="16AE6E18" w14:textId="77777777" w:rsidR="00865480" w:rsidRDefault="00000000">
      <w:pPr>
        <w:spacing w:after="0"/>
        <w:rPr>
          <w:rFonts w:ascii="Times New Roman" w:hAnsi="Times New Roman"/>
          <w:sz w:val="24"/>
          <w:szCs w:val="24"/>
        </w:rPr>
      </w:pPr>
      <w:r>
        <w:rPr>
          <w:rFonts w:ascii="Times New Roman" w:hAnsi="Times New Roman"/>
          <w:sz w:val="24"/>
          <w:szCs w:val="24"/>
        </w:rPr>
        <w:t>An administrator notices that several users are logging in from suspicious IP addresses. After speaking with the users, the administrator determines that the employees were not logging in from those IP addresses and resets the affected users’ passwords. Which of the following should the administrator implement to prevent this type of attack from succeeding in the future?</w:t>
      </w:r>
    </w:p>
    <w:p w14:paraId="3CC25680" w14:textId="77777777" w:rsidR="00865480" w:rsidRDefault="00000000">
      <w:pPr>
        <w:spacing w:after="0"/>
        <w:rPr>
          <w:rFonts w:ascii="Times New Roman" w:hAnsi="Times New Roman"/>
          <w:sz w:val="24"/>
          <w:szCs w:val="24"/>
        </w:rPr>
      </w:pPr>
      <w:r>
        <w:t>A. Multifactor authentication</w:t>
      </w:r>
    </w:p>
    <w:p w14:paraId="067D46CB" w14:textId="77777777" w:rsidR="00865480" w:rsidRDefault="00000000">
      <w:pPr>
        <w:spacing w:after="0"/>
        <w:rPr>
          <w:rFonts w:ascii="Times New Roman" w:hAnsi="Times New Roman"/>
          <w:sz w:val="24"/>
          <w:szCs w:val="24"/>
        </w:rPr>
      </w:pPr>
      <w:r>
        <w:t>B. Permissions assignment</w:t>
      </w:r>
    </w:p>
    <w:p w14:paraId="0F118881" w14:textId="77777777" w:rsidR="00865480" w:rsidRDefault="00000000">
      <w:pPr>
        <w:spacing w:after="0"/>
        <w:rPr>
          <w:rFonts w:ascii="Times New Roman" w:hAnsi="Times New Roman"/>
          <w:sz w:val="24"/>
          <w:szCs w:val="24"/>
        </w:rPr>
      </w:pPr>
      <w:r>
        <w:t>C. Access management</w:t>
      </w:r>
    </w:p>
    <w:p w14:paraId="2EAE7D87" w14:textId="77777777" w:rsidR="00865480" w:rsidRDefault="00000000">
      <w:pPr>
        <w:spacing w:after="0"/>
        <w:rPr>
          <w:rFonts w:ascii="Times New Roman" w:hAnsi="Times New Roman"/>
          <w:sz w:val="24"/>
          <w:szCs w:val="24"/>
        </w:rPr>
      </w:pPr>
      <w:r>
        <w:t>D. Password complexity</w:t>
      </w:r>
    </w:p>
    <w:p w14:paraId="77127483" w14:textId="77777777" w:rsidR="00865480" w:rsidRDefault="00865480">
      <w:pPr>
        <w:spacing w:after="0"/>
        <w:rPr>
          <w:rFonts w:ascii="Times New Roman" w:hAnsi="Times New Roman"/>
          <w:sz w:val="24"/>
          <w:szCs w:val="24"/>
        </w:rPr>
      </w:pPr>
    </w:p>
    <w:p w14:paraId="1A0CC8F1"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785890F" w14:textId="77777777" w:rsidR="00865480" w:rsidRDefault="00000000">
      <w:pPr>
        <w:spacing w:after="0"/>
        <w:rPr>
          <w:rFonts w:ascii="Times New Roman" w:hAnsi="Times New Roman"/>
          <w:sz w:val="24"/>
          <w:szCs w:val="24"/>
        </w:rPr>
      </w:pPr>
      <w:r>
        <w:t>Explanation:</w:t>
      </w:r>
    </w:p>
    <w:p w14:paraId="58E7F78A" w14:textId="77777777" w:rsidR="00865480" w:rsidRDefault="00000000">
      <w:pPr>
        <w:spacing w:after="0"/>
        <w:rPr>
          <w:rFonts w:ascii="Times New Roman" w:hAnsi="Times New Roman"/>
          <w:sz w:val="24"/>
          <w:szCs w:val="24"/>
        </w:rPr>
      </w:pPr>
      <w:r>
        <w:t>The correct answer is A because multifactor authentication (MFA) is a method of verifying a user’s identity by requiring more than one factor, such as something the user knows (e.g., password), something the user has (e.g., token), or something the user is (e.g., biometric). MFA can prevent unauthorized access even if the user’s password is compromised, as the attacker would need to provide another factor to log in. The other options are incorrect because they do not address the root cause of the attack, which is weak authentication. Permissions assignment (B) is the process of granting or denying access to resources based on the user’s role or identity. Access management © is the process of controlling who can access what and under what conditions. Password complexity (D) is the requirement of using strong passwords that are hard to guess or crack, but it does not prevent an attacker from using a stolen password. Reference = You can learn more about multifactor authentication and other security concepts in the following resources:</w:t>
      </w:r>
    </w:p>
    <w:p w14:paraId="561042F9" w14:textId="77777777" w:rsidR="00865480" w:rsidRDefault="00000000">
      <w:pPr>
        <w:spacing w:after="0"/>
        <w:rPr>
          <w:rFonts w:ascii="Times New Roman" w:hAnsi="Times New Roman"/>
          <w:sz w:val="24"/>
          <w:szCs w:val="24"/>
        </w:rPr>
      </w:pPr>
      <w:r>
        <w:t>CompTIA Security+ SY0-701 Certification Study Guide, Chapter 1: General Security Concepts1</w:t>
      </w:r>
    </w:p>
    <w:p w14:paraId="48E61C21" w14:textId="77777777" w:rsidR="00865480" w:rsidRDefault="00000000">
      <w:pPr>
        <w:spacing w:after="0"/>
        <w:rPr>
          <w:rFonts w:ascii="Times New Roman" w:hAnsi="Times New Roman"/>
          <w:sz w:val="24"/>
          <w:szCs w:val="24"/>
        </w:rPr>
      </w:pPr>
      <w:r>
        <w:t>Professor Messer’s CompTIA SY0-701 Security+ Training Course, Section 1.2: Security Concepts2</w:t>
      </w:r>
    </w:p>
    <w:p w14:paraId="3ED1F761" w14:textId="77777777" w:rsidR="00865480" w:rsidRDefault="00000000">
      <w:pPr>
        <w:spacing w:after="0"/>
        <w:rPr>
          <w:rFonts w:ascii="Times New Roman" w:hAnsi="Times New Roman"/>
          <w:sz w:val="24"/>
          <w:szCs w:val="24"/>
        </w:rPr>
      </w:pPr>
      <w:r>
        <w:t>Multi-factor Authentication – SY0-601 CompTIA Security+ : 2.43</w:t>
      </w:r>
    </w:p>
    <w:p w14:paraId="180C1277" w14:textId="77777777" w:rsidR="00865480" w:rsidRDefault="00000000">
      <w:pPr>
        <w:spacing w:after="0"/>
        <w:rPr>
          <w:rFonts w:ascii="Times New Roman" w:hAnsi="Times New Roman"/>
          <w:sz w:val="24"/>
          <w:szCs w:val="24"/>
        </w:rPr>
      </w:pPr>
      <w:r>
        <w:t>TOTAL: CompTIA Security+ Cert (SY0-701) | Udemy, Section 3: Identity and Access Management, Lecture 15: Multifactor Authentication4</w:t>
      </w:r>
    </w:p>
    <w:p w14:paraId="222D2AFC" w14:textId="77777777" w:rsidR="00865480" w:rsidRDefault="00000000">
      <w:pPr>
        <w:spacing w:after="0"/>
        <w:rPr>
          <w:rFonts w:ascii="Times New Roman" w:hAnsi="Times New Roman"/>
          <w:sz w:val="24"/>
          <w:szCs w:val="24"/>
        </w:rPr>
      </w:pPr>
      <w:r>
        <w:t>CompTIA Security+ Certification SY0-601: The Total Course [Video], Chapter 3: Identity and Account Management, Section 2: Enabling Multifactor Authentication5</w:t>
      </w:r>
    </w:p>
    <w:p w14:paraId="39D6D186" w14:textId="77777777" w:rsidR="00865480" w:rsidRDefault="00865480">
      <w:pPr>
        <w:spacing w:after="0"/>
        <w:rPr>
          <w:rFonts w:ascii="Times New Roman" w:hAnsi="Times New Roman"/>
          <w:sz w:val="24"/>
          <w:szCs w:val="24"/>
        </w:rPr>
      </w:pPr>
    </w:p>
    <w:p w14:paraId="0130E291" w14:textId="77777777" w:rsidR="00865480" w:rsidRDefault="00865480">
      <w:pPr>
        <w:spacing w:after="0"/>
        <w:rPr>
          <w:rFonts w:ascii="Times New Roman" w:hAnsi="Times New Roman"/>
          <w:sz w:val="24"/>
          <w:szCs w:val="24"/>
        </w:rPr>
      </w:pPr>
    </w:p>
    <w:p w14:paraId="4B7082D5" w14:textId="77777777" w:rsidR="00865480" w:rsidRDefault="00000000">
      <w:pPr>
        <w:spacing w:after="0"/>
        <w:rPr>
          <w:rFonts w:ascii="Times New Roman" w:hAnsi="Times New Roman"/>
          <w:sz w:val="24"/>
          <w:szCs w:val="24"/>
        </w:rPr>
      </w:pPr>
      <w:r>
        <w:t>Question: 9</w:t>
      </w:r>
    </w:p>
    <w:p/>
    <w:p w14:paraId="3657FB06" w14:textId="77777777" w:rsidR="00865480" w:rsidRDefault="00000000">
      <w:pPr>
        <w:spacing w:after="0"/>
        <w:rPr>
          <w:rFonts w:ascii="Times New Roman" w:hAnsi="Times New Roman"/>
          <w:sz w:val="24"/>
          <w:szCs w:val="24"/>
        </w:rPr>
      </w:pPr>
      <w:r>
        <w:rPr>
          <w:rFonts w:ascii="Times New Roman" w:hAnsi="Times New Roman"/>
          <w:sz w:val="24"/>
          <w:szCs w:val="24"/>
        </w:rPr>
        <w:t>An employee receives a text message that appears to have been sent by the payroll department and is asking for credential verification. Which of the following social engineering techniques are being attempted? (Choose two.)</w:t>
      </w:r>
    </w:p>
    <w:p w14:paraId="6845EBB8" w14:textId="77777777" w:rsidR="00865480" w:rsidRDefault="00000000">
      <w:pPr>
        <w:spacing w:after="0"/>
        <w:rPr>
          <w:rFonts w:ascii="Times New Roman" w:hAnsi="Times New Roman"/>
          <w:sz w:val="24"/>
          <w:szCs w:val="24"/>
        </w:rPr>
      </w:pPr>
      <w:r>
        <w:t>A. Typosquatting</w:t>
      </w:r>
    </w:p>
    <w:p w14:paraId="5D70EA2D" w14:textId="77777777" w:rsidR="00865480" w:rsidRDefault="00000000">
      <w:pPr>
        <w:spacing w:after="0"/>
        <w:rPr>
          <w:rFonts w:ascii="Times New Roman" w:hAnsi="Times New Roman"/>
          <w:sz w:val="24"/>
          <w:szCs w:val="24"/>
        </w:rPr>
      </w:pPr>
      <w:r>
        <w:t>B. Phishing</w:t>
      </w:r>
    </w:p>
    <w:p w14:paraId="4FD4B59C" w14:textId="77777777" w:rsidR="00865480" w:rsidRDefault="00000000">
      <w:pPr>
        <w:spacing w:after="0"/>
        <w:rPr>
          <w:rFonts w:ascii="Times New Roman" w:hAnsi="Times New Roman"/>
          <w:sz w:val="24"/>
          <w:szCs w:val="24"/>
        </w:rPr>
      </w:pPr>
      <w:r>
        <w:t>C. Impersonation</w:t>
      </w:r>
    </w:p>
    <w:p w14:paraId="2E4805C7" w14:textId="77777777" w:rsidR="00865480" w:rsidRDefault="00000000">
      <w:pPr>
        <w:spacing w:after="0"/>
        <w:rPr>
          <w:rFonts w:ascii="Times New Roman" w:hAnsi="Times New Roman"/>
          <w:sz w:val="24"/>
          <w:szCs w:val="24"/>
        </w:rPr>
      </w:pPr>
      <w:r>
        <w:t>D. Vishing</w:t>
      </w:r>
    </w:p>
    <w:p w14:paraId="1C12708C" w14:textId="77777777" w:rsidR="00865480" w:rsidRDefault="00000000">
      <w:pPr>
        <w:spacing w:after="0"/>
        <w:rPr>
          <w:rFonts w:ascii="Times New Roman" w:hAnsi="Times New Roman"/>
          <w:sz w:val="24"/>
          <w:szCs w:val="24"/>
        </w:rPr>
      </w:pPr>
      <w:r>
        <w:t>E. Smishing</w:t>
      </w:r>
    </w:p>
    <w:p w14:paraId="0A7468C1" w14:textId="77777777" w:rsidR="00865480" w:rsidRDefault="00000000">
      <w:pPr>
        <w:spacing w:after="0"/>
        <w:rPr>
          <w:rFonts w:ascii="Times New Roman" w:hAnsi="Times New Roman"/>
          <w:sz w:val="24"/>
          <w:szCs w:val="24"/>
        </w:rPr>
      </w:pPr>
      <w:r>
        <w:t>F. Misinformation</w:t>
      </w:r>
    </w:p>
    <w:p w14:paraId="2EE368F0" w14:textId="77777777" w:rsidR="00865480" w:rsidRDefault="00865480">
      <w:pPr>
        <w:spacing w:after="0"/>
        <w:rPr>
          <w:rFonts w:ascii="Times New Roman" w:hAnsi="Times New Roman"/>
          <w:sz w:val="24"/>
          <w:szCs w:val="24"/>
        </w:rPr>
      </w:pPr>
    </w:p>
    <w:p w14:paraId="653D9B33" w14:textId="77777777" w:rsidR="00865480" w:rsidRDefault="00000000">
      <w:pPr>
        <w:spacing w:after="0"/>
        <w:rPr>
          <w:rFonts w:ascii="Times New Roman" w:hAnsi="Times New Roman"/>
          <w:sz w:val="24"/>
          <w:szCs w:val="24"/>
        </w:rPr>
      </w:pPr>
      <w:r>
        <w:rPr>
          <w:rFonts w:ascii="Times New Roman" w:hAnsi="Times New Roman"/>
          <w:sz w:val="24"/>
          <w:szCs w:val="24"/>
        </w:rPr>
        <w:t>Answer: B,E</w:t>
      </w:r>
    </w:p>
    <w:p/>
    <w:p w14:paraId="0777CF78" w14:textId="77777777" w:rsidR="00865480" w:rsidRDefault="00000000">
      <w:pPr>
        <w:spacing w:after="0"/>
        <w:rPr>
          <w:rFonts w:ascii="Times New Roman" w:hAnsi="Times New Roman"/>
          <w:sz w:val="24"/>
          <w:szCs w:val="24"/>
        </w:rPr>
      </w:pPr>
      <w:r>
        <w:t>Explanation:</w:t>
      </w:r>
    </w:p>
    <w:p w14:paraId="1A5EDD34" w14:textId="77777777" w:rsidR="00865480" w:rsidRDefault="00000000">
      <w:pPr>
        <w:spacing w:after="0"/>
        <w:rPr>
          <w:rFonts w:ascii="Times New Roman" w:hAnsi="Times New Roman"/>
          <w:sz w:val="24"/>
          <w:szCs w:val="24"/>
        </w:rPr>
      </w:pPr>
      <w:r>
        <w:t>Smishing is a type of social engineering technique that uses text messages (SMS) to trick victims into revealing sensitive information, clicking malicious links, or downloading malware. Smishing messages often appear to come from legitimate sources, such as banks, government agencies, or service providers, and use urgent or threatening language to persuade the recipients to take action12. In this scenario, the text message that claims to be from the payroll department is an example of smishing.</w:t>
      </w:r>
    </w:p>
    <w:p w14:paraId="4458C69E" w14:textId="77777777" w:rsidR="00865480" w:rsidRDefault="00000000">
      <w:pPr>
        <w:spacing w:after="0"/>
        <w:rPr>
          <w:rFonts w:ascii="Times New Roman" w:hAnsi="Times New Roman"/>
          <w:sz w:val="24"/>
          <w:szCs w:val="24"/>
        </w:rPr>
      </w:pPr>
      <w:r>
        <w:t>Impersonation is a type of social engineering technique that involves pretending to be someone else, such as an authority figure, a trusted person, or a colleague, to gain the trust or cooperation of the target. Impersonation can be done through various channels, such as phone calls, emails, text messages, or in-person visits, and can be used to obtain information, access, or money from the victim34. In this scenario, the text message that pretends to be from the payroll department is an example of impersonation.</w:t>
      </w:r>
    </w:p>
    <w:p w14:paraId="1CC8741E" w14:textId="77777777" w:rsidR="00865480" w:rsidRDefault="00000000">
      <w:pPr>
        <w:spacing w:after="0"/>
        <w:rPr>
          <w:rFonts w:ascii="Times New Roman" w:hAnsi="Times New Roman"/>
          <w:sz w:val="24"/>
          <w:szCs w:val="24"/>
        </w:rPr>
      </w:pPr>
      <w:r>
        <w:t>A. Typosquatting is a type of cyberattack that involves registering domain names that are similar to popular or well-known websites, but with intentional spelling errors or different extensions. Typosquatting aims to exploit the common mistakes that users make when typing web addresses, and redirect them to malicious or fraudulent sites that may steal their information, install malware, or display ads56. Typosquatting is not related to text messages or credential verification.</w:t>
      </w:r>
    </w:p>
    <w:p w14:paraId="511B58C5" w14:textId="77777777" w:rsidR="00865480" w:rsidRDefault="00000000">
      <w:pPr>
        <w:spacing w:after="0"/>
        <w:rPr>
          <w:rFonts w:ascii="Times New Roman" w:hAnsi="Times New Roman"/>
          <w:sz w:val="24"/>
          <w:szCs w:val="24"/>
        </w:rPr>
      </w:pPr>
      <w:r>
        <w:t>B. Phishing is a type of social engineering technique that uses fraudulent emails to trick recipients into revealing sensitive information, clicking malicious links, or downloading malware. Phishing emails often mimic the appearance and tone of legitimate organizations, such as banks, retailers, or service providers, and use deceptive or urgent language to persuade the recipients to take action78. Phishing is not related to text messages or credential verification.</w:t>
      </w:r>
    </w:p>
    <w:p w14:paraId="21296E69" w14:textId="77777777" w:rsidR="00865480" w:rsidRDefault="00000000">
      <w:pPr>
        <w:spacing w:after="0"/>
        <w:rPr>
          <w:rFonts w:ascii="Times New Roman" w:hAnsi="Times New Roman"/>
          <w:sz w:val="24"/>
          <w:szCs w:val="24"/>
        </w:rPr>
      </w:pPr>
      <w:r>
        <w:t>D. Vishing is a type of social engineering technique that uses voice calls to trick victims into revealing sensitive information, such as passwords, credit card numbers, or bank account details. Vishing calls often appear to come from legitimate sources, such as law enforcement, government agencies, or technical support, and use scare tactics or false promises to persuade the recipients to comply9 . Vishing is not related to text messages or credential verification.</w:t>
      </w:r>
    </w:p>
    <w:p w14:paraId="4D7D7AC0" w14:textId="77777777" w:rsidR="00865480" w:rsidRDefault="00000000">
      <w:pPr>
        <w:spacing w:after="0"/>
        <w:rPr>
          <w:rFonts w:ascii="Times New Roman" w:hAnsi="Times New Roman"/>
          <w:sz w:val="24"/>
          <w:szCs w:val="24"/>
        </w:rPr>
      </w:pPr>
      <w:r>
        <w:t>F. Misinformation is a type of social engineering technique that involves spreading false or misleading information to influence the beliefs, opinions, or actions of the target. Misinformation can be used to manipulate public perception, create confusion, damage reputation, or promote an agenda . Misinformation is not related to text messages or credential verification.</w:t>
      </w:r>
    </w:p>
    <w:p w14:paraId="61DAF1F6" w14:textId="77777777" w:rsidR="00865480" w:rsidRDefault="00000000">
      <w:pPr>
        <w:spacing w:after="0"/>
        <w:rPr>
          <w:rFonts w:ascii="Times New Roman" w:hAnsi="Times New Roman"/>
          <w:sz w:val="24"/>
          <w:szCs w:val="24"/>
        </w:rPr>
      </w:pPr>
      <w:r>
        <w:t>Reference = 1: What is Smishing? | Definition and Examples | Kaspersky 2: Smishing - Wikipedia 3: Impersonation Attacks: What Are They and How Do You Protect Against Them? 4: Impersonation - Wikipedia 5: What is Typosquatting? | Definition and Examples | Kaspersky 6: Typosquatting - Wikipedia 7: What is Phishing? | Definition and Examples | Kaspersky 8: Phishing - Wikipedia 9: What is Vishing? | Definition and Examples | Kaspersky : Vishing - Wikipedia : What is Misinformation? | Definition and Examples | Britannica : Misinformation - Wikipedia</w:t>
      </w:r>
    </w:p>
    <w:p w14:paraId="27815EE2" w14:textId="77777777" w:rsidR="00865480" w:rsidRDefault="00865480">
      <w:pPr>
        <w:spacing w:after="0"/>
        <w:rPr>
          <w:rFonts w:ascii="Times New Roman" w:hAnsi="Times New Roman"/>
          <w:sz w:val="24"/>
          <w:szCs w:val="24"/>
        </w:rPr>
      </w:pPr>
    </w:p>
    <w:p w14:paraId="2921C8E3" w14:textId="77777777" w:rsidR="00865480" w:rsidRDefault="00865480">
      <w:pPr>
        <w:spacing w:after="0"/>
        <w:rPr>
          <w:rFonts w:ascii="Times New Roman" w:hAnsi="Times New Roman"/>
          <w:sz w:val="24"/>
          <w:szCs w:val="24"/>
        </w:rPr>
      </w:pPr>
    </w:p>
    <w:p w14:paraId="10247C91" w14:textId="77777777" w:rsidR="00865480" w:rsidRDefault="00000000">
      <w:pPr>
        <w:spacing w:after="0"/>
        <w:rPr>
          <w:rFonts w:ascii="Times New Roman" w:hAnsi="Times New Roman"/>
          <w:sz w:val="24"/>
          <w:szCs w:val="24"/>
        </w:rPr>
      </w:pPr>
      <w:r>
        <w:t>Question: 10</w:t>
      </w:r>
    </w:p>
    <w:p/>
    <w:p w14:paraId="62CB80D1" w14:textId="77777777" w:rsidR="00865480" w:rsidRDefault="00000000">
      <w:pPr>
        <w:spacing w:after="0"/>
        <w:rPr>
          <w:rFonts w:ascii="Times New Roman" w:hAnsi="Times New Roman"/>
          <w:sz w:val="24"/>
          <w:szCs w:val="24"/>
        </w:rPr>
      </w:pPr>
      <w:r>
        <w:rPr>
          <w:rFonts w:ascii="Times New Roman" w:hAnsi="Times New Roman"/>
          <w:sz w:val="24"/>
          <w:szCs w:val="24"/>
        </w:rPr>
        <w:t>Several employees received a fraudulent text message from someone claiming to be the Chief Executive Officer (CEO). The message stated:</w:t>
      </w:r>
    </w:p>
    <w:p w14:paraId="3419D055" w14:textId="77777777" w:rsidR="00865480" w:rsidRDefault="00000000">
      <w:pPr>
        <w:spacing w:after="0"/>
        <w:rPr>
          <w:rFonts w:ascii="Times New Roman" w:hAnsi="Times New Roman"/>
          <w:sz w:val="24"/>
          <w:szCs w:val="24"/>
        </w:rPr>
      </w:pPr>
      <w:r>
        <w:rPr>
          <w:rFonts w:ascii="Times New Roman" w:hAnsi="Times New Roman"/>
          <w:sz w:val="24"/>
          <w:szCs w:val="24"/>
        </w:rPr>
        <w:t>“I’m in an airport right now with no access to email. I need you to buy gift cards for employee recognition awards. Please send the gift cards to following email address.”</w:t>
      </w:r>
    </w:p>
    <w:p w14:paraId="5D5A10C3"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are the best responses to this situation? (Choose two).</w:t>
      </w:r>
    </w:p>
    <w:p w14:paraId="6341F868" w14:textId="77777777" w:rsidR="00865480" w:rsidRDefault="00000000">
      <w:pPr>
        <w:spacing w:after="0"/>
        <w:rPr>
          <w:rFonts w:ascii="Times New Roman" w:hAnsi="Times New Roman"/>
          <w:sz w:val="24"/>
          <w:szCs w:val="24"/>
        </w:rPr>
      </w:pPr>
      <w:r>
        <w:t>A. Cancel current employee recognition gift cards.</w:t>
      </w:r>
    </w:p>
    <w:p w14:paraId="74E39960" w14:textId="77777777" w:rsidR="00865480" w:rsidRDefault="00000000">
      <w:pPr>
        <w:spacing w:after="0"/>
        <w:rPr>
          <w:rFonts w:ascii="Times New Roman" w:hAnsi="Times New Roman"/>
          <w:sz w:val="24"/>
          <w:szCs w:val="24"/>
        </w:rPr>
      </w:pPr>
      <w:r>
        <w:t>B. Add a smishing exercise to the annual company training.</w:t>
      </w:r>
    </w:p>
    <w:p w14:paraId="5A7FF1C8" w14:textId="77777777" w:rsidR="00865480" w:rsidRDefault="00000000">
      <w:pPr>
        <w:spacing w:after="0"/>
        <w:rPr>
          <w:rFonts w:ascii="Times New Roman" w:hAnsi="Times New Roman"/>
          <w:sz w:val="24"/>
          <w:szCs w:val="24"/>
        </w:rPr>
      </w:pPr>
      <w:r>
        <w:t>C. Issue a general email warning to the company.</w:t>
      </w:r>
    </w:p>
    <w:p w14:paraId="796B73DF" w14:textId="77777777" w:rsidR="00865480" w:rsidRDefault="00000000">
      <w:pPr>
        <w:spacing w:after="0"/>
        <w:rPr>
          <w:rFonts w:ascii="Times New Roman" w:hAnsi="Times New Roman"/>
          <w:sz w:val="24"/>
          <w:szCs w:val="24"/>
        </w:rPr>
      </w:pPr>
      <w:r>
        <w:t>D. Have the CEO change phone numbers.</w:t>
      </w:r>
    </w:p>
    <w:p w14:paraId="2A4939A2" w14:textId="77777777" w:rsidR="00865480" w:rsidRDefault="00000000">
      <w:pPr>
        <w:spacing w:after="0"/>
        <w:rPr>
          <w:rFonts w:ascii="Times New Roman" w:hAnsi="Times New Roman"/>
          <w:sz w:val="24"/>
          <w:szCs w:val="24"/>
        </w:rPr>
      </w:pPr>
      <w:r>
        <w:t>E. Conduct a forensic investigation on the CEO's phone.</w:t>
      </w:r>
    </w:p>
    <w:p w14:paraId="5634CCFF" w14:textId="77777777" w:rsidR="00865480" w:rsidRDefault="00000000">
      <w:pPr>
        <w:spacing w:after="0"/>
        <w:rPr>
          <w:rFonts w:ascii="Times New Roman" w:hAnsi="Times New Roman"/>
          <w:sz w:val="24"/>
          <w:szCs w:val="24"/>
        </w:rPr>
      </w:pPr>
      <w:r>
        <w:t>F. Implement mobile device management.</w:t>
      </w:r>
    </w:p>
    <w:p w14:paraId="42A947F9" w14:textId="77777777" w:rsidR="00865480" w:rsidRDefault="00865480">
      <w:pPr>
        <w:spacing w:after="0"/>
        <w:rPr>
          <w:rFonts w:ascii="Times New Roman" w:hAnsi="Times New Roman"/>
          <w:sz w:val="24"/>
          <w:szCs w:val="24"/>
        </w:rPr>
      </w:pPr>
    </w:p>
    <w:p w14:paraId="733B0687" w14:textId="77777777" w:rsidR="00865480" w:rsidRDefault="00000000">
      <w:pPr>
        <w:spacing w:after="0"/>
        <w:rPr>
          <w:rFonts w:ascii="Times New Roman" w:hAnsi="Times New Roman"/>
          <w:sz w:val="24"/>
          <w:szCs w:val="24"/>
        </w:rPr>
      </w:pPr>
      <w:r>
        <w:rPr>
          <w:rFonts w:ascii="Times New Roman" w:hAnsi="Times New Roman"/>
          <w:sz w:val="24"/>
          <w:szCs w:val="24"/>
        </w:rPr>
        <w:t>Answer: B,C</w:t>
      </w:r>
    </w:p>
    <w:p/>
    <w:p w14:paraId="3A765889" w14:textId="77777777" w:rsidR="00865480" w:rsidRDefault="00000000">
      <w:pPr>
        <w:spacing w:after="0"/>
        <w:rPr>
          <w:rFonts w:ascii="Times New Roman" w:hAnsi="Times New Roman"/>
          <w:sz w:val="24"/>
          <w:szCs w:val="24"/>
        </w:rPr>
      </w:pPr>
      <w:r>
        <w:t>Explanation:</w:t>
      </w:r>
    </w:p>
    <w:p w14:paraId="692F6465" w14:textId="77777777" w:rsidR="00865480" w:rsidRDefault="00000000">
      <w:pPr>
        <w:spacing w:after="0"/>
        <w:rPr>
          <w:rFonts w:ascii="Times New Roman" w:hAnsi="Times New Roman"/>
          <w:sz w:val="24"/>
          <w:szCs w:val="24"/>
        </w:rPr>
      </w:pPr>
      <w:r>
        <w:t>This situation is an example of smishing, which is a type of phishing that uses text messages (SMS) to entice individuals into providing personal or sensitive information to cybercriminals. The best responses to this situation are to add a smishing exercise to the annual company training and to issue a general email warning to the company. A smishing exercise can help raise awareness and educate employees on how to recognize and avoid smishing attacks. An email warning can alert employees to the fraudulent text message and remind them to verify the identity and legitimacy of any requests for information or money. Reference = What Is Phishing | Cybersecurity | CompTIA, Phishing – SY0-601 CompTIA Security+ : 1.1 - Professor Messer IT Certification Training Courses</w:t>
      </w:r>
    </w:p>
    <w:p w14:paraId="5A2B74B8" w14:textId="77777777" w:rsidR="00865480" w:rsidRDefault="00865480">
      <w:pPr>
        <w:spacing w:after="0"/>
        <w:rPr>
          <w:rFonts w:ascii="Times New Roman" w:hAnsi="Times New Roman"/>
          <w:sz w:val="24"/>
          <w:szCs w:val="24"/>
        </w:rPr>
      </w:pPr>
    </w:p>
    <w:p w14:paraId="5029A49D" w14:textId="77777777" w:rsidR="00865480" w:rsidRDefault="00000000">
      <w:pPr>
        <w:spacing w:after="0"/>
        <w:rPr>
          <w:rFonts w:ascii="Times New Roman" w:hAnsi="Times New Roman"/>
          <w:sz w:val="24"/>
          <w:szCs w:val="24"/>
        </w:rPr>
      </w:pPr>
      <w:r>
        <w:t>Question: 11</w:t>
      </w:r>
    </w:p>
    <w:p/>
    <w:p w14:paraId="689CF8D8" w14:textId="77777777" w:rsidR="00865480" w:rsidRDefault="00000000">
      <w:pPr>
        <w:spacing w:after="0"/>
        <w:rPr>
          <w:rFonts w:ascii="Times New Roman" w:hAnsi="Times New Roman"/>
          <w:sz w:val="24"/>
          <w:szCs w:val="24"/>
        </w:rPr>
      </w:pPr>
      <w:r>
        <w:rPr>
          <w:rFonts w:ascii="Times New Roman" w:hAnsi="Times New Roman"/>
          <w:sz w:val="24"/>
          <w:szCs w:val="24"/>
        </w:rPr>
        <w:t>A company is required to use certified hardware when building networks. Which of the following best addresses the risks associated with procuring counterfeit hardware?</w:t>
      </w:r>
    </w:p>
    <w:p w14:paraId="69036031" w14:textId="77777777" w:rsidR="00865480" w:rsidRDefault="00000000">
      <w:pPr>
        <w:spacing w:after="0"/>
        <w:rPr>
          <w:rFonts w:ascii="Times New Roman" w:hAnsi="Times New Roman"/>
          <w:sz w:val="24"/>
          <w:szCs w:val="24"/>
        </w:rPr>
      </w:pPr>
      <w:r>
        <w:t>A. A thorough analysis of the supply chain</w:t>
      </w:r>
    </w:p>
    <w:p w14:paraId="418E1CF4" w14:textId="77777777" w:rsidR="00865480" w:rsidRDefault="00000000">
      <w:pPr>
        <w:spacing w:after="0"/>
        <w:rPr>
          <w:rFonts w:ascii="Times New Roman" w:hAnsi="Times New Roman"/>
          <w:sz w:val="24"/>
          <w:szCs w:val="24"/>
        </w:rPr>
      </w:pPr>
      <w:r>
        <w:t>B. A legally enforceable corporate acquisition policy</w:t>
      </w:r>
    </w:p>
    <w:p w14:paraId="03F99EBA" w14:textId="77777777" w:rsidR="00865480" w:rsidRDefault="00000000">
      <w:pPr>
        <w:spacing w:after="0"/>
        <w:rPr>
          <w:rFonts w:ascii="Times New Roman" w:hAnsi="Times New Roman"/>
          <w:sz w:val="24"/>
          <w:szCs w:val="24"/>
        </w:rPr>
      </w:pPr>
      <w:r>
        <w:t>C. A right to audit clause in vendor contracts and SOWs</w:t>
      </w:r>
    </w:p>
    <w:p w14:paraId="1A4AF022" w14:textId="77777777" w:rsidR="00865480" w:rsidRDefault="00000000">
      <w:pPr>
        <w:spacing w:after="0"/>
        <w:rPr>
          <w:rFonts w:ascii="Times New Roman" w:hAnsi="Times New Roman"/>
          <w:sz w:val="24"/>
          <w:szCs w:val="24"/>
        </w:rPr>
      </w:pPr>
      <w:r>
        <w:t>D. An in-depth penetration test of all suppliers and vendors</w:t>
      </w:r>
    </w:p>
    <w:p w14:paraId="47EB026C" w14:textId="77777777" w:rsidR="00865480" w:rsidRDefault="00865480">
      <w:pPr>
        <w:spacing w:after="0"/>
        <w:rPr>
          <w:rFonts w:ascii="Times New Roman" w:hAnsi="Times New Roman"/>
          <w:sz w:val="24"/>
          <w:szCs w:val="24"/>
        </w:rPr>
      </w:pPr>
    </w:p>
    <w:p w14:paraId="1DC8BA4F"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8A030B5" w14:textId="77777777" w:rsidR="00865480" w:rsidRDefault="00000000">
      <w:pPr>
        <w:spacing w:after="0"/>
        <w:rPr>
          <w:rFonts w:ascii="Times New Roman" w:hAnsi="Times New Roman"/>
          <w:sz w:val="24"/>
          <w:szCs w:val="24"/>
        </w:rPr>
      </w:pPr>
      <w:r>
        <w:t>Explanation:</w:t>
      </w:r>
    </w:p>
    <w:p w14:paraId="74795895" w14:textId="77777777" w:rsidR="00865480" w:rsidRDefault="00000000">
      <w:pPr>
        <w:spacing w:after="0"/>
        <w:rPr>
          <w:rFonts w:ascii="Times New Roman" w:hAnsi="Times New Roman"/>
          <w:sz w:val="24"/>
          <w:szCs w:val="24"/>
        </w:rPr>
      </w:pPr>
      <w:r>
        <w:t>Counterfeit hardware is hardware that is built or modified without the authorization of the original equipment manufacturer (OEM). It can pose serious risks to network quality, performance, safety, and reliability12. Counterfeit hardware can also contain malicious components that can compromise the security of the network and the data that flows through it3. To address the risks associated with procuring counterfeit hardware, a company should conduct a thorough analysis of the supply chain, which is the network of entities involved in the production, distribution, and delivery of the hardware. By analyzing the supply chain, the company can verify the origin, authenticity, and integrity of the hardware, and identify any potential sources of counterfeit or tampered products. A thorough analysis of the supply chain can include the following steps:</w:t>
      </w:r>
    </w:p>
    <w:p w14:paraId="6E483B3F" w14:textId="77777777" w:rsidR="00865480" w:rsidRDefault="00000000">
      <w:pPr>
        <w:spacing w:after="0"/>
        <w:rPr>
          <w:rFonts w:ascii="Times New Roman" w:hAnsi="Times New Roman"/>
          <w:sz w:val="24"/>
          <w:szCs w:val="24"/>
        </w:rPr>
      </w:pPr>
      <w:r>
        <w:t>Establishing a trusted relationship with the OEM and authorized resellers</w:t>
      </w:r>
    </w:p>
    <w:p w14:paraId="6415C81C" w14:textId="77777777" w:rsidR="00865480" w:rsidRDefault="00000000">
      <w:pPr>
        <w:spacing w:after="0"/>
        <w:rPr>
          <w:rFonts w:ascii="Times New Roman" w:hAnsi="Times New Roman"/>
          <w:sz w:val="24"/>
          <w:szCs w:val="24"/>
        </w:rPr>
      </w:pPr>
      <w:r>
        <w:t>Requesting documentation and certification of the hardware from the OEM or authorized resellers</w:t>
      </w:r>
    </w:p>
    <w:p w14:paraId="32AACD7D" w14:textId="77777777" w:rsidR="00865480" w:rsidRDefault="00000000">
      <w:pPr>
        <w:spacing w:after="0"/>
        <w:rPr>
          <w:rFonts w:ascii="Times New Roman" w:hAnsi="Times New Roman"/>
          <w:sz w:val="24"/>
          <w:szCs w:val="24"/>
        </w:rPr>
      </w:pPr>
      <w:r>
        <w:t>Inspecting the hardware for any signs of tampering, such as mismatched labels, serial numbers, or components</w:t>
      </w:r>
    </w:p>
    <w:p w14:paraId="5D99FCCA" w14:textId="77777777" w:rsidR="00865480" w:rsidRDefault="00000000">
      <w:pPr>
        <w:spacing w:after="0"/>
        <w:rPr>
          <w:rFonts w:ascii="Times New Roman" w:hAnsi="Times New Roman"/>
          <w:sz w:val="24"/>
          <w:szCs w:val="24"/>
        </w:rPr>
      </w:pPr>
      <w:r>
        <w:t>Testing the hardware for functionality, performance, and security</w:t>
      </w:r>
    </w:p>
    <w:p w14:paraId="7783BD0D" w14:textId="77777777" w:rsidR="00865480" w:rsidRDefault="00000000">
      <w:pPr>
        <w:spacing w:after="0"/>
        <w:rPr>
          <w:rFonts w:ascii="Times New Roman" w:hAnsi="Times New Roman"/>
          <w:sz w:val="24"/>
          <w:szCs w:val="24"/>
        </w:rPr>
      </w:pPr>
      <w:r>
        <w:t>Implementing a tracking system to monitor the hardware throughout its lifecycle</w:t>
      </w:r>
    </w:p>
    <w:p w14:paraId="13F89C9A" w14:textId="77777777" w:rsidR="00865480" w:rsidRDefault="00000000">
      <w:pPr>
        <w:spacing w:after="0"/>
        <w:rPr>
          <w:rFonts w:ascii="Times New Roman" w:hAnsi="Times New Roman"/>
          <w:sz w:val="24"/>
          <w:szCs w:val="24"/>
        </w:rPr>
      </w:pPr>
      <w:r>
        <w:t>Reporting any suspicious or counterfeit hardware to the OEM and law enforcement agencies Reference = 1: Identify Counterfeit and Pirated Products - Cisco, 2: What Is Hardware Security? Definition, Threats, and Best Practices, 3: Beware of Counterfeit Network Equipment - TechNewsWorld, : Counterfeit Hardware: The Threat and How to Avoid It</w:t>
      </w:r>
    </w:p>
    <w:p w14:paraId="439C839B" w14:textId="77777777" w:rsidR="00865480" w:rsidRDefault="00865480">
      <w:pPr>
        <w:spacing w:after="0"/>
        <w:rPr>
          <w:rFonts w:ascii="Times New Roman" w:hAnsi="Times New Roman"/>
          <w:sz w:val="24"/>
          <w:szCs w:val="24"/>
        </w:rPr>
      </w:pPr>
    </w:p>
    <w:p w14:paraId="6671ABF8" w14:textId="77777777" w:rsidR="00865480" w:rsidRDefault="00865480">
      <w:pPr>
        <w:spacing w:after="0"/>
        <w:rPr>
          <w:rFonts w:ascii="Times New Roman" w:hAnsi="Times New Roman"/>
          <w:sz w:val="24"/>
          <w:szCs w:val="24"/>
        </w:rPr>
      </w:pPr>
    </w:p>
    <w:p w14:paraId="31DF410E" w14:textId="77777777" w:rsidR="00865480" w:rsidRDefault="00000000">
      <w:pPr>
        <w:spacing w:after="0"/>
        <w:rPr>
          <w:rFonts w:ascii="Times New Roman" w:hAnsi="Times New Roman"/>
          <w:sz w:val="24"/>
          <w:szCs w:val="24"/>
        </w:rPr>
      </w:pPr>
      <w:r>
        <w:t>Question: 12</w:t>
      </w:r>
    </w:p>
    <w:p/>
    <w:p w14:paraId="5CCF888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provides the details about the terms of a test with a third-party penetration tester?</w:t>
      </w:r>
    </w:p>
    <w:p w14:paraId="20B4B593" w14:textId="77777777" w:rsidR="00865480" w:rsidRDefault="00865480">
      <w:pPr>
        <w:spacing w:after="0"/>
        <w:rPr>
          <w:rFonts w:ascii="Times New Roman" w:hAnsi="Times New Roman"/>
          <w:sz w:val="24"/>
          <w:szCs w:val="24"/>
        </w:rPr>
      </w:pPr>
    </w:p>
    <w:p w14:paraId="4FA693C8" w14:textId="77777777" w:rsidR="00865480" w:rsidRDefault="00000000">
      <w:pPr>
        <w:spacing w:after="0"/>
        <w:rPr>
          <w:rFonts w:ascii="Times New Roman" w:hAnsi="Times New Roman"/>
          <w:sz w:val="24"/>
          <w:szCs w:val="24"/>
        </w:rPr>
      </w:pPr>
      <w:r>
        <w:t>A. Rules of engagement</w:t>
      </w:r>
    </w:p>
    <w:p w14:paraId="44802F28" w14:textId="77777777" w:rsidR="00865480" w:rsidRDefault="00000000">
      <w:pPr>
        <w:spacing w:after="0"/>
        <w:rPr>
          <w:rFonts w:ascii="Times New Roman" w:hAnsi="Times New Roman"/>
          <w:sz w:val="24"/>
          <w:szCs w:val="24"/>
        </w:rPr>
      </w:pPr>
      <w:r>
        <w:t>B. Supply chain analysis</w:t>
      </w:r>
    </w:p>
    <w:p w14:paraId="049DE0A9" w14:textId="77777777" w:rsidR="00865480" w:rsidRDefault="00000000">
      <w:pPr>
        <w:spacing w:after="0"/>
        <w:rPr>
          <w:rFonts w:ascii="Times New Roman" w:hAnsi="Times New Roman"/>
          <w:sz w:val="24"/>
          <w:szCs w:val="24"/>
        </w:rPr>
      </w:pPr>
      <w:r>
        <w:t>C. Right to audit clause</w:t>
      </w:r>
    </w:p>
    <w:p w14:paraId="37C05FAE" w14:textId="77777777" w:rsidR="00865480" w:rsidRDefault="00000000">
      <w:pPr>
        <w:spacing w:after="0"/>
        <w:rPr>
          <w:rFonts w:ascii="Times New Roman" w:hAnsi="Times New Roman"/>
          <w:sz w:val="24"/>
          <w:szCs w:val="24"/>
        </w:rPr>
      </w:pPr>
      <w:r>
        <w:t>D. Due diligence</w:t>
      </w:r>
    </w:p>
    <w:p w14:paraId="6A235719" w14:textId="77777777" w:rsidR="00865480" w:rsidRDefault="00865480">
      <w:pPr>
        <w:spacing w:after="0"/>
        <w:rPr>
          <w:rFonts w:ascii="Times New Roman" w:hAnsi="Times New Roman"/>
          <w:sz w:val="24"/>
          <w:szCs w:val="24"/>
        </w:rPr>
      </w:pPr>
    </w:p>
    <w:p w14:paraId="68D13F75"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E7C627E" w14:textId="77777777" w:rsidR="00865480" w:rsidRDefault="00000000">
      <w:pPr>
        <w:spacing w:after="0"/>
        <w:rPr>
          <w:rFonts w:ascii="Times New Roman" w:hAnsi="Times New Roman"/>
          <w:sz w:val="24"/>
          <w:szCs w:val="24"/>
        </w:rPr>
      </w:pPr>
      <w:r>
        <w:t>Explanation:</w:t>
      </w:r>
    </w:p>
    <w:p w14:paraId="44DB4055" w14:textId="77777777" w:rsidR="00865480" w:rsidRDefault="00000000">
      <w:pPr>
        <w:spacing w:after="0"/>
        <w:rPr>
          <w:rFonts w:ascii="Times New Roman" w:hAnsi="Times New Roman"/>
          <w:sz w:val="24"/>
          <w:szCs w:val="24"/>
        </w:rPr>
      </w:pPr>
      <w:r>
        <w:t>Rules of engagement are the detailed guidelines and constraints regarding the execution of information security testing, such as penetration testing. They define the scope, objectives, methods, and boundaries of the test, as well as the roles and responsibilities of the testers and the clients. Rules of engagement help to ensure that the test is conducted in a legal, ethical, and professional manner, and that the results are accurate and reliable. Rules of engagement typically include the following elements:</w:t>
      </w:r>
    </w:p>
    <w:p w14:paraId="2A3FDE70" w14:textId="77777777" w:rsidR="00865480" w:rsidRDefault="00000000">
      <w:pPr>
        <w:spacing w:after="0"/>
        <w:rPr>
          <w:rFonts w:ascii="Times New Roman" w:hAnsi="Times New Roman"/>
          <w:sz w:val="24"/>
          <w:szCs w:val="24"/>
        </w:rPr>
      </w:pPr>
      <w:r>
        <w:t>The type and scope of the test, such as black box, white box, or gray box, and the target systems, networks, applications, or data.</w:t>
      </w:r>
    </w:p>
    <w:p w14:paraId="6F453531" w14:textId="77777777" w:rsidR="00865480" w:rsidRDefault="00000000">
      <w:pPr>
        <w:spacing w:after="0"/>
        <w:rPr>
          <w:rFonts w:ascii="Times New Roman" w:hAnsi="Times New Roman"/>
          <w:sz w:val="24"/>
          <w:szCs w:val="24"/>
        </w:rPr>
      </w:pPr>
      <w:r>
        <w:t>The client contact details and the communication channels for reporting issues, incidents, or emergencies during the test.</w:t>
      </w:r>
    </w:p>
    <w:p w14:paraId="4D169615" w14:textId="77777777" w:rsidR="00865480" w:rsidRDefault="00000000">
      <w:pPr>
        <w:spacing w:after="0"/>
        <w:rPr>
          <w:rFonts w:ascii="Times New Roman" w:hAnsi="Times New Roman"/>
          <w:sz w:val="24"/>
          <w:szCs w:val="24"/>
        </w:rPr>
      </w:pPr>
      <w:r>
        <w:t>The testing team credentials and the authorized tools and techniques that they can use.</w:t>
      </w:r>
    </w:p>
    <w:p w14:paraId="76887213" w14:textId="77777777" w:rsidR="00865480" w:rsidRDefault="00000000">
      <w:pPr>
        <w:spacing w:after="0"/>
        <w:rPr>
          <w:rFonts w:ascii="Times New Roman" w:hAnsi="Times New Roman"/>
          <w:sz w:val="24"/>
          <w:szCs w:val="24"/>
        </w:rPr>
      </w:pPr>
      <w:r>
        <w:t>The sensitive data handling and encryption requirements, such as how to store, transmit, or dispose of any data obtained during the test.</w:t>
      </w:r>
    </w:p>
    <w:p w14:paraId="6B8D49EC" w14:textId="77777777" w:rsidR="00865480" w:rsidRDefault="00000000">
      <w:pPr>
        <w:spacing w:after="0"/>
        <w:rPr>
          <w:rFonts w:ascii="Times New Roman" w:hAnsi="Times New Roman"/>
          <w:sz w:val="24"/>
          <w:szCs w:val="24"/>
        </w:rPr>
      </w:pPr>
      <w:r>
        <w:t>The status meeting and report schedules, formats, and recipients, as well as the confidentiality and non-disclosure agreements for the test results.</w:t>
      </w:r>
    </w:p>
    <w:p w14:paraId="2659C8DD" w14:textId="77777777" w:rsidR="00865480" w:rsidRDefault="00000000">
      <w:pPr>
        <w:spacing w:after="0"/>
        <w:rPr>
          <w:rFonts w:ascii="Times New Roman" w:hAnsi="Times New Roman"/>
          <w:sz w:val="24"/>
          <w:szCs w:val="24"/>
        </w:rPr>
      </w:pPr>
      <w:r>
        <w:t>The timeline and duration of the test, and the hours of operation and testing windows.</w:t>
      </w:r>
    </w:p>
    <w:p w14:paraId="5D7B8FF0" w14:textId="77777777" w:rsidR="00865480" w:rsidRDefault="00000000">
      <w:pPr>
        <w:spacing w:after="0"/>
        <w:rPr>
          <w:rFonts w:ascii="Times New Roman" w:hAnsi="Times New Roman"/>
          <w:sz w:val="24"/>
          <w:szCs w:val="24"/>
        </w:rPr>
      </w:pPr>
      <w:r>
        <w:t>The professional and ethical behavior expectations for the testers, such as avoiding unnecessary damage, disruption, or disclosure of information.</w:t>
      </w:r>
    </w:p>
    <w:p w14:paraId="684DD93B" w14:textId="77777777" w:rsidR="00865480" w:rsidRDefault="00000000">
      <w:pPr>
        <w:spacing w:after="0"/>
        <w:rPr>
          <w:rFonts w:ascii="Times New Roman" w:hAnsi="Times New Roman"/>
          <w:sz w:val="24"/>
          <w:szCs w:val="24"/>
        </w:rPr>
      </w:pPr>
      <w:r>
        <w:t>Supply chain analysis, right to audit clause, and due diligence are not related to the terms of a test with a third-party penetration tester. Supply chain analysis is the process of evaluating the security and risk posture of the suppliers and partners in a business network. Right to audit clause is a provision in a contract that gives one party the right to audit another party to verify their compliance with the contract terms and conditions. Due diligence is the process of identifying and addressing the cyber risks that a potential vendor or partner brings to an organization.</w:t>
      </w:r>
    </w:p>
    <w:p w14:paraId="0D938D9E" w14:textId="77777777" w:rsidR="00865480" w:rsidRDefault="00000000">
      <w:pPr>
        <w:spacing w:after="0"/>
        <w:rPr>
          <w:rFonts w:ascii="Times New Roman" w:hAnsi="Times New Roman"/>
          <w:sz w:val="24"/>
          <w:szCs w:val="24"/>
        </w:rPr>
      </w:pPr>
      <w:r>
        <w:t>Reference = https://www.yeahhub.com/every-penetration-tester-you-should-know-about-this-rules-of-engagement/</w:t>
      </w:r>
    </w:p>
    <w:p w14:paraId="70ACB06D" w14:textId="77777777" w:rsidR="00865480" w:rsidRDefault="00000000">
      <w:pPr>
        <w:spacing w:after="0"/>
        <w:rPr>
          <w:rFonts w:ascii="Times New Roman" w:hAnsi="Times New Roman"/>
          <w:sz w:val="24"/>
          <w:szCs w:val="24"/>
        </w:rPr>
      </w:pPr>
      <w:r>
        <w:t>https://bing.com/search?q=rules+of+engagement+penetration+testing</w:t>
      </w:r>
    </w:p>
    <w:p w14:paraId="2BF9311F" w14:textId="77777777" w:rsidR="00865480" w:rsidRDefault="00865480">
      <w:pPr>
        <w:spacing w:after="0"/>
        <w:rPr>
          <w:rFonts w:ascii="Times New Roman" w:hAnsi="Times New Roman"/>
          <w:sz w:val="24"/>
          <w:szCs w:val="24"/>
        </w:rPr>
      </w:pPr>
    </w:p>
    <w:p w14:paraId="11DE3EEB" w14:textId="77777777" w:rsidR="00865480" w:rsidRDefault="00865480">
      <w:pPr>
        <w:spacing w:after="0"/>
        <w:rPr>
          <w:rFonts w:ascii="Times New Roman" w:hAnsi="Times New Roman"/>
          <w:sz w:val="24"/>
          <w:szCs w:val="24"/>
        </w:rPr>
      </w:pPr>
    </w:p>
    <w:p w14:paraId="162069E2" w14:textId="77777777" w:rsidR="00865480" w:rsidRDefault="00865480">
      <w:pPr>
        <w:spacing w:after="0"/>
        <w:rPr>
          <w:rFonts w:ascii="Times New Roman" w:hAnsi="Times New Roman"/>
          <w:sz w:val="24"/>
          <w:szCs w:val="24"/>
        </w:rPr>
      </w:pPr>
    </w:p>
    <w:p w14:paraId="748AB287" w14:textId="77777777" w:rsidR="00865480" w:rsidRDefault="00000000">
      <w:pPr>
        <w:spacing w:after="0"/>
        <w:rPr>
          <w:rFonts w:ascii="Times New Roman" w:hAnsi="Times New Roman"/>
          <w:sz w:val="24"/>
          <w:szCs w:val="24"/>
        </w:rPr>
      </w:pPr>
      <w:r>
        <w:t>Question: 13</w:t>
      </w:r>
    </w:p>
    <w:p/>
    <w:p w14:paraId="07EFE46D" w14:textId="77777777" w:rsidR="00865480" w:rsidRDefault="00000000">
      <w:pPr>
        <w:spacing w:after="0"/>
        <w:rPr>
          <w:rFonts w:ascii="Times New Roman" w:hAnsi="Times New Roman"/>
          <w:sz w:val="24"/>
          <w:szCs w:val="24"/>
        </w:rPr>
      </w:pPr>
      <w:r>
        <w:rPr>
          <w:rFonts w:ascii="Times New Roman" w:hAnsi="Times New Roman"/>
          <w:sz w:val="24"/>
          <w:szCs w:val="24"/>
        </w:rPr>
        <w:t>A penetration tester begins an engagement by performing port and service scans against the client environment according to the rules of engagement. Which of the following reconnaissance types is the tester performing?</w:t>
      </w:r>
    </w:p>
    <w:p w14:paraId="191AD4FC" w14:textId="77777777" w:rsidR="00865480" w:rsidRDefault="00000000">
      <w:pPr>
        <w:spacing w:after="0"/>
        <w:rPr>
          <w:rFonts w:ascii="Times New Roman" w:hAnsi="Times New Roman"/>
          <w:sz w:val="24"/>
          <w:szCs w:val="24"/>
        </w:rPr>
      </w:pPr>
      <w:r>
        <w:t>A. Active</w:t>
      </w:r>
    </w:p>
    <w:p w14:paraId="3569818B" w14:textId="77777777" w:rsidR="00865480" w:rsidRDefault="00000000">
      <w:pPr>
        <w:spacing w:after="0"/>
        <w:rPr>
          <w:rFonts w:ascii="Times New Roman" w:hAnsi="Times New Roman"/>
          <w:sz w:val="24"/>
          <w:szCs w:val="24"/>
        </w:rPr>
      </w:pPr>
      <w:r>
        <w:t>B. Passive</w:t>
      </w:r>
    </w:p>
    <w:p w14:paraId="2B9B7B9A" w14:textId="77777777" w:rsidR="00865480" w:rsidRDefault="00000000">
      <w:pPr>
        <w:spacing w:after="0"/>
        <w:rPr>
          <w:rFonts w:ascii="Times New Roman" w:hAnsi="Times New Roman"/>
          <w:sz w:val="24"/>
          <w:szCs w:val="24"/>
        </w:rPr>
      </w:pPr>
      <w:r>
        <w:t>C. Defensive</w:t>
      </w:r>
    </w:p>
    <w:p w14:paraId="06E18F14" w14:textId="77777777" w:rsidR="00865480" w:rsidRDefault="00000000">
      <w:pPr>
        <w:spacing w:after="0"/>
        <w:rPr>
          <w:rFonts w:ascii="Times New Roman" w:hAnsi="Times New Roman"/>
          <w:sz w:val="24"/>
          <w:szCs w:val="24"/>
        </w:rPr>
      </w:pPr>
      <w:r>
        <w:t>D. Offensive</w:t>
      </w:r>
    </w:p>
    <w:p w14:paraId="163A945C" w14:textId="77777777" w:rsidR="00865480" w:rsidRDefault="00865480">
      <w:pPr>
        <w:spacing w:after="0"/>
        <w:rPr>
          <w:rFonts w:ascii="Times New Roman" w:hAnsi="Times New Roman"/>
          <w:sz w:val="24"/>
          <w:szCs w:val="24"/>
        </w:rPr>
      </w:pPr>
    </w:p>
    <w:p w14:paraId="605A59B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52FFE6C" w14:textId="77777777" w:rsidR="00865480" w:rsidRDefault="00000000">
      <w:pPr>
        <w:spacing w:after="0"/>
        <w:rPr>
          <w:rFonts w:ascii="Times New Roman" w:hAnsi="Times New Roman"/>
          <w:sz w:val="24"/>
          <w:szCs w:val="24"/>
        </w:rPr>
      </w:pPr>
      <w:r>
        <w:t>Explanation:</w:t>
      </w:r>
    </w:p>
    <w:p w14:paraId="1D403946" w14:textId="77777777" w:rsidR="00865480" w:rsidRDefault="00000000">
      <w:pPr>
        <w:spacing w:after="0"/>
        <w:rPr>
          <w:rFonts w:ascii="Times New Roman" w:hAnsi="Times New Roman"/>
          <w:sz w:val="24"/>
          <w:szCs w:val="24"/>
        </w:rPr>
      </w:pPr>
      <w:r>
        <w:t>Active reconnaissance is a type of reconnaissance that involves sending packets or requests to a target and analyzing the responses. Active reconnaissance can reveal information such as open ports, services, operating systems, and vulnerabilities. However, active reconnaissance is also more likely to be detected by the target or its security devices, such as firewalls or intrusion detection systems. Port and service scans are examples of active reconnaissance techniques, as they involve probing the target for specific information. Reference = CompTIA Security+ Certification Exam Objectives, Domain 1.1: Given a scenario, conduct reconnaissance using appropriate techniques and tools. CompTIA Security+ Study Guide (SY0-701), Chapter 2: Reconnaissance and Intelligence Gathering, page 47. CompTIA Security+ Certification Exam SY0-701 Practice Test 1, Question 1.</w:t>
      </w:r>
    </w:p>
    <w:p w14:paraId="43E1E335" w14:textId="77777777" w:rsidR="00865480" w:rsidRDefault="00865480">
      <w:pPr>
        <w:spacing w:after="0"/>
        <w:rPr>
          <w:rFonts w:ascii="Times New Roman" w:hAnsi="Times New Roman"/>
          <w:sz w:val="24"/>
          <w:szCs w:val="24"/>
        </w:rPr>
      </w:pPr>
    </w:p>
    <w:p w14:paraId="4BD64B9C" w14:textId="77777777" w:rsidR="00865480" w:rsidRDefault="00000000">
      <w:pPr>
        <w:spacing w:after="0"/>
        <w:rPr>
          <w:rFonts w:ascii="Times New Roman" w:hAnsi="Times New Roman"/>
          <w:sz w:val="24"/>
          <w:szCs w:val="24"/>
        </w:rPr>
      </w:pPr>
      <w:r>
        <w:t>Question: 14</w:t>
      </w:r>
    </w:p>
    <w:p/>
    <w:p w14:paraId="771F73F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required for an organization to properly manage its restore process in the event of system failure?</w:t>
      </w:r>
    </w:p>
    <w:p w14:paraId="0CB0B1D6" w14:textId="77777777" w:rsidR="00865480" w:rsidRDefault="00000000">
      <w:pPr>
        <w:spacing w:after="0"/>
        <w:rPr>
          <w:rFonts w:ascii="Times New Roman" w:hAnsi="Times New Roman"/>
          <w:sz w:val="24"/>
          <w:szCs w:val="24"/>
        </w:rPr>
      </w:pPr>
      <w:r>
        <w:t>A. IRP</w:t>
      </w:r>
    </w:p>
    <w:p w14:paraId="71A30FD1" w14:textId="77777777" w:rsidR="00865480" w:rsidRDefault="00000000">
      <w:pPr>
        <w:spacing w:after="0"/>
        <w:rPr>
          <w:rFonts w:ascii="Times New Roman" w:hAnsi="Times New Roman"/>
          <w:sz w:val="24"/>
          <w:szCs w:val="24"/>
        </w:rPr>
      </w:pPr>
      <w:r>
        <w:t>B. DRP</w:t>
      </w:r>
    </w:p>
    <w:p w14:paraId="17A2C428" w14:textId="77777777" w:rsidR="00865480" w:rsidRDefault="00000000">
      <w:pPr>
        <w:spacing w:after="0"/>
        <w:rPr>
          <w:rFonts w:ascii="Times New Roman" w:hAnsi="Times New Roman"/>
          <w:sz w:val="24"/>
          <w:szCs w:val="24"/>
        </w:rPr>
      </w:pPr>
      <w:r>
        <w:t>C. RPO</w:t>
      </w:r>
    </w:p>
    <w:p w14:paraId="5A4BF67D" w14:textId="77777777" w:rsidR="00865480" w:rsidRDefault="00000000">
      <w:pPr>
        <w:spacing w:after="0"/>
        <w:rPr>
          <w:rFonts w:ascii="Times New Roman" w:hAnsi="Times New Roman"/>
          <w:sz w:val="24"/>
          <w:szCs w:val="24"/>
        </w:rPr>
      </w:pPr>
      <w:r>
        <w:t>D. SDLC</w:t>
      </w:r>
    </w:p>
    <w:p w14:paraId="2F3C0FF3" w14:textId="77777777" w:rsidR="00865480" w:rsidRDefault="00865480">
      <w:pPr>
        <w:spacing w:after="0"/>
        <w:rPr>
          <w:rFonts w:ascii="Times New Roman" w:hAnsi="Times New Roman"/>
          <w:sz w:val="24"/>
          <w:szCs w:val="24"/>
        </w:rPr>
      </w:pPr>
    </w:p>
    <w:p w14:paraId="2E3C9E64"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695363F" w14:textId="77777777" w:rsidR="00865480" w:rsidRDefault="00000000">
      <w:pPr>
        <w:spacing w:after="0"/>
        <w:rPr>
          <w:rFonts w:ascii="Times New Roman" w:hAnsi="Times New Roman"/>
          <w:sz w:val="24"/>
          <w:szCs w:val="24"/>
        </w:rPr>
      </w:pPr>
      <w:r>
        <w:t>Explanation:</w:t>
      </w:r>
    </w:p>
    <w:p w14:paraId="054EF983" w14:textId="77777777" w:rsidR="00865480" w:rsidRDefault="00000000">
      <w:pPr>
        <w:spacing w:after="0"/>
        <w:rPr>
          <w:rFonts w:ascii="Times New Roman" w:hAnsi="Times New Roman"/>
          <w:sz w:val="24"/>
          <w:szCs w:val="24"/>
        </w:rPr>
      </w:pPr>
      <w:r>
        <w:t>A disaster recovery plan (DRP) is a set of policies and procedures that aim to restore the normal operations of an organization in the event of a system failure, natural disaster, or other emergency. A DRP typically includes the following elements:</w:t>
      </w:r>
    </w:p>
    <w:p w14:paraId="41C6DC46" w14:textId="77777777" w:rsidR="00865480" w:rsidRDefault="00000000">
      <w:pPr>
        <w:spacing w:after="0"/>
        <w:rPr>
          <w:rFonts w:ascii="Times New Roman" w:hAnsi="Times New Roman"/>
          <w:sz w:val="24"/>
          <w:szCs w:val="24"/>
        </w:rPr>
      </w:pPr>
      <w:r>
        <w:t>A risk assessment that identifies the potential threats and impacts to the organization’s critical assets and processes.</w:t>
      </w:r>
    </w:p>
    <w:p w14:paraId="04FD406D" w14:textId="77777777" w:rsidR="00865480" w:rsidRDefault="00000000">
      <w:pPr>
        <w:spacing w:after="0"/>
        <w:rPr>
          <w:rFonts w:ascii="Times New Roman" w:hAnsi="Times New Roman"/>
          <w:sz w:val="24"/>
          <w:szCs w:val="24"/>
        </w:rPr>
      </w:pPr>
      <w:r>
        <w:t>A business impact analysis that prioritizes the recovery of the most essential functions and data.</w:t>
      </w:r>
    </w:p>
    <w:p w14:paraId="029D44A8" w14:textId="77777777" w:rsidR="00865480" w:rsidRDefault="00000000">
      <w:pPr>
        <w:spacing w:after="0"/>
        <w:rPr>
          <w:rFonts w:ascii="Times New Roman" w:hAnsi="Times New Roman"/>
          <w:sz w:val="24"/>
          <w:szCs w:val="24"/>
        </w:rPr>
      </w:pPr>
      <w:r>
        <w:t>A recovery strategy that defines the roles and responsibilities of the recovery team, the resources and tools needed, and the steps to follow to restore the system.</w:t>
      </w:r>
    </w:p>
    <w:p w14:paraId="665F9734" w14:textId="77777777" w:rsidR="00865480" w:rsidRDefault="00000000">
      <w:pPr>
        <w:spacing w:after="0"/>
        <w:rPr>
          <w:rFonts w:ascii="Times New Roman" w:hAnsi="Times New Roman"/>
          <w:sz w:val="24"/>
          <w:szCs w:val="24"/>
        </w:rPr>
      </w:pPr>
      <w:r>
        <w:t>A testing and maintenance plan that ensures the DRP is updated and validated regularly. A DRP is required for an organization to properly manage its restore process in the event of system failure, as it provides a clear and structured framework for recovering from a disaster and minimizing the downtime and data loss. Reference = CompTIA Security+ Study Guide (SY0-701), Chapter 7: Resilience and Recovery, page 325.</w:t>
      </w:r>
    </w:p>
    <w:p w14:paraId="7C388C3E" w14:textId="77777777" w:rsidR="00865480" w:rsidRDefault="00865480">
      <w:pPr>
        <w:spacing w:after="0"/>
        <w:rPr>
          <w:rFonts w:ascii="Times New Roman" w:hAnsi="Times New Roman"/>
          <w:sz w:val="24"/>
          <w:szCs w:val="24"/>
        </w:rPr>
      </w:pPr>
    </w:p>
    <w:p w14:paraId="20691C03" w14:textId="77777777" w:rsidR="00865480" w:rsidRDefault="00865480">
      <w:pPr>
        <w:spacing w:after="0"/>
        <w:rPr>
          <w:rFonts w:ascii="Times New Roman" w:hAnsi="Times New Roman"/>
          <w:sz w:val="24"/>
          <w:szCs w:val="24"/>
        </w:rPr>
      </w:pPr>
    </w:p>
    <w:p w14:paraId="7B6471BC" w14:textId="77777777" w:rsidR="00865480" w:rsidRDefault="00000000">
      <w:pPr>
        <w:spacing w:after="0"/>
        <w:rPr>
          <w:rFonts w:ascii="Times New Roman" w:hAnsi="Times New Roman"/>
          <w:sz w:val="24"/>
          <w:szCs w:val="24"/>
        </w:rPr>
      </w:pPr>
      <w:r>
        <w:t>Question: 15</w:t>
      </w:r>
    </w:p>
    <w:p/>
    <w:p w14:paraId="576C208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vulnerabilities is associated with installing software outside of a manufacturer’s approved software repository?</w:t>
      </w:r>
    </w:p>
    <w:p w14:paraId="6A298063" w14:textId="77777777" w:rsidR="00865480" w:rsidRDefault="00000000">
      <w:pPr>
        <w:spacing w:after="0"/>
        <w:rPr>
          <w:rFonts w:ascii="Times New Roman" w:hAnsi="Times New Roman"/>
          <w:sz w:val="24"/>
          <w:szCs w:val="24"/>
        </w:rPr>
      </w:pPr>
      <w:r>
        <w:t>A. Jailbreaking</w:t>
      </w:r>
    </w:p>
    <w:p w14:paraId="552F3486" w14:textId="77777777" w:rsidR="00865480" w:rsidRDefault="00000000">
      <w:pPr>
        <w:spacing w:after="0"/>
        <w:rPr>
          <w:rFonts w:ascii="Times New Roman" w:hAnsi="Times New Roman"/>
          <w:sz w:val="24"/>
          <w:szCs w:val="24"/>
        </w:rPr>
      </w:pPr>
      <w:r>
        <w:t>B. Memory injection</w:t>
      </w:r>
    </w:p>
    <w:p w14:paraId="0EFEDB5D" w14:textId="77777777" w:rsidR="00865480" w:rsidRDefault="00000000">
      <w:pPr>
        <w:spacing w:after="0"/>
        <w:rPr>
          <w:rFonts w:ascii="Times New Roman" w:hAnsi="Times New Roman"/>
          <w:sz w:val="24"/>
          <w:szCs w:val="24"/>
        </w:rPr>
      </w:pPr>
      <w:r>
        <w:t>C. Resource reuse</w:t>
      </w:r>
    </w:p>
    <w:p w14:paraId="62323ABA" w14:textId="77777777" w:rsidR="00865480" w:rsidRDefault="00000000">
      <w:pPr>
        <w:spacing w:after="0"/>
        <w:rPr>
          <w:rFonts w:ascii="Times New Roman" w:hAnsi="Times New Roman"/>
          <w:sz w:val="24"/>
          <w:szCs w:val="24"/>
        </w:rPr>
      </w:pPr>
      <w:r>
        <w:t>D. Side loading</w:t>
      </w:r>
    </w:p>
    <w:p w14:paraId="3C03D766" w14:textId="77777777" w:rsidR="00865480" w:rsidRDefault="00865480">
      <w:pPr>
        <w:spacing w:after="0"/>
        <w:rPr>
          <w:rFonts w:ascii="Times New Roman" w:hAnsi="Times New Roman"/>
          <w:sz w:val="24"/>
          <w:szCs w:val="24"/>
        </w:rPr>
      </w:pPr>
    </w:p>
    <w:p w14:paraId="7A6B381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E54F5D1" w14:textId="77777777" w:rsidR="00865480" w:rsidRDefault="00000000">
      <w:pPr>
        <w:spacing w:after="0"/>
        <w:rPr>
          <w:rFonts w:ascii="Times New Roman" w:hAnsi="Times New Roman"/>
          <w:sz w:val="24"/>
          <w:szCs w:val="24"/>
        </w:rPr>
      </w:pPr>
      <w:r>
        <w:t>Explanation:</w:t>
      </w:r>
    </w:p>
    <w:p w14:paraId="1C675D2C" w14:textId="77777777" w:rsidR="00865480" w:rsidRDefault="00000000">
      <w:pPr>
        <w:spacing w:after="0"/>
        <w:rPr>
          <w:rFonts w:ascii="Times New Roman" w:hAnsi="Times New Roman"/>
          <w:sz w:val="24"/>
          <w:szCs w:val="24"/>
        </w:rPr>
      </w:pPr>
      <w:r>
        <w:t>Side loading is the process of installing software outside of a manufacturer’s approved software repository. This can expose the device to potential vulnerabilities, such as malware, spyware, or unauthorized access. Side loading can also bypass security controls and policies that are enforced by the manufacturer or the organization. Side loading is often done by users who want to access applications or features that are not available or allowed on their devices. Reference = Sideloading - CompTIA Security + Video Training | Interface Technical Training, Security+ (Plus) Certification | CompTIA IT Certifications, Load Balancers – CompTIA Security+ SY0-501 – 2.1, CompTIA Security+ SY0-601 Certification Study Guide.</w:t>
      </w:r>
    </w:p>
    <w:p w14:paraId="446E1968" w14:textId="77777777" w:rsidR="00865480" w:rsidRDefault="00865480">
      <w:pPr>
        <w:spacing w:after="0"/>
        <w:rPr>
          <w:rFonts w:ascii="Times New Roman" w:hAnsi="Times New Roman"/>
          <w:sz w:val="24"/>
          <w:szCs w:val="24"/>
        </w:rPr>
      </w:pPr>
    </w:p>
    <w:p w14:paraId="4ED17C01" w14:textId="77777777" w:rsidR="00865480" w:rsidRDefault="00000000">
      <w:pPr>
        <w:spacing w:after="0"/>
        <w:rPr>
          <w:rFonts w:ascii="Times New Roman" w:hAnsi="Times New Roman"/>
          <w:sz w:val="24"/>
          <w:szCs w:val="24"/>
        </w:rPr>
      </w:pPr>
      <w:r>
        <w:t>Question: 16</w:t>
      </w:r>
    </w:p>
    <w:p/>
    <w:p w14:paraId="558F084E" w14:textId="77777777" w:rsidR="00865480" w:rsidRDefault="00000000">
      <w:pPr>
        <w:spacing w:after="0"/>
        <w:rPr>
          <w:rFonts w:ascii="Times New Roman" w:hAnsi="Times New Roman"/>
          <w:sz w:val="24"/>
          <w:szCs w:val="24"/>
        </w:rPr>
      </w:pPr>
      <w:r>
        <w:rPr>
          <w:rFonts w:ascii="Times New Roman" w:hAnsi="Times New Roman"/>
          <w:sz w:val="24"/>
          <w:szCs w:val="24"/>
        </w:rPr>
        <w:t>A security analyst is reviewing the following logs:</w:t>
      </w:r>
    </w:p>
    <w:p w14:paraId="6B3E7F49" w14:textId="77777777" w:rsidR="00865480" w:rsidRDefault="00865480">
      <w:pPr>
        <w:spacing w:after="0"/>
        <w:rPr>
          <w:rFonts w:ascii="Times New Roman" w:hAnsi="Times New Roman"/>
          <w:sz w:val="24"/>
          <w:szCs w:val="24"/>
        </w:rPr>
      </w:pPr>
    </w:p>
    <w:p w14:paraId="57A60363" w14:textId="77777777" w:rsidR="00865480" w:rsidRDefault="00000000">
      <w:pPr>
        <w:spacing w:after="0"/>
      </w:pPr>
      <w:r>
        <w:rPr>
          <w:rFonts w:ascii="Times New Roman" w:hAnsi="Times New Roman"/>
          <w:noProof/>
          <w:sz w:val="24"/>
          <w:szCs w:val="24"/>
        </w:rPr>
        <w:drawing>
          <wp:inline distT="0" distB="0" distL="0" distR="0" wp14:anchorId="2BEDC36A" wp14:editId="5B6E7C6B">
            <wp:extent cx="6400800" cy="1087221"/>
            <wp:effectExtent l="0" t="0" r="0" b="0"/>
            <wp:docPr id="169641642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400800" cy="1087221"/>
                    </a:xfrm>
                    <a:prstGeom prst="rect">
                      <a:avLst/>
                    </a:prstGeom>
                    <a:noFill/>
                    <a:ln>
                      <a:noFill/>
                      <a:prstDash/>
                    </a:ln>
                  </pic:spPr>
                </pic:pic>
              </a:graphicData>
            </a:graphic>
          </wp:inline>
        </w:drawing>
      </w:r>
    </w:p>
    <w:p w14:paraId="16DCCE26" w14:textId="77777777" w:rsidR="00865480" w:rsidRDefault="00865480">
      <w:pPr>
        <w:spacing w:after="0"/>
        <w:rPr>
          <w:rFonts w:ascii="Times New Roman" w:hAnsi="Times New Roman"/>
          <w:sz w:val="24"/>
          <w:szCs w:val="24"/>
        </w:rPr>
      </w:pPr>
    </w:p>
    <w:p w14:paraId="2FDD51D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attacks is most likely occurring?</w:t>
      </w:r>
    </w:p>
    <w:p w14:paraId="589943E6" w14:textId="77777777" w:rsidR="00865480" w:rsidRDefault="00000000">
      <w:pPr>
        <w:spacing w:after="0"/>
        <w:rPr>
          <w:rFonts w:ascii="Times New Roman" w:hAnsi="Times New Roman"/>
          <w:sz w:val="24"/>
          <w:szCs w:val="24"/>
        </w:rPr>
      </w:pPr>
      <w:r>
        <w:t>A. Password spraying</w:t>
      </w:r>
    </w:p>
    <w:p w14:paraId="0ACEC180" w14:textId="77777777" w:rsidR="00865480" w:rsidRDefault="00000000">
      <w:pPr>
        <w:spacing w:after="0"/>
        <w:rPr>
          <w:rFonts w:ascii="Times New Roman" w:hAnsi="Times New Roman"/>
          <w:sz w:val="24"/>
          <w:szCs w:val="24"/>
        </w:rPr>
      </w:pPr>
      <w:r>
        <w:t>B. Account forgery</w:t>
      </w:r>
    </w:p>
    <w:p w14:paraId="38E1F10A" w14:textId="77777777" w:rsidR="00865480" w:rsidRDefault="00000000">
      <w:pPr>
        <w:spacing w:after="0"/>
        <w:rPr>
          <w:rFonts w:ascii="Times New Roman" w:hAnsi="Times New Roman"/>
          <w:sz w:val="24"/>
          <w:szCs w:val="24"/>
        </w:rPr>
      </w:pPr>
      <w:r>
        <w:t>C. Pass-t he-hash</w:t>
      </w:r>
    </w:p>
    <w:p w14:paraId="4EE8E68C" w14:textId="77777777" w:rsidR="00865480" w:rsidRDefault="00000000">
      <w:pPr>
        <w:spacing w:after="0"/>
        <w:rPr>
          <w:rFonts w:ascii="Times New Roman" w:hAnsi="Times New Roman"/>
          <w:sz w:val="24"/>
          <w:szCs w:val="24"/>
        </w:rPr>
      </w:pPr>
      <w:r>
        <w:t>D. Brute-force</w:t>
      </w:r>
    </w:p>
    <w:p w14:paraId="57E16180" w14:textId="77777777" w:rsidR="00865480" w:rsidRDefault="00865480">
      <w:pPr>
        <w:spacing w:after="0"/>
        <w:rPr>
          <w:rFonts w:ascii="Times New Roman" w:hAnsi="Times New Roman"/>
          <w:sz w:val="24"/>
          <w:szCs w:val="24"/>
        </w:rPr>
      </w:pPr>
    </w:p>
    <w:p w14:paraId="7C6640C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9CF942A" w14:textId="77777777" w:rsidR="00865480" w:rsidRDefault="00000000">
      <w:pPr>
        <w:spacing w:after="0"/>
        <w:rPr>
          <w:rFonts w:ascii="Times New Roman" w:hAnsi="Times New Roman"/>
          <w:sz w:val="24"/>
          <w:szCs w:val="24"/>
        </w:rPr>
      </w:pPr>
      <w:r>
        <w:t>Explanation:</w:t>
      </w:r>
    </w:p>
    <w:p w14:paraId="2B73FDEE" w14:textId="77777777" w:rsidR="00865480" w:rsidRDefault="00000000">
      <w:pPr>
        <w:spacing w:after="0"/>
        <w:rPr>
          <w:rFonts w:ascii="Times New Roman" w:hAnsi="Times New Roman"/>
          <w:sz w:val="24"/>
          <w:szCs w:val="24"/>
        </w:rPr>
      </w:pPr>
      <w:r>
        <w:t>Password spraying is a type of brute force attack that tries common passwords across several accounts to find a match. It is a mass trial-and-error approach that can bypass account lockout protocols. It can give hackers access to personal or business accounts and information. It is not a targeted attack, but a high-volume attack tactic that uses a dictionary or a list of popular or weak passwords12.</w:t>
      </w:r>
    </w:p>
    <w:p w14:paraId="1BE151E1" w14:textId="77777777" w:rsidR="00865480" w:rsidRDefault="00000000">
      <w:pPr>
        <w:spacing w:after="0"/>
        <w:rPr>
          <w:rFonts w:ascii="Times New Roman" w:hAnsi="Times New Roman"/>
          <w:sz w:val="24"/>
          <w:szCs w:val="24"/>
        </w:rPr>
      </w:pPr>
      <w:r>
        <w:t>The logs show that the attacker is using the same password ("password123") to attempt to log in to different accounts ("admin", "user1", "user2", etc.) on the same web server. This is a typical pattern of password spraying, as the attacker is hoping that at least one of the accounts has a weak password that matches the one they are trying. The attacker is also using a tool called Hydra, which is one of the most popular brute force tools, often used in cracking passwords for network authentication3.</w:t>
      </w:r>
    </w:p>
    <w:p w14:paraId="2E0EE3FB" w14:textId="77777777" w:rsidR="00865480" w:rsidRDefault="00000000">
      <w:pPr>
        <w:spacing w:after="0"/>
        <w:rPr>
          <w:rFonts w:ascii="Times New Roman" w:hAnsi="Times New Roman"/>
          <w:sz w:val="24"/>
          <w:szCs w:val="24"/>
        </w:rPr>
      </w:pPr>
      <w:r>
        <w:t>Account forgery is not the correct answer, because it involves creating fake accounts or credentials to impersonate legitimate users or entities. There is no evidence of account forgery in the logs, as the attacker is not creating any new accounts or using forged credentials.</w:t>
      </w:r>
    </w:p>
    <w:p w14:paraId="0C4CD35A" w14:textId="77777777" w:rsidR="00865480" w:rsidRDefault="00000000">
      <w:pPr>
        <w:spacing w:after="0"/>
        <w:rPr>
          <w:rFonts w:ascii="Times New Roman" w:hAnsi="Times New Roman"/>
          <w:sz w:val="24"/>
          <w:szCs w:val="24"/>
        </w:rPr>
      </w:pPr>
      <w:r>
        <w:t>Pass-the-hash is not the correct answer, because it involves stealing a hashed user credential and using it to create a new authenticated session on the same network. Pass-the-hash does not require the attacker to know or crack the password, as they use the stored version of the password to initiate a new session4. The logs show that the attacker is using plain text passwords, not hashes, to try to log in to the web server.</w:t>
      </w:r>
    </w:p>
    <w:p w14:paraId="7A54DBE3" w14:textId="77777777" w:rsidR="00865480" w:rsidRDefault="00000000">
      <w:pPr>
        <w:spacing w:after="0"/>
        <w:rPr>
          <w:rFonts w:ascii="Times New Roman" w:hAnsi="Times New Roman"/>
          <w:sz w:val="24"/>
          <w:szCs w:val="24"/>
        </w:rPr>
      </w:pPr>
      <w:r>
        <w:t>Brute-force is not the correct answer, because it is a broader term that encompasses different types of attacks that involve trying different variations of symbols or words until the correct password is found. Password spraying is a specific type of brute force attack that uses a single common password against multiple accounts5. The logs show that the attacker is using password spraying, not brute force in general, to try to gain access to the web server. Reference = 1: Password spraying: An overview of password spraying attacks … - Norton, 2: Security: Credential Stuffing vs. Password Spraying - Baeldung, 3: Brute Force Attack: A definition + 6 types to know | Norton, 4: What is a Pass-the-Hash Attack? - CrowdStrike, 5: What is a Brute Force Attack? | Definition, Types &amp; How It Works - Fortinet</w:t>
      </w:r>
    </w:p>
    <w:p w14:paraId="24849C83" w14:textId="77777777" w:rsidR="00865480" w:rsidRDefault="00865480">
      <w:pPr>
        <w:spacing w:after="0"/>
        <w:rPr>
          <w:rFonts w:ascii="Times New Roman" w:hAnsi="Times New Roman"/>
          <w:sz w:val="24"/>
          <w:szCs w:val="24"/>
        </w:rPr>
      </w:pPr>
    </w:p>
    <w:p w14:paraId="0E75099C" w14:textId="77777777" w:rsidR="00865480" w:rsidRDefault="00865480">
      <w:pPr>
        <w:spacing w:after="0"/>
        <w:rPr>
          <w:rFonts w:ascii="Times New Roman" w:hAnsi="Times New Roman"/>
          <w:sz w:val="24"/>
          <w:szCs w:val="24"/>
        </w:rPr>
      </w:pPr>
    </w:p>
    <w:p w14:paraId="3AFE6C1B" w14:textId="77777777" w:rsidR="00865480" w:rsidRDefault="00000000">
      <w:pPr>
        <w:spacing w:after="0"/>
        <w:rPr>
          <w:rFonts w:ascii="Times New Roman" w:hAnsi="Times New Roman"/>
          <w:sz w:val="24"/>
          <w:szCs w:val="24"/>
        </w:rPr>
      </w:pPr>
      <w:r>
        <w:t>Question: 17</w:t>
      </w:r>
    </w:p>
    <w:p/>
    <w:p w14:paraId="4D8617C2" w14:textId="77777777" w:rsidR="00865480" w:rsidRDefault="00000000">
      <w:pPr>
        <w:spacing w:after="0"/>
        <w:rPr>
          <w:rFonts w:ascii="Times New Roman" w:hAnsi="Times New Roman"/>
          <w:sz w:val="24"/>
          <w:szCs w:val="24"/>
        </w:rPr>
      </w:pPr>
      <w:r>
        <w:rPr>
          <w:rFonts w:ascii="Times New Roman" w:hAnsi="Times New Roman"/>
          <w:sz w:val="24"/>
          <w:szCs w:val="24"/>
        </w:rPr>
        <w:t>An analyst is evaluating the implementation of Zero Trust principles within the data plane. Which of the following would be most relevant for the analyst to evaluate?</w:t>
      </w:r>
    </w:p>
    <w:p w14:paraId="2C4A400D" w14:textId="77777777" w:rsidR="00865480" w:rsidRDefault="00000000">
      <w:pPr>
        <w:spacing w:after="0"/>
        <w:rPr>
          <w:rFonts w:ascii="Times New Roman" w:hAnsi="Times New Roman"/>
          <w:sz w:val="24"/>
          <w:szCs w:val="24"/>
        </w:rPr>
      </w:pPr>
      <w:r>
        <w:t>A. Secured zones</w:t>
      </w:r>
    </w:p>
    <w:p w14:paraId="3787ECA5" w14:textId="77777777" w:rsidR="00865480" w:rsidRDefault="00000000">
      <w:pPr>
        <w:spacing w:after="0"/>
        <w:rPr>
          <w:rFonts w:ascii="Times New Roman" w:hAnsi="Times New Roman"/>
          <w:sz w:val="24"/>
          <w:szCs w:val="24"/>
        </w:rPr>
      </w:pPr>
      <w:r>
        <w:t>B. Subject role</w:t>
      </w:r>
    </w:p>
    <w:p w14:paraId="748E3913" w14:textId="77777777" w:rsidR="00865480" w:rsidRDefault="00000000">
      <w:pPr>
        <w:spacing w:after="0"/>
        <w:rPr>
          <w:rFonts w:ascii="Times New Roman" w:hAnsi="Times New Roman"/>
          <w:sz w:val="24"/>
          <w:szCs w:val="24"/>
        </w:rPr>
      </w:pPr>
      <w:r>
        <w:t>C. Adaptive identity</w:t>
      </w:r>
    </w:p>
    <w:p w14:paraId="0F308484" w14:textId="77777777" w:rsidR="00865480" w:rsidRDefault="00000000">
      <w:pPr>
        <w:spacing w:after="0"/>
        <w:rPr>
          <w:rFonts w:ascii="Times New Roman" w:hAnsi="Times New Roman"/>
          <w:sz w:val="24"/>
          <w:szCs w:val="24"/>
        </w:rPr>
      </w:pPr>
      <w:r>
        <w:t>D. Threat scope reduction</w:t>
      </w:r>
    </w:p>
    <w:p w14:paraId="5358841C" w14:textId="77777777" w:rsidR="00865480" w:rsidRDefault="00865480">
      <w:pPr>
        <w:spacing w:after="0"/>
        <w:rPr>
          <w:rFonts w:ascii="Times New Roman" w:hAnsi="Times New Roman"/>
          <w:sz w:val="24"/>
          <w:szCs w:val="24"/>
        </w:rPr>
      </w:pPr>
    </w:p>
    <w:p w14:paraId="05D0FCF1"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3D846A11" w14:textId="77777777" w:rsidR="00865480" w:rsidRDefault="00000000">
      <w:pPr>
        <w:spacing w:after="0"/>
        <w:rPr>
          <w:rFonts w:ascii="Times New Roman" w:hAnsi="Times New Roman"/>
          <w:sz w:val="24"/>
          <w:szCs w:val="24"/>
        </w:rPr>
      </w:pPr>
      <w:r>
        <w:t>Explanation:</w:t>
      </w:r>
    </w:p>
    <w:p w14:paraId="1BE5D0B7" w14:textId="77777777" w:rsidR="00865480" w:rsidRDefault="00000000">
      <w:pPr>
        <w:spacing w:after="0"/>
        <w:rPr>
          <w:rFonts w:ascii="Times New Roman" w:hAnsi="Times New Roman"/>
          <w:sz w:val="24"/>
          <w:szCs w:val="24"/>
        </w:rPr>
      </w:pPr>
      <w:r>
        <w:t>The data plane, also known as the forwarding plane, is the part of the network that carries user traffic and data. It is responsible for moving packets from one device to another based on the routing and switching decisions made by the control plane. The data plane is a critical component of the Zero Trust architecture, as it is where most of the attacks and breaches occur. Therefore, implementing Zero Trust principles within the data plane can help to improve the security and resilience of the network.</w:t>
      </w:r>
    </w:p>
    <w:p w14:paraId="5A84BB58" w14:textId="77777777" w:rsidR="00865480" w:rsidRDefault="00000000">
      <w:pPr>
        <w:spacing w:after="0"/>
        <w:rPr>
          <w:rFonts w:ascii="Times New Roman" w:hAnsi="Times New Roman"/>
          <w:sz w:val="24"/>
          <w:szCs w:val="24"/>
        </w:rPr>
      </w:pPr>
      <w:r>
        <w:t>One of the key principles of Zero Trust is to assume breach and minimize the blast radius and segment access. This means that the network should be divided into smaller and isolated segments or zones, each with its own security policies and controls. This way, if one segment is compromised, the attacker cannot easily move laterally to other segments and access more resources or data. This principle is also known as threat scope reduction, as it reduces the scope and impact of a potential threat.</w:t>
      </w:r>
    </w:p>
    <w:p w14:paraId="31140805" w14:textId="77777777" w:rsidR="00865480" w:rsidRDefault="00000000">
      <w:pPr>
        <w:spacing w:after="0"/>
        <w:rPr>
          <w:rFonts w:ascii="Times New Roman" w:hAnsi="Times New Roman"/>
          <w:sz w:val="24"/>
          <w:szCs w:val="24"/>
        </w:rPr>
      </w:pPr>
      <w:r>
        <w:t>The other options are not as relevant for the data plane as threat scope reduction. Secured zones are a concept related to the control plane, which is the part of the network that makes routing and switching decisions. Subject role is a concept related to the identity plane, which is the part of the network that authenticates and authorizes users and devices. Adaptive identity is a concept related to the policy plane, which is the part of the network that defines and enforces the security policies and rules.</w:t>
      </w:r>
    </w:p>
    <w:p w14:paraId="6884749E" w14:textId="77777777" w:rsidR="00865480" w:rsidRDefault="00000000">
      <w:pPr>
        <w:spacing w:after="0"/>
        <w:rPr>
          <w:rFonts w:ascii="Times New Roman" w:hAnsi="Times New Roman"/>
          <w:sz w:val="24"/>
          <w:szCs w:val="24"/>
        </w:rPr>
      </w:pPr>
      <w:r>
        <w:t>Reference =  https://bing.com/search?q=Zero+Trust+data+plane</w:t>
      </w:r>
    </w:p>
    <w:p w14:paraId="3C7AB235" w14:textId="77777777" w:rsidR="00865480" w:rsidRDefault="00865480">
      <w:pPr>
        <w:spacing w:after="0"/>
        <w:rPr>
          <w:rFonts w:ascii="Times New Roman" w:hAnsi="Times New Roman"/>
          <w:sz w:val="24"/>
          <w:szCs w:val="24"/>
        </w:rPr>
      </w:pPr>
      <w:r>
        <w:t>https://learn.microsoft.com/en-us/security/zero-trust/deploy/data</w:t>
      </w:r>
    </w:p>
    <w:p w14:paraId="4A1368CE" w14:textId="77777777" w:rsidR="00865480" w:rsidRDefault="00000000">
      <w:pPr>
        <w:spacing w:after="0"/>
        <w:rPr>
          <w:rFonts w:ascii="Times New Roman" w:hAnsi="Times New Roman"/>
          <w:sz w:val="24"/>
          <w:szCs w:val="24"/>
        </w:rPr>
      </w:pPr>
    </w:p>
    <w:p w14:paraId="65A88099" w14:textId="77777777" w:rsidR="00865480" w:rsidRDefault="00865480">
      <w:pPr>
        <w:spacing w:after="0"/>
        <w:rPr>
          <w:rFonts w:ascii="Times New Roman" w:hAnsi="Times New Roman"/>
          <w:sz w:val="24"/>
          <w:szCs w:val="24"/>
        </w:rPr>
      </w:pPr>
    </w:p>
    <w:p w14:paraId="0C5A5EA7" w14:textId="77777777" w:rsidR="00865480" w:rsidRDefault="00865480">
      <w:pPr>
        <w:spacing w:after="0"/>
        <w:rPr>
          <w:rFonts w:ascii="Times New Roman" w:hAnsi="Times New Roman"/>
          <w:sz w:val="24"/>
          <w:szCs w:val="24"/>
        </w:rPr>
      </w:pPr>
    </w:p>
    <w:p w14:paraId="01EDE3D2" w14:textId="77777777" w:rsidR="00865480" w:rsidRDefault="00865480">
      <w:pPr>
        <w:spacing w:after="0"/>
        <w:rPr>
          <w:rFonts w:ascii="Times New Roman" w:hAnsi="Times New Roman"/>
          <w:sz w:val="24"/>
          <w:szCs w:val="24"/>
        </w:rPr>
      </w:pPr>
    </w:p>
    <w:p w14:paraId="1E4996C7" w14:textId="77777777" w:rsidR="00865480" w:rsidRDefault="00000000">
      <w:pPr>
        <w:spacing w:after="0"/>
        <w:rPr>
          <w:rFonts w:ascii="Times New Roman" w:hAnsi="Times New Roman"/>
          <w:sz w:val="24"/>
          <w:szCs w:val="24"/>
        </w:rPr>
      </w:pPr>
      <w:r>
        <w:t>Question: 18</w:t>
      </w:r>
    </w:p>
    <w:p/>
    <w:p w14:paraId="082A1F93" w14:textId="77777777" w:rsidR="00865480" w:rsidRDefault="00000000">
      <w:pPr>
        <w:spacing w:after="0"/>
        <w:rPr>
          <w:rFonts w:ascii="Times New Roman" w:hAnsi="Times New Roman"/>
          <w:sz w:val="24"/>
          <w:szCs w:val="24"/>
        </w:rPr>
      </w:pPr>
      <w:r>
        <w:rPr>
          <w:rFonts w:ascii="Times New Roman" w:hAnsi="Times New Roman"/>
          <w:sz w:val="24"/>
          <w:szCs w:val="24"/>
        </w:rPr>
        <w:t>An engineer needs to find a solution that creates an added layer of security by preventing unauthorized access to internal company resources. Which of the following would be the best solution?</w:t>
      </w:r>
    </w:p>
    <w:p w14:paraId="5309F543" w14:textId="77777777" w:rsidR="00865480" w:rsidRDefault="00000000">
      <w:pPr>
        <w:spacing w:after="0"/>
        <w:rPr>
          <w:rFonts w:ascii="Times New Roman" w:hAnsi="Times New Roman"/>
          <w:sz w:val="24"/>
          <w:szCs w:val="24"/>
        </w:rPr>
      </w:pPr>
      <w:r>
        <w:t>A. RDP server</w:t>
      </w:r>
    </w:p>
    <w:p w14:paraId="4012E148" w14:textId="77777777" w:rsidR="00865480" w:rsidRDefault="00000000">
      <w:pPr>
        <w:spacing w:after="0"/>
        <w:rPr>
          <w:rFonts w:ascii="Times New Roman" w:hAnsi="Times New Roman"/>
          <w:sz w:val="24"/>
          <w:szCs w:val="24"/>
        </w:rPr>
      </w:pPr>
      <w:r>
        <w:t>B. Jump server</w:t>
      </w:r>
    </w:p>
    <w:p w14:paraId="2F596E1C" w14:textId="77777777" w:rsidR="00865480" w:rsidRDefault="00000000">
      <w:pPr>
        <w:spacing w:after="0"/>
        <w:rPr>
          <w:rFonts w:ascii="Times New Roman" w:hAnsi="Times New Roman"/>
          <w:sz w:val="24"/>
          <w:szCs w:val="24"/>
        </w:rPr>
      </w:pPr>
      <w:r>
        <w:t>C. Proxy server</w:t>
      </w:r>
    </w:p>
    <w:p w14:paraId="14E1F1AE" w14:textId="77777777" w:rsidR="00865480" w:rsidRDefault="00000000">
      <w:pPr>
        <w:spacing w:after="0"/>
        <w:rPr>
          <w:rFonts w:ascii="Times New Roman" w:hAnsi="Times New Roman"/>
          <w:sz w:val="24"/>
          <w:szCs w:val="24"/>
        </w:rPr>
      </w:pPr>
      <w:r>
        <w:t>D. Hypervisor</w:t>
      </w:r>
    </w:p>
    <w:p w14:paraId="3B015AF5" w14:textId="77777777" w:rsidR="00865480" w:rsidRDefault="00865480">
      <w:pPr>
        <w:spacing w:after="0"/>
        <w:rPr>
          <w:rFonts w:ascii="Times New Roman" w:hAnsi="Times New Roman"/>
          <w:sz w:val="24"/>
          <w:szCs w:val="24"/>
        </w:rPr>
      </w:pPr>
    </w:p>
    <w:p w14:paraId="3E0B2C11"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DA65175" w14:textId="77777777" w:rsidR="00865480" w:rsidRDefault="00000000">
      <w:pPr>
        <w:spacing w:after="0"/>
        <w:rPr>
          <w:rFonts w:ascii="Times New Roman" w:hAnsi="Times New Roman"/>
          <w:sz w:val="24"/>
          <w:szCs w:val="24"/>
        </w:rPr>
      </w:pPr>
      <w:r>
        <w:t>Explanation:</w:t>
      </w:r>
    </w:p>
    <w:p w14:paraId="008FC1B6" w14:textId="77777777" w:rsidR="00865480" w:rsidRDefault="00000000">
      <w:pPr>
        <w:spacing w:after="0"/>
        <w:rPr>
          <w:rFonts w:ascii="Times New Roman" w:hAnsi="Times New Roman"/>
          <w:sz w:val="24"/>
          <w:szCs w:val="24"/>
        </w:rPr>
      </w:pPr>
      <w:r>
        <w:t>= A jump server is a server that acts as an intermediary between a user and a target system. A jump server can provide an added layer of security by preventing unauthorized access to internal company resources. A user can connect to the jump server using a secure protocol, such as SSH, and then access the target system from the jump server. This way, the target system is isolated from the external network and only accessible through the jump server. A jump server can also enforce security policies, such as authentication, authorization, logging, and auditing, on the user’s connection. A jump server is also known as a bastion host or a jump box. Reference = CompTIA Security+ Certification Exam Objectives, Domain 3.3: Given a scenario, implement secure network architecture concepts. CompTIA Security+ Study Guide (SY0-701), Chapter 3: Network Architecture and Design, page 101. Other Network Appliances – SY0-601 CompTIA Security+ : 3.3, Video 3:03. CompTIA Security+ Certification Exam SY0-701 Practice Test 1, Question 2.</w:t>
      </w:r>
    </w:p>
    <w:p w14:paraId="26070C2E" w14:textId="77777777" w:rsidR="00865480" w:rsidRDefault="00865480">
      <w:pPr>
        <w:spacing w:after="0"/>
        <w:rPr>
          <w:rFonts w:ascii="Times New Roman" w:hAnsi="Times New Roman"/>
          <w:sz w:val="24"/>
          <w:szCs w:val="24"/>
        </w:rPr>
      </w:pPr>
    </w:p>
    <w:p w14:paraId="776B08DD" w14:textId="77777777" w:rsidR="00865480" w:rsidRDefault="00000000">
      <w:pPr>
        <w:spacing w:after="0"/>
        <w:rPr>
          <w:rFonts w:ascii="Times New Roman" w:hAnsi="Times New Roman"/>
          <w:sz w:val="24"/>
          <w:szCs w:val="24"/>
        </w:rPr>
      </w:pPr>
      <w:r>
        <w:t>Question: 19</w:t>
      </w:r>
    </w:p>
    <w:p/>
    <w:p w14:paraId="60400EEA" w14:textId="77777777" w:rsidR="00865480" w:rsidRDefault="00000000">
      <w:pPr>
        <w:spacing w:after="0"/>
        <w:rPr>
          <w:rFonts w:ascii="Times New Roman" w:hAnsi="Times New Roman"/>
          <w:sz w:val="24"/>
          <w:szCs w:val="24"/>
        </w:rPr>
      </w:pPr>
      <w:r>
        <w:rPr>
          <w:rFonts w:ascii="Times New Roman" w:hAnsi="Times New Roman"/>
          <w:sz w:val="24"/>
          <w:szCs w:val="24"/>
        </w:rPr>
        <w:t>A company’s web filter is configured to scan the URL for strings and deny access when matches are found. Which of the following search strings should an analyst employ to prohibit access to non-encrypted websites?</w:t>
      </w:r>
    </w:p>
    <w:p w14:paraId="14891C93" w14:textId="77777777" w:rsidR="00865480" w:rsidRDefault="00000000">
      <w:pPr>
        <w:spacing w:after="0"/>
        <w:rPr>
          <w:rFonts w:ascii="Times New Roman" w:hAnsi="Times New Roman"/>
          <w:sz w:val="24"/>
          <w:szCs w:val="24"/>
        </w:rPr>
      </w:pPr>
      <w:r>
        <w:t>A. encryption=off\</w:t>
      </w:r>
    </w:p>
    <w:p w14:paraId="6B19E6A7" w14:textId="77777777" w:rsidR="00865480" w:rsidRDefault="00000000">
      <w:pPr>
        <w:spacing w:after="0"/>
        <w:rPr>
          <w:rFonts w:ascii="Times New Roman" w:hAnsi="Times New Roman"/>
          <w:sz w:val="24"/>
          <w:szCs w:val="24"/>
        </w:rPr>
      </w:pPr>
      <w:r>
        <w:t>B. http://</w:t>
      </w:r>
    </w:p>
    <w:p w14:paraId="5BB277CC" w14:textId="77777777" w:rsidR="00865480" w:rsidRDefault="00000000">
      <w:pPr>
        <w:spacing w:after="0"/>
        <w:rPr>
          <w:rFonts w:ascii="Times New Roman" w:hAnsi="Times New Roman"/>
          <w:sz w:val="24"/>
          <w:szCs w:val="24"/>
        </w:rPr>
      </w:pPr>
      <w:r>
        <w:t>C. www.*.com</w:t>
      </w:r>
    </w:p>
    <w:p w14:paraId="68AAB2EF" w14:textId="77777777" w:rsidR="00865480" w:rsidRDefault="00000000">
      <w:pPr>
        <w:spacing w:after="0"/>
        <w:rPr>
          <w:rFonts w:ascii="Times New Roman" w:hAnsi="Times New Roman"/>
          <w:sz w:val="24"/>
          <w:szCs w:val="24"/>
        </w:rPr>
      </w:pPr>
      <w:r>
        <w:t>D. :443</w:t>
      </w:r>
    </w:p>
    <w:p w14:paraId="779F7541" w14:textId="77777777" w:rsidR="00865480" w:rsidRDefault="00865480">
      <w:pPr>
        <w:spacing w:after="0"/>
        <w:rPr>
          <w:rFonts w:ascii="Times New Roman" w:hAnsi="Times New Roman"/>
          <w:sz w:val="24"/>
          <w:szCs w:val="24"/>
        </w:rPr>
      </w:pPr>
    </w:p>
    <w:p w14:paraId="3B62372C"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1EB76DD" w14:textId="77777777" w:rsidR="00865480" w:rsidRDefault="00000000">
      <w:pPr>
        <w:spacing w:after="0"/>
        <w:rPr>
          <w:rFonts w:ascii="Times New Roman" w:hAnsi="Times New Roman"/>
          <w:sz w:val="24"/>
          <w:szCs w:val="24"/>
        </w:rPr>
      </w:pPr>
      <w:r>
        <w:t>Explanation:</w:t>
      </w:r>
    </w:p>
    <w:p w14:paraId="013BDB00" w14:textId="77777777" w:rsidR="00865480" w:rsidRDefault="00000000">
      <w:pPr>
        <w:spacing w:after="0"/>
        <w:rPr>
          <w:rFonts w:ascii="Times New Roman" w:hAnsi="Times New Roman"/>
          <w:sz w:val="24"/>
          <w:szCs w:val="24"/>
        </w:rPr>
      </w:pPr>
      <w:r>
        <w:t>A web filter is a device or software that can monitor, block, or allow web traffic based on predefined rules or policies. One of the common methods of web filtering is to scan the URL for strings and deny access when matches are found. For example, a web filter can block access to websites that contain the words “gambling”, “porn”, or “malware” in their URLs. A URL is a uniform resource locator that identifies the location and protocol of a web resource. A URL typically consists of the following components: protocol://domain:port/path?query#fragment. The protocol specifies the communication method used to access the web resource, such as HTTP, HTTPS, FTP, or SMTP. The domain is the name of the web server that hosts the web resource, such as www.google.com or www.bing.com. The port is an optional number that identifies the specific service or application running on the web server, such as 80 for HTTP or 443 for HTTPS. The path is the specific folder or file name of the web resource, such as /index.html or /images/logo.png. The query is an optional string that contains additional information or parameters for the web resource, such as ?q=security or ?lang=en. The fragment is an optional string that identifies a specific part or section of the web resource, such as #introduction or #summary.</w:t>
      </w:r>
    </w:p>
    <w:p w14:paraId="704D32E3" w14:textId="77777777" w:rsidR="00865480" w:rsidRDefault="00000000">
      <w:pPr>
        <w:spacing w:after="0"/>
        <w:rPr>
          <w:rFonts w:ascii="Times New Roman" w:hAnsi="Times New Roman"/>
          <w:sz w:val="24"/>
          <w:szCs w:val="24"/>
        </w:rPr>
      </w:pPr>
      <w:r>
        <w:t>To prohibit access to non-encrypted websites, an analyst should employ a search string that matches the protocol of non-encrypted web traffic, which is HTTP. HTTP stands for hypertext transfer protocol, and it is a standard protocol for transferring data between web servers and web browsers. However, HTTP does not provide any encryption or security for the data, which means that anyone who intercepts the web traffic can read or modify the data. Therefore, non-encrypted websites are vulnerable to eavesdropping, tampering, or spoofing attacks. To access a non-encrypted website, the URL usually starts with http://, followed by the domain name and optionally the port number. For example, http://www.example.com or http://www.example.com:80. By scanning the URL for the string http://, the web filter can identify and block non-encrypted websites.</w:t>
      </w:r>
    </w:p>
    <w:p w14:paraId="5CA62EE4" w14:textId="77777777" w:rsidR="00865480" w:rsidRDefault="00000000">
      <w:pPr>
        <w:spacing w:after="0"/>
        <w:rPr>
          <w:rFonts w:ascii="Times New Roman" w:hAnsi="Times New Roman"/>
          <w:sz w:val="24"/>
          <w:szCs w:val="24"/>
        </w:rPr>
      </w:pPr>
      <w:r>
        <w:t>The other options are not correct because they do not match the protocol of non-encrypted web traffic. Encryption=off is a possible query string that indicates the encryption status of the web resource, but it is not a standard or mandatory parameter. Https:// is the protocol of encrypted web traffic, which uses hypertext transfer protocol secure (HTTPS) to provide encryption and security for the data. Www.*.com is a possible domain name that matches any website that starts with www and ends with .com, but it does not specify the protocol. :443 is the port number of HTTPS, which is the protocol of encrypted web traffic. Reference = CompTIA Security+ Study Guide (SY0-701), Chapter 2: Securing Networks, page 69. Professor Messer’s CompTIA SY0-701 Security+ Training Course, Section 2.1: Network Devices and Technologies, video: Web Filter (5:16).</w:t>
      </w:r>
    </w:p>
    <w:p w14:paraId="6E61D2F1" w14:textId="77777777" w:rsidR="00865480" w:rsidRDefault="00865480">
      <w:pPr>
        <w:spacing w:after="0"/>
        <w:rPr>
          <w:rFonts w:ascii="Times New Roman" w:hAnsi="Times New Roman"/>
          <w:sz w:val="24"/>
          <w:szCs w:val="24"/>
        </w:rPr>
      </w:pPr>
    </w:p>
    <w:p w14:paraId="39E659E4" w14:textId="77777777" w:rsidR="00865480" w:rsidRDefault="00865480">
      <w:pPr>
        <w:spacing w:after="0"/>
        <w:rPr>
          <w:rFonts w:ascii="Times New Roman" w:hAnsi="Times New Roman"/>
          <w:sz w:val="24"/>
          <w:szCs w:val="24"/>
        </w:rPr>
      </w:pPr>
    </w:p>
    <w:p w14:paraId="551360DC" w14:textId="77777777" w:rsidR="00865480" w:rsidRDefault="00000000">
      <w:pPr>
        <w:spacing w:after="0"/>
        <w:rPr>
          <w:rFonts w:ascii="Times New Roman" w:hAnsi="Times New Roman"/>
          <w:sz w:val="24"/>
          <w:szCs w:val="24"/>
        </w:rPr>
      </w:pPr>
      <w:r>
        <w:t>Question: 20</w:t>
      </w:r>
    </w:p>
    <w:p/>
    <w:p w14:paraId="6377BA60" w14:textId="77777777" w:rsidR="00865480" w:rsidRDefault="00000000">
      <w:pPr>
        <w:spacing w:after="0"/>
        <w:rPr>
          <w:rFonts w:ascii="Times New Roman" w:hAnsi="Times New Roman"/>
          <w:sz w:val="24"/>
          <w:szCs w:val="24"/>
        </w:rPr>
      </w:pPr>
      <w:r>
        <w:rPr>
          <w:rFonts w:ascii="Times New Roman" w:hAnsi="Times New Roman"/>
          <w:sz w:val="24"/>
          <w:szCs w:val="24"/>
        </w:rPr>
        <w:t>During a security incident, the security operations team identified sustained network traffic from a malicious IP address:</w:t>
      </w:r>
    </w:p>
    <w:p w14:paraId="0335E8A5" w14:textId="77777777" w:rsidR="00865480" w:rsidRDefault="00000000">
      <w:pPr>
        <w:spacing w:after="0"/>
        <w:rPr>
          <w:rFonts w:ascii="Times New Roman" w:hAnsi="Times New Roman"/>
          <w:sz w:val="24"/>
          <w:szCs w:val="24"/>
        </w:rPr>
      </w:pPr>
      <w:r>
        <w:rPr>
          <w:rFonts w:ascii="Times New Roman" w:hAnsi="Times New Roman"/>
          <w:sz w:val="24"/>
          <w:szCs w:val="24"/>
        </w:rPr>
        <w:t>10.1.4.9. A security analyst is creating an inbound firewall rule to block the IP address from accessing the organization’s network. Which of the following fulfills this request?</w:t>
      </w:r>
    </w:p>
    <w:p w14:paraId="462AA768" w14:textId="77777777" w:rsidR="00865480" w:rsidRDefault="00000000">
      <w:pPr>
        <w:spacing w:after="0"/>
        <w:rPr>
          <w:rFonts w:ascii="Times New Roman" w:hAnsi="Times New Roman"/>
          <w:sz w:val="24"/>
          <w:szCs w:val="24"/>
        </w:rPr>
      </w:pPr>
      <w:r>
        <w:t>A. access-list inbound deny ig source 0.0.0.0/0 destination 10.1.4.9/32</w:t>
      </w:r>
    </w:p>
    <w:p w14:paraId="6D6513BA" w14:textId="77777777" w:rsidR="00865480" w:rsidRDefault="00000000">
      <w:pPr>
        <w:spacing w:after="0"/>
        <w:rPr>
          <w:rFonts w:ascii="Times New Roman" w:hAnsi="Times New Roman"/>
          <w:sz w:val="24"/>
          <w:szCs w:val="24"/>
        </w:rPr>
      </w:pPr>
      <w:r>
        <w:t>B. access-list inbound deny ig source 10.1.4.9/32 destination 0.0.0.0/0</w:t>
      </w:r>
    </w:p>
    <w:p w14:paraId="59B2BA55" w14:textId="77777777" w:rsidR="00865480" w:rsidRDefault="00000000">
      <w:pPr>
        <w:spacing w:after="0"/>
        <w:rPr>
          <w:rFonts w:ascii="Times New Roman" w:hAnsi="Times New Roman"/>
          <w:sz w:val="24"/>
          <w:szCs w:val="24"/>
        </w:rPr>
      </w:pPr>
      <w:r>
        <w:t>C. access-list inbound permit ig source 10.1.4.9/32 destination 0.0.0.0/0</w:t>
      </w:r>
    </w:p>
    <w:p w14:paraId="38A34125" w14:textId="77777777" w:rsidR="00865480" w:rsidRDefault="00000000">
      <w:pPr>
        <w:spacing w:after="0"/>
        <w:rPr>
          <w:rFonts w:ascii="Times New Roman" w:hAnsi="Times New Roman"/>
          <w:sz w:val="24"/>
          <w:szCs w:val="24"/>
        </w:rPr>
      </w:pPr>
      <w:r>
        <w:t>D. access-list inbound permit ig source 0.0.0.0/0 destination 10.1.4.9/32</w:t>
      </w:r>
    </w:p>
    <w:p w14:paraId="6A07025A" w14:textId="77777777" w:rsidR="00865480" w:rsidRDefault="00865480">
      <w:pPr>
        <w:spacing w:after="0"/>
        <w:rPr>
          <w:rFonts w:ascii="Times New Roman" w:hAnsi="Times New Roman"/>
          <w:sz w:val="24"/>
          <w:szCs w:val="24"/>
        </w:rPr>
      </w:pPr>
    </w:p>
    <w:p w14:paraId="29F235B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C02E94C" w14:textId="77777777" w:rsidR="00865480" w:rsidRDefault="00000000">
      <w:pPr>
        <w:spacing w:after="0"/>
        <w:rPr>
          <w:rFonts w:ascii="Times New Roman" w:hAnsi="Times New Roman"/>
          <w:sz w:val="24"/>
          <w:szCs w:val="24"/>
        </w:rPr>
      </w:pPr>
      <w:r>
        <w:t>Explanation:</w:t>
      </w:r>
    </w:p>
    <w:p w14:paraId="26BCD736" w14:textId="77777777" w:rsidR="00865480" w:rsidRDefault="00000000">
      <w:pPr>
        <w:spacing w:after="0"/>
        <w:rPr>
          <w:rFonts w:ascii="Times New Roman" w:hAnsi="Times New Roman"/>
          <w:sz w:val="24"/>
          <w:szCs w:val="24"/>
        </w:rPr>
      </w:pPr>
      <w:r>
        <w:t>A firewall rule is a set of criteria that determines whether to allow or deny a packet to pass through the firewall. A firewall rule consists of several elements, such as the action, the protocol, the source address, the destination address, and the port number. The syntax of a firewall rule may vary depending on the type and vendor of the firewall, but the basic logic is the same. In this question, the security analyst is creating an inbound firewall rule to block the IP address 10.1.4.9 from accessing the organization’s network. This means that the action should be deny, the protocol should be any (or ig for IP), the source address should be 10.1.4.9/32 (which means a single IP address), the destination address should be 0.0.0.0/0 (which means any IP address), and the port number should be any. Therefore, the correct firewall rule is:</w:t>
      </w:r>
    </w:p>
    <w:p w14:paraId="3598FAD9" w14:textId="77777777" w:rsidR="00865480" w:rsidRDefault="00000000">
      <w:pPr>
        <w:spacing w:after="0"/>
        <w:rPr>
          <w:rFonts w:ascii="Times New Roman" w:hAnsi="Times New Roman"/>
          <w:sz w:val="24"/>
          <w:szCs w:val="24"/>
        </w:rPr>
      </w:pPr>
      <w:r>
        <w:t>access-list inbound deny ig source 10.1.4.9/32 destination 0.0.0.0/0</w:t>
      </w:r>
    </w:p>
    <w:p w14:paraId="48DC3491" w14:textId="77777777" w:rsidR="00865480" w:rsidRDefault="00000000">
      <w:pPr>
        <w:spacing w:after="0"/>
        <w:rPr>
          <w:rFonts w:ascii="Times New Roman" w:hAnsi="Times New Roman"/>
          <w:sz w:val="24"/>
          <w:szCs w:val="24"/>
        </w:rPr>
      </w:pPr>
      <w:r>
        <w:t>This rule will match any packet that has the source IP address of 10.1.4.9 and drop it. The other options are incorrect because they either have the wrong action, the wrong source address, or the wrong destination address. For example, option A has the source and destination addresses reversed, which means that it will block any packet that has the destination IP address of 10.1.4.9, which is not the intended goal. Option C has the wrong action, which is permit, which means that it will allow the packet to pass through the firewall, which is also not the intended goal. Option D has the same problem as option A, with the source and destination addresses reversed.</w:t>
      </w:r>
    </w:p>
    <w:p w14:paraId="42D9816E" w14:textId="77777777" w:rsidR="00865480" w:rsidRDefault="00000000">
      <w:pPr>
        <w:spacing w:after="0"/>
        <w:rPr>
          <w:rFonts w:ascii="Times New Roman" w:hAnsi="Times New Roman"/>
          <w:sz w:val="24"/>
          <w:szCs w:val="24"/>
        </w:rPr>
      </w:pPr>
      <w:r>
        <w:t>Reference = Firewall Rules – CompTIA Security+ SY0-401: 1.2, Firewalls – SY0-601 CompTIA Security+ : 3.3, Firewalls – CompTIA Security+ SY0-501, Understanding Firewall Rules – CompTIA Network+ N10-005: 5.5, Configuring Windows Firewall – CompTIA A+ 220-1102 – 1.6.</w:t>
      </w:r>
    </w:p>
    <w:p w14:paraId="2D47423D" w14:textId="77777777" w:rsidR="00865480" w:rsidRDefault="00865480">
      <w:pPr>
        <w:spacing w:after="0"/>
        <w:rPr>
          <w:rFonts w:ascii="Times New Roman" w:hAnsi="Times New Roman"/>
          <w:sz w:val="24"/>
          <w:szCs w:val="24"/>
        </w:rPr>
      </w:pPr>
    </w:p>
    <w:p w14:paraId="21C4D981" w14:textId="77777777" w:rsidR="00865480" w:rsidRDefault="00865480">
      <w:pPr>
        <w:spacing w:after="0"/>
        <w:rPr>
          <w:rFonts w:ascii="Times New Roman" w:hAnsi="Times New Roman"/>
          <w:sz w:val="24"/>
          <w:szCs w:val="24"/>
        </w:rPr>
      </w:pPr>
    </w:p>
    <w:p w14:paraId="17D8FE4F" w14:textId="77777777" w:rsidR="00865480" w:rsidRDefault="00000000">
      <w:pPr>
        <w:spacing w:after="0"/>
        <w:rPr>
          <w:rFonts w:ascii="Times New Roman" w:hAnsi="Times New Roman"/>
          <w:sz w:val="24"/>
          <w:szCs w:val="24"/>
        </w:rPr>
      </w:pPr>
      <w:r>
        <w:t>Question: 21</w:t>
      </w:r>
    </w:p>
    <w:p/>
    <w:p w14:paraId="7AA0EB5F" w14:textId="77777777" w:rsidR="00865480" w:rsidRDefault="00000000">
      <w:pPr>
        <w:spacing w:after="0"/>
        <w:rPr>
          <w:rFonts w:ascii="Times New Roman" w:hAnsi="Times New Roman"/>
          <w:sz w:val="24"/>
          <w:szCs w:val="24"/>
        </w:rPr>
      </w:pPr>
      <w:r>
        <w:rPr>
          <w:rFonts w:ascii="Times New Roman" w:hAnsi="Times New Roman"/>
          <w:sz w:val="24"/>
          <w:szCs w:val="24"/>
        </w:rPr>
        <w:t>A company needs to provide administrative access to internal resources while minimizing the traffic allowed through the security boundary. Which of the following methods is most secure?</w:t>
      </w:r>
    </w:p>
    <w:p w14:paraId="0A729114" w14:textId="77777777" w:rsidR="00865480" w:rsidRDefault="00000000">
      <w:pPr>
        <w:spacing w:after="0"/>
        <w:rPr>
          <w:rFonts w:ascii="Times New Roman" w:hAnsi="Times New Roman"/>
          <w:sz w:val="24"/>
          <w:szCs w:val="24"/>
        </w:rPr>
      </w:pPr>
      <w:r>
        <w:t>A. Implementing a bastion host</w:t>
      </w:r>
    </w:p>
    <w:p w14:paraId="68345F97" w14:textId="77777777" w:rsidR="00865480" w:rsidRDefault="00000000">
      <w:pPr>
        <w:spacing w:after="0"/>
        <w:rPr>
          <w:rFonts w:ascii="Times New Roman" w:hAnsi="Times New Roman"/>
          <w:sz w:val="24"/>
          <w:szCs w:val="24"/>
        </w:rPr>
      </w:pPr>
      <w:r>
        <w:t>B. Deploying a perimeter network</w:t>
      </w:r>
    </w:p>
    <w:p w14:paraId="3C440DF4" w14:textId="77777777" w:rsidR="00865480" w:rsidRDefault="00000000">
      <w:pPr>
        <w:spacing w:after="0"/>
        <w:rPr>
          <w:rFonts w:ascii="Times New Roman" w:hAnsi="Times New Roman"/>
          <w:sz w:val="24"/>
          <w:szCs w:val="24"/>
        </w:rPr>
      </w:pPr>
      <w:r>
        <w:t>C. Installing a WAF</w:t>
      </w:r>
    </w:p>
    <w:p w14:paraId="19D82B46" w14:textId="77777777" w:rsidR="00865480" w:rsidRDefault="00000000">
      <w:pPr>
        <w:spacing w:after="0"/>
        <w:rPr>
          <w:rFonts w:ascii="Times New Roman" w:hAnsi="Times New Roman"/>
          <w:sz w:val="24"/>
          <w:szCs w:val="24"/>
        </w:rPr>
      </w:pPr>
      <w:r>
        <w:t>D. Utilizing single sign-on</w:t>
      </w:r>
    </w:p>
    <w:p w14:paraId="1500E9E9" w14:textId="77777777" w:rsidR="00865480" w:rsidRDefault="00865480">
      <w:pPr>
        <w:spacing w:after="0"/>
        <w:rPr>
          <w:rFonts w:ascii="Times New Roman" w:hAnsi="Times New Roman"/>
          <w:sz w:val="24"/>
          <w:szCs w:val="24"/>
        </w:rPr>
      </w:pPr>
    </w:p>
    <w:p w14:paraId="5F1A3C13"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C7F9A18" w14:textId="77777777" w:rsidR="00865480" w:rsidRDefault="00000000">
      <w:pPr>
        <w:spacing w:after="0"/>
        <w:rPr>
          <w:rFonts w:ascii="Times New Roman" w:hAnsi="Times New Roman"/>
          <w:sz w:val="24"/>
          <w:szCs w:val="24"/>
        </w:rPr>
      </w:pPr>
      <w:r>
        <w:t>Explanation:</w:t>
      </w:r>
    </w:p>
    <w:p w14:paraId="1647417F" w14:textId="77777777" w:rsidR="00865480" w:rsidRDefault="00000000">
      <w:pPr>
        <w:spacing w:after="0"/>
        <w:rPr>
          <w:rFonts w:ascii="Times New Roman" w:hAnsi="Times New Roman"/>
          <w:sz w:val="24"/>
          <w:szCs w:val="24"/>
        </w:rPr>
      </w:pPr>
      <w:r>
        <w:t>A bastion host is a special-purpose server that is designed to withstand attacks and provide secure access to internal resources. A bastion host is usually placed on the edge of a network, acting as a gateway or proxy to the internal network. A bastion host can be configured to allow only certain types of traffic, such as SSH or HTTP, and block all other traffic. A bastion host can also run security software such as firewalls, intrusion detection systems, and antivirus programs to monitor and filter incoming and outgoing traffic. A bastion host can provide administrative access to internal resources by requiring strong authentication and encryption, and by logging all activities for auditing purposes12.</w:t>
      </w:r>
    </w:p>
    <w:p w14:paraId="46A85025" w14:textId="77777777" w:rsidR="00865480" w:rsidRDefault="00000000">
      <w:pPr>
        <w:spacing w:after="0"/>
        <w:rPr>
          <w:rFonts w:ascii="Times New Roman" w:hAnsi="Times New Roman"/>
          <w:sz w:val="24"/>
          <w:szCs w:val="24"/>
        </w:rPr>
      </w:pPr>
      <w:r>
        <w:t>A bastion host is the most secure method among the given options because it minimizes the traffic allowed through the security boundary and provides a single point of control and defense. A bastion host can also isolate the internal network from direct exposure to the internet or other untrusted networks, reducing the attack surface and the risk of compromise3.</w:t>
      </w:r>
    </w:p>
    <w:p w14:paraId="42177F52" w14:textId="77777777" w:rsidR="00865480" w:rsidRDefault="00000000">
      <w:pPr>
        <w:spacing w:after="0"/>
        <w:rPr>
          <w:rFonts w:ascii="Times New Roman" w:hAnsi="Times New Roman"/>
          <w:sz w:val="24"/>
          <w:szCs w:val="24"/>
        </w:rPr>
      </w:pPr>
      <w:r>
        <w:t>Deploying a perimeter network is not the correct answer, because a perimeter network is a network segment that separates the internal network from the external network. A perimeter network usually hosts public-facing services such as web servers, email servers, or DNS servers that need to be accessible from the internet. A perimeter network does not provide administrative access to internal resources, but rather protects them from unauthorized access. A perimeter network can also increase the complexity and cost of network management and security4.</w:t>
      </w:r>
    </w:p>
    <w:p w14:paraId="1A7C4B80" w14:textId="77777777" w:rsidR="00865480" w:rsidRDefault="00000000">
      <w:pPr>
        <w:spacing w:after="0"/>
        <w:rPr>
          <w:rFonts w:ascii="Times New Roman" w:hAnsi="Times New Roman"/>
          <w:sz w:val="24"/>
          <w:szCs w:val="24"/>
        </w:rPr>
      </w:pPr>
      <w:r>
        <w:t>Installing a WAF is not the correct answer, because a WAF is a security tool that protects web applications from common web-based attacks by monitoring, filtering, and blocking HTTP traffic. A WAF can prevent attacks such as cross-site scripting, SQL injection, or file inclusion, among others. A WAF does not provide administrative access to internal resources, but rather protects them from web application vulnerabilities. A WAF is also not a comprehensive solution for network security, as it only operates at the application layer and does not protect against other types of attacks or threats5.</w:t>
      </w:r>
    </w:p>
    <w:p w14:paraId="2D6937C1" w14:textId="77777777" w:rsidR="00865480" w:rsidRDefault="00000000">
      <w:pPr>
        <w:spacing w:after="0"/>
        <w:rPr>
          <w:rFonts w:ascii="Times New Roman" w:hAnsi="Times New Roman"/>
          <w:sz w:val="24"/>
          <w:szCs w:val="24"/>
        </w:rPr>
      </w:pPr>
      <w:r>
        <w:t>Utilizing single sign-on is not the correct answer, because single sign-on is a method of authentication that allows users to access multiple sites, services, or applications with one username and password. Single sign-on can simplify the sign-in process for users and reduce the number of passwords they have to remember and manage. Single sign-on does not provide administrative access to internal resources, but rather enables access to various resources that the user is authorized to use. Single sign-on can also introduce security risks if the user’s credentials are compromised or if the single sign-on provider is breached6. Reference = 1: Bastion host - Wikipedia, 2: 14 Best Practices to Secure SSH Bastion Host - goteleport.com, 3: The Importance Of Bastion Hosts In Network Security, 4: What is the network perimeter? | Cloudflare, 5: What is a WAF? | Web Application Firewall explained, 6: [What is single sign-on (SSO)? - Definition from WhatIs.com]</w:t>
      </w:r>
    </w:p>
    <w:p w14:paraId="388CC12E" w14:textId="77777777" w:rsidR="00865480" w:rsidRDefault="00865480">
      <w:pPr>
        <w:spacing w:after="0"/>
        <w:rPr>
          <w:rFonts w:ascii="Times New Roman" w:hAnsi="Times New Roman"/>
          <w:sz w:val="24"/>
          <w:szCs w:val="24"/>
        </w:rPr>
      </w:pPr>
    </w:p>
    <w:p w14:paraId="0ADBC1EE" w14:textId="77777777" w:rsidR="00865480" w:rsidRDefault="00865480">
      <w:pPr>
        <w:spacing w:after="0"/>
        <w:rPr>
          <w:rFonts w:ascii="Times New Roman" w:hAnsi="Times New Roman"/>
          <w:sz w:val="24"/>
          <w:szCs w:val="24"/>
        </w:rPr>
      </w:pPr>
    </w:p>
    <w:p w14:paraId="2BAB6E20" w14:textId="77777777" w:rsidR="00865480" w:rsidRDefault="00000000">
      <w:pPr>
        <w:spacing w:after="0"/>
        <w:rPr>
          <w:rFonts w:ascii="Times New Roman" w:hAnsi="Times New Roman"/>
          <w:sz w:val="24"/>
          <w:szCs w:val="24"/>
        </w:rPr>
      </w:pPr>
      <w:r>
        <w:t>Question: 22</w:t>
      </w:r>
    </w:p>
    <w:p/>
    <w:p w14:paraId="6AAC90F9" w14:textId="77777777" w:rsidR="00865480" w:rsidRDefault="00000000">
      <w:pPr>
        <w:spacing w:after="0"/>
        <w:rPr>
          <w:rFonts w:ascii="Times New Roman" w:hAnsi="Times New Roman"/>
          <w:sz w:val="24"/>
          <w:szCs w:val="24"/>
        </w:rPr>
      </w:pPr>
      <w:r>
        <w:rPr>
          <w:rFonts w:ascii="Times New Roman" w:hAnsi="Times New Roman"/>
          <w:sz w:val="24"/>
          <w:szCs w:val="24"/>
        </w:rPr>
        <w:t>A security analyst is reviewing alerts in the SIEM related to potential malicious network traffic coming from an employee’s corporate laptop. The security analyst has determined that additional data about the executable running on the machine is necessary to continue the investigation. Which of the following logs should the analyst use as a data source?</w:t>
      </w:r>
    </w:p>
    <w:p w14:paraId="79428801" w14:textId="77777777" w:rsidR="00865480" w:rsidRDefault="00000000">
      <w:pPr>
        <w:spacing w:after="0"/>
        <w:rPr>
          <w:rFonts w:ascii="Times New Roman" w:hAnsi="Times New Roman"/>
          <w:sz w:val="24"/>
          <w:szCs w:val="24"/>
        </w:rPr>
      </w:pPr>
      <w:r>
        <w:t>A. Application</w:t>
      </w:r>
    </w:p>
    <w:p w14:paraId="08688F9E" w14:textId="77777777" w:rsidR="00865480" w:rsidRDefault="00000000">
      <w:pPr>
        <w:spacing w:after="0"/>
        <w:rPr>
          <w:rFonts w:ascii="Times New Roman" w:hAnsi="Times New Roman"/>
          <w:sz w:val="24"/>
          <w:szCs w:val="24"/>
        </w:rPr>
      </w:pPr>
      <w:r>
        <w:t>B. IPS/IDS</w:t>
      </w:r>
    </w:p>
    <w:p w14:paraId="2E5A609D" w14:textId="77777777" w:rsidR="00865480" w:rsidRDefault="00000000">
      <w:pPr>
        <w:spacing w:after="0"/>
        <w:rPr>
          <w:rFonts w:ascii="Times New Roman" w:hAnsi="Times New Roman"/>
          <w:sz w:val="24"/>
          <w:szCs w:val="24"/>
        </w:rPr>
      </w:pPr>
      <w:r>
        <w:t>C. Network</w:t>
      </w:r>
    </w:p>
    <w:p w14:paraId="5C39340F" w14:textId="77777777" w:rsidR="00865480" w:rsidRDefault="00000000">
      <w:pPr>
        <w:spacing w:after="0"/>
        <w:rPr>
          <w:rFonts w:ascii="Times New Roman" w:hAnsi="Times New Roman"/>
          <w:sz w:val="24"/>
          <w:szCs w:val="24"/>
        </w:rPr>
      </w:pPr>
      <w:r>
        <w:t>D. Endpoint</w:t>
      </w:r>
    </w:p>
    <w:p w14:paraId="198F192A" w14:textId="77777777" w:rsidR="00865480" w:rsidRDefault="00865480">
      <w:pPr>
        <w:spacing w:after="0"/>
        <w:rPr>
          <w:rFonts w:ascii="Times New Roman" w:hAnsi="Times New Roman"/>
          <w:sz w:val="24"/>
          <w:szCs w:val="24"/>
        </w:rPr>
      </w:pPr>
    </w:p>
    <w:p w14:paraId="21C52173"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2A0ED4E" w14:textId="77777777" w:rsidR="00865480" w:rsidRDefault="00000000">
      <w:pPr>
        <w:spacing w:after="0"/>
        <w:rPr>
          <w:rFonts w:ascii="Times New Roman" w:hAnsi="Times New Roman"/>
          <w:sz w:val="24"/>
          <w:szCs w:val="24"/>
        </w:rPr>
      </w:pPr>
      <w:r>
        <w:t>Explanation:</w:t>
      </w:r>
    </w:p>
    <w:p w14:paraId="12BC897A" w14:textId="77777777" w:rsidR="00865480" w:rsidRDefault="00000000">
      <w:pPr>
        <w:spacing w:after="0"/>
        <w:rPr>
          <w:rFonts w:ascii="Times New Roman" w:hAnsi="Times New Roman"/>
          <w:sz w:val="24"/>
          <w:szCs w:val="24"/>
        </w:rPr>
      </w:pPr>
      <w:r>
        <w:t>An endpoint log is a file that contains information about the activities and events that occur on an end-user device, such as a laptop, desktop, tablet, or smartphone. Endpoint logs can provide valuable data for security analysts, such as the processes running on the device, the network connections established, the files accessed or modified, the user actions performed, and the applications installed or updated. Endpoint logs can also record the details of any executable files running on the device, such as the name, path, size, hash, signature, and permissions of the executable.</w:t>
      </w:r>
    </w:p>
    <w:p w14:paraId="65F2D360" w14:textId="77777777" w:rsidR="00865480" w:rsidRDefault="00000000">
      <w:pPr>
        <w:spacing w:after="0"/>
        <w:rPr>
          <w:rFonts w:ascii="Times New Roman" w:hAnsi="Times New Roman"/>
          <w:sz w:val="24"/>
          <w:szCs w:val="24"/>
        </w:rPr>
      </w:pPr>
      <w:r>
        <w:t>An application log is a file that contains information about the events that occur within a software application, such as errors, warnings, transactions, or performance metrics. Application logs can help developers and administrators troubleshoot issues, optimize performance, and monitor user behavior. However, application logs may not provide enough information about the executable files running on the device, especially if they are malicious or unknown.</w:t>
      </w:r>
    </w:p>
    <w:p w14:paraId="2FA403B6" w14:textId="77777777" w:rsidR="00865480" w:rsidRDefault="00000000">
      <w:pPr>
        <w:spacing w:after="0"/>
        <w:rPr>
          <w:rFonts w:ascii="Times New Roman" w:hAnsi="Times New Roman"/>
          <w:sz w:val="24"/>
          <w:szCs w:val="24"/>
        </w:rPr>
      </w:pPr>
      <w:r>
        <w:t>An IPS/IDS log is a file that contains information about the network traffic that is monitored and analyzed by an intrusion prevention system (IPS) or an intrusion detection system (IDS). IPS/IDS logs can help security analysts identify and block potential attacks, such as exploit attempts, denial-of-service (DoS) attacks, or malicious scans. However, IPS/IDS logs may not provide enough information about the executable files running on the device, especially if they are encrypted, obfuscated, or use legitimate protocols.</w:t>
      </w:r>
    </w:p>
    <w:p w14:paraId="422F1DEE" w14:textId="77777777" w:rsidR="00865480" w:rsidRDefault="00000000">
      <w:pPr>
        <w:spacing w:after="0"/>
        <w:rPr>
          <w:rFonts w:ascii="Times New Roman" w:hAnsi="Times New Roman"/>
          <w:sz w:val="24"/>
          <w:szCs w:val="24"/>
        </w:rPr>
      </w:pPr>
      <w:r>
        <w:t>A network log is a file that contains information about the network activity and communication that occurs between devices, such as IP addresses, ports, protocols, packets, or bytes. Network logs can help security analysts understand the network topology, traffic patterns, and bandwidth usage. However, network logs may not provide enough information about the executable files running on the device, especially if they are hidden, spoofed, or use proxy servers.</w:t>
      </w:r>
    </w:p>
    <w:p w14:paraId="249C11DF" w14:textId="77777777" w:rsidR="00865480" w:rsidRDefault="00000000">
      <w:pPr>
        <w:spacing w:after="0"/>
        <w:rPr>
          <w:rFonts w:ascii="Times New Roman" w:hAnsi="Times New Roman"/>
          <w:sz w:val="24"/>
          <w:szCs w:val="24"/>
        </w:rPr>
      </w:pPr>
      <w:r>
        <w:t>Therefore, the best log type to use as a data source for additional information about the executable running on the machine is the endpoint log, as it can provide the most relevant and detailed data about the executable file and its behavior.</w:t>
      </w:r>
    </w:p>
    <w:p w14:paraId="12666CC2" w14:textId="77777777" w:rsidR="00865480" w:rsidRDefault="00000000">
      <w:pPr>
        <w:spacing w:after="0"/>
        <w:rPr>
          <w:rFonts w:ascii="Times New Roman" w:hAnsi="Times New Roman"/>
          <w:sz w:val="24"/>
          <w:szCs w:val="24"/>
        </w:rPr>
      </w:pPr>
      <w:r>
        <w:t>Reference =  https://www.crowdstrike.com/cybersecurity-101/observability/application-log/</w:t>
      </w:r>
    </w:p>
    <w:p w14:paraId="7E6712A8" w14:textId="77777777" w:rsidR="00865480" w:rsidRDefault="00865480">
      <w:pPr>
        <w:spacing w:after="0"/>
        <w:rPr>
          <w:rFonts w:ascii="Times New Roman" w:hAnsi="Times New Roman"/>
          <w:sz w:val="24"/>
          <w:szCs w:val="24"/>
        </w:rPr>
      </w:pPr>
      <w:r>
        <w:t>https://owasp.org/www-project-proactive-controls/v3/en/c9-security-logging</w:t>
      </w:r>
    </w:p>
    <w:p w14:paraId="5343C279" w14:textId="77777777" w:rsidR="00865480" w:rsidRDefault="00000000">
      <w:pPr>
        <w:spacing w:after="0"/>
        <w:rPr>
          <w:rFonts w:ascii="Times New Roman" w:hAnsi="Times New Roman"/>
          <w:sz w:val="24"/>
          <w:szCs w:val="24"/>
        </w:rPr>
      </w:pPr>
    </w:p>
    <w:p w14:paraId="69887724" w14:textId="77777777" w:rsidR="00865480" w:rsidRDefault="00865480">
      <w:pPr>
        <w:spacing w:after="0"/>
        <w:rPr>
          <w:rFonts w:ascii="Times New Roman" w:hAnsi="Times New Roman"/>
          <w:sz w:val="24"/>
          <w:szCs w:val="24"/>
        </w:rPr>
      </w:pPr>
    </w:p>
    <w:p w14:paraId="334FA274" w14:textId="77777777" w:rsidR="00865480" w:rsidRDefault="00865480">
      <w:pPr>
        <w:spacing w:after="0"/>
        <w:rPr>
          <w:rFonts w:ascii="Times New Roman" w:hAnsi="Times New Roman"/>
          <w:sz w:val="24"/>
          <w:szCs w:val="24"/>
        </w:rPr>
      </w:pPr>
    </w:p>
    <w:p w14:paraId="11181815" w14:textId="77777777" w:rsidR="00865480" w:rsidRDefault="00000000">
      <w:pPr>
        <w:spacing w:after="0"/>
        <w:rPr>
          <w:rFonts w:ascii="Times New Roman" w:hAnsi="Times New Roman"/>
          <w:sz w:val="24"/>
          <w:szCs w:val="24"/>
        </w:rPr>
      </w:pPr>
      <w:r>
        <w:t>Question: 23</w:t>
      </w:r>
    </w:p>
    <w:p/>
    <w:p w14:paraId="64608C3B" w14:textId="77777777" w:rsidR="00865480" w:rsidRDefault="00000000">
      <w:pPr>
        <w:spacing w:after="0"/>
        <w:rPr>
          <w:rFonts w:ascii="Times New Roman" w:hAnsi="Times New Roman"/>
          <w:sz w:val="24"/>
          <w:szCs w:val="24"/>
        </w:rPr>
      </w:pPr>
      <w:r>
        <w:rPr>
          <w:rFonts w:ascii="Times New Roman" w:hAnsi="Times New Roman"/>
          <w:sz w:val="24"/>
          <w:szCs w:val="24"/>
        </w:rPr>
        <w:t>A cyber operations team informs a security analyst about a new tactic malicious actors are using to compromise networks.</w:t>
      </w:r>
    </w:p>
    <w:p w14:paraId="66F0B2E2" w14:textId="77777777" w:rsidR="00865480" w:rsidRDefault="00000000">
      <w:pPr>
        <w:spacing w:after="0"/>
        <w:rPr>
          <w:rFonts w:ascii="Times New Roman" w:hAnsi="Times New Roman"/>
          <w:sz w:val="24"/>
          <w:szCs w:val="24"/>
        </w:rPr>
      </w:pPr>
      <w:r>
        <w:rPr>
          <w:rFonts w:ascii="Times New Roman" w:hAnsi="Times New Roman"/>
          <w:sz w:val="24"/>
          <w:szCs w:val="24"/>
        </w:rPr>
        <w:t>SIEM alerts have not yet been configured. Which of the following best describes what the security analyst should do to identify this behavior?</w:t>
      </w:r>
    </w:p>
    <w:p w14:paraId="3B0B872E" w14:textId="77777777" w:rsidR="00865480" w:rsidRDefault="00865480">
      <w:pPr>
        <w:spacing w:after="0"/>
        <w:rPr>
          <w:rFonts w:ascii="Times New Roman" w:hAnsi="Times New Roman"/>
          <w:sz w:val="24"/>
          <w:szCs w:val="24"/>
        </w:rPr>
      </w:pPr>
    </w:p>
    <w:p w14:paraId="444DCBF3" w14:textId="77777777" w:rsidR="00865480" w:rsidRDefault="00000000">
      <w:pPr>
        <w:spacing w:after="0"/>
        <w:rPr>
          <w:rFonts w:ascii="Times New Roman" w:hAnsi="Times New Roman"/>
          <w:sz w:val="24"/>
          <w:szCs w:val="24"/>
        </w:rPr>
      </w:pPr>
      <w:r>
        <w:t>A. [Digital forensics</w:t>
      </w:r>
    </w:p>
    <w:p w14:paraId="7795F3C1" w14:textId="77777777" w:rsidR="00865480" w:rsidRDefault="00000000">
      <w:pPr>
        <w:spacing w:after="0"/>
        <w:rPr>
          <w:rFonts w:ascii="Times New Roman" w:hAnsi="Times New Roman"/>
          <w:sz w:val="24"/>
          <w:szCs w:val="24"/>
        </w:rPr>
      </w:pPr>
      <w:r>
        <w:t>B. E-discovery</w:t>
      </w:r>
    </w:p>
    <w:p w14:paraId="4EB52215" w14:textId="77777777" w:rsidR="00865480" w:rsidRDefault="00000000">
      <w:pPr>
        <w:spacing w:after="0"/>
        <w:rPr>
          <w:rFonts w:ascii="Times New Roman" w:hAnsi="Times New Roman"/>
          <w:sz w:val="24"/>
          <w:szCs w:val="24"/>
        </w:rPr>
      </w:pPr>
      <w:r>
        <w:t>C. Incident response</w:t>
      </w:r>
    </w:p>
    <w:p w14:paraId="15E959EC" w14:textId="77777777" w:rsidR="00865480" w:rsidRDefault="00000000">
      <w:pPr>
        <w:spacing w:after="0"/>
        <w:rPr>
          <w:rFonts w:ascii="Times New Roman" w:hAnsi="Times New Roman"/>
          <w:sz w:val="24"/>
          <w:szCs w:val="24"/>
        </w:rPr>
      </w:pPr>
      <w:r>
        <w:t>D. Threat hunting</w:t>
      </w:r>
    </w:p>
    <w:p w14:paraId="342B617E" w14:textId="77777777" w:rsidR="00865480" w:rsidRDefault="00865480">
      <w:pPr>
        <w:spacing w:after="0"/>
        <w:rPr>
          <w:rFonts w:ascii="Times New Roman" w:hAnsi="Times New Roman"/>
          <w:sz w:val="24"/>
          <w:szCs w:val="24"/>
        </w:rPr>
      </w:pPr>
    </w:p>
    <w:p w14:paraId="7F47DF6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3539C2A" w14:textId="77777777" w:rsidR="00865480" w:rsidRDefault="00000000">
      <w:pPr>
        <w:spacing w:after="0"/>
        <w:rPr>
          <w:rFonts w:ascii="Times New Roman" w:hAnsi="Times New Roman"/>
          <w:sz w:val="24"/>
          <w:szCs w:val="24"/>
        </w:rPr>
      </w:pPr>
      <w:r>
        <w:t>Explanation:</w:t>
      </w:r>
    </w:p>
    <w:p w14:paraId="399AAE08" w14:textId="77777777" w:rsidR="00865480" w:rsidRDefault="00000000">
      <w:pPr>
        <w:spacing w:after="0"/>
        <w:rPr>
          <w:rFonts w:ascii="Times New Roman" w:hAnsi="Times New Roman"/>
          <w:sz w:val="24"/>
          <w:szCs w:val="24"/>
        </w:rPr>
      </w:pPr>
      <w:r>
        <w:t>Threat hunting is the process of proactively searching for signs of malicious activity or compromise in a network, rather than waiting for alerts or indicators of compromise (IOCs) to appear. Threat hunting can help identify new tactics, techniques, and procedures (TTPs) used by malicious actors, as well as uncover hidden or stealthy threats that may have evaded detection by security tools. Threat hunting requires a combination of skills, tools, and methodologies, such as hypothesis generation, data collection and analysis, threat intelligence, and incident response. Threat hunting can also help improve the security posture of an organization by providing feedback and recommendations for security improvements. Reference = CompTIA Security+ Certification Exam Objectives, Domain 4.1: Given a scenario, analyze potential indicators of malicious activity. CompTIA Security+ Study Guide (SY0-701), Chapter 4: Threat Detection and Response, page 153. Threat Hunting – SY0-701 CompTIA Security+ : 4.1, Video 3:18. CompTIA Security+ Certification Exam SY0-701 Practice Test 1, Question 3.</w:t>
      </w:r>
    </w:p>
    <w:p w14:paraId="7E133A47" w14:textId="77777777" w:rsidR="00865480" w:rsidRDefault="00865480">
      <w:pPr>
        <w:spacing w:after="0"/>
        <w:rPr>
          <w:rFonts w:ascii="Times New Roman" w:hAnsi="Times New Roman"/>
          <w:sz w:val="24"/>
          <w:szCs w:val="24"/>
        </w:rPr>
      </w:pPr>
    </w:p>
    <w:p w14:paraId="42AFB0AD" w14:textId="77777777" w:rsidR="00865480" w:rsidRDefault="00000000">
      <w:pPr>
        <w:spacing w:after="0"/>
        <w:rPr>
          <w:rFonts w:ascii="Times New Roman" w:hAnsi="Times New Roman"/>
          <w:sz w:val="24"/>
          <w:szCs w:val="24"/>
        </w:rPr>
      </w:pPr>
      <w:r>
        <w:t>Question: 24</w:t>
      </w:r>
    </w:p>
    <w:p/>
    <w:p w14:paraId="6919B27D" w14:textId="77777777" w:rsidR="00865480" w:rsidRDefault="00000000">
      <w:pPr>
        <w:spacing w:after="0"/>
        <w:rPr>
          <w:rFonts w:ascii="Times New Roman" w:hAnsi="Times New Roman"/>
          <w:sz w:val="24"/>
          <w:szCs w:val="24"/>
        </w:rPr>
      </w:pPr>
      <w:r>
        <w:rPr>
          <w:rFonts w:ascii="Times New Roman" w:hAnsi="Times New Roman"/>
          <w:sz w:val="24"/>
          <w:szCs w:val="24"/>
        </w:rPr>
        <w:t>A company purchased cyber insurance to address items listed on the risk register. Which of the following strategies does this represent?</w:t>
      </w:r>
    </w:p>
    <w:p w14:paraId="19E156DB" w14:textId="77777777" w:rsidR="00865480" w:rsidRDefault="00000000">
      <w:pPr>
        <w:spacing w:after="0"/>
        <w:rPr>
          <w:rFonts w:ascii="Times New Roman" w:hAnsi="Times New Roman"/>
          <w:sz w:val="24"/>
          <w:szCs w:val="24"/>
        </w:rPr>
      </w:pPr>
      <w:r>
        <w:t>A. Accept</w:t>
      </w:r>
    </w:p>
    <w:p w14:paraId="74CDC32E" w14:textId="77777777" w:rsidR="00865480" w:rsidRDefault="00000000">
      <w:pPr>
        <w:spacing w:after="0"/>
        <w:rPr>
          <w:rFonts w:ascii="Times New Roman" w:hAnsi="Times New Roman"/>
          <w:sz w:val="24"/>
          <w:szCs w:val="24"/>
        </w:rPr>
      </w:pPr>
      <w:r>
        <w:t>B. Transfer</w:t>
      </w:r>
    </w:p>
    <w:p w14:paraId="14C5C1B0" w14:textId="77777777" w:rsidR="00865480" w:rsidRDefault="00000000">
      <w:pPr>
        <w:spacing w:after="0"/>
        <w:rPr>
          <w:rFonts w:ascii="Times New Roman" w:hAnsi="Times New Roman"/>
          <w:sz w:val="24"/>
          <w:szCs w:val="24"/>
        </w:rPr>
      </w:pPr>
      <w:r>
        <w:t>C. Mitigate</w:t>
      </w:r>
    </w:p>
    <w:p w14:paraId="01A427BA" w14:textId="77777777" w:rsidR="00865480" w:rsidRDefault="00000000">
      <w:pPr>
        <w:spacing w:after="0"/>
        <w:rPr>
          <w:rFonts w:ascii="Times New Roman" w:hAnsi="Times New Roman"/>
          <w:sz w:val="24"/>
          <w:szCs w:val="24"/>
        </w:rPr>
      </w:pPr>
      <w:r>
        <w:t>D. Avoid</w:t>
      </w:r>
    </w:p>
    <w:p w14:paraId="1194B32F" w14:textId="77777777" w:rsidR="00865480" w:rsidRDefault="00865480">
      <w:pPr>
        <w:spacing w:after="0"/>
        <w:rPr>
          <w:rFonts w:ascii="Times New Roman" w:hAnsi="Times New Roman"/>
          <w:sz w:val="24"/>
          <w:szCs w:val="24"/>
        </w:rPr>
      </w:pPr>
    </w:p>
    <w:p w14:paraId="10AAD6CA"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4FEB1A8" w14:textId="77777777" w:rsidR="00865480" w:rsidRDefault="00000000">
      <w:pPr>
        <w:spacing w:after="0"/>
        <w:rPr>
          <w:rFonts w:ascii="Times New Roman" w:hAnsi="Times New Roman"/>
          <w:sz w:val="24"/>
          <w:szCs w:val="24"/>
        </w:rPr>
      </w:pPr>
      <w:r>
        <w:t>Explanation:</w:t>
      </w:r>
    </w:p>
    <w:p w14:paraId="39F22095" w14:textId="77777777" w:rsidR="00865480" w:rsidRDefault="00000000">
      <w:pPr>
        <w:spacing w:after="0"/>
        <w:rPr>
          <w:rFonts w:ascii="Times New Roman" w:hAnsi="Times New Roman"/>
          <w:sz w:val="24"/>
          <w:szCs w:val="24"/>
        </w:rPr>
      </w:pPr>
      <w:r>
        <w:t>Cyber insurance is a type of insurance that covers the financial losses and liabilities that result from cyberattacks, such as data breaches, ransomware, denial-of-service, phishing, or malware. Cyber insurance can help a company recover from the costs of restoring data, repairing systems, paying ransoms, compensating customers, or facing legal actions. Cyber insurance is one of the possible strategies that a company can use to address the items listed on the risk register. A risk register is a document that records the identified risks, their probability, impact, and mitigation strategies for a project or an organization. The four common risk mitigation strategies are:</w:t>
      </w:r>
    </w:p>
    <w:p w14:paraId="18D8CC36" w14:textId="77777777" w:rsidR="00865480" w:rsidRDefault="00000000">
      <w:pPr>
        <w:spacing w:after="0"/>
        <w:rPr>
          <w:rFonts w:ascii="Times New Roman" w:hAnsi="Times New Roman"/>
          <w:sz w:val="24"/>
          <w:szCs w:val="24"/>
        </w:rPr>
      </w:pPr>
      <w:r>
        <w:t>Accept: The company acknowledges the risk and decides to accept the consequences without taking any action to reduce or eliminate the risk. This strategy is usually chosen when the risk is low or the cost of mitigation is too high.</w:t>
      </w:r>
    </w:p>
    <w:p w14:paraId="501EE7C4" w14:textId="77777777" w:rsidR="00865480" w:rsidRDefault="00000000">
      <w:pPr>
        <w:spacing w:after="0"/>
        <w:rPr>
          <w:rFonts w:ascii="Times New Roman" w:hAnsi="Times New Roman"/>
          <w:sz w:val="24"/>
          <w:szCs w:val="24"/>
        </w:rPr>
      </w:pPr>
      <w:r>
        <w:t>Transfer: The company transfers the risk to a third party, such as an insurance company, a vendor, or a partner. This strategy is usually chosen when the risk is high or the company lacks the resources or expertise to handle the risk.</w:t>
      </w:r>
    </w:p>
    <w:p w14:paraId="4CAE343A" w14:textId="77777777" w:rsidR="00865480" w:rsidRDefault="00000000">
      <w:pPr>
        <w:spacing w:after="0"/>
        <w:rPr>
          <w:rFonts w:ascii="Times New Roman" w:hAnsi="Times New Roman"/>
          <w:sz w:val="24"/>
          <w:szCs w:val="24"/>
        </w:rPr>
      </w:pPr>
      <w:r>
        <w:t>Mitigate: The company implements controls or measures to reduce the likelihood or impact of the risk. This strategy is usually chosen when the risk is moderate or the cost of mitigation is reasonable.</w:t>
      </w:r>
    </w:p>
    <w:p w14:paraId="52166FBC" w14:textId="77777777" w:rsidR="00865480" w:rsidRDefault="00000000">
      <w:pPr>
        <w:spacing w:after="0"/>
        <w:rPr>
          <w:rFonts w:ascii="Times New Roman" w:hAnsi="Times New Roman"/>
          <w:sz w:val="24"/>
          <w:szCs w:val="24"/>
        </w:rPr>
      </w:pPr>
      <w:r>
        <w:t>Avoid: The company eliminates the risk by changing the scope, plan, or design of the project or the organization. This strategy is usually chosen when the risk is unacceptable or the cost of mitigation is too high.</w:t>
      </w:r>
    </w:p>
    <w:p w14:paraId="41C950E5" w14:textId="77777777" w:rsidR="00865480" w:rsidRDefault="00000000">
      <w:pPr>
        <w:spacing w:after="0"/>
        <w:rPr>
          <w:rFonts w:ascii="Times New Roman" w:hAnsi="Times New Roman"/>
          <w:sz w:val="24"/>
          <w:szCs w:val="24"/>
        </w:rPr>
      </w:pPr>
      <w:r>
        <w:t>By purchasing cyber insurance, the company is transferring the risk to the insurance company, which will cover the financial losses and liabilities in case of a cyberattack. Therefore, the correct answer is B. Transfer. Reference = CompTIA Security+ Study Guide (SY0-701), Chapter 8: Governance, Risk, and Compliance, page 377. Professor Messer’s CompTIA SY0-701 Security+ Training Course, Section 8.1: Risk Management, video: Risk Mitigation Strategies (5:37).</w:t>
      </w:r>
    </w:p>
    <w:p w14:paraId="6331339C" w14:textId="77777777" w:rsidR="00865480" w:rsidRDefault="00865480">
      <w:pPr>
        <w:spacing w:after="0"/>
        <w:rPr>
          <w:rFonts w:ascii="Times New Roman" w:hAnsi="Times New Roman"/>
          <w:sz w:val="24"/>
          <w:szCs w:val="24"/>
        </w:rPr>
      </w:pPr>
    </w:p>
    <w:p w14:paraId="7195E061" w14:textId="77777777" w:rsidR="00865480" w:rsidRDefault="00865480">
      <w:pPr>
        <w:spacing w:after="0"/>
        <w:rPr>
          <w:rFonts w:ascii="Times New Roman" w:hAnsi="Times New Roman"/>
          <w:sz w:val="24"/>
          <w:szCs w:val="24"/>
        </w:rPr>
      </w:pPr>
    </w:p>
    <w:p w14:paraId="1DCDDAFB" w14:textId="77777777" w:rsidR="00865480" w:rsidRDefault="00000000">
      <w:pPr>
        <w:spacing w:after="0"/>
        <w:rPr>
          <w:rFonts w:ascii="Times New Roman" w:hAnsi="Times New Roman"/>
          <w:sz w:val="24"/>
          <w:szCs w:val="24"/>
        </w:rPr>
      </w:pPr>
      <w:r>
        <w:t>Question: 25</w:t>
      </w:r>
    </w:p>
    <w:p/>
    <w:p w14:paraId="7D569ED4" w14:textId="77777777" w:rsidR="00865480" w:rsidRDefault="00000000">
      <w:pPr>
        <w:spacing w:after="0"/>
        <w:rPr>
          <w:rFonts w:ascii="Times New Roman" w:hAnsi="Times New Roman"/>
          <w:sz w:val="24"/>
          <w:szCs w:val="24"/>
        </w:rPr>
      </w:pPr>
      <w:r>
        <w:rPr>
          <w:rFonts w:ascii="Times New Roman" w:hAnsi="Times New Roman"/>
          <w:sz w:val="24"/>
          <w:szCs w:val="24"/>
        </w:rPr>
        <w:t>A security administrator would like to protect data on employees’ laptops. Which of the following encryption techniques should the security administrator use?</w:t>
      </w:r>
    </w:p>
    <w:p w14:paraId="7F182E70" w14:textId="77777777" w:rsidR="00865480" w:rsidRDefault="00865480">
      <w:pPr>
        <w:spacing w:after="0"/>
        <w:rPr>
          <w:rFonts w:ascii="Times New Roman" w:hAnsi="Times New Roman"/>
          <w:sz w:val="24"/>
          <w:szCs w:val="24"/>
        </w:rPr>
      </w:pPr>
    </w:p>
    <w:p w14:paraId="5DBA6F9A" w14:textId="77777777" w:rsidR="00865480" w:rsidRDefault="00000000">
      <w:pPr>
        <w:spacing w:after="0"/>
        <w:rPr>
          <w:rFonts w:ascii="Times New Roman" w:hAnsi="Times New Roman"/>
          <w:sz w:val="24"/>
          <w:szCs w:val="24"/>
        </w:rPr>
      </w:pPr>
      <w:r>
        <w:t>A. Partition</w:t>
      </w:r>
    </w:p>
    <w:p w14:paraId="54585CF5" w14:textId="77777777" w:rsidR="00865480" w:rsidRDefault="00000000">
      <w:pPr>
        <w:spacing w:after="0"/>
        <w:rPr>
          <w:rFonts w:ascii="Times New Roman" w:hAnsi="Times New Roman"/>
          <w:sz w:val="24"/>
          <w:szCs w:val="24"/>
        </w:rPr>
      </w:pPr>
      <w:r>
        <w:t>B. Asymmetric</w:t>
      </w:r>
    </w:p>
    <w:p w14:paraId="5CF30010" w14:textId="77777777" w:rsidR="00865480" w:rsidRDefault="00000000">
      <w:pPr>
        <w:spacing w:after="0"/>
        <w:rPr>
          <w:rFonts w:ascii="Times New Roman" w:hAnsi="Times New Roman"/>
          <w:sz w:val="24"/>
          <w:szCs w:val="24"/>
        </w:rPr>
      </w:pPr>
      <w:r>
        <w:t>C. Full disk</w:t>
      </w:r>
    </w:p>
    <w:p w14:paraId="71565694" w14:textId="77777777" w:rsidR="00865480" w:rsidRDefault="00000000">
      <w:pPr>
        <w:spacing w:after="0"/>
        <w:rPr>
          <w:rFonts w:ascii="Times New Roman" w:hAnsi="Times New Roman"/>
          <w:sz w:val="24"/>
          <w:szCs w:val="24"/>
        </w:rPr>
      </w:pPr>
      <w:r>
        <w:t>D. Database</w:t>
      </w:r>
    </w:p>
    <w:p w14:paraId="184453C5" w14:textId="77777777" w:rsidR="00865480" w:rsidRDefault="00865480">
      <w:pPr>
        <w:spacing w:after="0"/>
        <w:rPr>
          <w:rFonts w:ascii="Times New Roman" w:hAnsi="Times New Roman"/>
          <w:sz w:val="24"/>
          <w:szCs w:val="24"/>
        </w:rPr>
      </w:pPr>
    </w:p>
    <w:p w14:paraId="104E648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2A73CFE9" w14:textId="77777777" w:rsidR="00865480" w:rsidRDefault="00000000">
      <w:pPr>
        <w:spacing w:after="0"/>
        <w:rPr>
          <w:rFonts w:ascii="Times New Roman" w:hAnsi="Times New Roman"/>
          <w:sz w:val="24"/>
          <w:szCs w:val="24"/>
        </w:rPr>
      </w:pPr>
      <w:r>
        <w:t>Explanation:</w:t>
      </w:r>
    </w:p>
    <w:p w14:paraId="37FBE5F3" w14:textId="77777777" w:rsidR="00865480" w:rsidRDefault="00000000">
      <w:pPr>
        <w:spacing w:after="0"/>
        <w:rPr>
          <w:rFonts w:ascii="Times New Roman" w:hAnsi="Times New Roman"/>
          <w:sz w:val="24"/>
          <w:szCs w:val="24"/>
        </w:rPr>
      </w:pPr>
      <w:r>
        <w:t>Full disk encryption (FDE) is a technique that encrypts all the data on a hard drive, including the operating system, applications, and files. FDE protects the data from unauthorized access in case the laptop is lost, stolen, or disposed of without proper sanitization. FDE requires the user to enter a password, a PIN, a smart card, or a biometric factor to unlock the drive and boot the system. FDE can be implemented by using software solutions, such as BitLocker, FileVault, or VeraCrypt, or by using hardware solutions, such as self-encrypting drives (SEDs) or Trusted Platform Modules (TPMs). FDE is a recommended encryption technique for laptops and other mobile devices that store sensitive data.</w:t>
      </w:r>
    </w:p>
    <w:p w14:paraId="55B17FFB" w14:textId="77777777" w:rsidR="00865480" w:rsidRDefault="00000000">
      <w:pPr>
        <w:spacing w:after="0"/>
        <w:rPr>
          <w:rFonts w:ascii="Times New Roman" w:hAnsi="Times New Roman"/>
          <w:sz w:val="24"/>
          <w:szCs w:val="24"/>
        </w:rPr>
      </w:pPr>
      <w:r>
        <w:t>Partition encryption is a technique that encrypts only a specific partition or volume on a hard drive, leaving the rest of the drive unencrypted. Partition encryption is less secure than FDE, as it does not protect the entire drive and may leave traces of data on unencrypted areas. Partition encryption is also less convenient than FDE, as it requires the user to mount and unmount the encrypted partition manually.</w:t>
      </w:r>
    </w:p>
    <w:p w14:paraId="15879ED2" w14:textId="77777777" w:rsidR="00865480" w:rsidRDefault="00000000">
      <w:pPr>
        <w:spacing w:after="0"/>
        <w:rPr>
          <w:rFonts w:ascii="Times New Roman" w:hAnsi="Times New Roman"/>
          <w:sz w:val="24"/>
          <w:szCs w:val="24"/>
        </w:rPr>
      </w:pPr>
      <w:r>
        <w:t>Asymmetric encryption is a technique that uses a pair of keys, one public and one private, to encrypt and decrypt data. Asymmetric encryption is mainly used for securing communication, such as email, web, or VPN, rather than for encrypting data at rest. Asymmetric encryption is also slower and more computationally intensive than symmetric encryption, which is the type of encryption used by FDE and partition encryption.</w:t>
      </w:r>
    </w:p>
    <w:p w14:paraId="0EE4A194" w14:textId="77777777" w:rsidR="00865480" w:rsidRDefault="00000000">
      <w:pPr>
        <w:spacing w:after="0"/>
        <w:rPr>
          <w:rFonts w:ascii="Times New Roman" w:hAnsi="Times New Roman"/>
          <w:sz w:val="24"/>
          <w:szCs w:val="24"/>
        </w:rPr>
      </w:pPr>
      <w:r>
        <w:t>Database encryption is a technique that encrypts data stored in a database, such as tables, columns, rows, or cells. Database encryption can be done at the application level, the database level, or the file system level. Database encryption is useful for protecting data from unauthorized access by database administrators, hackers, or malware, but it does not protect the data from physical theft or loss of the device that hosts the database.</w:t>
      </w:r>
    </w:p>
    <w:p w14:paraId="74176296" w14:textId="77777777" w:rsidR="00865480" w:rsidRDefault="00000000">
      <w:pPr>
        <w:spacing w:after="0"/>
        <w:rPr>
          <w:rFonts w:ascii="Times New Roman" w:hAnsi="Times New Roman"/>
          <w:sz w:val="24"/>
          <w:szCs w:val="24"/>
        </w:rPr>
      </w:pPr>
      <w:r>
        <w:t>Reference = Data Encryption – CompTIA Security+ SY0-401: 4.4, CompTIA Security+ Cheat Sheet and PDF | Zero To Mastery, CompTIA Security+ SY0-601 Certification Course - Cybr, Application Hardening – SY0-601 CompTIA Security+ : 3.2.</w:t>
      </w:r>
    </w:p>
    <w:p w14:paraId="402DFAB2" w14:textId="77777777" w:rsidR="00865480" w:rsidRDefault="00865480">
      <w:pPr>
        <w:spacing w:after="0"/>
        <w:rPr>
          <w:rFonts w:ascii="Times New Roman" w:hAnsi="Times New Roman"/>
          <w:sz w:val="24"/>
          <w:szCs w:val="24"/>
        </w:rPr>
      </w:pPr>
    </w:p>
    <w:p w14:paraId="3EF74F36" w14:textId="77777777" w:rsidR="00865480" w:rsidRDefault="00865480">
      <w:pPr>
        <w:spacing w:after="0"/>
        <w:rPr>
          <w:rFonts w:ascii="Times New Roman" w:hAnsi="Times New Roman"/>
          <w:sz w:val="24"/>
          <w:szCs w:val="24"/>
        </w:rPr>
      </w:pPr>
    </w:p>
    <w:p w14:paraId="30A6AE93" w14:textId="77777777" w:rsidR="00865480" w:rsidRDefault="00000000">
      <w:pPr>
        <w:spacing w:after="0"/>
        <w:rPr>
          <w:rFonts w:ascii="Times New Roman" w:hAnsi="Times New Roman"/>
          <w:sz w:val="24"/>
          <w:szCs w:val="24"/>
        </w:rPr>
      </w:pPr>
      <w:r>
        <w:t>Question: 26</w:t>
      </w:r>
    </w:p>
    <w:p/>
    <w:p w14:paraId="0583FCB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security control types does an acceptable use policy best represent?</w:t>
      </w:r>
    </w:p>
    <w:p w14:paraId="3382E4FA" w14:textId="77777777" w:rsidR="00865480" w:rsidRDefault="00000000">
      <w:pPr>
        <w:spacing w:after="0"/>
        <w:rPr>
          <w:rFonts w:ascii="Times New Roman" w:hAnsi="Times New Roman"/>
          <w:sz w:val="24"/>
          <w:szCs w:val="24"/>
        </w:rPr>
      </w:pPr>
      <w:r>
        <w:t>A. Detective</w:t>
      </w:r>
    </w:p>
    <w:p w14:paraId="3F972542" w14:textId="77777777" w:rsidR="00865480" w:rsidRDefault="00000000">
      <w:pPr>
        <w:spacing w:after="0"/>
        <w:rPr>
          <w:rFonts w:ascii="Times New Roman" w:hAnsi="Times New Roman"/>
          <w:sz w:val="24"/>
          <w:szCs w:val="24"/>
        </w:rPr>
      </w:pPr>
      <w:r>
        <w:t>B. Compensating</w:t>
      </w:r>
    </w:p>
    <w:p w14:paraId="247D3809" w14:textId="77777777" w:rsidR="00865480" w:rsidRDefault="00000000">
      <w:pPr>
        <w:spacing w:after="0"/>
        <w:rPr>
          <w:rFonts w:ascii="Times New Roman" w:hAnsi="Times New Roman"/>
          <w:sz w:val="24"/>
          <w:szCs w:val="24"/>
        </w:rPr>
      </w:pPr>
      <w:r>
        <w:t>C. Corrective</w:t>
      </w:r>
    </w:p>
    <w:p w14:paraId="72DB69B0" w14:textId="77777777" w:rsidR="00865480" w:rsidRDefault="00000000">
      <w:pPr>
        <w:spacing w:after="0"/>
        <w:rPr>
          <w:rFonts w:ascii="Times New Roman" w:hAnsi="Times New Roman"/>
          <w:sz w:val="24"/>
          <w:szCs w:val="24"/>
        </w:rPr>
      </w:pPr>
      <w:r>
        <w:t>D. Preventive</w:t>
      </w:r>
    </w:p>
    <w:p w14:paraId="66727C85" w14:textId="77777777" w:rsidR="00865480" w:rsidRDefault="00865480">
      <w:pPr>
        <w:spacing w:after="0"/>
        <w:rPr>
          <w:rFonts w:ascii="Times New Roman" w:hAnsi="Times New Roman"/>
          <w:sz w:val="24"/>
          <w:szCs w:val="24"/>
        </w:rPr>
      </w:pPr>
    </w:p>
    <w:p w14:paraId="511FF69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24518B6" w14:textId="77777777" w:rsidR="00865480" w:rsidRDefault="00000000">
      <w:pPr>
        <w:spacing w:after="0"/>
        <w:rPr>
          <w:rFonts w:ascii="Times New Roman" w:hAnsi="Times New Roman"/>
          <w:sz w:val="24"/>
          <w:szCs w:val="24"/>
        </w:rPr>
      </w:pPr>
      <w:r>
        <w:t>Explanation:</w:t>
      </w:r>
    </w:p>
    <w:p w14:paraId="3FD1EDFC" w14:textId="77777777" w:rsidR="00865480" w:rsidRDefault="00000000">
      <w:pPr>
        <w:spacing w:after="0"/>
        <w:rPr>
          <w:rFonts w:ascii="Times New Roman" w:hAnsi="Times New Roman"/>
          <w:sz w:val="24"/>
          <w:szCs w:val="24"/>
        </w:rPr>
      </w:pPr>
      <w:r>
        <w:t>An acceptable use policy (AUP) is a set of rules that govern how users can access and use a corporate network or the internet. The AUP helps companies minimize their exposure to cyber security threats and limit other risks. The AUP also serves as a notice to users about what they are not allowed to do and protects the company against misuse of their network. Users usually have to acknowledge that they understand and agree to the rules before accessing the network1.</w:t>
      </w:r>
    </w:p>
    <w:p w14:paraId="73A3BDA7" w14:textId="77777777" w:rsidR="00865480" w:rsidRDefault="00000000">
      <w:pPr>
        <w:spacing w:after="0"/>
        <w:rPr>
          <w:rFonts w:ascii="Times New Roman" w:hAnsi="Times New Roman"/>
          <w:sz w:val="24"/>
          <w:szCs w:val="24"/>
        </w:rPr>
      </w:pPr>
      <w:r>
        <w:t>An AUP best represents a preventive security control type, because it aims to deter or stop potential security incidents from occurring in the first place. A preventive control is proactive and anticipates possible threats and vulnerabilities, and implements measures to prevent them from exploiting or harming the system or the data. A preventive control can be physical, technical, or administrative in nature2.</w:t>
      </w:r>
    </w:p>
    <w:p w14:paraId="6BAF9917" w14:textId="77777777" w:rsidR="00865480" w:rsidRDefault="00000000">
      <w:pPr>
        <w:spacing w:after="0"/>
        <w:rPr>
          <w:rFonts w:ascii="Times New Roman" w:hAnsi="Times New Roman"/>
          <w:sz w:val="24"/>
          <w:szCs w:val="24"/>
        </w:rPr>
      </w:pPr>
      <w:r>
        <w:t>Some examples of preventive controls are:</w:t>
      </w:r>
    </w:p>
    <w:p w14:paraId="4A90F713" w14:textId="77777777" w:rsidR="00865480" w:rsidRDefault="00000000">
      <w:pPr>
        <w:spacing w:after="0"/>
        <w:rPr>
          <w:rFonts w:ascii="Times New Roman" w:hAnsi="Times New Roman"/>
          <w:sz w:val="24"/>
          <w:szCs w:val="24"/>
        </w:rPr>
      </w:pPr>
      <w:r>
        <w:t>Locks, fences, or guards that prevent unauthorized physical access to a facility or a device</w:t>
      </w:r>
    </w:p>
    <w:p w14:paraId="36636726" w14:textId="77777777" w:rsidR="00865480" w:rsidRDefault="00000000">
      <w:pPr>
        <w:spacing w:after="0"/>
        <w:rPr>
          <w:rFonts w:ascii="Times New Roman" w:hAnsi="Times New Roman"/>
          <w:sz w:val="24"/>
          <w:szCs w:val="24"/>
        </w:rPr>
      </w:pPr>
      <w:r>
        <w:t>Firewalls, antivirus software, or encryption that prevent unauthorized logical access to a network or a system</w:t>
      </w:r>
    </w:p>
    <w:p w14:paraId="1E78EF14" w14:textId="77777777" w:rsidR="00865480" w:rsidRDefault="00000000">
      <w:pPr>
        <w:spacing w:after="0"/>
        <w:rPr>
          <w:rFonts w:ascii="Times New Roman" w:hAnsi="Times New Roman"/>
          <w:sz w:val="24"/>
          <w:szCs w:val="24"/>
        </w:rPr>
      </w:pPr>
      <w:r>
        <w:t>Policies, procedures, or training that prevent unauthorized or inappropriate actions or behaviors by users or employees</w:t>
      </w:r>
    </w:p>
    <w:p w14:paraId="207896AD" w14:textId="77777777" w:rsidR="00865480" w:rsidRDefault="00000000">
      <w:pPr>
        <w:spacing w:after="0"/>
        <w:rPr>
          <w:rFonts w:ascii="Times New Roman" w:hAnsi="Times New Roman"/>
          <w:sz w:val="24"/>
          <w:szCs w:val="24"/>
        </w:rPr>
      </w:pPr>
      <w:r>
        <w:t>An AUP is an example of an administrative preventive control, because it defines the policies and procedures that users must follow to ensure the security and proper use of the network and the IT resources. An AUP can prevent users from engaging in activities that could compromise the security, performance, or availability of the network or the system, such as:</w:t>
      </w:r>
    </w:p>
    <w:p w14:paraId="4D393E78" w14:textId="77777777" w:rsidR="00865480" w:rsidRDefault="00000000">
      <w:pPr>
        <w:spacing w:after="0"/>
        <w:rPr>
          <w:rFonts w:ascii="Times New Roman" w:hAnsi="Times New Roman"/>
          <w:sz w:val="24"/>
          <w:szCs w:val="24"/>
        </w:rPr>
      </w:pPr>
      <w:r>
        <w:t>Downloading or installing unauthorized or malicious software</w:t>
      </w:r>
    </w:p>
    <w:p w14:paraId="281E5058" w14:textId="77777777" w:rsidR="00865480" w:rsidRDefault="00000000">
      <w:pPr>
        <w:spacing w:after="0"/>
        <w:rPr>
          <w:rFonts w:ascii="Times New Roman" w:hAnsi="Times New Roman"/>
          <w:sz w:val="24"/>
          <w:szCs w:val="24"/>
        </w:rPr>
      </w:pPr>
      <w:r>
        <w:t>Accessing or sharing sensitive or confidential information without authorization or encryption</w:t>
      </w:r>
    </w:p>
    <w:p w14:paraId="2DFD1623" w14:textId="77777777" w:rsidR="00865480" w:rsidRDefault="00000000">
      <w:pPr>
        <w:spacing w:after="0"/>
        <w:rPr>
          <w:rFonts w:ascii="Times New Roman" w:hAnsi="Times New Roman"/>
          <w:sz w:val="24"/>
          <w:szCs w:val="24"/>
        </w:rPr>
      </w:pPr>
      <w:r>
        <w:t>Using the network or the system for personal, illegal, or unethical purposes</w:t>
      </w:r>
    </w:p>
    <w:p w14:paraId="61471235" w14:textId="77777777" w:rsidR="00865480" w:rsidRDefault="00000000">
      <w:pPr>
        <w:spacing w:after="0"/>
        <w:rPr>
          <w:rFonts w:ascii="Times New Roman" w:hAnsi="Times New Roman"/>
          <w:sz w:val="24"/>
          <w:szCs w:val="24"/>
        </w:rPr>
      </w:pPr>
      <w:r>
        <w:t>Bypassing or disabling security controls or mechanisms</w:t>
      </w:r>
    </w:p>
    <w:p w14:paraId="7E925EC1" w14:textId="77777777" w:rsidR="00865480" w:rsidRDefault="00000000">
      <w:pPr>
        <w:spacing w:after="0"/>
        <w:rPr>
          <w:rFonts w:ascii="Times New Roman" w:hAnsi="Times New Roman"/>
          <w:sz w:val="24"/>
          <w:szCs w:val="24"/>
        </w:rPr>
      </w:pPr>
      <w:r>
        <w:t>Connecting unsecured or unapproved devices to the network</w:t>
      </w:r>
    </w:p>
    <w:p w14:paraId="504A1AB5" w14:textId="77777777" w:rsidR="00865480" w:rsidRDefault="00000000">
      <w:pPr>
        <w:spacing w:after="0"/>
        <w:rPr>
          <w:rFonts w:ascii="Times New Roman" w:hAnsi="Times New Roman"/>
          <w:sz w:val="24"/>
          <w:szCs w:val="24"/>
        </w:rPr>
      </w:pPr>
      <w:r>
        <w:t>By enforcing an AUP, a company can prevent or reduce the likelihood of security breaches, data loss, legal liability, or reputational damage caused by user actions or inactions3.</w:t>
      </w:r>
    </w:p>
    <w:p w14:paraId="45EF70B0" w14:textId="77777777" w:rsidR="00865480" w:rsidRDefault="00000000">
      <w:pPr>
        <w:spacing w:after="0"/>
        <w:rPr>
          <w:rFonts w:ascii="Times New Roman" w:hAnsi="Times New Roman"/>
          <w:sz w:val="24"/>
          <w:szCs w:val="24"/>
        </w:rPr>
      </w:pPr>
      <w:r>
        <w:t>Reference = 1: How to Create an Acceptable Use Policy - CoreTech, 2: [Security Control Types: Preventive, Detective, Corrective, and Compensating], 3: Why You Need A Corporate Acceptable Use Policy - CompTIA</w:t>
      </w:r>
    </w:p>
    <w:p w14:paraId="0DC2EF1A" w14:textId="77777777" w:rsidR="00865480" w:rsidRDefault="00865480">
      <w:pPr>
        <w:spacing w:after="0"/>
        <w:rPr>
          <w:rFonts w:ascii="Times New Roman" w:hAnsi="Times New Roman"/>
          <w:sz w:val="24"/>
          <w:szCs w:val="24"/>
        </w:rPr>
      </w:pPr>
    </w:p>
    <w:p w14:paraId="0A5B5FC9" w14:textId="77777777" w:rsidR="00865480" w:rsidRDefault="00865480">
      <w:pPr>
        <w:spacing w:after="0"/>
        <w:rPr>
          <w:rFonts w:ascii="Times New Roman" w:hAnsi="Times New Roman"/>
          <w:sz w:val="24"/>
          <w:szCs w:val="24"/>
        </w:rPr>
      </w:pPr>
    </w:p>
    <w:p w14:paraId="6E76635B" w14:textId="77777777" w:rsidR="00865480" w:rsidRDefault="00000000">
      <w:pPr>
        <w:spacing w:after="0"/>
        <w:rPr>
          <w:rFonts w:ascii="Times New Roman" w:hAnsi="Times New Roman"/>
          <w:sz w:val="24"/>
          <w:szCs w:val="24"/>
        </w:rPr>
      </w:pPr>
      <w:r>
        <w:t>Question: 27</w:t>
      </w:r>
    </w:p>
    <w:p/>
    <w:p w14:paraId="4ECE82E2" w14:textId="77777777" w:rsidR="00865480" w:rsidRDefault="00000000">
      <w:pPr>
        <w:spacing w:after="0"/>
        <w:rPr>
          <w:rFonts w:ascii="Times New Roman" w:hAnsi="Times New Roman"/>
          <w:sz w:val="24"/>
          <w:szCs w:val="24"/>
        </w:rPr>
      </w:pPr>
      <w:r>
        <w:rPr>
          <w:rFonts w:ascii="Times New Roman" w:hAnsi="Times New Roman"/>
          <w:sz w:val="24"/>
          <w:szCs w:val="24"/>
        </w:rPr>
        <w:t>An IT manager informs the entire help desk staff that only the IT manager and the help desk lead will have access to the administrator console of the help desk software. Which of the following security techniques is the IT manager setting up?</w:t>
      </w:r>
    </w:p>
    <w:p w14:paraId="637FF66F" w14:textId="77777777" w:rsidR="00865480" w:rsidRDefault="00000000">
      <w:pPr>
        <w:spacing w:after="0"/>
        <w:rPr>
          <w:rFonts w:ascii="Times New Roman" w:hAnsi="Times New Roman"/>
          <w:sz w:val="24"/>
          <w:szCs w:val="24"/>
        </w:rPr>
      </w:pPr>
      <w:r>
        <w:t>A. Hardening</w:t>
      </w:r>
    </w:p>
    <w:p w14:paraId="3F1DF477" w14:textId="77777777" w:rsidR="00865480" w:rsidRDefault="00000000">
      <w:pPr>
        <w:spacing w:after="0"/>
        <w:rPr>
          <w:rFonts w:ascii="Times New Roman" w:hAnsi="Times New Roman"/>
          <w:sz w:val="24"/>
          <w:szCs w:val="24"/>
        </w:rPr>
      </w:pPr>
      <w:r>
        <w:t>B. Employee monitoring</w:t>
      </w:r>
    </w:p>
    <w:p w14:paraId="7B384188" w14:textId="77777777" w:rsidR="00865480" w:rsidRDefault="00000000">
      <w:pPr>
        <w:spacing w:after="0"/>
        <w:rPr>
          <w:rFonts w:ascii="Times New Roman" w:hAnsi="Times New Roman"/>
          <w:sz w:val="24"/>
          <w:szCs w:val="24"/>
        </w:rPr>
      </w:pPr>
      <w:r>
        <w:t>C. Configuration enforcement</w:t>
      </w:r>
    </w:p>
    <w:p w14:paraId="38370979" w14:textId="77777777" w:rsidR="00865480" w:rsidRDefault="00000000">
      <w:pPr>
        <w:spacing w:after="0"/>
        <w:rPr>
          <w:rFonts w:ascii="Times New Roman" w:hAnsi="Times New Roman"/>
          <w:sz w:val="24"/>
          <w:szCs w:val="24"/>
        </w:rPr>
      </w:pPr>
      <w:r>
        <w:t>D. Least privilege</w:t>
      </w:r>
    </w:p>
    <w:p w14:paraId="32734598" w14:textId="77777777" w:rsidR="00865480" w:rsidRDefault="00865480">
      <w:pPr>
        <w:spacing w:after="0"/>
        <w:rPr>
          <w:rFonts w:ascii="Times New Roman" w:hAnsi="Times New Roman"/>
          <w:sz w:val="24"/>
          <w:szCs w:val="24"/>
        </w:rPr>
      </w:pPr>
    </w:p>
    <w:p w14:paraId="0B419B8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EF7820C" w14:textId="77777777" w:rsidR="00865480" w:rsidRDefault="00000000">
      <w:pPr>
        <w:spacing w:after="0"/>
        <w:rPr>
          <w:rFonts w:ascii="Times New Roman" w:hAnsi="Times New Roman"/>
          <w:sz w:val="24"/>
          <w:szCs w:val="24"/>
        </w:rPr>
      </w:pPr>
      <w:r>
        <w:t>Explanation:</w:t>
      </w:r>
    </w:p>
    <w:p w14:paraId="2844EC90" w14:textId="77777777" w:rsidR="00865480" w:rsidRDefault="00000000">
      <w:pPr>
        <w:spacing w:after="0"/>
        <w:rPr>
          <w:rFonts w:ascii="Times New Roman" w:hAnsi="Times New Roman"/>
          <w:sz w:val="24"/>
          <w:szCs w:val="24"/>
        </w:rPr>
      </w:pPr>
      <w:r>
        <w:t>The principle of least privilege is a security concept that limits access to resources to the minimum level needed for a user, a program, or a device to perform a legitimate function. It is a cybersecurity best practice that protects high-value data and assets from compromise or insider threat. Least privilege can be applied to different abstraction layers of a computing environment, such as processes, systems, or connected devices. However, it is rarely implemented in practice.</w:t>
      </w:r>
    </w:p>
    <w:p w14:paraId="773420DB" w14:textId="77777777" w:rsidR="00865480" w:rsidRDefault="00000000">
      <w:pPr>
        <w:spacing w:after="0"/>
        <w:rPr>
          <w:rFonts w:ascii="Times New Roman" w:hAnsi="Times New Roman"/>
          <w:sz w:val="24"/>
          <w:szCs w:val="24"/>
        </w:rPr>
      </w:pPr>
      <w:r>
        <w:t>In this scenario, the IT manager is setting up the principle of least privilege by restricting access to the administrator console of the help desk software to only two authorized users: the IT manager and the help desk lead. This way, the IT manager can prevent unauthorized or accidental changes to the software configuration, data, or functionality by other help desk staff. The other help desk staff will only have access to the normal user interface of the software, which is sufficient for them to perform their job functions.</w:t>
      </w:r>
    </w:p>
    <w:p w14:paraId="25DD7BE1" w14:textId="77777777" w:rsidR="00865480" w:rsidRDefault="00000000">
      <w:pPr>
        <w:spacing w:after="0"/>
        <w:rPr>
          <w:rFonts w:ascii="Times New Roman" w:hAnsi="Times New Roman"/>
          <w:sz w:val="24"/>
          <w:szCs w:val="24"/>
        </w:rPr>
      </w:pPr>
      <w:r>
        <w:t>The other options are not correct. Hardening is the process of securing a system by reducing its surface of vulnerability, such as by removing unnecessary software, changing default passwords, or disabling unnecessary services. Employee monitoring is the surveillance of workers’ activity, such as by tracking web browsing, application use, keystrokes, or screenshots. Configuration enforcement is the process of ensuring that a system adheres to a predefined set of security settings, such as by applying a patch, a policy, or a template.</w:t>
      </w:r>
    </w:p>
    <w:p w14:paraId="3CE62634" w14:textId="77777777" w:rsidR="00865480" w:rsidRDefault="00000000">
      <w:pPr>
        <w:spacing w:after="0"/>
        <w:rPr>
          <w:rFonts w:ascii="Times New Roman" w:hAnsi="Times New Roman"/>
          <w:sz w:val="24"/>
          <w:szCs w:val="24"/>
        </w:rPr>
      </w:pPr>
      <w:r>
        <w:t>Reference =</w:t>
      </w:r>
    </w:p>
    <w:p w14:paraId="64546CF5" w14:textId="77777777" w:rsidR="00865480" w:rsidRDefault="00000000">
      <w:pPr>
        <w:spacing w:after="0"/>
        <w:rPr>
          <w:rFonts w:ascii="Times New Roman" w:hAnsi="Times New Roman"/>
          <w:sz w:val="24"/>
          <w:szCs w:val="24"/>
        </w:rPr>
      </w:pPr>
      <w:r>
        <w:t>https://en.wikipedia.org/wiki/Principle_of_least_privilege</w:t>
      </w:r>
    </w:p>
    <w:p w14:paraId="15E4EB91" w14:textId="77777777" w:rsidR="00865480" w:rsidRDefault="00000000">
      <w:pPr>
        <w:spacing w:after="0"/>
        <w:rPr>
          <w:rFonts w:ascii="Times New Roman" w:hAnsi="Times New Roman"/>
          <w:sz w:val="24"/>
          <w:szCs w:val="24"/>
        </w:rPr>
      </w:pPr>
      <w:r>
        <w:t>https://en.wikipedia.org/wiki/Principle_of_least_privilege</w:t>
      </w:r>
    </w:p>
    <w:p w14:paraId="0A2DD71F" w14:textId="77777777" w:rsidR="00865480" w:rsidRDefault="00865480">
      <w:pPr>
        <w:spacing w:after="0"/>
        <w:rPr>
          <w:rFonts w:ascii="Times New Roman" w:hAnsi="Times New Roman"/>
          <w:sz w:val="24"/>
          <w:szCs w:val="24"/>
        </w:rPr>
      </w:pPr>
    </w:p>
    <w:p w14:paraId="1BA271A4" w14:textId="77777777" w:rsidR="00865480" w:rsidRDefault="00865480">
      <w:pPr>
        <w:spacing w:after="0"/>
        <w:rPr>
          <w:rFonts w:ascii="Times New Roman" w:hAnsi="Times New Roman"/>
          <w:sz w:val="24"/>
          <w:szCs w:val="24"/>
        </w:rPr>
      </w:pPr>
    </w:p>
    <w:p w14:paraId="41EE6EF4" w14:textId="77777777" w:rsidR="00865480" w:rsidRDefault="00000000">
      <w:pPr>
        <w:spacing w:after="0"/>
        <w:rPr>
          <w:rFonts w:ascii="Times New Roman" w:hAnsi="Times New Roman"/>
          <w:sz w:val="24"/>
          <w:szCs w:val="24"/>
        </w:rPr>
      </w:pPr>
      <w:r>
        <w:t>Question: 28</w:t>
      </w:r>
    </w:p>
    <w:p/>
    <w:p w14:paraId="7323605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likely to be used to document risks, responsible parties, and thresholds?</w:t>
      </w:r>
    </w:p>
    <w:p w14:paraId="2F33609E" w14:textId="77777777" w:rsidR="00865480" w:rsidRDefault="00000000">
      <w:pPr>
        <w:spacing w:after="0"/>
        <w:rPr>
          <w:rFonts w:ascii="Times New Roman" w:hAnsi="Times New Roman"/>
          <w:sz w:val="24"/>
          <w:szCs w:val="24"/>
        </w:rPr>
      </w:pPr>
      <w:r>
        <w:t>A. Risk tolerance</w:t>
      </w:r>
    </w:p>
    <w:p w14:paraId="610E48AA" w14:textId="77777777" w:rsidR="00865480" w:rsidRDefault="00000000">
      <w:pPr>
        <w:spacing w:after="0"/>
        <w:rPr>
          <w:rFonts w:ascii="Times New Roman" w:hAnsi="Times New Roman"/>
          <w:sz w:val="24"/>
          <w:szCs w:val="24"/>
        </w:rPr>
      </w:pPr>
      <w:r>
        <w:t>B. Risk transfer</w:t>
      </w:r>
    </w:p>
    <w:p w14:paraId="7C069598" w14:textId="77777777" w:rsidR="00865480" w:rsidRDefault="00000000">
      <w:pPr>
        <w:spacing w:after="0"/>
        <w:rPr>
          <w:rFonts w:ascii="Times New Roman" w:hAnsi="Times New Roman"/>
          <w:sz w:val="24"/>
          <w:szCs w:val="24"/>
        </w:rPr>
      </w:pPr>
      <w:r>
        <w:t>C. Risk register</w:t>
      </w:r>
    </w:p>
    <w:p w14:paraId="23A5E161" w14:textId="77777777" w:rsidR="00865480" w:rsidRDefault="00000000">
      <w:pPr>
        <w:spacing w:after="0"/>
        <w:rPr>
          <w:rFonts w:ascii="Times New Roman" w:hAnsi="Times New Roman"/>
          <w:sz w:val="24"/>
          <w:szCs w:val="24"/>
        </w:rPr>
      </w:pPr>
      <w:r>
        <w:t>D. Risk analysis</w:t>
      </w:r>
    </w:p>
    <w:p w14:paraId="2DC41524" w14:textId="77777777" w:rsidR="00865480" w:rsidRDefault="00865480">
      <w:pPr>
        <w:spacing w:after="0"/>
        <w:rPr>
          <w:rFonts w:ascii="Times New Roman" w:hAnsi="Times New Roman"/>
          <w:sz w:val="24"/>
          <w:szCs w:val="24"/>
        </w:rPr>
      </w:pPr>
    </w:p>
    <w:p w14:paraId="566BC3D1"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F441C89" w14:textId="77777777" w:rsidR="00865480" w:rsidRDefault="00000000">
      <w:pPr>
        <w:spacing w:after="0"/>
        <w:rPr>
          <w:rFonts w:ascii="Times New Roman" w:hAnsi="Times New Roman"/>
          <w:sz w:val="24"/>
          <w:szCs w:val="24"/>
        </w:rPr>
      </w:pPr>
      <w:r>
        <w:t>Explanation:</w:t>
      </w:r>
    </w:p>
    <w:p w14:paraId="7307BE62" w14:textId="77777777" w:rsidR="00865480" w:rsidRDefault="00000000">
      <w:pPr>
        <w:spacing w:after="0"/>
        <w:rPr>
          <w:rFonts w:ascii="Times New Roman" w:hAnsi="Times New Roman"/>
          <w:sz w:val="24"/>
          <w:szCs w:val="24"/>
        </w:rPr>
      </w:pPr>
      <w:r>
        <w:t>A risk register is a document that records and tracks the risks associated with a project, system, or organization. A risk register typically includes information such as the risk description, the risk owner, the risk probability, the risk impact, the risk level, the risk response strategy, and the risk status. A risk register can help identify, assess, prioritize, monitor, and control risks, as well as communicate them to relevant stakeholders. A risk register can also help document the risk tolerance and thresholds of an organization, which are the acceptable levels of risk exposure and the criteria for escalating or mitigating risks. Reference = CompTIA Security+ Certification Exam Objectives, Domain 5.1: Explain the importance of policies, plans, and procedures related to organizational security. CompTIA Security+ Study Guide (SY0-701), Chapter 5: Governance, Risk, and Compliance, page 211. CompTIA Security+ Certification Guide, Chapter 2: Risk Management, page 33. CompTIA Security+ Certification Exam SY0-701 Practice Test 1, Question 4.</w:t>
      </w:r>
    </w:p>
    <w:p w14:paraId="0B1FB74E" w14:textId="77777777" w:rsidR="00865480" w:rsidRDefault="00865480">
      <w:pPr>
        <w:spacing w:after="0"/>
        <w:rPr>
          <w:rFonts w:ascii="Times New Roman" w:hAnsi="Times New Roman"/>
          <w:sz w:val="24"/>
          <w:szCs w:val="24"/>
        </w:rPr>
      </w:pPr>
    </w:p>
    <w:p w14:paraId="5AC7EEFF" w14:textId="77777777" w:rsidR="00865480" w:rsidRDefault="00000000">
      <w:pPr>
        <w:spacing w:after="0"/>
        <w:rPr>
          <w:rFonts w:ascii="Times New Roman" w:hAnsi="Times New Roman"/>
          <w:sz w:val="24"/>
          <w:szCs w:val="24"/>
        </w:rPr>
      </w:pPr>
      <w:r>
        <w:t>Question: 29</w:t>
      </w:r>
    </w:p>
    <w:p/>
    <w:p w14:paraId="4328874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a security administrator adhere to when setting up a new set of firewall rules?</w:t>
      </w:r>
    </w:p>
    <w:p w14:paraId="04DB6693" w14:textId="77777777" w:rsidR="00865480" w:rsidRDefault="00000000">
      <w:pPr>
        <w:spacing w:after="0"/>
        <w:rPr>
          <w:rFonts w:ascii="Times New Roman" w:hAnsi="Times New Roman"/>
          <w:sz w:val="24"/>
          <w:szCs w:val="24"/>
        </w:rPr>
      </w:pPr>
      <w:r>
        <w:t>A. Disaster recovery plan</w:t>
      </w:r>
    </w:p>
    <w:p w14:paraId="6FFAC175" w14:textId="77777777" w:rsidR="00865480" w:rsidRDefault="00000000">
      <w:pPr>
        <w:spacing w:after="0"/>
        <w:rPr>
          <w:rFonts w:ascii="Times New Roman" w:hAnsi="Times New Roman"/>
          <w:sz w:val="24"/>
          <w:szCs w:val="24"/>
        </w:rPr>
      </w:pPr>
      <w:r>
        <w:t>B. Incident response procedure</w:t>
      </w:r>
    </w:p>
    <w:p w14:paraId="01DC9E38" w14:textId="77777777" w:rsidR="00865480" w:rsidRDefault="00000000">
      <w:pPr>
        <w:spacing w:after="0"/>
        <w:rPr>
          <w:rFonts w:ascii="Times New Roman" w:hAnsi="Times New Roman"/>
          <w:sz w:val="24"/>
          <w:szCs w:val="24"/>
        </w:rPr>
      </w:pPr>
      <w:r>
        <w:t>C. Business continuity plan</w:t>
      </w:r>
    </w:p>
    <w:p w14:paraId="07AE6F70" w14:textId="77777777" w:rsidR="00865480" w:rsidRDefault="00000000">
      <w:pPr>
        <w:spacing w:after="0"/>
        <w:rPr>
          <w:rFonts w:ascii="Times New Roman" w:hAnsi="Times New Roman"/>
          <w:sz w:val="24"/>
          <w:szCs w:val="24"/>
        </w:rPr>
      </w:pPr>
      <w:r>
        <w:t>D. Change management procedure</w:t>
      </w:r>
    </w:p>
    <w:p w14:paraId="49F5CBCB" w14:textId="77777777" w:rsidR="00865480" w:rsidRDefault="00865480">
      <w:pPr>
        <w:spacing w:after="0"/>
        <w:rPr>
          <w:rFonts w:ascii="Times New Roman" w:hAnsi="Times New Roman"/>
          <w:sz w:val="24"/>
          <w:szCs w:val="24"/>
        </w:rPr>
      </w:pPr>
    </w:p>
    <w:p w14:paraId="75980CBD"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52DB60E" w14:textId="77777777" w:rsidR="00865480" w:rsidRDefault="00000000">
      <w:pPr>
        <w:spacing w:after="0"/>
        <w:rPr>
          <w:rFonts w:ascii="Times New Roman" w:hAnsi="Times New Roman"/>
          <w:sz w:val="24"/>
          <w:szCs w:val="24"/>
        </w:rPr>
      </w:pPr>
      <w:r>
        <w:t>Explanation:</w:t>
      </w:r>
    </w:p>
    <w:p w14:paraId="25AE199E" w14:textId="77777777" w:rsidR="00865480" w:rsidRDefault="00000000">
      <w:pPr>
        <w:spacing w:after="0"/>
        <w:rPr>
          <w:rFonts w:ascii="Times New Roman" w:hAnsi="Times New Roman"/>
          <w:sz w:val="24"/>
          <w:szCs w:val="24"/>
        </w:rPr>
      </w:pPr>
      <w:r>
        <w:t>A change management procedure is a set of steps and guidelines that a security administrator should adhere to when setting up a new set of firewall rules. A firewall is a device or software that can filter, block, or allow network traffic based on predefined rules or policies. A firewall rule is a statement that defines the criteria and action for a firewall to apply to a packet or a connection. For example, a firewall rule can allow or deny traffic based on the source and destination IP addresses, ports, protocols, or applications. Setting up a new set of firewall rules is a type of change that can affect the security, performance, and functionality of the network. Therefore, a change management procedure is necessary to ensure that the change is planned, tested, approved, implemented, documented, and reviewed in a controlled and consistent manner. A change management procedure typically includes the following elements:</w:t>
      </w:r>
    </w:p>
    <w:p w14:paraId="231996C5" w14:textId="77777777" w:rsidR="00865480" w:rsidRDefault="00000000">
      <w:pPr>
        <w:spacing w:after="0"/>
        <w:rPr>
          <w:rFonts w:ascii="Times New Roman" w:hAnsi="Times New Roman"/>
          <w:sz w:val="24"/>
          <w:szCs w:val="24"/>
        </w:rPr>
      </w:pPr>
      <w:r>
        <w:t>A change request that describes the purpose, scope, impact, and benefits of the change, as well as the roles and responsibilities of the change owner, implementer, and approver.</w:t>
      </w:r>
    </w:p>
    <w:p w14:paraId="27B9CB46" w14:textId="77777777" w:rsidR="00865480" w:rsidRDefault="00000000">
      <w:pPr>
        <w:spacing w:after="0"/>
        <w:rPr>
          <w:rFonts w:ascii="Times New Roman" w:hAnsi="Times New Roman"/>
          <w:sz w:val="24"/>
          <w:szCs w:val="24"/>
        </w:rPr>
      </w:pPr>
      <w:r>
        <w:t>A change assessment that evaluates the feasibility, risks, costs, and dependencies of the change, as well as the alternatives and contingency plans.</w:t>
      </w:r>
    </w:p>
    <w:p w14:paraId="1DB80FC1" w14:textId="77777777" w:rsidR="00865480" w:rsidRDefault="00000000">
      <w:pPr>
        <w:spacing w:after="0"/>
        <w:rPr>
          <w:rFonts w:ascii="Times New Roman" w:hAnsi="Times New Roman"/>
          <w:sz w:val="24"/>
          <w:szCs w:val="24"/>
        </w:rPr>
      </w:pPr>
      <w:r>
        <w:t>A change approval that authorizes the change to proceed to the implementation stage, based on the criteria and thresholds defined by the change policy.</w:t>
      </w:r>
    </w:p>
    <w:p w14:paraId="394111FE" w14:textId="77777777" w:rsidR="00865480" w:rsidRDefault="00000000">
      <w:pPr>
        <w:spacing w:after="0"/>
        <w:rPr>
          <w:rFonts w:ascii="Times New Roman" w:hAnsi="Times New Roman"/>
          <w:sz w:val="24"/>
          <w:szCs w:val="24"/>
        </w:rPr>
      </w:pPr>
      <w:r>
        <w:t>A change implementation that executes the change according to the plan and schedule, and verifies the results and outcomes of the change.</w:t>
      </w:r>
    </w:p>
    <w:p w14:paraId="105BFD91" w14:textId="77777777" w:rsidR="00865480" w:rsidRDefault="00000000">
      <w:pPr>
        <w:spacing w:after="0"/>
        <w:rPr>
          <w:rFonts w:ascii="Times New Roman" w:hAnsi="Times New Roman"/>
          <w:sz w:val="24"/>
          <w:szCs w:val="24"/>
        </w:rPr>
      </w:pPr>
      <w:r>
        <w:t>A change documentation that records the details and status of the change, as well as the lessons learned and best practices.</w:t>
      </w:r>
    </w:p>
    <w:p w14:paraId="341B514F" w14:textId="77777777" w:rsidR="00865480" w:rsidRDefault="00000000">
      <w:pPr>
        <w:spacing w:after="0"/>
        <w:rPr>
          <w:rFonts w:ascii="Times New Roman" w:hAnsi="Times New Roman"/>
          <w:sz w:val="24"/>
          <w:szCs w:val="24"/>
        </w:rPr>
      </w:pPr>
      <w:r>
        <w:t>A change review that monitors and measures the performance and effectiveness of the change, and identifies any issues or gaps that need to be addressed or improved.</w:t>
      </w:r>
    </w:p>
    <w:p w14:paraId="170B0EEE" w14:textId="77777777" w:rsidR="00865480" w:rsidRDefault="00000000">
      <w:pPr>
        <w:spacing w:after="0"/>
        <w:rPr>
          <w:rFonts w:ascii="Times New Roman" w:hAnsi="Times New Roman"/>
          <w:sz w:val="24"/>
          <w:szCs w:val="24"/>
        </w:rPr>
      </w:pPr>
      <w:r>
        <w:t>A change management procedure is important for a security administrator to adhere to when setting up a new set of firewall rules, as it can help to achieve the following objectives:</w:t>
      </w:r>
    </w:p>
    <w:p w14:paraId="1E488207" w14:textId="77777777" w:rsidR="00865480" w:rsidRDefault="00000000">
      <w:pPr>
        <w:spacing w:after="0"/>
        <w:rPr>
          <w:rFonts w:ascii="Times New Roman" w:hAnsi="Times New Roman"/>
          <w:sz w:val="24"/>
          <w:szCs w:val="24"/>
        </w:rPr>
      </w:pPr>
      <w:r>
        <w:t>Enhance the security posture and compliance of the network by ensuring that the firewall rules are aligned with the security policies and standards, and that they do not introduce any vulnerabilities or conflicts.</w:t>
      </w:r>
    </w:p>
    <w:p w14:paraId="5EB0F78B" w14:textId="77777777" w:rsidR="00865480" w:rsidRDefault="00000000">
      <w:pPr>
        <w:spacing w:after="0"/>
        <w:rPr>
          <w:rFonts w:ascii="Times New Roman" w:hAnsi="Times New Roman"/>
          <w:sz w:val="24"/>
          <w:szCs w:val="24"/>
        </w:rPr>
      </w:pPr>
      <w:r>
        <w:t>Minimize the disruption and downtime of the network by ensuring that the firewall rules are tested and validated before deployment, and that they do not affect the availability or functionality of the network services or applications.</w:t>
      </w:r>
    </w:p>
    <w:p w14:paraId="461587C2" w14:textId="77777777" w:rsidR="00865480" w:rsidRDefault="00000000">
      <w:pPr>
        <w:spacing w:after="0"/>
        <w:rPr>
          <w:rFonts w:ascii="Times New Roman" w:hAnsi="Times New Roman"/>
          <w:sz w:val="24"/>
          <w:szCs w:val="24"/>
        </w:rPr>
      </w:pPr>
      <w:r>
        <w:t>Improve the efficiency and quality of the network by ensuring that the firewall rules are optimized and updated according to the changing needs and demands of the network users and stakeholders, and that they do not cause any performance or compatibility issues.</w:t>
      </w:r>
    </w:p>
    <w:p w14:paraId="4305E568" w14:textId="77777777" w:rsidR="00865480" w:rsidRDefault="00000000">
      <w:pPr>
        <w:spacing w:after="0"/>
        <w:rPr>
          <w:rFonts w:ascii="Times New Roman" w:hAnsi="Times New Roman"/>
          <w:sz w:val="24"/>
          <w:szCs w:val="24"/>
        </w:rPr>
      </w:pPr>
      <w:r>
        <w:t>Increase the accountability and transparency of the network by ensuring that the firewall rules are documented and reviewed regularly, and that they are traceable and auditable by the relevant authorities and parties.</w:t>
      </w:r>
    </w:p>
    <w:p w14:paraId="543EAF01" w14:textId="77777777" w:rsidR="00865480" w:rsidRDefault="00000000">
      <w:pPr>
        <w:spacing w:after="0"/>
        <w:rPr>
          <w:rFonts w:ascii="Times New Roman" w:hAnsi="Times New Roman"/>
          <w:sz w:val="24"/>
          <w:szCs w:val="24"/>
        </w:rPr>
      </w:pPr>
      <w:r>
        <w:t>The other options are not correct because they are not related to the process of setting up a new set of firewall rules. A disaster recovery plan is a set of policies and procedures that aim to restore the normal operations of an organization in the event of a system failure, natural disaster, or other emergency. An incident response procedure is a set of steps and guidelines that aim to contain, analyze, eradicate, and recover from a security incident, such as a cyberattack, data breach, or malware infection. A business continuity plan is a set of strategies and actions that aim to maintain the essential functions and operations of an organization during and after a disruptive event, such as a pandemic, power outage, or civil unrest. Reference = CompTIA Security+ Study Guide (SY0-701), Chapter 7: Resilience and Recovery, page 325. Professor Messer’s CompTIA SY0-701 Security+ Training Course, Section 1.3: Security Operations, video: Change Management (5:45).</w:t>
      </w:r>
    </w:p>
    <w:p w14:paraId="03CCAC9B" w14:textId="77777777" w:rsidR="00865480" w:rsidRDefault="00865480">
      <w:pPr>
        <w:spacing w:after="0"/>
        <w:rPr>
          <w:rFonts w:ascii="Times New Roman" w:hAnsi="Times New Roman"/>
          <w:sz w:val="24"/>
          <w:szCs w:val="24"/>
        </w:rPr>
      </w:pPr>
    </w:p>
    <w:p w14:paraId="5E0677B8" w14:textId="77777777" w:rsidR="00865480" w:rsidRDefault="00865480">
      <w:pPr>
        <w:spacing w:after="0"/>
        <w:rPr>
          <w:rFonts w:ascii="Times New Roman" w:hAnsi="Times New Roman"/>
          <w:sz w:val="24"/>
          <w:szCs w:val="24"/>
        </w:rPr>
      </w:pPr>
    </w:p>
    <w:p w14:paraId="392BBDA3" w14:textId="77777777" w:rsidR="00865480" w:rsidRDefault="00000000">
      <w:pPr>
        <w:spacing w:after="0"/>
        <w:rPr>
          <w:rFonts w:ascii="Times New Roman" w:hAnsi="Times New Roman"/>
          <w:sz w:val="24"/>
          <w:szCs w:val="24"/>
        </w:rPr>
      </w:pPr>
      <w:r>
        <w:t>Question: 30</w:t>
      </w:r>
    </w:p>
    <w:p/>
    <w:p w14:paraId="5E16F05A" w14:textId="77777777" w:rsidR="00865480" w:rsidRDefault="00000000">
      <w:pPr>
        <w:spacing w:after="0"/>
        <w:rPr>
          <w:rFonts w:ascii="Times New Roman" w:hAnsi="Times New Roman"/>
          <w:sz w:val="24"/>
          <w:szCs w:val="24"/>
        </w:rPr>
      </w:pPr>
      <w:r>
        <w:rPr>
          <w:rFonts w:ascii="Times New Roman" w:hAnsi="Times New Roman"/>
          <w:sz w:val="24"/>
          <w:szCs w:val="24"/>
        </w:rPr>
        <w:t>A company is expanding its threat surface program and allowing individuals to security test the company’s internet-facing application. The company will compensate researchers based on the vulnerabilities discovered. Which of the following best describes the program the company is setting up?</w:t>
      </w:r>
    </w:p>
    <w:p w14:paraId="310F9A3E" w14:textId="77777777" w:rsidR="00865480" w:rsidRDefault="00000000">
      <w:pPr>
        <w:spacing w:after="0"/>
        <w:rPr>
          <w:rFonts w:ascii="Times New Roman" w:hAnsi="Times New Roman"/>
          <w:sz w:val="24"/>
          <w:szCs w:val="24"/>
        </w:rPr>
      </w:pPr>
      <w:r>
        <w:t>A. Open-source intelligence</w:t>
      </w:r>
    </w:p>
    <w:p w14:paraId="3E9D056E" w14:textId="77777777" w:rsidR="00865480" w:rsidRDefault="00000000">
      <w:pPr>
        <w:spacing w:after="0"/>
        <w:rPr>
          <w:rFonts w:ascii="Times New Roman" w:hAnsi="Times New Roman"/>
          <w:sz w:val="24"/>
          <w:szCs w:val="24"/>
        </w:rPr>
      </w:pPr>
      <w:r>
        <w:t>B. Bug bounty</w:t>
      </w:r>
    </w:p>
    <w:p w14:paraId="28E61CB0" w14:textId="77777777" w:rsidR="00865480" w:rsidRDefault="00000000">
      <w:pPr>
        <w:spacing w:after="0"/>
        <w:rPr>
          <w:rFonts w:ascii="Times New Roman" w:hAnsi="Times New Roman"/>
          <w:sz w:val="24"/>
          <w:szCs w:val="24"/>
        </w:rPr>
      </w:pPr>
      <w:r>
        <w:t>C. Red team</w:t>
      </w:r>
    </w:p>
    <w:p w14:paraId="1EE7499B" w14:textId="77777777" w:rsidR="00865480" w:rsidRDefault="00000000">
      <w:pPr>
        <w:spacing w:after="0"/>
        <w:rPr>
          <w:rFonts w:ascii="Times New Roman" w:hAnsi="Times New Roman"/>
          <w:sz w:val="24"/>
          <w:szCs w:val="24"/>
        </w:rPr>
      </w:pPr>
      <w:r>
        <w:t>D. Penetration testing</w:t>
      </w:r>
    </w:p>
    <w:p w14:paraId="29FF8598" w14:textId="77777777" w:rsidR="00865480" w:rsidRDefault="00865480">
      <w:pPr>
        <w:spacing w:after="0"/>
        <w:rPr>
          <w:rFonts w:ascii="Times New Roman" w:hAnsi="Times New Roman"/>
          <w:sz w:val="24"/>
          <w:szCs w:val="24"/>
        </w:rPr>
      </w:pPr>
    </w:p>
    <w:p w14:paraId="4AB4DA3B"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1724E440" w14:textId="77777777" w:rsidR="00865480" w:rsidRDefault="00000000">
      <w:pPr>
        <w:spacing w:after="0"/>
        <w:rPr>
          <w:rFonts w:ascii="Times New Roman" w:hAnsi="Times New Roman"/>
          <w:sz w:val="24"/>
          <w:szCs w:val="24"/>
        </w:rPr>
      </w:pPr>
      <w:r>
        <w:t>Explanation:</w:t>
      </w:r>
    </w:p>
    <w:p w14:paraId="7D55246B" w14:textId="77777777" w:rsidR="00865480" w:rsidRDefault="00000000">
      <w:pPr>
        <w:spacing w:after="0"/>
        <w:rPr>
          <w:rFonts w:ascii="Times New Roman" w:hAnsi="Times New Roman"/>
          <w:sz w:val="24"/>
          <w:szCs w:val="24"/>
        </w:rPr>
      </w:pPr>
      <w:r>
        <w:t>A bug bounty is a program that rewards security researchers for finding and reporting vulnerabilities in an application or system. Bug bounties are often used by companies to improve their security posture and incentivize ethical hacking. A bug bounty program typically defines the scope, rules, and compensation for the researchers. Reference = CompTIA Security+ Study Guide with over 500 Practice Test Questions: Exam SY0-701, 9th Edition, Chapter 1, page 10. CompTIA Security+ (SY0-701) Certification Exam Objectives, Domain 1.1, page 2.</w:t>
      </w:r>
    </w:p>
    <w:p w14:paraId="46630D6A" w14:textId="77777777" w:rsidR="00865480" w:rsidRDefault="00865480">
      <w:pPr>
        <w:spacing w:after="0"/>
        <w:rPr>
          <w:rFonts w:ascii="Times New Roman" w:hAnsi="Times New Roman"/>
          <w:sz w:val="24"/>
          <w:szCs w:val="24"/>
        </w:rPr>
      </w:pPr>
    </w:p>
    <w:p w14:paraId="61066EC0" w14:textId="77777777" w:rsidR="00865480" w:rsidRDefault="00000000">
      <w:pPr>
        <w:spacing w:after="0"/>
        <w:rPr>
          <w:rFonts w:ascii="Times New Roman" w:hAnsi="Times New Roman"/>
          <w:sz w:val="24"/>
          <w:szCs w:val="24"/>
        </w:rPr>
      </w:pPr>
      <w:r>
        <w:t>Question: 31</w:t>
      </w:r>
    </w:p>
    <w:p/>
    <w:p w14:paraId="4ED3B46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threat actors is the most likely to use large financial resources to attack critical systems located in other countries?</w:t>
      </w:r>
    </w:p>
    <w:p w14:paraId="2ABBFE60" w14:textId="77777777" w:rsidR="00865480" w:rsidRDefault="00000000">
      <w:pPr>
        <w:spacing w:after="0"/>
        <w:rPr>
          <w:rFonts w:ascii="Times New Roman" w:hAnsi="Times New Roman"/>
          <w:sz w:val="24"/>
          <w:szCs w:val="24"/>
        </w:rPr>
      </w:pPr>
      <w:r>
        <w:t>A. Insider</w:t>
      </w:r>
    </w:p>
    <w:p w14:paraId="091A7C80" w14:textId="77777777" w:rsidR="00865480" w:rsidRDefault="00000000">
      <w:pPr>
        <w:spacing w:after="0"/>
        <w:rPr>
          <w:rFonts w:ascii="Times New Roman" w:hAnsi="Times New Roman"/>
          <w:sz w:val="24"/>
          <w:szCs w:val="24"/>
        </w:rPr>
      </w:pPr>
      <w:r>
        <w:t>B. Unskilled attacker</w:t>
      </w:r>
    </w:p>
    <w:p w14:paraId="5826E2E3" w14:textId="77777777" w:rsidR="00865480" w:rsidRDefault="00000000">
      <w:pPr>
        <w:spacing w:after="0"/>
        <w:rPr>
          <w:rFonts w:ascii="Times New Roman" w:hAnsi="Times New Roman"/>
          <w:sz w:val="24"/>
          <w:szCs w:val="24"/>
        </w:rPr>
      </w:pPr>
      <w:r>
        <w:t>C. Nation-state</w:t>
      </w:r>
    </w:p>
    <w:p w14:paraId="66DAF4A1" w14:textId="77777777" w:rsidR="00865480" w:rsidRDefault="00000000">
      <w:pPr>
        <w:spacing w:after="0"/>
        <w:rPr>
          <w:rFonts w:ascii="Times New Roman" w:hAnsi="Times New Roman"/>
          <w:sz w:val="24"/>
          <w:szCs w:val="24"/>
        </w:rPr>
      </w:pPr>
      <w:r>
        <w:t>D. Hacktivist</w:t>
      </w:r>
    </w:p>
    <w:p w14:paraId="78E7C057" w14:textId="77777777" w:rsidR="00865480" w:rsidRDefault="00865480">
      <w:pPr>
        <w:spacing w:after="0"/>
        <w:rPr>
          <w:rFonts w:ascii="Times New Roman" w:hAnsi="Times New Roman"/>
          <w:sz w:val="24"/>
          <w:szCs w:val="24"/>
        </w:rPr>
      </w:pPr>
    </w:p>
    <w:p w14:paraId="6DCAD379"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191FAB31" w14:textId="77777777" w:rsidR="00865480" w:rsidRDefault="00000000">
      <w:pPr>
        <w:spacing w:after="0"/>
        <w:rPr>
          <w:rFonts w:ascii="Times New Roman" w:hAnsi="Times New Roman"/>
          <w:sz w:val="24"/>
          <w:szCs w:val="24"/>
        </w:rPr>
      </w:pPr>
      <w:r>
        <w:t>Explanation:</w:t>
      </w:r>
    </w:p>
    <w:p w14:paraId="6EF72F5E" w14:textId="77777777" w:rsidR="00865480" w:rsidRDefault="00000000">
      <w:pPr>
        <w:spacing w:after="0"/>
        <w:rPr>
          <w:rFonts w:ascii="Times New Roman" w:hAnsi="Times New Roman"/>
          <w:sz w:val="24"/>
          <w:szCs w:val="24"/>
        </w:rPr>
      </w:pPr>
      <w:r>
        <w:t>A nation-state is a threat actor that is sponsored by a government or a political entity to conduct cyberattacks against other countries or organizations. Nation-states have large financial resources, advanced technical skills, and strategic objectives that may target critical systems such as military, energy, or infrastructure. Nation-states are often motivated by espionage, sabotage, or warfare12. Reference = 1: CompTIA Security+ SY0-701 Certification Study Guide, page 542: Threat Actors – CompTIA Security+ SY0-701 – 2.1, video by Professor Messer.</w:t>
      </w:r>
    </w:p>
    <w:p w14:paraId="1BE12EAC" w14:textId="77777777" w:rsidR="00865480" w:rsidRDefault="00865480">
      <w:pPr>
        <w:spacing w:after="0"/>
        <w:rPr>
          <w:rFonts w:ascii="Times New Roman" w:hAnsi="Times New Roman"/>
          <w:sz w:val="24"/>
          <w:szCs w:val="24"/>
        </w:rPr>
      </w:pPr>
    </w:p>
    <w:p w14:paraId="28C84A56" w14:textId="77777777" w:rsidR="00865480" w:rsidRDefault="00000000">
      <w:pPr>
        <w:spacing w:after="0"/>
        <w:rPr>
          <w:rFonts w:ascii="Times New Roman" w:hAnsi="Times New Roman"/>
          <w:sz w:val="24"/>
          <w:szCs w:val="24"/>
        </w:rPr>
      </w:pPr>
      <w:r>
        <w:t>Question: 32</w:t>
      </w:r>
    </w:p>
    <w:p/>
    <w:p w14:paraId="26D8948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enables the use of an input field to run commands that can view or manipulate data?</w:t>
      </w:r>
    </w:p>
    <w:p w14:paraId="5DC66C89" w14:textId="77777777" w:rsidR="00865480" w:rsidRDefault="00000000">
      <w:pPr>
        <w:spacing w:after="0"/>
        <w:rPr>
          <w:rFonts w:ascii="Times New Roman" w:hAnsi="Times New Roman"/>
          <w:sz w:val="24"/>
          <w:szCs w:val="24"/>
        </w:rPr>
      </w:pPr>
      <w:r>
        <w:t>A. Cross-site scripting</w:t>
      </w:r>
    </w:p>
    <w:p w14:paraId="203EA2C8" w14:textId="77777777" w:rsidR="00865480" w:rsidRDefault="00000000">
      <w:pPr>
        <w:spacing w:after="0"/>
        <w:rPr>
          <w:rFonts w:ascii="Times New Roman" w:hAnsi="Times New Roman"/>
          <w:sz w:val="24"/>
          <w:szCs w:val="24"/>
        </w:rPr>
      </w:pPr>
      <w:r>
        <w:t>B. Side loading</w:t>
      </w:r>
    </w:p>
    <w:p w14:paraId="1DF7926C" w14:textId="77777777" w:rsidR="00865480" w:rsidRDefault="00000000">
      <w:pPr>
        <w:spacing w:after="0"/>
        <w:rPr>
          <w:rFonts w:ascii="Times New Roman" w:hAnsi="Times New Roman"/>
          <w:sz w:val="24"/>
          <w:szCs w:val="24"/>
        </w:rPr>
      </w:pPr>
      <w:r>
        <w:t>C. Buffer overflow</w:t>
      </w:r>
    </w:p>
    <w:p w14:paraId="3DB902D0" w14:textId="77777777" w:rsidR="00865480" w:rsidRDefault="00000000">
      <w:pPr>
        <w:spacing w:after="0"/>
        <w:rPr>
          <w:rFonts w:ascii="Times New Roman" w:hAnsi="Times New Roman"/>
          <w:sz w:val="24"/>
          <w:szCs w:val="24"/>
        </w:rPr>
      </w:pPr>
      <w:r>
        <w:t>D. SQL injection</w:t>
      </w:r>
    </w:p>
    <w:p w14:paraId="7DADCDA2" w14:textId="77777777" w:rsidR="00865480" w:rsidRDefault="00865480">
      <w:pPr>
        <w:spacing w:after="0"/>
        <w:rPr>
          <w:rFonts w:ascii="Times New Roman" w:hAnsi="Times New Roman"/>
          <w:sz w:val="24"/>
          <w:szCs w:val="24"/>
        </w:rPr>
      </w:pPr>
    </w:p>
    <w:p w14:paraId="0FB6CB85"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2AA76F8" w14:textId="77777777" w:rsidR="00865480" w:rsidRDefault="00000000">
      <w:pPr>
        <w:spacing w:after="0"/>
        <w:rPr>
          <w:rFonts w:ascii="Times New Roman" w:hAnsi="Times New Roman"/>
          <w:sz w:val="24"/>
          <w:szCs w:val="24"/>
        </w:rPr>
      </w:pPr>
      <w:r>
        <w:t>Explanation:</w:t>
      </w:r>
    </w:p>
    <w:p w14:paraId="10A2F724" w14:textId="77777777" w:rsidR="00865480" w:rsidRDefault="00000000">
      <w:pPr>
        <w:spacing w:after="0"/>
        <w:rPr>
          <w:rFonts w:ascii="Times New Roman" w:hAnsi="Times New Roman"/>
          <w:sz w:val="24"/>
          <w:szCs w:val="24"/>
        </w:rPr>
      </w:pPr>
      <w:r>
        <w:t>= SQL injection is a type of attack that enables the use of an input field to run commands that can view or manipulate data in a database. SQL stands for Structured Query Language, which is a language used to communicate with databases. By injecting malicious SQL statements into an input field, an attacker can bypass authentication, access sensitive information, modify or delete data, or execute commands on the server. SQL injection is one of the most common and dangerous web application vulnerabilities. Reference = CompTIA Security+ Study Guide with over 500 Practice Test Questions: Exam SY0-701, 9th Edition, Chapter 5, page 195. CompTIA Security+ SY0-701 Exam Objectives, Domain 1.1, page 8.</w:t>
      </w:r>
    </w:p>
    <w:p w14:paraId="56EFDB0C" w14:textId="77777777" w:rsidR="00865480" w:rsidRDefault="00865480">
      <w:pPr>
        <w:spacing w:after="0"/>
        <w:rPr>
          <w:rFonts w:ascii="Times New Roman" w:hAnsi="Times New Roman"/>
          <w:sz w:val="24"/>
          <w:szCs w:val="24"/>
        </w:rPr>
      </w:pPr>
    </w:p>
    <w:p w14:paraId="4AB33353" w14:textId="77777777" w:rsidR="00865480" w:rsidRDefault="00000000">
      <w:pPr>
        <w:spacing w:after="0"/>
        <w:rPr>
          <w:rFonts w:ascii="Times New Roman" w:hAnsi="Times New Roman"/>
          <w:sz w:val="24"/>
          <w:szCs w:val="24"/>
        </w:rPr>
      </w:pPr>
      <w:r>
        <w:t>Question: 33</w:t>
      </w:r>
    </w:p>
    <w:p/>
    <w:p w14:paraId="57C4DA6E" w14:textId="77777777" w:rsidR="00865480" w:rsidRDefault="00000000">
      <w:pPr>
        <w:spacing w:after="0"/>
        <w:rPr>
          <w:rFonts w:ascii="Times New Roman" w:hAnsi="Times New Roman"/>
          <w:sz w:val="24"/>
          <w:szCs w:val="24"/>
        </w:rPr>
      </w:pPr>
      <w:r>
        <w:rPr>
          <w:rFonts w:ascii="Times New Roman" w:hAnsi="Times New Roman"/>
          <w:sz w:val="24"/>
          <w:szCs w:val="24"/>
        </w:rPr>
        <w:t>Employees in the research and development business unit receive extensive training to ensure they understand how to best protect company data. Which of the following is the type of data these employees are most likely to use in day-to-day work activities?</w:t>
      </w:r>
    </w:p>
    <w:p w14:paraId="35FCA1A7" w14:textId="77777777" w:rsidR="00865480" w:rsidRDefault="00000000">
      <w:pPr>
        <w:spacing w:after="0"/>
        <w:rPr>
          <w:rFonts w:ascii="Times New Roman" w:hAnsi="Times New Roman"/>
          <w:sz w:val="24"/>
          <w:szCs w:val="24"/>
        </w:rPr>
      </w:pPr>
      <w:r>
        <w:t>A. Encrypted</w:t>
      </w:r>
    </w:p>
    <w:p w14:paraId="37D24887" w14:textId="77777777" w:rsidR="00865480" w:rsidRDefault="00000000">
      <w:pPr>
        <w:spacing w:after="0"/>
        <w:rPr>
          <w:rFonts w:ascii="Times New Roman" w:hAnsi="Times New Roman"/>
          <w:sz w:val="24"/>
          <w:szCs w:val="24"/>
        </w:rPr>
      </w:pPr>
      <w:r>
        <w:t>B. Intellectual property</w:t>
      </w:r>
    </w:p>
    <w:p w14:paraId="19353A1D" w14:textId="77777777" w:rsidR="00865480" w:rsidRDefault="00000000">
      <w:pPr>
        <w:spacing w:after="0"/>
        <w:rPr>
          <w:rFonts w:ascii="Times New Roman" w:hAnsi="Times New Roman"/>
          <w:sz w:val="24"/>
          <w:szCs w:val="24"/>
        </w:rPr>
      </w:pPr>
      <w:r>
        <w:t>C. Critical</w:t>
      </w:r>
    </w:p>
    <w:p w14:paraId="2A03208F" w14:textId="77777777" w:rsidR="00865480" w:rsidRDefault="00000000">
      <w:pPr>
        <w:spacing w:after="0"/>
        <w:rPr>
          <w:rFonts w:ascii="Times New Roman" w:hAnsi="Times New Roman"/>
          <w:sz w:val="24"/>
          <w:szCs w:val="24"/>
        </w:rPr>
      </w:pPr>
      <w:r>
        <w:t>D. Data in transit</w:t>
      </w:r>
    </w:p>
    <w:p w14:paraId="5504E65D" w14:textId="77777777" w:rsidR="00865480" w:rsidRDefault="00865480">
      <w:pPr>
        <w:spacing w:after="0"/>
        <w:rPr>
          <w:rFonts w:ascii="Times New Roman" w:hAnsi="Times New Roman"/>
          <w:sz w:val="24"/>
          <w:szCs w:val="24"/>
        </w:rPr>
      </w:pPr>
    </w:p>
    <w:p w14:paraId="3806648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84AD08D" w14:textId="77777777" w:rsidR="00865480" w:rsidRDefault="00000000">
      <w:pPr>
        <w:spacing w:after="0"/>
        <w:rPr>
          <w:rFonts w:ascii="Times New Roman" w:hAnsi="Times New Roman"/>
          <w:sz w:val="24"/>
          <w:szCs w:val="24"/>
        </w:rPr>
      </w:pPr>
      <w:r>
        <w:t>Explanation:</w:t>
      </w:r>
    </w:p>
    <w:p w14:paraId="192F9EB2" w14:textId="77777777" w:rsidR="00865480" w:rsidRDefault="00000000">
      <w:pPr>
        <w:spacing w:after="0"/>
        <w:rPr>
          <w:rFonts w:ascii="Times New Roman" w:hAnsi="Times New Roman"/>
          <w:sz w:val="24"/>
          <w:szCs w:val="24"/>
        </w:rPr>
      </w:pPr>
      <w:r>
        <w:t>Intellectual property is a type of data that consists of ideas, inventions, designs, or other creative works that have commercial value and are protected by law. Employees in the research and development business unit are most likely to use intellectual property data in their day-to-day work activities, as they are involved in creating new products or services for the company. Intellectual property data needs to be protected from unauthorized use, disclosure, or theft, as it can give the company a competitive advantage in the market. Therefore, these employees receive extensive training to ensure they understand how to best protect this type of data. Reference = CompTIA Security+ SY0-701 Certification Study Guide, page 90; Professor Messer’s CompTIA SY0-701 Security+ Training Course, video 1.2 - Security Concepts, 7:57 - 9:03.</w:t>
      </w:r>
    </w:p>
    <w:p w14:paraId="52E7D49A" w14:textId="77777777" w:rsidR="00865480" w:rsidRDefault="00865480">
      <w:pPr>
        <w:spacing w:after="0"/>
        <w:rPr>
          <w:rFonts w:ascii="Times New Roman" w:hAnsi="Times New Roman"/>
          <w:sz w:val="24"/>
          <w:szCs w:val="24"/>
        </w:rPr>
      </w:pPr>
    </w:p>
    <w:p w14:paraId="22D3EBCB" w14:textId="77777777" w:rsidR="00865480" w:rsidRDefault="00000000">
      <w:pPr>
        <w:spacing w:after="0"/>
        <w:rPr>
          <w:rFonts w:ascii="Times New Roman" w:hAnsi="Times New Roman"/>
          <w:sz w:val="24"/>
          <w:szCs w:val="24"/>
        </w:rPr>
      </w:pPr>
      <w:r>
        <w:t>Question: 34</w:t>
      </w:r>
    </w:p>
    <w:p/>
    <w:p w14:paraId="3709880A" w14:textId="77777777" w:rsidR="00865480" w:rsidRDefault="00000000">
      <w:pPr>
        <w:spacing w:after="0"/>
        <w:rPr>
          <w:rFonts w:ascii="Times New Roman" w:hAnsi="Times New Roman"/>
          <w:sz w:val="24"/>
          <w:szCs w:val="24"/>
        </w:rPr>
      </w:pPr>
      <w:r>
        <w:rPr>
          <w:rFonts w:ascii="Times New Roman" w:hAnsi="Times New Roman"/>
          <w:sz w:val="24"/>
          <w:szCs w:val="24"/>
        </w:rPr>
        <w:t>A company has begun labeling all laptops with asset inventory stickers and associating them with employee IDs. Which of the following security benefits do these actions provide? (Choose two.)</w:t>
      </w:r>
    </w:p>
    <w:p w14:paraId="03B4B171" w14:textId="77777777" w:rsidR="00865480" w:rsidRDefault="00000000">
      <w:pPr>
        <w:spacing w:after="0"/>
        <w:rPr>
          <w:rFonts w:ascii="Times New Roman" w:hAnsi="Times New Roman"/>
          <w:sz w:val="24"/>
          <w:szCs w:val="24"/>
        </w:rPr>
      </w:pPr>
      <w:r>
        <w:t>A. If a security incident occurs on the device, the correct employee can be notified.</w:t>
      </w:r>
    </w:p>
    <w:p w14:paraId="4607EC4E" w14:textId="77777777" w:rsidR="00865480" w:rsidRDefault="00000000">
      <w:pPr>
        <w:spacing w:after="0"/>
        <w:rPr>
          <w:rFonts w:ascii="Times New Roman" w:hAnsi="Times New Roman"/>
          <w:sz w:val="24"/>
          <w:szCs w:val="24"/>
        </w:rPr>
      </w:pPr>
      <w:r>
        <w:t>B. The security team will be able to send user awareness training to the appropriate device.</w:t>
      </w:r>
    </w:p>
    <w:p w14:paraId="39014547" w14:textId="77777777" w:rsidR="00865480" w:rsidRDefault="00000000">
      <w:pPr>
        <w:spacing w:after="0"/>
        <w:rPr>
          <w:rFonts w:ascii="Times New Roman" w:hAnsi="Times New Roman"/>
          <w:sz w:val="24"/>
          <w:szCs w:val="24"/>
        </w:rPr>
      </w:pPr>
      <w:r>
        <w:t>C. Users can be mapped to their devices when configuring software MFA tokens.</w:t>
      </w:r>
    </w:p>
    <w:p w14:paraId="00CB7F93" w14:textId="77777777" w:rsidR="00865480" w:rsidRDefault="00000000">
      <w:pPr>
        <w:spacing w:after="0"/>
        <w:rPr>
          <w:rFonts w:ascii="Times New Roman" w:hAnsi="Times New Roman"/>
          <w:sz w:val="24"/>
          <w:szCs w:val="24"/>
        </w:rPr>
      </w:pPr>
      <w:r>
        <w:t>D. User-based firewall policies can be correctly targeted to the appropriate laptops.</w:t>
      </w:r>
    </w:p>
    <w:p w14:paraId="19E9E885" w14:textId="77777777" w:rsidR="00865480" w:rsidRDefault="00000000">
      <w:pPr>
        <w:spacing w:after="0"/>
        <w:rPr>
          <w:rFonts w:ascii="Times New Roman" w:hAnsi="Times New Roman"/>
          <w:sz w:val="24"/>
          <w:szCs w:val="24"/>
        </w:rPr>
      </w:pPr>
      <w:r>
        <w:t>E. When conducting penetration testing, the security team will be able to target the desired laptops.</w:t>
      </w:r>
    </w:p>
    <w:p w14:paraId="3D8A000C" w14:textId="77777777" w:rsidR="00865480" w:rsidRDefault="00000000">
      <w:pPr>
        <w:spacing w:after="0"/>
        <w:rPr>
          <w:rFonts w:ascii="Times New Roman" w:hAnsi="Times New Roman"/>
          <w:sz w:val="24"/>
          <w:szCs w:val="24"/>
        </w:rPr>
      </w:pPr>
      <w:r>
        <w:t>F. Company data can be accounted for when the employee leaves the organization.</w:t>
      </w:r>
    </w:p>
    <w:p w14:paraId="7230A782" w14:textId="77777777" w:rsidR="00865480" w:rsidRDefault="00865480">
      <w:pPr>
        <w:spacing w:after="0"/>
        <w:rPr>
          <w:rFonts w:ascii="Times New Roman" w:hAnsi="Times New Roman"/>
          <w:sz w:val="24"/>
          <w:szCs w:val="24"/>
        </w:rPr>
      </w:pPr>
    </w:p>
    <w:p w14:paraId="4F9711F9" w14:textId="77777777" w:rsidR="00865480" w:rsidRDefault="00000000">
      <w:pPr>
        <w:spacing w:after="0"/>
        <w:rPr>
          <w:rFonts w:ascii="Times New Roman" w:hAnsi="Times New Roman"/>
          <w:sz w:val="24"/>
          <w:szCs w:val="24"/>
        </w:rPr>
      </w:pPr>
      <w:r>
        <w:rPr>
          <w:rFonts w:ascii="Times New Roman" w:hAnsi="Times New Roman"/>
          <w:sz w:val="24"/>
          <w:szCs w:val="24"/>
        </w:rPr>
        <w:t>Answer: A,F</w:t>
      </w:r>
    </w:p>
    <w:p/>
    <w:p w14:paraId="71995F16" w14:textId="77777777" w:rsidR="00865480" w:rsidRDefault="00000000">
      <w:pPr>
        <w:spacing w:after="0"/>
        <w:rPr>
          <w:rFonts w:ascii="Times New Roman" w:hAnsi="Times New Roman"/>
          <w:sz w:val="24"/>
          <w:szCs w:val="24"/>
        </w:rPr>
      </w:pPr>
      <w:r>
        <w:t>Explanation:</w:t>
      </w:r>
    </w:p>
    <w:p w14:paraId="23E1C2D5" w14:textId="77777777" w:rsidR="00865480" w:rsidRDefault="00000000">
      <w:pPr>
        <w:spacing w:after="0"/>
        <w:rPr>
          <w:rFonts w:ascii="Times New Roman" w:hAnsi="Times New Roman"/>
          <w:sz w:val="24"/>
          <w:szCs w:val="24"/>
        </w:rPr>
      </w:pPr>
      <w:r>
        <w:t>Labeling all laptops with asset inventory stickers and associating them with employee IDs can provide several security benefits for a company. Two of these benefits are:</w:t>
      </w:r>
    </w:p>
    <w:p w14:paraId="26FC3854" w14:textId="77777777" w:rsidR="00865480" w:rsidRDefault="00000000">
      <w:pPr>
        <w:spacing w:after="0"/>
        <w:rPr>
          <w:rFonts w:ascii="Times New Roman" w:hAnsi="Times New Roman"/>
          <w:sz w:val="24"/>
          <w:szCs w:val="24"/>
        </w:rPr>
      </w:pPr>
      <w:r>
        <w:t>A. If a security incident occurs on the device, the correct employee can be notified. An asset inventory sticker is a label that contains a unique identifier for a laptop, such as a serial number, a barcode, or a QR code. By associating this identifier with an employee ID, the security team can easily track and locate the owner of the laptop in case of a security incident, such as a malware infection, a data breach, or a theft. This way, the security team can notify the correct employee about the incident, and provide them with the necessary instructions or actions to take, such as changing passwords, scanning for viruses, or reporting the loss. This can help to contain the incident, minimize the damage, and prevent further escalation.</w:t>
      </w:r>
    </w:p>
    <w:p w14:paraId="3509A4EA" w14:textId="77777777" w:rsidR="00865480" w:rsidRDefault="00000000">
      <w:pPr>
        <w:spacing w:after="0"/>
        <w:rPr>
          <w:rFonts w:ascii="Times New Roman" w:hAnsi="Times New Roman"/>
          <w:sz w:val="24"/>
          <w:szCs w:val="24"/>
        </w:rPr>
      </w:pPr>
      <w:r>
        <w:t>F. Company data can be accounted for when the employee leaves the organization. When an employee leaves the organization, the company needs to ensure that all the company data and assets are returned or deleted from the employee’s laptop. By labeling the laptop with an asset inventory sticker and associating it with an employee ID, the company can easily identify and verify the laptop that belongs to the departing employee, and perform the appropriate data backup, wipe, or transfer procedures. This can help to protect the company data from unauthorized access, disclosure, or misuse by the former employee or any other party.</w:t>
      </w:r>
    </w:p>
    <w:p w14:paraId="4E0879E7" w14:textId="77777777" w:rsidR="00865480" w:rsidRDefault="00000000">
      <w:pPr>
        <w:spacing w:after="0"/>
        <w:rPr>
          <w:rFonts w:ascii="Times New Roman" w:hAnsi="Times New Roman"/>
          <w:sz w:val="24"/>
          <w:szCs w:val="24"/>
        </w:rPr>
      </w:pPr>
      <w:r>
        <w:t>The other options are not correct because they are not related to the security benefits of labeling laptops with asset inventory stickers and associating them with employee IDs. B. The security team will be able to send user awareness training to the appropriate device. User awareness training is a type of security education that aims to improve the knowledge and behavior of users regarding security threats and best practices. The security team can send user awareness training to the appropriate device by using the email address, username, or IP address of the device, not the asset inventory sticker or the employee ID. C. Users can be mapped to their devices when configuring software MFA tokens. Software MFA tokens are a type of multi-factor authentication that uses a software application to generate a one-time password or a push notification for verifying the identity of a user. Users can be mapped to their devices when configuring software MFA tokens by using the device ID, phone number, or email address of the device, not the asset inventory sticker or the employee ID. D. User-based firewall policies can be correctly targeted to the appropriate laptops. User-based firewall policies are a type of firewall rules that apply to specific users or groups of users, regardless of the device or location they use to access the network. User-based firewall policies can be correctly targeted to the appropriate laptops by using the username, domain, or certificate of the user, not the asset inventory sticker or the employee ID. E. When conducting penetration testing, the security team will be able to target the desired laptops. Penetration testing is a type of security assessment that simulates a real-world attack on a network or system to identify and exploit vulnerabilities. When conducting penetration testing, the security team will be able to target the desired laptops by using the IP address, hostname, or MAC address of the laptop, not the asset inventory sticker or the employee ID. Reference = CompTIA Security+ Study Guide (SY0-701), Chapter 1: General Security Concepts, page 17. Professor Messer’s CompTIA SY0-701 Security+ Training Course, Section 1.4: Asset Management, video: Asset Inventory (6:12).</w:t>
      </w:r>
    </w:p>
    <w:p w14:paraId="3639650A" w14:textId="77777777" w:rsidR="00865480" w:rsidRDefault="00865480">
      <w:pPr>
        <w:spacing w:after="0"/>
        <w:rPr>
          <w:rFonts w:ascii="Times New Roman" w:hAnsi="Times New Roman"/>
          <w:sz w:val="24"/>
          <w:szCs w:val="24"/>
        </w:rPr>
      </w:pPr>
    </w:p>
    <w:p w14:paraId="52E60D78" w14:textId="77777777" w:rsidR="00865480" w:rsidRDefault="00865480">
      <w:pPr>
        <w:spacing w:after="0"/>
        <w:rPr>
          <w:rFonts w:ascii="Times New Roman" w:hAnsi="Times New Roman"/>
          <w:sz w:val="24"/>
          <w:szCs w:val="24"/>
        </w:rPr>
      </w:pPr>
    </w:p>
    <w:p w14:paraId="5E9F9074" w14:textId="77777777" w:rsidR="00865480" w:rsidRDefault="00000000">
      <w:pPr>
        <w:spacing w:after="0"/>
        <w:rPr>
          <w:rFonts w:ascii="Times New Roman" w:hAnsi="Times New Roman"/>
          <w:sz w:val="24"/>
          <w:szCs w:val="24"/>
        </w:rPr>
      </w:pPr>
      <w:r>
        <w:t>Question: 35</w:t>
      </w:r>
    </w:p>
    <w:p/>
    <w:p w14:paraId="2A75A682" w14:textId="77777777" w:rsidR="00865480" w:rsidRDefault="00000000">
      <w:pPr>
        <w:spacing w:after="0"/>
        <w:rPr>
          <w:rFonts w:ascii="Times New Roman" w:hAnsi="Times New Roman"/>
          <w:sz w:val="24"/>
          <w:szCs w:val="24"/>
        </w:rPr>
      </w:pPr>
      <w:r>
        <w:rPr>
          <w:rFonts w:ascii="Times New Roman" w:hAnsi="Times New Roman"/>
          <w:sz w:val="24"/>
          <w:szCs w:val="24"/>
        </w:rPr>
        <w:t>A technician wants to improve the situational and environmental awareness of existing users as they transition from remote to in-office work. Which of the following is the best option?</w:t>
      </w:r>
    </w:p>
    <w:p w14:paraId="7E818012" w14:textId="77777777" w:rsidR="00865480" w:rsidRDefault="00000000">
      <w:pPr>
        <w:spacing w:after="0"/>
        <w:rPr>
          <w:rFonts w:ascii="Times New Roman" w:hAnsi="Times New Roman"/>
          <w:sz w:val="24"/>
          <w:szCs w:val="24"/>
        </w:rPr>
      </w:pPr>
      <w:r>
        <w:t>A. Send out periodic security reminders.</w:t>
      </w:r>
    </w:p>
    <w:p w14:paraId="491B313E" w14:textId="77777777" w:rsidR="00865480" w:rsidRDefault="00000000">
      <w:pPr>
        <w:spacing w:after="0"/>
        <w:rPr>
          <w:rFonts w:ascii="Times New Roman" w:hAnsi="Times New Roman"/>
          <w:sz w:val="24"/>
          <w:szCs w:val="24"/>
        </w:rPr>
      </w:pPr>
      <w:r>
        <w:t>B. Update the content of new hire documentation.</w:t>
      </w:r>
    </w:p>
    <w:p w14:paraId="333CF75C" w14:textId="77777777" w:rsidR="00865480" w:rsidRDefault="00000000">
      <w:pPr>
        <w:spacing w:after="0"/>
        <w:rPr>
          <w:rFonts w:ascii="Times New Roman" w:hAnsi="Times New Roman"/>
          <w:sz w:val="24"/>
          <w:szCs w:val="24"/>
        </w:rPr>
      </w:pPr>
      <w:r>
        <w:t>C. Modify the content of recurring training.D Implement a phishing campaign</w:t>
      </w:r>
    </w:p>
    <w:p w14:paraId="44EA441C" w14:textId="77777777" w:rsidR="00865480" w:rsidRDefault="00865480">
      <w:pPr>
        <w:spacing w:after="0"/>
        <w:rPr>
          <w:rFonts w:ascii="Times New Roman" w:hAnsi="Times New Roman"/>
          <w:sz w:val="24"/>
          <w:szCs w:val="24"/>
        </w:rPr>
      </w:pPr>
    </w:p>
    <w:p w14:paraId="6A43CF25"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466EAAA3" w14:textId="77777777" w:rsidR="00865480" w:rsidRDefault="00000000">
      <w:pPr>
        <w:spacing w:after="0"/>
        <w:rPr>
          <w:rFonts w:ascii="Times New Roman" w:hAnsi="Times New Roman"/>
          <w:sz w:val="24"/>
          <w:szCs w:val="24"/>
        </w:rPr>
      </w:pPr>
      <w:r>
        <w:t>Explanation:</w:t>
      </w:r>
    </w:p>
    <w:p w14:paraId="1E951425" w14:textId="77777777" w:rsidR="00865480" w:rsidRDefault="00000000">
      <w:pPr>
        <w:spacing w:after="0"/>
        <w:rPr>
          <w:rFonts w:ascii="Times New Roman" w:hAnsi="Times New Roman"/>
          <w:sz w:val="24"/>
          <w:szCs w:val="24"/>
        </w:rPr>
      </w:pPr>
      <w:r>
        <w:t>Recurring training is a type of security awareness training that is conducted periodically to refresh and update the knowledge and skills of the users. Recurring training can help improve the situational and environmental awareness of existing users as they transition from remote to in-office work, as it can cover the latest threats, best practices, and policies that are relevant to their work environment. Modifying the content of recurring training can ensure that the users are aware of the current security landscape and the expectations of their roles. Reference = CompTIA Security+ Study Guide with over 500 Practice Test Questions: Exam SY0-701, 9th Edition, Chapter 5, page 232. CompTIA Security+ (SY0-701) Certification Exam Objectives, Domain 5.1, page 18.</w:t>
      </w:r>
    </w:p>
    <w:p w14:paraId="58329C9E" w14:textId="77777777" w:rsidR="00865480" w:rsidRDefault="00865480">
      <w:pPr>
        <w:spacing w:after="0"/>
        <w:rPr>
          <w:rFonts w:ascii="Times New Roman" w:hAnsi="Times New Roman"/>
          <w:sz w:val="24"/>
          <w:szCs w:val="24"/>
        </w:rPr>
      </w:pPr>
    </w:p>
    <w:p w14:paraId="28AF36B0" w14:textId="77777777" w:rsidR="00865480" w:rsidRDefault="00000000">
      <w:pPr>
        <w:spacing w:after="0"/>
        <w:rPr>
          <w:rFonts w:ascii="Times New Roman" w:hAnsi="Times New Roman"/>
          <w:sz w:val="24"/>
          <w:szCs w:val="24"/>
        </w:rPr>
      </w:pPr>
      <w:r>
        <w:t>Question: 36</w:t>
      </w:r>
    </w:p>
    <w:p/>
    <w:p w14:paraId="64D1B6E2" w14:textId="77777777" w:rsidR="00865480" w:rsidRDefault="00000000">
      <w:pPr>
        <w:spacing w:after="0"/>
        <w:rPr>
          <w:rFonts w:ascii="Times New Roman" w:hAnsi="Times New Roman"/>
          <w:sz w:val="24"/>
          <w:szCs w:val="24"/>
        </w:rPr>
      </w:pPr>
      <w:r>
        <w:rPr>
          <w:rFonts w:ascii="Times New Roman" w:hAnsi="Times New Roman"/>
          <w:sz w:val="24"/>
          <w:szCs w:val="24"/>
        </w:rPr>
        <w:t>A newly appointed board member with cybersecurity knowledge wants the board of directors to receive a quarterly report detailing the number of incidents that impacted the organization. The systems administrator is creating a way to present the data to the board of directors. Which of the following should the systems administrator use?</w:t>
      </w:r>
    </w:p>
    <w:p w14:paraId="5C61D7BD" w14:textId="77777777" w:rsidR="00865480" w:rsidRDefault="00000000">
      <w:pPr>
        <w:spacing w:after="0"/>
        <w:rPr>
          <w:rFonts w:ascii="Times New Roman" w:hAnsi="Times New Roman"/>
          <w:sz w:val="24"/>
          <w:szCs w:val="24"/>
        </w:rPr>
      </w:pPr>
      <w:r>
        <w:t>A. Packet captures</w:t>
      </w:r>
    </w:p>
    <w:p w14:paraId="309E4D1F" w14:textId="77777777" w:rsidR="00865480" w:rsidRDefault="00000000">
      <w:pPr>
        <w:spacing w:after="0"/>
        <w:rPr>
          <w:rFonts w:ascii="Times New Roman" w:hAnsi="Times New Roman"/>
          <w:sz w:val="24"/>
          <w:szCs w:val="24"/>
        </w:rPr>
      </w:pPr>
      <w:r>
        <w:t>B. Vulnerability scans</w:t>
      </w:r>
    </w:p>
    <w:p w14:paraId="44016179" w14:textId="77777777" w:rsidR="00865480" w:rsidRDefault="00000000">
      <w:pPr>
        <w:spacing w:after="0"/>
        <w:rPr>
          <w:rFonts w:ascii="Times New Roman" w:hAnsi="Times New Roman"/>
          <w:sz w:val="24"/>
          <w:szCs w:val="24"/>
        </w:rPr>
      </w:pPr>
      <w:r>
        <w:t>C. Metadata</w:t>
      </w:r>
    </w:p>
    <w:p w14:paraId="0405362D" w14:textId="77777777" w:rsidR="00865480" w:rsidRDefault="00000000">
      <w:pPr>
        <w:spacing w:after="0"/>
        <w:rPr>
          <w:rFonts w:ascii="Times New Roman" w:hAnsi="Times New Roman"/>
          <w:sz w:val="24"/>
          <w:szCs w:val="24"/>
        </w:rPr>
      </w:pPr>
      <w:r>
        <w:t>D. Dashboard</w:t>
      </w:r>
    </w:p>
    <w:p w14:paraId="56FC204E" w14:textId="77777777" w:rsidR="00865480" w:rsidRDefault="00865480">
      <w:pPr>
        <w:spacing w:after="0"/>
        <w:rPr>
          <w:rFonts w:ascii="Times New Roman" w:hAnsi="Times New Roman"/>
          <w:sz w:val="24"/>
          <w:szCs w:val="24"/>
        </w:rPr>
      </w:pPr>
    </w:p>
    <w:p w14:paraId="217046E0"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B5BC07C" w14:textId="77777777" w:rsidR="00865480" w:rsidRDefault="00000000">
      <w:pPr>
        <w:spacing w:after="0"/>
        <w:rPr>
          <w:rFonts w:ascii="Times New Roman" w:hAnsi="Times New Roman"/>
          <w:sz w:val="24"/>
          <w:szCs w:val="24"/>
        </w:rPr>
      </w:pPr>
      <w:r>
        <w:t>Explanation:</w:t>
      </w:r>
    </w:p>
    <w:p w14:paraId="39F44F55" w14:textId="77777777" w:rsidR="00865480" w:rsidRDefault="00000000">
      <w:pPr>
        <w:spacing w:after="0"/>
        <w:rPr>
          <w:rFonts w:ascii="Times New Roman" w:hAnsi="Times New Roman"/>
          <w:sz w:val="24"/>
          <w:szCs w:val="24"/>
        </w:rPr>
      </w:pPr>
      <w:r>
        <w:t>A dashboard is a graphical user interface that provides a visual representation of key performance indicators, metrics, and trends related to security events and incidents. A dashboard can help the board of directors to understand the number and impact of incidents that affected the organization in a given period, as well as the status and effectiveness of the security controls and processes. A dashboard can also allow the board of directors to drill down into specific details or filter the data by various criteria12.</w:t>
      </w:r>
    </w:p>
    <w:p w14:paraId="6C943423" w14:textId="77777777" w:rsidR="00865480" w:rsidRDefault="00000000">
      <w:pPr>
        <w:spacing w:after="0"/>
        <w:rPr>
          <w:rFonts w:ascii="Times New Roman" w:hAnsi="Times New Roman"/>
          <w:sz w:val="24"/>
          <w:szCs w:val="24"/>
        </w:rPr>
      </w:pPr>
      <w:r>
        <w:t>A packet capture is a method of capturing and analyzing the network traffic that passes through a device or a network segment. A packet capture can provide detailed information about the source, destination, protocol, and content of each packet, but it is not a suitable way to present a summary of incidents to the board of directors13.</w:t>
      </w:r>
    </w:p>
    <w:p w14:paraId="0CA10EC4" w14:textId="77777777" w:rsidR="00865480" w:rsidRDefault="00000000">
      <w:pPr>
        <w:spacing w:after="0"/>
        <w:rPr>
          <w:rFonts w:ascii="Times New Roman" w:hAnsi="Times New Roman"/>
          <w:sz w:val="24"/>
          <w:szCs w:val="24"/>
        </w:rPr>
      </w:pPr>
      <w:r>
        <w:t>A vulnerability scan is a process of identifying and assessing the weaknesses and exposures in a system or a network that could be exploited by attackers. A vulnerability scan can help the organization to prioritize and remediate the risks and improve the security posture, but it is not a relevant way to report the number of incidents that occurred in a quarter14.</w:t>
      </w:r>
    </w:p>
    <w:p w14:paraId="19C025FC" w14:textId="77777777" w:rsidR="00865480" w:rsidRDefault="00000000">
      <w:pPr>
        <w:spacing w:after="0"/>
        <w:rPr>
          <w:rFonts w:ascii="Times New Roman" w:hAnsi="Times New Roman"/>
          <w:sz w:val="24"/>
          <w:szCs w:val="24"/>
        </w:rPr>
      </w:pPr>
      <w:r>
        <w:t>Metadata is data that describes other data, such as its format, origin, structure, or context. Metadata can provide useful information about the characteristics and properties of data, but it is not a meaningful way to communicate the impact and frequency of incidents to the board of directors. Reference = 1: CompTIA Security+ SY0-701 Certification Study Guide, page 3722: SIEM Dashboards – SY0-601 CompTIA Security+ : 4.3, video by Professor Messer3: CompTIA Security+ SY0-701 Certification Study Guide, page 3464: CompTIA Security+ SY0-701 Certification Study Guide, page 362. : CompTIA Security+ SY0-701 Certification Study Guide, page 97.</w:t>
      </w:r>
    </w:p>
    <w:p w14:paraId="7B7DF189" w14:textId="77777777" w:rsidR="00865480" w:rsidRDefault="00865480">
      <w:pPr>
        <w:spacing w:after="0"/>
        <w:rPr>
          <w:rFonts w:ascii="Times New Roman" w:hAnsi="Times New Roman"/>
          <w:sz w:val="24"/>
          <w:szCs w:val="24"/>
        </w:rPr>
      </w:pPr>
    </w:p>
    <w:p w14:paraId="29A80F6E" w14:textId="77777777" w:rsidR="00865480" w:rsidRDefault="00865480">
      <w:pPr>
        <w:spacing w:after="0"/>
        <w:rPr>
          <w:rFonts w:ascii="Times New Roman" w:hAnsi="Times New Roman"/>
          <w:sz w:val="24"/>
          <w:szCs w:val="24"/>
        </w:rPr>
      </w:pPr>
    </w:p>
    <w:p w14:paraId="2F64AFC6" w14:textId="77777777" w:rsidR="00865480" w:rsidRDefault="00000000">
      <w:pPr>
        <w:spacing w:after="0"/>
        <w:rPr>
          <w:rFonts w:ascii="Times New Roman" w:hAnsi="Times New Roman"/>
          <w:sz w:val="24"/>
          <w:szCs w:val="24"/>
        </w:rPr>
      </w:pPr>
      <w:r>
        <w:t>Question: 37</w:t>
      </w:r>
    </w:p>
    <w:p/>
    <w:p w14:paraId="44B81D57"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receives the following alert from a file integrity monitoring tool:</w:t>
      </w:r>
    </w:p>
    <w:p w14:paraId="664A6759" w14:textId="77777777" w:rsidR="00865480" w:rsidRDefault="00000000">
      <w:pPr>
        <w:spacing w:after="0"/>
        <w:rPr>
          <w:rFonts w:ascii="Times New Roman" w:hAnsi="Times New Roman"/>
          <w:sz w:val="24"/>
          <w:szCs w:val="24"/>
        </w:rPr>
      </w:pPr>
      <w:r>
        <w:rPr>
          <w:rFonts w:ascii="Times New Roman" w:hAnsi="Times New Roman"/>
          <w:sz w:val="24"/>
          <w:szCs w:val="24"/>
        </w:rPr>
        <w:t>The hash of the cmd.exe file has changed.</w:t>
      </w:r>
    </w:p>
    <w:p w14:paraId="4F6BABE1" w14:textId="77777777" w:rsidR="00865480" w:rsidRDefault="00000000">
      <w:pPr>
        <w:spacing w:after="0"/>
        <w:rPr>
          <w:rFonts w:ascii="Times New Roman" w:hAnsi="Times New Roman"/>
          <w:sz w:val="24"/>
          <w:szCs w:val="24"/>
        </w:rPr>
      </w:pPr>
      <w:r>
        <w:rPr>
          <w:rFonts w:ascii="Times New Roman" w:hAnsi="Times New Roman"/>
          <w:sz w:val="24"/>
          <w:szCs w:val="24"/>
        </w:rPr>
        <w:t>The systems administrator checks the OS logs and notices that no patches were applied in the last two months. Which of the following most likely occurred?</w:t>
      </w:r>
    </w:p>
    <w:p w14:paraId="70ADBBD0" w14:textId="77777777" w:rsidR="00865480" w:rsidRDefault="00000000">
      <w:pPr>
        <w:spacing w:after="0"/>
        <w:rPr>
          <w:rFonts w:ascii="Times New Roman" w:hAnsi="Times New Roman"/>
          <w:sz w:val="24"/>
          <w:szCs w:val="24"/>
        </w:rPr>
      </w:pPr>
      <w:r>
        <w:t>A. The end user changed the file permissions.</w:t>
      </w:r>
    </w:p>
    <w:p w14:paraId="540B1C0A" w14:textId="77777777" w:rsidR="00865480" w:rsidRDefault="00000000">
      <w:pPr>
        <w:spacing w:after="0"/>
        <w:rPr>
          <w:rFonts w:ascii="Times New Roman" w:hAnsi="Times New Roman"/>
          <w:sz w:val="24"/>
          <w:szCs w:val="24"/>
        </w:rPr>
      </w:pPr>
      <w:r>
        <w:t>B. A cryptographic collision was detected.</w:t>
      </w:r>
    </w:p>
    <w:p w14:paraId="493F80AD" w14:textId="77777777" w:rsidR="00865480" w:rsidRDefault="00000000">
      <w:pPr>
        <w:spacing w:after="0"/>
        <w:rPr>
          <w:rFonts w:ascii="Times New Roman" w:hAnsi="Times New Roman"/>
          <w:sz w:val="24"/>
          <w:szCs w:val="24"/>
        </w:rPr>
      </w:pPr>
      <w:r>
        <w:t>C. A snapshot of the file system was taken.</w:t>
      </w:r>
    </w:p>
    <w:p w14:paraId="24384CE8" w14:textId="77777777" w:rsidR="00865480" w:rsidRDefault="00000000">
      <w:pPr>
        <w:spacing w:after="0"/>
        <w:rPr>
          <w:rFonts w:ascii="Times New Roman" w:hAnsi="Times New Roman"/>
          <w:sz w:val="24"/>
          <w:szCs w:val="24"/>
        </w:rPr>
      </w:pPr>
      <w:r>
        <w:t>D. A rootkit was deployed.</w:t>
      </w:r>
    </w:p>
    <w:p w14:paraId="1EEB34E1" w14:textId="77777777" w:rsidR="00865480" w:rsidRDefault="00865480">
      <w:pPr>
        <w:spacing w:after="0"/>
        <w:rPr>
          <w:rFonts w:ascii="Times New Roman" w:hAnsi="Times New Roman"/>
          <w:sz w:val="24"/>
          <w:szCs w:val="24"/>
        </w:rPr>
      </w:pPr>
    </w:p>
    <w:p w14:paraId="405851FD"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74E1DDF" w14:textId="77777777" w:rsidR="00865480" w:rsidRDefault="00000000">
      <w:pPr>
        <w:spacing w:after="0"/>
        <w:rPr>
          <w:rFonts w:ascii="Times New Roman" w:hAnsi="Times New Roman"/>
          <w:sz w:val="24"/>
          <w:szCs w:val="24"/>
        </w:rPr>
      </w:pPr>
      <w:r>
        <w:t>Explanation:</w:t>
      </w:r>
    </w:p>
    <w:p w14:paraId="2ADCA803" w14:textId="77777777" w:rsidR="00865480" w:rsidRDefault="00000000">
      <w:pPr>
        <w:spacing w:after="0"/>
        <w:rPr>
          <w:rFonts w:ascii="Times New Roman" w:hAnsi="Times New Roman"/>
          <w:sz w:val="24"/>
          <w:szCs w:val="24"/>
        </w:rPr>
      </w:pPr>
      <w:r>
        <w:t>A rootkit is a type of malware that modifies or replaces system files or processes to hide its presence and activity. A rootkit can change the hash of the cmd.exe file, which is a command-line interpreter for Windows systems, to avoid detection by antivirus or file integrity monitoring tools. A rootkit can also grant the attacker remote access and control over the infected system, as well as perform malicious actions such as stealing data, installing backdoors, or launching attacks on other systems. A rootkit is one of the most difficult types of malware to remove, as it can persist even after rebooting or reinstalling the OS. Reference = CompTIA Security+ Study Guide with over 500 Practice Test Questions: Exam SY0-701, 9th Edition, Chapter 4, page 147. CompTIA Security+ SY0-701 Exam Objectives, Domain 1.2, page 9.</w:t>
      </w:r>
    </w:p>
    <w:p w14:paraId="6E26572D" w14:textId="77777777" w:rsidR="00865480" w:rsidRDefault="00865480">
      <w:pPr>
        <w:spacing w:after="0"/>
        <w:rPr>
          <w:rFonts w:ascii="Times New Roman" w:hAnsi="Times New Roman"/>
          <w:sz w:val="24"/>
          <w:szCs w:val="24"/>
        </w:rPr>
      </w:pPr>
    </w:p>
    <w:p w14:paraId="4FEB3C41" w14:textId="77777777" w:rsidR="00865480" w:rsidRDefault="00000000">
      <w:pPr>
        <w:spacing w:after="0"/>
        <w:rPr>
          <w:rFonts w:ascii="Times New Roman" w:hAnsi="Times New Roman"/>
          <w:sz w:val="24"/>
          <w:szCs w:val="24"/>
        </w:rPr>
      </w:pPr>
      <w:r>
        <w:t>Question: 38</w:t>
      </w:r>
    </w:p>
    <w:p/>
    <w:p w14:paraId="0E735A7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roles, according to the shared responsibility model, is responsible for securing the company’s database in an IaaS model for a cloud environment?</w:t>
      </w:r>
    </w:p>
    <w:p w14:paraId="7A623A54" w14:textId="77777777" w:rsidR="00865480" w:rsidRDefault="00000000">
      <w:pPr>
        <w:spacing w:after="0"/>
        <w:rPr>
          <w:rFonts w:ascii="Times New Roman" w:hAnsi="Times New Roman"/>
          <w:sz w:val="24"/>
          <w:szCs w:val="24"/>
        </w:rPr>
      </w:pPr>
      <w:r>
        <w:t>A. Client</w:t>
      </w:r>
    </w:p>
    <w:p w14:paraId="2564A413" w14:textId="77777777" w:rsidR="00865480" w:rsidRDefault="00000000">
      <w:pPr>
        <w:spacing w:after="0"/>
        <w:rPr>
          <w:rFonts w:ascii="Times New Roman" w:hAnsi="Times New Roman"/>
          <w:sz w:val="24"/>
          <w:szCs w:val="24"/>
        </w:rPr>
      </w:pPr>
      <w:r>
        <w:t>B. Third-party vendor</w:t>
      </w:r>
    </w:p>
    <w:p w14:paraId="20F7349C" w14:textId="77777777" w:rsidR="00865480" w:rsidRDefault="00000000">
      <w:pPr>
        <w:spacing w:after="0"/>
        <w:rPr>
          <w:rFonts w:ascii="Times New Roman" w:hAnsi="Times New Roman"/>
          <w:sz w:val="24"/>
          <w:szCs w:val="24"/>
        </w:rPr>
      </w:pPr>
      <w:r>
        <w:t>C. Cloud provider</w:t>
      </w:r>
    </w:p>
    <w:p w14:paraId="46AA17FE" w14:textId="77777777" w:rsidR="00865480" w:rsidRDefault="00000000">
      <w:pPr>
        <w:spacing w:after="0"/>
        <w:rPr>
          <w:rFonts w:ascii="Times New Roman" w:hAnsi="Times New Roman"/>
          <w:sz w:val="24"/>
          <w:szCs w:val="24"/>
        </w:rPr>
      </w:pPr>
      <w:r>
        <w:t>D. DBA</w:t>
      </w:r>
    </w:p>
    <w:p w14:paraId="06674484" w14:textId="77777777" w:rsidR="00865480" w:rsidRDefault="00865480">
      <w:pPr>
        <w:spacing w:after="0"/>
        <w:rPr>
          <w:rFonts w:ascii="Times New Roman" w:hAnsi="Times New Roman"/>
          <w:sz w:val="24"/>
          <w:szCs w:val="24"/>
        </w:rPr>
      </w:pPr>
    </w:p>
    <w:p w14:paraId="42BC3C3E"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A5FEA85" w14:textId="77777777" w:rsidR="00865480" w:rsidRDefault="00000000">
      <w:pPr>
        <w:spacing w:after="0"/>
        <w:rPr>
          <w:rFonts w:ascii="Times New Roman" w:hAnsi="Times New Roman"/>
          <w:sz w:val="24"/>
          <w:szCs w:val="24"/>
        </w:rPr>
      </w:pPr>
      <w:r>
        <w:t>Explanation:</w:t>
      </w:r>
    </w:p>
    <w:p w14:paraId="5CB4BB8B" w14:textId="77777777" w:rsidR="00865480" w:rsidRDefault="00000000">
      <w:pPr>
        <w:spacing w:after="0"/>
        <w:rPr>
          <w:rFonts w:ascii="Times New Roman" w:hAnsi="Times New Roman"/>
          <w:sz w:val="24"/>
          <w:szCs w:val="24"/>
        </w:rPr>
      </w:pPr>
      <w:r>
        <w:t>According to the shared responsibility model, the client and the cloud provider have different roles and responsibilities for securing the cloud environment, depending on the service model. In an IaaS (Infrastructure as a Service) model, the cloud provider is responsible for securing the physical infrastructure, such as the servers, storage, and network devices, while the client is responsible for securing the operating systems, applications, and data that run on the cloud infrastructure. Therefore, the client is responsible for securing the company’s database in an IaaS model for a cloud environment, as the database is an application that stores data. The client can use various security controls, such as encryption, access control, backup, and auditing, to protect the database from unauthorized access, modification, or loss. The third-party vendor and the DBA (Database Administrator) are not roles defined by the shared responsibility model, but they may be involved in the implementation or management of the database security. Reference = CompTIA Security+ SY0-701 Certification Study Guide, page 263-264; Professor Messer’s CompTIA SY0-701 Security+ Training Course, video 3.1 - Cloud and Virtualization, 5:00 - 7:40.</w:t>
      </w:r>
    </w:p>
    <w:p w14:paraId="1C8BAB6D" w14:textId="77777777" w:rsidR="00865480" w:rsidRDefault="00865480">
      <w:pPr>
        <w:spacing w:after="0"/>
        <w:rPr>
          <w:rFonts w:ascii="Times New Roman" w:hAnsi="Times New Roman"/>
          <w:sz w:val="24"/>
          <w:szCs w:val="24"/>
        </w:rPr>
      </w:pPr>
    </w:p>
    <w:p w14:paraId="353C259A" w14:textId="77777777" w:rsidR="00865480" w:rsidRDefault="00000000">
      <w:pPr>
        <w:spacing w:after="0"/>
        <w:rPr>
          <w:rFonts w:ascii="Times New Roman" w:hAnsi="Times New Roman"/>
          <w:sz w:val="24"/>
          <w:szCs w:val="24"/>
        </w:rPr>
      </w:pPr>
      <w:r>
        <w:t>Question: 39</w:t>
      </w:r>
    </w:p>
    <w:p/>
    <w:p w14:paraId="5F7B56D7" w14:textId="77777777" w:rsidR="00865480" w:rsidRDefault="00000000">
      <w:pPr>
        <w:spacing w:after="0"/>
        <w:rPr>
          <w:rFonts w:ascii="Times New Roman" w:hAnsi="Times New Roman"/>
          <w:sz w:val="24"/>
          <w:szCs w:val="24"/>
        </w:rPr>
      </w:pPr>
      <w:r>
        <w:rPr>
          <w:rFonts w:ascii="Times New Roman" w:hAnsi="Times New Roman"/>
          <w:sz w:val="24"/>
          <w:szCs w:val="24"/>
        </w:rPr>
        <w:t>A client asked a security company to provide a document outlining the project, the cost, and the completion time frame. Which of the following documents should the company provide to the client?</w:t>
      </w:r>
    </w:p>
    <w:p w14:paraId="19BF6467" w14:textId="77777777" w:rsidR="00865480" w:rsidRDefault="00000000">
      <w:pPr>
        <w:spacing w:after="0"/>
        <w:rPr>
          <w:rFonts w:ascii="Times New Roman" w:hAnsi="Times New Roman"/>
          <w:sz w:val="24"/>
          <w:szCs w:val="24"/>
          <w:lang w:val="it-IT"/>
        </w:rPr>
      </w:pPr>
      <w:r>
        <w:t>A. MSA</w:t>
      </w:r>
    </w:p>
    <w:p w14:paraId="5E7B8547" w14:textId="77777777" w:rsidR="00865480" w:rsidRDefault="00000000">
      <w:pPr>
        <w:spacing w:after="0"/>
        <w:rPr>
          <w:rFonts w:ascii="Times New Roman" w:hAnsi="Times New Roman"/>
          <w:sz w:val="24"/>
          <w:szCs w:val="24"/>
          <w:lang w:val="it-IT"/>
        </w:rPr>
      </w:pPr>
      <w:r>
        <w:t>B. SLA</w:t>
      </w:r>
    </w:p>
    <w:p w14:paraId="43B4E808" w14:textId="77777777" w:rsidR="00865480" w:rsidRDefault="00000000">
      <w:pPr>
        <w:spacing w:after="0"/>
        <w:rPr>
          <w:rFonts w:ascii="Times New Roman" w:hAnsi="Times New Roman"/>
          <w:sz w:val="24"/>
          <w:szCs w:val="24"/>
          <w:lang w:val="it-IT"/>
        </w:rPr>
      </w:pPr>
      <w:r>
        <w:t>C. BPA</w:t>
      </w:r>
    </w:p>
    <w:p w14:paraId="0E3662AF" w14:textId="77777777" w:rsidR="00865480" w:rsidRDefault="00000000">
      <w:pPr>
        <w:spacing w:after="0"/>
        <w:rPr>
          <w:rFonts w:ascii="Times New Roman" w:hAnsi="Times New Roman"/>
          <w:sz w:val="24"/>
          <w:szCs w:val="24"/>
        </w:rPr>
      </w:pPr>
      <w:r>
        <w:t>D. SOW</w:t>
      </w:r>
    </w:p>
    <w:p w14:paraId="57749D01" w14:textId="77777777" w:rsidR="00865480" w:rsidRDefault="00865480">
      <w:pPr>
        <w:spacing w:after="0"/>
        <w:rPr>
          <w:rFonts w:ascii="Times New Roman" w:hAnsi="Times New Roman"/>
          <w:sz w:val="24"/>
          <w:szCs w:val="24"/>
        </w:rPr>
      </w:pPr>
    </w:p>
    <w:p w14:paraId="2FB80981"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251610C" w14:textId="77777777" w:rsidR="00865480" w:rsidRDefault="00000000">
      <w:pPr>
        <w:spacing w:after="0"/>
        <w:rPr>
          <w:rFonts w:ascii="Times New Roman" w:hAnsi="Times New Roman"/>
          <w:sz w:val="24"/>
          <w:szCs w:val="24"/>
        </w:rPr>
      </w:pPr>
      <w:r>
        <w:t>Explanation:</w:t>
      </w:r>
    </w:p>
    <w:p w14:paraId="4704D244" w14:textId="77777777" w:rsidR="00865480" w:rsidRDefault="00000000">
      <w:pPr>
        <w:spacing w:after="0"/>
        <w:rPr>
          <w:rFonts w:ascii="Times New Roman" w:hAnsi="Times New Roman"/>
          <w:sz w:val="24"/>
          <w:szCs w:val="24"/>
        </w:rPr>
      </w:pPr>
      <w:r>
        <w:t>An ISOW is a document that outlines the project, the cost, and the completion time frame for a security company to provide a service to a client. ISOW stands for Information Security Operations Work, and it is a type of contract that specifies the scope, deliverables, milestones, and payment terms of a security project. An ISOW is usually used for one-time or short-term projects that have a clear and defined objective and outcome. For example, an ISOW can be used for a security assessment, a penetration test, a security audit, or a security training.</w:t>
      </w:r>
    </w:p>
    <w:p w14:paraId="1F034A6E" w14:textId="77777777" w:rsidR="00865480" w:rsidRDefault="00000000">
      <w:pPr>
        <w:spacing w:after="0"/>
        <w:rPr>
          <w:rFonts w:ascii="Times New Roman" w:hAnsi="Times New Roman"/>
          <w:sz w:val="24"/>
          <w:szCs w:val="24"/>
        </w:rPr>
      </w:pPr>
      <w:r>
        <w:t>The other options are not correct because they are not documents that outline the project, the cost, and the completion time frame for a security company to provide a service to a client. A MSA is a master service agreement, which is a type of contract that establishes the general terms and conditions for a long-term or ongoing relationship between a security company and a client. A MSA does not specify the details of each individual project, but rather sets the framework for future projects that will be governed by separate statements of work (SOWs). A SLA is a service level agreement, which is a type of contract that defines the quality and performance standards for a security service provided by a security company to a client. A SLA usually includes the metrics, targets, responsibilities, and penalties for measuring and ensuring the service level. A BPA is a business partnership agreement, which is a type of contract that establishes the roles and expectations for a strategic alliance between two or more security companies that collaborate to provide a joint service to a client. A BPA usually covers the objectives, benefits, risks, and obligations of the partnership. Reference = CompTIA Security+ Study Guide (SY0-701), Chapter 8: Governance, Risk, and Compliance, page 387. Professor Messer’s CompTIA SY0-701 Security+ Training Course, Section 8.2: Compliance and Controls, video: Contracts and Agreements (5:12).</w:t>
      </w:r>
    </w:p>
    <w:p w14:paraId="5C4B1BA0" w14:textId="77777777" w:rsidR="00865480" w:rsidRDefault="00865480">
      <w:pPr>
        <w:spacing w:after="0"/>
        <w:rPr>
          <w:rFonts w:ascii="Times New Roman" w:hAnsi="Times New Roman"/>
          <w:sz w:val="24"/>
          <w:szCs w:val="24"/>
        </w:rPr>
      </w:pPr>
    </w:p>
    <w:p w14:paraId="486FB5C5" w14:textId="77777777" w:rsidR="00865480" w:rsidRDefault="00865480">
      <w:pPr>
        <w:spacing w:after="0"/>
        <w:rPr>
          <w:rFonts w:ascii="Times New Roman" w:hAnsi="Times New Roman"/>
          <w:sz w:val="24"/>
          <w:szCs w:val="24"/>
        </w:rPr>
      </w:pPr>
    </w:p>
    <w:p w14:paraId="009D2EF2" w14:textId="77777777" w:rsidR="00865480" w:rsidRDefault="00000000">
      <w:pPr>
        <w:spacing w:after="0"/>
        <w:rPr>
          <w:rFonts w:ascii="Times New Roman" w:hAnsi="Times New Roman"/>
          <w:sz w:val="24"/>
          <w:szCs w:val="24"/>
        </w:rPr>
      </w:pPr>
      <w:r>
        <w:t>Question: 40</w:t>
      </w:r>
    </w:p>
    <w:p/>
    <w:p w14:paraId="291EAE5E" w14:textId="77777777" w:rsidR="00865480" w:rsidRDefault="00000000">
      <w:pPr>
        <w:spacing w:after="0"/>
        <w:rPr>
          <w:rFonts w:ascii="Times New Roman" w:hAnsi="Times New Roman"/>
          <w:sz w:val="24"/>
          <w:szCs w:val="24"/>
        </w:rPr>
      </w:pPr>
      <w:r>
        <w:rPr>
          <w:rFonts w:ascii="Times New Roman" w:hAnsi="Times New Roman"/>
          <w:sz w:val="24"/>
          <w:szCs w:val="24"/>
        </w:rPr>
        <w:t>A security team is reviewing the findings in a report that was delivered after a third party performed a penetration test. One of the findings indicated that a web application form field is vulnerable to cross-site scripting. Which of the following application security techniques should the security analyst recommend the developer implement to prevent this vulnerability?</w:t>
      </w:r>
    </w:p>
    <w:p w14:paraId="19140553" w14:textId="77777777" w:rsidR="00865480" w:rsidRDefault="00000000">
      <w:pPr>
        <w:spacing w:after="0"/>
        <w:rPr>
          <w:rFonts w:ascii="Times New Roman" w:hAnsi="Times New Roman"/>
          <w:sz w:val="24"/>
          <w:szCs w:val="24"/>
        </w:rPr>
      </w:pPr>
      <w:r>
        <w:t>A. Secure cookies</w:t>
      </w:r>
    </w:p>
    <w:p w14:paraId="301CF079" w14:textId="77777777" w:rsidR="00865480" w:rsidRDefault="00000000">
      <w:pPr>
        <w:spacing w:after="0"/>
        <w:rPr>
          <w:rFonts w:ascii="Times New Roman" w:hAnsi="Times New Roman"/>
          <w:sz w:val="24"/>
          <w:szCs w:val="24"/>
        </w:rPr>
      </w:pPr>
      <w:r>
        <w:t>B. Version control</w:t>
      </w:r>
    </w:p>
    <w:p w14:paraId="61420D56" w14:textId="77777777" w:rsidR="00865480" w:rsidRDefault="00000000">
      <w:pPr>
        <w:spacing w:after="0"/>
        <w:rPr>
          <w:rFonts w:ascii="Times New Roman" w:hAnsi="Times New Roman"/>
          <w:sz w:val="24"/>
          <w:szCs w:val="24"/>
        </w:rPr>
      </w:pPr>
      <w:r>
        <w:t>C. Input validation</w:t>
      </w:r>
    </w:p>
    <w:p w14:paraId="3E06875A" w14:textId="77777777" w:rsidR="00865480" w:rsidRDefault="00000000">
      <w:pPr>
        <w:spacing w:after="0"/>
        <w:rPr>
          <w:rFonts w:ascii="Times New Roman" w:hAnsi="Times New Roman"/>
          <w:sz w:val="24"/>
          <w:szCs w:val="24"/>
        </w:rPr>
      </w:pPr>
      <w:r>
        <w:t>D. Code signing</w:t>
      </w:r>
    </w:p>
    <w:p w14:paraId="1B836775" w14:textId="77777777" w:rsidR="00865480" w:rsidRDefault="00865480">
      <w:pPr>
        <w:spacing w:after="0"/>
        <w:rPr>
          <w:rFonts w:ascii="Times New Roman" w:hAnsi="Times New Roman"/>
          <w:sz w:val="24"/>
          <w:szCs w:val="24"/>
        </w:rPr>
      </w:pPr>
    </w:p>
    <w:p w14:paraId="1B24AC3A"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8EFF3CD" w14:textId="77777777" w:rsidR="00865480" w:rsidRDefault="00000000">
      <w:pPr>
        <w:spacing w:after="0"/>
        <w:rPr>
          <w:rFonts w:ascii="Times New Roman" w:hAnsi="Times New Roman"/>
          <w:sz w:val="24"/>
          <w:szCs w:val="24"/>
        </w:rPr>
      </w:pPr>
      <w:r>
        <w:t>Explanation:</w:t>
      </w:r>
    </w:p>
    <w:p w14:paraId="5868EB4B" w14:textId="77777777" w:rsidR="00865480" w:rsidRDefault="00000000">
      <w:pPr>
        <w:spacing w:after="0"/>
        <w:rPr>
          <w:rFonts w:ascii="Times New Roman" w:hAnsi="Times New Roman"/>
          <w:sz w:val="24"/>
          <w:szCs w:val="24"/>
        </w:rPr>
      </w:pPr>
      <w:r>
        <w:t>Input validation is a technique that checks the user input for any malicious or unexpected data before processing it by the web application. Input validation can prevent cross-site scripting (XSS) attacks, which exploit the vulnerability of a web application to execute malicious scripts in the browser of a victim. XSS attacks can compromise the confidentiality, integrity, and availability of the web application and its users. Input validation can be implemented on both the client-side and the server-side, but server-side validation is more reliable and secure. Input validation can use various methods, such as whitelisting, blacklisting, filtering, escaping, encoding, and sanitizing the input data. Reference = CompTIA Security+ Study Guide with over 500 Practice Test Questions: Exam SY0-701, 9th Edition, Chapter 2, page 70. CompTIA Security+ (SY0-701) Certification Exam Objectives, Domain 3.2, page 11. Application Security – SY0-601 CompTIA Security+ : 3.2</w:t>
      </w:r>
    </w:p>
    <w:p w14:paraId="4C1784B2" w14:textId="77777777" w:rsidR="00865480" w:rsidRDefault="00865480">
      <w:pPr>
        <w:spacing w:after="0"/>
        <w:rPr>
          <w:rFonts w:ascii="Times New Roman" w:hAnsi="Times New Roman"/>
          <w:sz w:val="24"/>
          <w:szCs w:val="24"/>
        </w:rPr>
      </w:pPr>
    </w:p>
    <w:p w14:paraId="3D4A8272" w14:textId="77777777" w:rsidR="00865480" w:rsidRDefault="00000000">
      <w:pPr>
        <w:spacing w:after="0"/>
        <w:rPr>
          <w:rFonts w:ascii="Times New Roman" w:hAnsi="Times New Roman"/>
          <w:sz w:val="24"/>
          <w:szCs w:val="24"/>
        </w:rPr>
      </w:pPr>
      <w:r>
        <w:t>Question: 41</w:t>
      </w:r>
    </w:p>
    <w:p/>
    <w:p w14:paraId="6E7B2AD3"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must be considered when designing a high-availability network? (Choose two).</w:t>
      </w:r>
    </w:p>
    <w:p w14:paraId="0626D193" w14:textId="77777777" w:rsidR="00865480" w:rsidRDefault="00000000">
      <w:pPr>
        <w:spacing w:after="0"/>
        <w:rPr>
          <w:rFonts w:ascii="Times New Roman" w:hAnsi="Times New Roman"/>
          <w:sz w:val="24"/>
          <w:szCs w:val="24"/>
        </w:rPr>
      </w:pPr>
      <w:r>
        <w:t>A. Ease of recovery</w:t>
      </w:r>
    </w:p>
    <w:p w14:paraId="1A429DB1" w14:textId="77777777" w:rsidR="00865480" w:rsidRDefault="00000000">
      <w:pPr>
        <w:spacing w:after="0"/>
        <w:rPr>
          <w:rFonts w:ascii="Times New Roman" w:hAnsi="Times New Roman"/>
          <w:sz w:val="24"/>
          <w:szCs w:val="24"/>
        </w:rPr>
      </w:pPr>
      <w:r>
        <w:t>B. Ability to patch</w:t>
      </w:r>
    </w:p>
    <w:p w14:paraId="08A84601" w14:textId="77777777" w:rsidR="00865480" w:rsidRDefault="00000000">
      <w:pPr>
        <w:spacing w:after="0"/>
        <w:rPr>
          <w:rFonts w:ascii="Times New Roman" w:hAnsi="Times New Roman"/>
          <w:sz w:val="24"/>
          <w:szCs w:val="24"/>
        </w:rPr>
      </w:pPr>
      <w:r>
        <w:t>C. Physical isolation</w:t>
      </w:r>
    </w:p>
    <w:p w14:paraId="3A923868" w14:textId="77777777" w:rsidR="00865480" w:rsidRDefault="00000000">
      <w:pPr>
        <w:spacing w:after="0"/>
        <w:rPr>
          <w:rFonts w:ascii="Times New Roman" w:hAnsi="Times New Roman"/>
          <w:sz w:val="24"/>
          <w:szCs w:val="24"/>
        </w:rPr>
      </w:pPr>
      <w:r>
        <w:t>D. Responsiveness</w:t>
      </w:r>
    </w:p>
    <w:p w14:paraId="168AAF6C" w14:textId="77777777" w:rsidR="00865480" w:rsidRDefault="00000000">
      <w:pPr>
        <w:spacing w:after="0"/>
        <w:rPr>
          <w:rFonts w:ascii="Times New Roman" w:hAnsi="Times New Roman"/>
          <w:sz w:val="24"/>
          <w:szCs w:val="24"/>
        </w:rPr>
      </w:pPr>
      <w:r>
        <w:t>E. Attack surface</w:t>
      </w:r>
    </w:p>
    <w:p w14:paraId="61787A34" w14:textId="77777777" w:rsidR="00865480" w:rsidRDefault="00000000">
      <w:pPr>
        <w:spacing w:after="0"/>
        <w:rPr>
          <w:rFonts w:ascii="Times New Roman" w:hAnsi="Times New Roman"/>
          <w:sz w:val="24"/>
          <w:szCs w:val="24"/>
        </w:rPr>
      </w:pPr>
      <w:r>
        <w:t>F. Extensible authentication</w:t>
      </w:r>
    </w:p>
    <w:p w14:paraId="65F51107" w14:textId="77777777" w:rsidR="00865480" w:rsidRDefault="00865480">
      <w:pPr>
        <w:spacing w:after="0"/>
        <w:rPr>
          <w:rFonts w:ascii="Times New Roman" w:hAnsi="Times New Roman"/>
          <w:sz w:val="24"/>
          <w:szCs w:val="24"/>
        </w:rPr>
      </w:pPr>
    </w:p>
    <w:p w14:paraId="059B2837" w14:textId="77777777" w:rsidR="00865480" w:rsidRDefault="00000000">
      <w:pPr>
        <w:spacing w:after="0"/>
        <w:rPr>
          <w:rFonts w:ascii="Times New Roman" w:hAnsi="Times New Roman"/>
          <w:sz w:val="24"/>
          <w:szCs w:val="24"/>
        </w:rPr>
      </w:pPr>
      <w:r>
        <w:rPr>
          <w:rFonts w:ascii="Times New Roman" w:hAnsi="Times New Roman"/>
          <w:sz w:val="24"/>
          <w:szCs w:val="24"/>
        </w:rPr>
        <w:t>Answer: A,E</w:t>
      </w:r>
    </w:p>
    <w:p/>
    <w:p w14:paraId="2C628453" w14:textId="77777777" w:rsidR="00865480" w:rsidRDefault="00000000">
      <w:pPr>
        <w:spacing w:after="0"/>
        <w:rPr>
          <w:rFonts w:ascii="Times New Roman" w:hAnsi="Times New Roman"/>
          <w:sz w:val="24"/>
          <w:szCs w:val="24"/>
        </w:rPr>
      </w:pPr>
      <w:r>
        <w:t>Explanation:</w:t>
      </w:r>
    </w:p>
    <w:p w14:paraId="5A7B1C6C" w14:textId="77777777" w:rsidR="00865480" w:rsidRDefault="00000000">
      <w:pPr>
        <w:spacing w:after="0"/>
        <w:rPr>
          <w:rFonts w:ascii="Times New Roman" w:hAnsi="Times New Roman"/>
          <w:sz w:val="24"/>
          <w:szCs w:val="24"/>
        </w:rPr>
      </w:pPr>
      <w:r>
        <w:t>A high-availability network is a network that is designed to minimize downtime and ensure continuous operation even in the event of a failure or disruption. A high-availability network must consider the following factors12:</w:t>
      </w:r>
    </w:p>
    <w:p w14:paraId="3FFE44E2" w14:textId="77777777" w:rsidR="00865480" w:rsidRDefault="00000000">
      <w:pPr>
        <w:spacing w:after="0"/>
        <w:rPr>
          <w:rFonts w:ascii="Times New Roman" w:hAnsi="Times New Roman"/>
          <w:sz w:val="24"/>
          <w:szCs w:val="24"/>
        </w:rPr>
      </w:pPr>
      <w:r>
        <w:t>Ease of recovery: This refers to the ability of the network to restore normal functionality quickly and efficiently after a failure or disruption. Ease of recovery can be achieved by implementing backup and restore procedures, redundancy and failover mechanisms, fault tolerance and resilience, and disaster recovery plans.</w:t>
      </w:r>
    </w:p>
    <w:p w14:paraId="18A5704A" w14:textId="77777777" w:rsidR="00865480" w:rsidRDefault="00000000">
      <w:pPr>
        <w:spacing w:after="0"/>
        <w:rPr>
          <w:rFonts w:ascii="Times New Roman" w:hAnsi="Times New Roman"/>
          <w:sz w:val="24"/>
          <w:szCs w:val="24"/>
        </w:rPr>
      </w:pPr>
      <w:r>
        <w:t>Attack surface: This refers to the amount of exposure and vulnerability of the network to potential threats and attacks. Attack surface can be reduced by implementing security controls such as firewalls, encryption, authentication, access control, segmentation, and hardening.</w:t>
      </w:r>
    </w:p>
    <w:p w14:paraId="1DD186B9" w14:textId="77777777" w:rsidR="00865480" w:rsidRDefault="00000000">
      <w:pPr>
        <w:spacing w:after="0"/>
        <w:rPr>
          <w:rFonts w:ascii="Times New Roman" w:hAnsi="Times New Roman"/>
          <w:sz w:val="24"/>
          <w:szCs w:val="24"/>
        </w:rPr>
      </w:pPr>
      <w:r>
        <w:t>The other options are not directly related to high-availability network design:</w:t>
      </w:r>
    </w:p>
    <w:p w14:paraId="0A2A37C2" w14:textId="77777777" w:rsidR="00865480" w:rsidRDefault="00000000">
      <w:pPr>
        <w:spacing w:after="0"/>
        <w:rPr>
          <w:rFonts w:ascii="Times New Roman" w:hAnsi="Times New Roman"/>
          <w:sz w:val="24"/>
          <w:szCs w:val="24"/>
        </w:rPr>
      </w:pPr>
      <w:r>
        <w:t>Ability to patch: This refers to the process of updating and fixing software components to address security issues, bugs, or performance improvements. Ability to patch is important for maintaining the security and functionality of the network, but it is not a specific factor for high-availability network design.</w:t>
      </w:r>
    </w:p>
    <w:p w14:paraId="10A9CB12" w14:textId="77777777" w:rsidR="00865480" w:rsidRDefault="00000000">
      <w:pPr>
        <w:spacing w:after="0"/>
        <w:rPr>
          <w:rFonts w:ascii="Times New Roman" w:hAnsi="Times New Roman"/>
          <w:sz w:val="24"/>
          <w:szCs w:val="24"/>
        </w:rPr>
      </w:pPr>
      <w:r>
        <w:t>Physical isolation: This refers to the separation of network components or devices from other networks or physical environments. Physical isolation can enhance the security and performance of the network, but it can also reduce the availability and accessibility of the network resources.</w:t>
      </w:r>
    </w:p>
    <w:p w14:paraId="5CE030DA" w14:textId="77777777" w:rsidR="00865480" w:rsidRDefault="00000000">
      <w:pPr>
        <w:spacing w:after="0"/>
        <w:rPr>
          <w:rFonts w:ascii="Times New Roman" w:hAnsi="Times New Roman"/>
          <w:sz w:val="24"/>
          <w:szCs w:val="24"/>
        </w:rPr>
      </w:pPr>
      <w:r>
        <w:t>Responsiveness: This refers to the speed and quality of the network’s performance and service delivery. Responsiveness can be measured by metrics such as latency, throughput, jitter, and packet loss. Responsiveness is important for ensuring customer satisfaction and user experience, but it is not a specific factor for high-availability network design.</w:t>
      </w:r>
    </w:p>
    <w:p w14:paraId="1FBF07B2" w14:textId="77777777" w:rsidR="00865480" w:rsidRDefault="00000000">
      <w:pPr>
        <w:spacing w:after="0"/>
        <w:rPr>
          <w:rFonts w:ascii="Times New Roman" w:hAnsi="Times New Roman"/>
          <w:sz w:val="24"/>
          <w:szCs w:val="24"/>
        </w:rPr>
      </w:pPr>
      <w:r>
        <w:t>Extensible authentication: This refers to the ability of the network to support multiple and flexible authentication methods and protocols. Extensible authentication can improve the security and convenience of the network, but it is not a specific factor for high-availability network design.</w:t>
      </w:r>
    </w:p>
    <w:p w14:paraId="7E96EBBC" w14:textId="77777777" w:rsidR="00865480" w:rsidRDefault="00000000">
      <w:pPr>
        <w:spacing w:after="0"/>
        <w:rPr>
          <w:rFonts w:ascii="Times New Roman" w:hAnsi="Times New Roman"/>
          <w:sz w:val="24"/>
          <w:szCs w:val="24"/>
        </w:rPr>
      </w:pPr>
      <w:r>
        <w:t>Reference = 1: CompTIA Security+ SY0-701 Certification Study Guide, page 972: High Availability – CompTIA Security+ SY0-701 – 3.4, video by Professor Messer.</w:t>
      </w:r>
    </w:p>
    <w:p w14:paraId="7EDE94B6" w14:textId="77777777" w:rsidR="00865480" w:rsidRDefault="00865480">
      <w:pPr>
        <w:spacing w:after="0"/>
        <w:rPr>
          <w:rFonts w:ascii="Times New Roman" w:hAnsi="Times New Roman"/>
          <w:sz w:val="24"/>
          <w:szCs w:val="24"/>
        </w:rPr>
      </w:pPr>
    </w:p>
    <w:p w14:paraId="3BFC0F6A" w14:textId="77777777" w:rsidR="00865480" w:rsidRDefault="00865480">
      <w:pPr>
        <w:spacing w:after="0"/>
        <w:rPr>
          <w:rFonts w:ascii="Times New Roman" w:hAnsi="Times New Roman"/>
          <w:sz w:val="24"/>
          <w:szCs w:val="24"/>
        </w:rPr>
      </w:pPr>
    </w:p>
    <w:p w14:paraId="4FE834BE" w14:textId="77777777" w:rsidR="00865480" w:rsidRDefault="00865480">
      <w:pPr>
        <w:spacing w:after="0"/>
        <w:rPr>
          <w:rFonts w:ascii="Times New Roman" w:hAnsi="Times New Roman"/>
          <w:sz w:val="24"/>
          <w:szCs w:val="24"/>
        </w:rPr>
      </w:pPr>
    </w:p>
    <w:p w14:paraId="1A3C31B2" w14:textId="77777777" w:rsidR="00865480" w:rsidRDefault="00000000">
      <w:pPr>
        <w:spacing w:after="0"/>
        <w:rPr>
          <w:rFonts w:ascii="Times New Roman" w:hAnsi="Times New Roman"/>
          <w:sz w:val="24"/>
          <w:szCs w:val="24"/>
        </w:rPr>
      </w:pPr>
      <w:r>
        <w:t>Question: 42</w:t>
      </w:r>
    </w:p>
    <w:p/>
    <w:p w14:paraId="124B36E2" w14:textId="77777777" w:rsidR="00865480" w:rsidRDefault="00000000">
      <w:pPr>
        <w:spacing w:after="0"/>
        <w:rPr>
          <w:rFonts w:ascii="Times New Roman" w:hAnsi="Times New Roman"/>
          <w:sz w:val="24"/>
          <w:szCs w:val="24"/>
        </w:rPr>
      </w:pPr>
      <w:r>
        <w:rPr>
          <w:rFonts w:ascii="Times New Roman" w:hAnsi="Times New Roman"/>
          <w:sz w:val="24"/>
          <w:szCs w:val="24"/>
        </w:rPr>
        <w:t>A technician needs to apply a high-priority patch to a production system. Which of the following steps should be taken first?</w:t>
      </w:r>
    </w:p>
    <w:p w14:paraId="6A853EEF" w14:textId="77777777" w:rsidR="00865480" w:rsidRDefault="00000000">
      <w:pPr>
        <w:spacing w:after="0"/>
        <w:rPr>
          <w:rFonts w:ascii="Times New Roman" w:hAnsi="Times New Roman"/>
          <w:sz w:val="24"/>
          <w:szCs w:val="24"/>
        </w:rPr>
      </w:pPr>
      <w:r>
        <w:t>A. Air gap the system.</w:t>
      </w:r>
    </w:p>
    <w:p w14:paraId="14CC57EE" w14:textId="77777777" w:rsidR="00865480" w:rsidRDefault="00000000">
      <w:pPr>
        <w:spacing w:after="0"/>
        <w:rPr>
          <w:rFonts w:ascii="Times New Roman" w:hAnsi="Times New Roman"/>
          <w:sz w:val="24"/>
          <w:szCs w:val="24"/>
        </w:rPr>
      </w:pPr>
      <w:r>
        <w:t>B. Move the system to a different network segment.</w:t>
      </w:r>
    </w:p>
    <w:p w14:paraId="7E55F7A9" w14:textId="77777777" w:rsidR="00865480" w:rsidRDefault="00000000">
      <w:pPr>
        <w:spacing w:after="0"/>
        <w:rPr>
          <w:rFonts w:ascii="Times New Roman" w:hAnsi="Times New Roman"/>
          <w:sz w:val="24"/>
          <w:szCs w:val="24"/>
        </w:rPr>
      </w:pPr>
      <w:r>
        <w:t>C. Create a change control request.</w:t>
      </w:r>
    </w:p>
    <w:p w14:paraId="430B030F" w14:textId="77777777" w:rsidR="00865480" w:rsidRDefault="00000000">
      <w:pPr>
        <w:spacing w:after="0"/>
        <w:rPr>
          <w:rFonts w:ascii="Times New Roman" w:hAnsi="Times New Roman"/>
          <w:sz w:val="24"/>
          <w:szCs w:val="24"/>
        </w:rPr>
      </w:pPr>
      <w:r>
        <w:t>D. Apply the patch to the system.</w:t>
      </w:r>
    </w:p>
    <w:p w14:paraId="1881293F" w14:textId="77777777" w:rsidR="00865480" w:rsidRDefault="00865480">
      <w:pPr>
        <w:spacing w:after="0"/>
        <w:rPr>
          <w:rFonts w:ascii="Times New Roman" w:hAnsi="Times New Roman"/>
          <w:sz w:val="24"/>
          <w:szCs w:val="24"/>
        </w:rPr>
      </w:pPr>
    </w:p>
    <w:p w14:paraId="2E1824B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F453740" w14:textId="77777777" w:rsidR="00865480" w:rsidRDefault="00000000">
      <w:pPr>
        <w:spacing w:after="0"/>
        <w:rPr>
          <w:rFonts w:ascii="Times New Roman" w:hAnsi="Times New Roman"/>
          <w:sz w:val="24"/>
          <w:szCs w:val="24"/>
        </w:rPr>
      </w:pPr>
      <w:r>
        <w:t>Explanation:</w:t>
      </w:r>
    </w:p>
    <w:p w14:paraId="4D6589FC" w14:textId="77777777" w:rsidR="00865480" w:rsidRDefault="00000000">
      <w:pPr>
        <w:spacing w:after="0"/>
        <w:rPr>
          <w:rFonts w:ascii="Times New Roman" w:hAnsi="Times New Roman"/>
          <w:sz w:val="24"/>
          <w:szCs w:val="24"/>
        </w:rPr>
      </w:pPr>
      <w:r>
        <w:t>= A change control request is a document that describes the proposed change to a system, the reason for the change, the expected impact, the approval process, the testing plan, the implementation plan, the rollback plan, and the communication plan. A change control request is a best practice for applying any patch to a production system, especially a high-priority one, as it ensures that the change is authorized, documented, tested, and communicated. A change control request also minimizes the risk of unintended consequences, such as system downtime, data loss, or security breaches. Reference = CompTIA Security+ Study Guide with over 500 Practice Test Questions: Exam SY0-701, 9th Edition, Chapter 6, page 235. CompTIA Security+ SY0-701 Exam Objectives, Domain 4.1, page 13.</w:t>
      </w:r>
    </w:p>
    <w:p w14:paraId="4B6B6C93" w14:textId="77777777" w:rsidR="00865480" w:rsidRDefault="00865480">
      <w:pPr>
        <w:spacing w:after="0"/>
        <w:rPr>
          <w:rFonts w:ascii="Times New Roman" w:hAnsi="Times New Roman"/>
          <w:sz w:val="24"/>
          <w:szCs w:val="24"/>
        </w:rPr>
      </w:pPr>
    </w:p>
    <w:p w14:paraId="7331300C" w14:textId="77777777" w:rsidR="00865480" w:rsidRDefault="00000000">
      <w:pPr>
        <w:spacing w:after="0"/>
        <w:rPr>
          <w:rFonts w:ascii="Times New Roman" w:hAnsi="Times New Roman"/>
          <w:sz w:val="24"/>
          <w:szCs w:val="24"/>
        </w:rPr>
      </w:pPr>
      <w:r>
        <w:t>Question: 43</w:t>
      </w:r>
    </w:p>
    <w:p/>
    <w:p w14:paraId="410D24B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describes the reason root cause analysis should be conducted as part of incident response?</w:t>
      </w:r>
    </w:p>
    <w:p w14:paraId="30471B30" w14:textId="77777777" w:rsidR="00865480" w:rsidRDefault="00000000">
      <w:pPr>
        <w:spacing w:after="0"/>
        <w:rPr>
          <w:rFonts w:ascii="Times New Roman" w:hAnsi="Times New Roman"/>
          <w:sz w:val="24"/>
          <w:szCs w:val="24"/>
        </w:rPr>
      </w:pPr>
      <w:r>
        <w:t>A. To gather loCs for the investigation</w:t>
      </w:r>
    </w:p>
    <w:p w14:paraId="32EAC094" w14:textId="77777777" w:rsidR="00865480" w:rsidRDefault="00000000">
      <w:pPr>
        <w:spacing w:after="0"/>
        <w:rPr>
          <w:rFonts w:ascii="Times New Roman" w:hAnsi="Times New Roman"/>
          <w:sz w:val="24"/>
          <w:szCs w:val="24"/>
        </w:rPr>
      </w:pPr>
      <w:r>
        <w:t>B. To discover which systems have been affected</w:t>
      </w:r>
    </w:p>
    <w:p w14:paraId="72EAB3D2" w14:textId="77777777" w:rsidR="00865480" w:rsidRDefault="00000000">
      <w:pPr>
        <w:spacing w:after="0"/>
        <w:rPr>
          <w:rFonts w:ascii="Times New Roman" w:hAnsi="Times New Roman"/>
          <w:sz w:val="24"/>
          <w:szCs w:val="24"/>
        </w:rPr>
      </w:pPr>
      <w:r>
        <w:t>C. To eradicate any trace of malware on the network</w:t>
      </w:r>
    </w:p>
    <w:p w14:paraId="31017920" w14:textId="77777777" w:rsidR="00865480" w:rsidRDefault="00000000">
      <w:pPr>
        <w:spacing w:after="0"/>
        <w:rPr>
          <w:rFonts w:ascii="Times New Roman" w:hAnsi="Times New Roman"/>
          <w:sz w:val="24"/>
          <w:szCs w:val="24"/>
        </w:rPr>
      </w:pPr>
      <w:r>
        <w:t>D. To prevent future incidents of the same nature</w:t>
      </w:r>
    </w:p>
    <w:p w14:paraId="20908197" w14:textId="77777777" w:rsidR="00865480" w:rsidRDefault="00865480">
      <w:pPr>
        <w:spacing w:after="0"/>
        <w:rPr>
          <w:rFonts w:ascii="Times New Roman" w:hAnsi="Times New Roman"/>
          <w:sz w:val="24"/>
          <w:szCs w:val="24"/>
        </w:rPr>
      </w:pPr>
    </w:p>
    <w:p w14:paraId="62C843D6"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37DF5B9C" w14:textId="77777777" w:rsidR="00865480" w:rsidRDefault="00000000">
      <w:pPr>
        <w:spacing w:after="0"/>
        <w:rPr>
          <w:rFonts w:ascii="Times New Roman" w:hAnsi="Times New Roman"/>
          <w:sz w:val="24"/>
          <w:szCs w:val="24"/>
        </w:rPr>
      </w:pPr>
      <w:r>
        <w:t>Explanation:</w:t>
      </w:r>
    </w:p>
    <w:p w14:paraId="0ECA349C" w14:textId="77777777" w:rsidR="00865480" w:rsidRDefault="00000000">
      <w:pPr>
        <w:spacing w:after="0"/>
        <w:rPr>
          <w:rFonts w:ascii="Times New Roman" w:hAnsi="Times New Roman"/>
          <w:sz w:val="24"/>
          <w:szCs w:val="24"/>
        </w:rPr>
      </w:pPr>
      <w:r>
        <w:t>Root cause analysis is a process of identifying and resolving the underlying factors that led to an incident. By conducting root cause analysis as part of incident response, security professionals can learn from the incident and implement corrective actions to prevent future incidents of the same nature. For example, if the root cause of a data breach was a weak password policy, the security team can enforce a stronger password policy and educate users on the importance of password security. Root cause analysis can also help to improve security processes, policies, and procedures, and to enhance security awareness and culture within the organization. Root cause analysis is not meant to gather loCs (indicators of compromise) for the investigation, as this is a task performed during the identification and analysis phases of incident response. Root cause analysis is also not meant to discover which systems have been affected or to eradicate any trace of malware on the network, as these are tasks performed during the containment and eradication phases of incident response. Reference = CompTIA Security+ SY0-701 Certification Study Guide, page 424-425; Professor Messer’s CompTIA SY0-701 Security+ Training Course, video 5.1 - Incident Response, 9:55 - 11:18.</w:t>
      </w:r>
    </w:p>
    <w:p w14:paraId="7E50FC57" w14:textId="77777777" w:rsidR="00865480" w:rsidRDefault="00865480">
      <w:pPr>
        <w:spacing w:after="0"/>
        <w:rPr>
          <w:rFonts w:ascii="Times New Roman" w:hAnsi="Times New Roman"/>
          <w:sz w:val="24"/>
          <w:szCs w:val="24"/>
        </w:rPr>
      </w:pPr>
    </w:p>
    <w:p w14:paraId="03ED943D" w14:textId="77777777" w:rsidR="00865480" w:rsidRDefault="00000000">
      <w:pPr>
        <w:spacing w:after="0"/>
        <w:rPr>
          <w:rFonts w:ascii="Times New Roman" w:hAnsi="Times New Roman"/>
          <w:sz w:val="24"/>
          <w:szCs w:val="24"/>
        </w:rPr>
      </w:pPr>
      <w:r>
        <w:t>Question: 44</w:t>
      </w:r>
    </w:p>
    <w:p/>
    <w:p w14:paraId="4C5C9AB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likely outcome if a large bank fails an internal PCI DSS compliance assessment?</w:t>
      </w:r>
    </w:p>
    <w:p w14:paraId="17A90F71" w14:textId="77777777" w:rsidR="00865480" w:rsidRDefault="00000000">
      <w:pPr>
        <w:spacing w:after="0"/>
        <w:rPr>
          <w:rFonts w:ascii="Times New Roman" w:hAnsi="Times New Roman"/>
          <w:sz w:val="24"/>
          <w:szCs w:val="24"/>
        </w:rPr>
      </w:pPr>
      <w:r>
        <w:t>A. Fines</w:t>
      </w:r>
    </w:p>
    <w:p w14:paraId="4BC2202A" w14:textId="77777777" w:rsidR="00865480" w:rsidRDefault="00000000">
      <w:pPr>
        <w:spacing w:after="0"/>
        <w:rPr>
          <w:rFonts w:ascii="Times New Roman" w:hAnsi="Times New Roman"/>
          <w:sz w:val="24"/>
          <w:szCs w:val="24"/>
        </w:rPr>
      </w:pPr>
      <w:r>
        <w:t>B. Audit findings</w:t>
      </w:r>
    </w:p>
    <w:p w14:paraId="7158DB59" w14:textId="77777777" w:rsidR="00865480" w:rsidRDefault="00000000">
      <w:pPr>
        <w:spacing w:after="0"/>
        <w:rPr>
          <w:rFonts w:ascii="Times New Roman" w:hAnsi="Times New Roman"/>
          <w:sz w:val="24"/>
          <w:szCs w:val="24"/>
        </w:rPr>
      </w:pPr>
      <w:r>
        <w:t>C. Sanctions</w:t>
      </w:r>
    </w:p>
    <w:p w14:paraId="78E3DB57" w14:textId="77777777" w:rsidR="00865480" w:rsidRDefault="00000000">
      <w:pPr>
        <w:spacing w:after="0"/>
        <w:rPr>
          <w:rFonts w:ascii="Times New Roman" w:hAnsi="Times New Roman"/>
          <w:sz w:val="24"/>
          <w:szCs w:val="24"/>
        </w:rPr>
      </w:pPr>
      <w:r>
        <w:t>D. Reputation damage</w:t>
      </w:r>
    </w:p>
    <w:p w14:paraId="58629C1A" w14:textId="77777777" w:rsidR="00865480" w:rsidRDefault="00865480">
      <w:pPr>
        <w:spacing w:after="0"/>
        <w:rPr>
          <w:rFonts w:ascii="Times New Roman" w:hAnsi="Times New Roman"/>
          <w:sz w:val="24"/>
          <w:szCs w:val="24"/>
        </w:rPr>
      </w:pPr>
    </w:p>
    <w:p w14:paraId="5A0B8941"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79D6D77" w14:textId="77777777" w:rsidR="00865480" w:rsidRDefault="00000000">
      <w:pPr>
        <w:spacing w:after="0"/>
        <w:rPr>
          <w:rFonts w:ascii="Times New Roman" w:hAnsi="Times New Roman"/>
          <w:sz w:val="24"/>
          <w:szCs w:val="24"/>
        </w:rPr>
      </w:pPr>
      <w:r>
        <w:t>Explanation:</w:t>
      </w:r>
    </w:p>
    <w:p w14:paraId="3D7D2275" w14:textId="77777777" w:rsidR="00865480" w:rsidRDefault="00000000">
      <w:pPr>
        <w:spacing w:after="0"/>
        <w:rPr>
          <w:rFonts w:ascii="Times New Roman" w:hAnsi="Times New Roman"/>
          <w:sz w:val="24"/>
          <w:szCs w:val="24"/>
        </w:rPr>
      </w:pPr>
      <w:r>
        <w:t>PCI DSS is the Payment Card Industry Data Security Standard, which is a set of security requirements for organizations that store, process, or transmit cardholder data. PCI DSS aims to protect the confidentiality, integrity, and availability of cardholder data and prevent fraud, identity theft, and data breaches. PCI DSS is enforced by the payment card brands, such as Visa, Mastercard, American Express, Discover, and JCB, and applies to all entities involved in the payment card ecosystem, such as merchants, acquirers, issuers, processors, service providers, and payment applications.</w:t>
      </w:r>
    </w:p>
    <w:p w14:paraId="049FAD23" w14:textId="77777777" w:rsidR="00865480" w:rsidRDefault="00000000">
      <w:pPr>
        <w:spacing w:after="0"/>
        <w:rPr>
          <w:rFonts w:ascii="Times New Roman" w:hAnsi="Times New Roman"/>
          <w:sz w:val="24"/>
          <w:szCs w:val="24"/>
        </w:rPr>
      </w:pPr>
      <w:r>
        <w:t>If a large bank fails an internal PCI DSS compliance assessment, the most likely outcome is that the bank will face fines from the payment card brands. An internal PCI DSS compliance assessment is a self-assessment that the bank performs to evaluate its own compliance with the PCI DSS requirements. The bank must submit the results of the internal assessment to the payment card brands or their designated agents, such as acquirers or qualified security assessors (QSAs). If the internal assessment reveals that the bank is not compliant with the PCI DSS requirements, the payment card brands may impose fines on the bank as a penalty for violating the PCI DSS contract. The amount and frequency of the fines may vary depending on the severity and duration of the non-compliance, the number and type of cardholder data compromised, and the level of cooperation and remediation from the bank. The fines can range from thousands to millions of dollars per month, and can increase over time if the non-compliance is not resolved.</w:t>
      </w:r>
    </w:p>
    <w:p w14:paraId="7CC1C7E4" w14:textId="77777777" w:rsidR="00865480" w:rsidRDefault="00000000">
      <w:pPr>
        <w:spacing w:after="0"/>
        <w:rPr>
          <w:rFonts w:ascii="Times New Roman" w:hAnsi="Times New Roman"/>
          <w:sz w:val="24"/>
          <w:szCs w:val="24"/>
        </w:rPr>
      </w:pPr>
      <w:r>
        <w:t>The other options are not correct because they are not the most likely outcomes if a large bank fails an internal PCI DSS compliance assessment. B. Audit findings. Audit findings are the results of an external PCI DSS compliance assessment that is performed by a QSA or an approved scanning vendor (ASV). An external assessment is required for certain entities that handle a large volume of cardholder data or have a history of non-compliance. An external assessment may also be triggered by a security incident or a request from the payment card brands. Audit findings may reveal the gaps and weaknesses in the bank’s security controls and recommend corrective actions to achieve compliance. However, audit findings are not the outcome of an internal assessment, which is performed by the bank itself. C. Sanctions. Sanctions are the measures that the payment card brands may take against the bank if the bank fails to pay the fines or comply with the PCI DSS requirements. Sanctions may include increasing the fines, suspending or terminating the bank’s ability to accept or process payment cards, or revoking the bank’s PCI DSS certification. Sanctions are not the immediate outcome of an internal assessment, but rather the possible consequence of prolonged or repeated non-compliance. D. Reputation damage. Reputation damage is the loss of trust and credibility that the bank may suffer from its customers, partners, regulators, and the public if the bank fails an internal PCI DSS compliance assessment. Reputation damage may affect the bank’s brand image, customer loyalty, market share, and profitability. Reputation damage is not a direct outcome of an internal assessment, but rather a potential risk that the bank may face if the non-compliance is exposed or exploited by malicious actors. Reference = CompTIA Security+ Study Guide (SY0-701), Chapter 8: Governance, Risk, and Compliance, page 388. Professor Messer’s CompTIA SY0-701 Security+ Training Course, Section 8.2: Compliance and Controls, video: PCI DSS (5:12). PCI Security Standards Council, PCI DSS Quick Reference Guide, page 4. PCI Security Standards Council, PCI DSS FAQs, question 8. PCI Security Standards Council, PCI DSS FAQs, question 9. [PCI Security Standards Council], PCI DSS FAQs, question 10. [PCI Security Standards Council], PCI DSS FAQs, question 11. [PCI Security Standards Council], PCI DSS FAQs, question 12. [PCI Security Standards Council], PCI DSS FAQs, question 13. [PCI Security Standards Council], PCI DSS FAQs, question 14. [PCI Security Standards Council], PCI DSS FAQs, question 15. [PCI Security Standards Council], PCI DSS FAQs, question 16. [PCI Security Standards Council], PCI DSS FAQs, question 17. [PCI Security Standards Council], PCI DSS FAQs, question 18. [PCI Security Standards Council], PCI DSS FAQs, question 19. [PCI Security Standards Council], PCI DSS FAQs, question 20. [PCI Security Standards Council], PCI DSS FAQs, question 21. [PCI Security Standards Council], PCI DSS FAQs, question 22. [PCI Security Standards Council], PCI DSS FAQs, question 23. [PCI Security Standards Council], PCI DSS FAQs, question 24. [PCI Security Standards Council], PCI DSS FAQs, question 25. [PCI Security Standards Council], PCI DSS FAQs, question 26. [PCI Security Standards Council], PCI DSS FAQs, question 27. [PCI Security Standards Council], PCI DSS FAQs, question 28. [PCI Security Standards Council], PCI DSS FAQs, question 29. [PCI Security Standards Council], PCI DSS FAQs, question 30. [PCI Security Standards Council]</w:t>
      </w:r>
    </w:p>
    <w:p w14:paraId="311E6E2A" w14:textId="77777777" w:rsidR="00865480" w:rsidRDefault="00865480">
      <w:pPr>
        <w:spacing w:after="0"/>
        <w:rPr>
          <w:rFonts w:ascii="Times New Roman" w:hAnsi="Times New Roman"/>
          <w:sz w:val="24"/>
          <w:szCs w:val="24"/>
        </w:rPr>
      </w:pPr>
    </w:p>
    <w:p w14:paraId="7775104E" w14:textId="77777777" w:rsidR="00865480" w:rsidRDefault="00865480">
      <w:pPr>
        <w:spacing w:after="0"/>
        <w:rPr>
          <w:rFonts w:ascii="Times New Roman" w:hAnsi="Times New Roman"/>
          <w:sz w:val="24"/>
          <w:szCs w:val="24"/>
        </w:rPr>
      </w:pPr>
    </w:p>
    <w:p w14:paraId="60FF7260" w14:textId="77777777" w:rsidR="00865480" w:rsidRDefault="00000000">
      <w:pPr>
        <w:spacing w:after="0"/>
        <w:rPr>
          <w:rFonts w:ascii="Times New Roman" w:hAnsi="Times New Roman"/>
          <w:sz w:val="24"/>
          <w:szCs w:val="24"/>
        </w:rPr>
      </w:pPr>
      <w:r>
        <w:t>Question: 45</w:t>
      </w:r>
    </w:p>
    <w:p/>
    <w:p w14:paraId="42D3B866" w14:textId="77777777" w:rsidR="00865480" w:rsidRDefault="00000000">
      <w:pPr>
        <w:spacing w:after="0"/>
        <w:rPr>
          <w:rFonts w:ascii="Times New Roman" w:hAnsi="Times New Roman"/>
          <w:sz w:val="24"/>
          <w:szCs w:val="24"/>
        </w:rPr>
      </w:pPr>
      <w:r>
        <w:rPr>
          <w:rFonts w:ascii="Times New Roman" w:hAnsi="Times New Roman"/>
          <w:sz w:val="24"/>
          <w:szCs w:val="24"/>
        </w:rPr>
        <w:t>A company is developing a business continuity strategy and needs to determine how many staff members would be required to sustain the business in the case of a disruption. Which of the following best describes this step?</w:t>
      </w:r>
    </w:p>
    <w:p w14:paraId="4F55EDA1" w14:textId="77777777" w:rsidR="00865480" w:rsidRDefault="00000000">
      <w:pPr>
        <w:spacing w:after="0"/>
        <w:rPr>
          <w:rFonts w:ascii="Times New Roman" w:hAnsi="Times New Roman"/>
          <w:sz w:val="24"/>
          <w:szCs w:val="24"/>
        </w:rPr>
      </w:pPr>
      <w:r>
        <w:t>A. Capacity planning</w:t>
      </w:r>
    </w:p>
    <w:p w14:paraId="2E8A2BC1" w14:textId="77777777" w:rsidR="00865480" w:rsidRDefault="00000000">
      <w:pPr>
        <w:spacing w:after="0"/>
        <w:rPr>
          <w:rFonts w:ascii="Times New Roman" w:hAnsi="Times New Roman"/>
          <w:sz w:val="24"/>
          <w:szCs w:val="24"/>
        </w:rPr>
      </w:pPr>
      <w:r>
        <w:t>B. Redundancy</w:t>
      </w:r>
    </w:p>
    <w:p w14:paraId="05BD6508" w14:textId="77777777" w:rsidR="00865480" w:rsidRDefault="00000000">
      <w:pPr>
        <w:spacing w:after="0"/>
        <w:rPr>
          <w:rFonts w:ascii="Times New Roman" w:hAnsi="Times New Roman"/>
          <w:sz w:val="24"/>
          <w:szCs w:val="24"/>
        </w:rPr>
      </w:pPr>
      <w:r>
        <w:t>C. Geographic dispersion</w:t>
      </w:r>
    </w:p>
    <w:p w14:paraId="4DD9962F" w14:textId="77777777" w:rsidR="00865480" w:rsidRDefault="00000000">
      <w:pPr>
        <w:spacing w:after="0"/>
        <w:rPr>
          <w:rFonts w:ascii="Times New Roman" w:hAnsi="Times New Roman"/>
          <w:sz w:val="24"/>
          <w:szCs w:val="24"/>
        </w:rPr>
      </w:pPr>
      <w:r>
        <w:t>D. Tablet exercise</w:t>
      </w:r>
    </w:p>
    <w:p w14:paraId="2F635E58" w14:textId="77777777" w:rsidR="00865480" w:rsidRDefault="00865480">
      <w:pPr>
        <w:spacing w:after="0"/>
        <w:rPr>
          <w:rFonts w:ascii="Times New Roman" w:hAnsi="Times New Roman"/>
          <w:sz w:val="24"/>
          <w:szCs w:val="24"/>
        </w:rPr>
      </w:pPr>
    </w:p>
    <w:p w14:paraId="1227249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2B2BD46" w14:textId="77777777" w:rsidR="00865480" w:rsidRDefault="00000000">
      <w:pPr>
        <w:spacing w:after="0"/>
        <w:rPr>
          <w:rFonts w:ascii="Times New Roman" w:hAnsi="Times New Roman"/>
          <w:sz w:val="24"/>
          <w:szCs w:val="24"/>
        </w:rPr>
      </w:pPr>
      <w:r>
        <w:t>Explanation:</w:t>
      </w:r>
    </w:p>
    <w:p w14:paraId="1E13DDCE" w14:textId="77777777" w:rsidR="00865480" w:rsidRDefault="00000000">
      <w:pPr>
        <w:spacing w:after="0"/>
        <w:rPr>
          <w:rFonts w:ascii="Times New Roman" w:hAnsi="Times New Roman"/>
          <w:sz w:val="24"/>
          <w:szCs w:val="24"/>
        </w:rPr>
      </w:pPr>
      <w:r>
        <w:t>Capacity planning is the process of determining the resources needed to meet the current and future demands of an organization. Capacity planning can help a company develop a business continuity strategy by estimating how many staff members would be required to sustain the business in the case of a disruption, such as a natural disaster, a cyberattack, or a pandemic. Capacity planning can also help a company optimize the use of its resources, reduce costs, and improve performance. Reference = CompTIA Security+ Study Guide with over 500 Practice Test Questions: Exam SY0-701, 9th Edition, Chapter 4, page 184. CompTIA Security+ (SY0-701) Certification Exam Objectives, Domain 4.1, page 14. Business Continuity – SY0-601 CompTIA Security+ : 4.1</w:t>
      </w:r>
    </w:p>
    <w:p w14:paraId="7B30E43A" w14:textId="77777777" w:rsidR="00865480" w:rsidRDefault="00865480">
      <w:pPr>
        <w:spacing w:after="0"/>
        <w:rPr>
          <w:rFonts w:ascii="Times New Roman" w:hAnsi="Times New Roman"/>
          <w:sz w:val="24"/>
          <w:szCs w:val="24"/>
        </w:rPr>
      </w:pPr>
    </w:p>
    <w:p w14:paraId="1DB0855A" w14:textId="77777777" w:rsidR="00865480" w:rsidRDefault="00000000">
      <w:pPr>
        <w:spacing w:after="0"/>
        <w:rPr>
          <w:rFonts w:ascii="Times New Roman" w:hAnsi="Times New Roman"/>
          <w:sz w:val="24"/>
          <w:szCs w:val="24"/>
        </w:rPr>
      </w:pPr>
      <w:r>
        <w:t>Question: 46</w:t>
      </w:r>
    </w:p>
    <w:p/>
    <w:p w14:paraId="17F87FFA" w14:textId="77777777" w:rsidR="00865480" w:rsidRDefault="00000000">
      <w:pPr>
        <w:spacing w:after="0"/>
        <w:rPr>
          <w:rFonts w:ascii="Times New Roman" w:hAnsi="Times New Roman"/>
          <w:sz w:val="24"/>
          <w:szCs w:val="24"/>
        </w:rPr>
      </w:pPr>
      <w:r>
        <w:rPr>
          <w:rFonts w:ascii="Times New Roman" w:hAnsi="Times New Roman"/>
          <w:sz w:val="24"/>
          <w:szCs w:val="24"/>
        </w:rPr>
        <w:t>A company’s legal department drafted sensitive documents in a SaaS application and wants to ensure the documents cannot be accessed by individuals in high-risk countries. Which of the following is the most effective way to limit this access?</w:t>
      </w:r>
    </w:p>
    <w:p w14:paraId="335248BA" w14:textId="77777777" w:rsidR="00865480" w:rsidRDefault="00000000">
      <w:pPr>
        <w:spacing w:after="0"/>
        <w:rPr>
          <w:rFonts w:ascii="Times New Roman" w:hAnsi="Times New Roman"/>
          <w:sz w:val="24"/>
          <w:szCs w:val="24"/>
        </w:rPr>
      </w:pPr>
      <w:r>
        <w:t>A. Data masking</w:t>
      </w:r>
    </w:p>
    <w:p w14:paraId="76BCD62B" w14:textId="77777777" w:rsidR="00865480" w:rsidRDefault="00000000">
      <w:pPr>
        <w:spacing w:after="0"/>
        <w:rPr>
          <w:rFonts w:ascii="Times New Roman" w:hAnsi="Times New Roman"/>
          <w:sz w:val="24"/>
          <w:szCs w:val="24"/>
        </w:rPr>
      </w:pPr>
      <w:r>
        <w:t>B. Encryption</w:t>
      </w:r>
    </w:p>
    <w:p w14:paraId="45711E37" w14:textId="77777777" w:rsidR="00865480" w:rsidRDefault="00000000">
      <w:pPr>
        <w:spacing w:after="0"/>
        <w:rPr>
          <w:rFonts w:ascii="Times New Roman" w:hAnsi="Times New Roman"/>
          <w:sz w:val="24"/>
          <w:szCs w:val="24"/>
        </w:rPr>
      </w:pPr>
      <w:r>
        <w:t>C. Geolocation policy</w:t>
      </w:r>
    </w:p>
    <w:p w14:paraId="1FA101B8" w14:textId="77777777" w:rsidR="00865480" w:rsidRDefault="00000000">
      <w:pPr>
        <w:spacing w:after="0"/>
        <w:rPr>
          <w:rFonts w:ascii="Times New Roman" w:hAnsi="Times New Roman"/>
          <w:sz w:val="24"/>
          <w:szCs w:val="24"/>
        </w:rPr>
      </w:pPr>
      <w:r>
        <w:t>D. Data sovereignty regulation</w:t>
      </w:r>
    </w:p>
    <w:p w14:paraId="7ECBAC3C" w14:textId="77777777" w:rsidR="00865480" w:rsidRDefault="00865480">
      <w:pPr>
        <w:spacing w:after="0"/>
        <w:rPr>
          <w:rFonts w:ascii="Times New Roman" w:hAnsi="Times New Roman"/>
          <w:sz w:val="24"/>
          <w:szCs w:val="24"/>
        </w:rPr>
      </w:pPr>
    </w:p>
    <w:p w14:paraId="669B6312"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2348B51" w14:textId="77777777" w:rsidR="00865480" w:rsidRDefault="00000000">
      <w:pPr>
        <w:spacing w:after="0"/>
        <w:rPr>
          <w:rFonts w:ascii="Times New Roman" w:hAnsi="Times New Roman"/>
          <w:sz w:val="24"/>
          <w:szCs w:val="24"/>
        </w:rPr>
      </w:pPr>
      <w:r>
        <w:t>Explanation:</w:t>
      </w:r>
    </w:p>
    <w:p w14:paraId="64D1A433" w14:textId="77777777" w:rsidR="00865480" w:rsidRDefault="00000000">
      <w:pPr>
        <w:spacing w:after="0"/>
        <w:rPr>
          <w:rFonts w:ascii="Times New Roman" w:hAnsi="Times New Roman"/>
          <w:sz w:val="24"/>
          <w:szCs w:val="24"/>
        </w:rPr>
      </w:pPr>
      <w:r>
        <w:t>A geolocation policy is a policy that restricts or allows access to data or resources based on the geographic location of the user or device. A geolocation policy can be implemented using various methods, such as IP address filtering, GPS tracking, or geofencing. A geolocation policy can help the company’s legal department to prevent unauthorized access to sensitive documents from individuals in high-risk countries12.</w:t>
      </w:r>
    </w:p>
    <w:p w14:paraId="59952971" w14:textId="77777777" w:rsidR="00865480" w:rsidRDefault="00000000">
      <w:pPr>
        <w:spacing w:after="0"/>
        <w:rPr>
          <w:rFonts w:ascii="Times New Roman" w:hAnsi="Times New Roman"/>
          <w:sz w:val="24"/>
          <w:szCs w:val="24"/>
        </w:rPr>
      </w:pPr>
      <w:r>
        <w:t>The other options are not effective ways to limit access based on location:</w:t>
      </w:r>
    </w:p>
    <w:p w14:paraId="4A63C9FD" w14:textId="77777777" w:rsidR="00865480" w:rsidRDefault="00000000">
      <w:pPr>
        <w:spacing w:after="0"/>
        <w:rPr>
          <w:rFonts w:ascii="Times New Roman" w:hAnsi="Times New Roman"/>
          <w:sz w:val="24"/>
          <w:szCs w:val="24"/>
        </w:rPr>
      </w:pPr>
      <w:r>
        <w:t>Data masking: This is a technique of obscuring or replacing sensitive data with fictitious or anonymized data. Data masking can protect the privacy and confidentiality of data, but it does not prevent access to data based on location3.</w:t>
      </w:r>
    </w:p>
    <w:p w14:paraId="7148C500" w14:textId="77777777" w:rsidR="00865480" w:rsidRDefault="00000000">
      <w:pPr>
        <w:spacing w:after="0"/>
        <w:rPr>
          <w:rFonts w:ascii="Times New Roman" w:hAnsi="Times New Roman"/>
          <w:sz w:val="24"/>
          <w:szCs w:val="24"/>
        </w:rPr>
      </w:pPr>
      <w:r>
        <w:t>Encryption: This is a process of transforming data into an unreadable format using a secret key or algorithm. Encryption can protect the integrity and confidentiality of data, but it does not prevent access to data based on location. Encryption can also be bypassed by attackers who have the decryption key or method4.</w:t>
      </w:r>
    </w:p>
    <w:p w14:paraId="0FBA85E4" w14:textId="77777777" w:rsidR="00865480" w:rsidRDefault="00000000">
      <w:pPr>
        <w:spacing w:after="0"/>
        <w:rPr>
          <w:rFonts w:ascii="Times New Roman" w:hAnsi="Times New Roman"/>
          <w:sz w:val="24"/>
          <w:szCs w:val="24"/>
        </w:rPr>
      </w:pPr>
      <w:r>
        <w:t>Data sovereignty regulation: This is a set of laws or rules that govern the storage, processing, and transfer of data within a specific jurisdiction or country. Data sovereignty regulation can affect the availability and compliance of data, but it does not prevent access to data based on location. Data sovereignty regulation can also vary depending on the country or region.</w:t>
      </w:r>
    </w:p>
    <w:p w14:paraId="01AF3D18" w14:textId="77777777" w:rsidR="00865480" w:rsidRDefault="00000000">
      <w:pPr>
        <w:spacing w:after="0"/>
        <w:rPr>
          <w:rFonts w:ascii="Times New Roman" w:hAnsi="Times New Roman"/>
          <w:sz w:val="24"/>
          <w:szCs w:val="24"/>
        </w:rPr>
      </w:pPr>
      <w:r>
        <w:t>Reference = 1: CompTIA Security+ SY0-701 Certification Study Guide, page 972: Account Policies – SY0-601 CompTIA Security+ : 3.7, video by Professor Messer3: CompTIA Security+ SY0-701 Certification Study Guide, page 1004: CompTIA Security+ SY0-701 Certification Study Guide, page 101. : CompTIA Security+ SY0-701 Certification Study Guide, page 102.</w:t>
      </w:r>
    </w:p>
    <w:p w14:paraId="3AC77D36" w14:textId="77777777" w:rsidR="00865480" w:rsidRDefault="00865480">
      <w:pPr>
        <w:spacing w:after="0"/>
        <w:rPr>
          <w:rFonts w:ascii="Times New Roman" w:hAnsi="Times New Roman"/>
          <w:sz w:val="24"/>
          <w:szCs w:val="24"/>
        </w:rPr>
      </w:pPr>
    </w:p>
    <w:p w14:paraId="121B6301" w14:textId="77777777" w:rsidR="00865480" w:rsidRDefault="00865480">
      <w:pPr>
        <w:spacing w:after="0"/>
        <w:rPr>
          <w:rFonts w:ascii="Times New Roman" w:hAnsi="Times New Roman"/>
          <w:sz w:val="24"/>
          <w:szCs w:val="24"/>
        </w:rPr>
      </w:pPr>
    </w:p>
    <w:p w14:paraId="3FB1D470" w14:textId="77777777" w:rsidR="00865480" w:rsidRDefault="00000000">
      <w:pPr>
        <w:spacing w:after="0"/>
        <w:rPr>
          <w:rFonts w:ascii="Times New Roman" w:hAnsi="Times New Roman"/>
          <w:sz w:val="24"/>
          <w:szCs w:val="24"/>
        </w:rPr>
      </w:pPr>
      <w:r>
        <w:t>Question: 47</w:t>
      </w:r>
    </w:p>
    <w:p/>
    <w:p w14:paraId="242F939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hardware-specific vulnerability?</w:t>
      </w:r>
    </w:p>
    <w:p w14:paraId="503D1B6F" w14:textId="77777777" w:rsidR="00865480" w:rsidRDefault="00000000">
      <w:pPr>
        <w:spacing w:after="0"/>
        <w:rPr>
          <w:rFonts w:ascii="Times New Roman" w:hAnsi="Times New Roman"/>
          <w:sz w:val="24"/>
          <w:szCs w:val="24"/>
        </w:rPr>
      </w:pPr>
      <w:r>
        <w:t>A. Firmware version</w:t>
      </w:r>
    </w:p>
    <w:p w14:paraId="53525188" w14:textId="77777777" w:rsidR="00865480" w:rsidRDefault="00000000">
      <w:pPr>
        <w:spacing w:after="0"/>
        <w:rPr>
          <w:rFonts w:ascii="Times New Roman" w:hAnsi="Times New Roman"/>
          <w:sz w:val="24"/>
          <w:szCs w:val="24"/>
        </w:rPr>
      </w:pPr>
      <w:r>
        <w:t>B. Buffer overflow</w:t>
      </w:r>
    </w:p>
    <w:p w14:paraId="180EB0F1" w14:textId="77777777" w:rsidR="00865480" w:rsidRDefault="00000000">
      <w:pPr>
        <w:spacing w:after="0"/>
        <w:rPr>
          <w:rFonts w:ascii="Times New Roman" w:hAnsi="Times New Roman"/>
          <w:sz w:val="24"/>
          <w:szCs w:val="24"/>
        </w:rPr>
      </w:pPr>
      <w:r>
        <w:t>C. SQL injection</w:t>
      </w:r>
    </w:p>
    <w:p w14:paraId="06A6BB90" w14:textId="77777777" w:rsidR="00865480" w:rsidRDefault="00000000">
      <w:pPr>
        <w:spacing w:after="0"/>
        <w:rPr>
          <w:rFonts w:ascii="Times New Roman" w:hAnsi="Times New Roman"/>
          <w:sz w:val="24"/>
          <w:szCs w:val="24"/>
        </w:rPr>
      </w:pPr>
      <w:r>
        <w:t>D. Cross-site scripting</w:t>
      </w:r>
    </w:p>
    <w:p w14:paraId="457624A8" w14:textId="77777777" w:rsidR="00865480" w:rsidRDefault="00865480">
      <w:pPr>
        <w:spacing w:after="0"/>
        <w:rPr>
          <w:rFonts w:ascii="Times New Roman" w:hAnsi="Times New Roman"/>
          <w:sz w:val="24"/>
          <w:szCs w:val="24"/>
        </w:rPr>
      </w:pPr>
    </w:p>
    <w:p w14:paraId="6069145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A3E99F0" w14:textId="77777777" w:rsidR="00865480" w:rsidRDefault="00000000">
      <w:pPr>
        <w:spacing w:after="0"/>
        <w:rPr>
          <w:rFonts w:ascii="Times New Roman" w:hAnsi="Times New Roman"/>
          <w:sz w:val="24"/>
          <w:szCs w:val="24"/>
        </w:rPr>
      </w:pPr>
      <w:r>
        <w:t>Explanation:</w:t>
      </w:r>
    </w:p>
    <w:p w14:paraId="0EA44C7B" w14:textId="77777777" w:rsidR="00865480" w:rsidRDefault="00000000">
      <w:pPr>
        <w:spacing w:after="0"/>
        <w:rPr>
          <w:rFonts w:ascii="Times New Roman" w:hAnsi="Times New Roman"/>
          <w:sz w:val="24"/>
          <w:szCs w:val="24"/>
        </w:rPr>
      </w:pPr>
      <w:r>
        <w:t>Firmware is a type of software that is embedded in a hardware device, such as a router, a printer, or a BIOS chip. Firmware controls the basic functions and operations of the device, and it can be updated or modified by the manufacturer or the user. Firmware version is a hardware-specific vulnerability, as it can expose the device to security risks if it is outdated, corrupted, or tampered with. An attacker can exploit firmware vulnerabilities to gain unauthorized access, modify device settings, install malware, or cause damage to the device or the network. Therefore, it is important to keep firmware updated and verify its integrity and authenticity. Reference = CompTIA Security+ Study Guide with over 500 Practice Test Questions: Exam SY0-701, 9th Edition, Chapter 2, page 67. CompTIA Security+ SY0-701 Exam Objectives, Domain 2.1, page 10.</w:t>
      </w:r>
    </w:p>
    <w:p w14:paraId="5016B850" w14:textId="77777777" w:rsidR="00865480" w:rsidRDefault="00865480">
      <w:pPr>
        <w:spacing w:after="0"/>
        <w:rPr>
          <w:rFonts w:ascii="Times New Roman" w:hAnsi="Times New Roman"/>
          <w:sz w:val="24"/>
          <w:szCs w:val="24"/>
        </w:rPr>
      </w:pPr>
    </w:p>
    <w:p w14:paraId="12A9C6A8" w14:textId="77777777" w:rsidR="00865480" w:rsidRDefault="00000000">
      <w:pPr>
        <w:spacing w:after="0"/>
        <w:rPr>
          <w:rFonts w:ascii="Times New Roman" w:hAnsi="Times New Roman"/>
          <w:sz w:val="24"/>
          <w:szCs w:val="24"/>
        </w:rPr>
      </w:pPr>
      <w:r>
        <w:t>Question: 48</w:t>
      </w:r>
    </w:p>
    <w:p/>
    <w:p w14:paraId="1636DC99" w14:textId="77777777" w:rsidR="00865480" w:rsidRDefault="00000000">
      <w:pPr>
        <w:spacing w:after="0"/>
        <w:rPr>
          <w:rFonts w:ascii="Times New Roman" w:hAnsi="Times New Roman"/>
          <w:sz w:val="24"/>
          <w:szCs w:val="24"/>
        </w:rPr>
      </w:pPr>
      <w:r>
        <w:rPr>
          <w:rFonts w:ascii="Times New Roman" w:hAnsi="Times New Roman"/>
          <w:sz w:val="24"/>
          <w:szCs w:val="24"/>
        </w:rPr>
        <w:t>While troubleshooting a firewall configuration, a technician determines that a “deny any” policy should be added to the bottom of the ACL. The technician updates the policy, but the new policy causes several company servers to become unreachable.</w:t>
      </w:r>
    </w:p>
    <w:p w14:paraId="51B98A9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actions would prevent this issue?</w:t>
      </w:r>
    </w:p>
    <w:p w14:paraId="56066E63" w14:textId="77777777" w:rsidR="00865480" w:rsidRDefault="00000000">
      <w:pPr>
        <w:spacing w:after="0"/>
        <w:rPr>
          <w:rFonts w:ascii="Times New Roman" w:hAnsi="Times New Roman"/>
          <w:sz w:val="24"/>
          <w:szCs w:val="24"/>
        </w:rPr>
      </w:pPr>
      <w:r>
        <w:t>A. Documenting the new policy in a change request and submitting the request to change management</w:t>
      </w:r>
    </w:p>
    <w:p w14:paraId="4FC5BA42" w14:textId="77777777" w:rsidR="00865480" w:rsidRDefault="00000000">
      <w:pPr>
        <w:spacing w:after="0"/>
        <w:rPr>
          <w:rFonts w:ascii="Times New Roman" w:hAnsi="Times New Roman"/>
          <w:sz w:val="24"/>
          <w:szCs w:val="24"/>
        </w:rPr>
      </w:pPr>
      <w:r>
        <w:t>B. Testing the policy in a non-production environment before enabling the policy in the production network</w:t>
      </w:r>
    </w:p>
    <w:p w14:paraId="6F875E33" w14:textId="77777777" w:rsidR="00865480" w:rsidRDefault="00000000">
      <w:pPr>
        <w:spacing w:after="0"/>
        <w:rPr>
          <w:rFonts w:ascii="Times New Roman" w:hAnsi="Times New Roman"/>
          <w:sz w:val="24"/>
          <w:szCs w:val="24"/>
        </w:rPr>
      </w:pPr>
      <w:r>
        <w:t>C. Disabling any intrusion prevention signatures on the 'deny any* policy prior to enabling the new policy</w:t>
      </w:r>
    </w:p>
    <w:p w14:paraId="3735BDC5" w14:textId="77777777" w:rsidR="00865480" w:rsidRDefault="00000000">
      <w:pPr>
        <w:spacing w:after="0"/>
        <w:rPr>
          <w:rFonts w:ascii="Times New Roman" w:hAnsi="Times New Roman"/>
          <w:sz w:val="24"/>
          <w:szCs w:val="24"/>
        </w:rPr>
      </w:pPr>
      <w:r>
        <w:t>D. Including an 'allow any1 policy above the 'deny any* policy</w:t>
      </w:r>
    </w:p>
    <w:p w14:paraId="23BDF021" w14:textId="77777777" w:rsidR="00865480" w:rsidRDefault="00865480">
      <w:pPr>
        <w:spacing w:after="0"/>
        <w:rPr>
          <w:rFonts w:ascii="Times New Roman" w:hAnsi="Times New Roman"/>
          <w:sz w:val="24"/>
          <w:szCs w:val="24"/>
        </w:rPr>
      </w:pPr>
    </w:p>
    <w:p w14:paraId="48B1F95B"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EB7E9F4" w14:textId="77777777" w:rsidR="00865480" w:rsidRDefault="00000000">
      <w:pPr>
        <w:spacing w:after="0"/>
        <w:rPr>
          <w:rFonts w:ascii="Times New Roman" w:hAnsi="Times New Roman"/>
          <w:sz w:val="24"/>
          <w:szCs w:val="24"/>
        </w:rPr>
      </w:pPr>
      <w:r>
        <w:t>Explanation:</w:t>
      </w:r>
    </w:p>
    <w:p w14:paraId="209723F0" w14:textId="77777777" w:rsidR="00865480" w:rsidRDefault="00000000">
      <w:pPr>
        <w:spacing w:after="0"/>
        <w:rPr>
          <w:rFonts w:ascii="Times New Roman" w:hAnsi="Times New Roman"/>
          <w:sz w:val="24"/>
          <w:szCs w:val="24"/>
        </w:rPr>
      </w:pPr>
      <w:r>
        <w:t>A firewall policy is a set of rules that defines what traffic is allowed or denied on a network. A firewall policy should be carefully designed and tested before being implemented, as a misconfigured policy can cause network disruptions or security breaches. A common best practice is to test the policy in a non-production environment, such as a lab or a simulation, before enabling the policy in the production network. This way, the technician can verify the functionality and performance of the policy, and identify and resolve any issues or conflicts, without affecting the live network. Testing the policy in a non-production environment would prevent the issue of the ‘deny any’ policy causing several company servers to become unreachable, as the technician would be able to detect and correct the problem before applying the policy to the production network.</w:t>
      </w:r>
    </w:p>
    <w:p w14:paraId="614A700C" w14:textId="77777777" w:rsidR="00865480" w:rsidRDefault="00000000">
      <w:pPr>
        <w:spacing w:after="0"/>
        <w:rPr>
          <w:rFonts w:ascii="Times New Roman" w:hAnsi="Times New Roman"/>
          <w:sz w:val="24"/>
          <w:szCs w:val="24"/>
        </w:rPr>
      </w:pPr>
      <w:r>
        <w:t>Documenting the new policy in a change request and submitting the request to change management is a good practice, but it would not prevent the issue by itself. Change management is a process that ensures that any changes to the network are authorized, documented, and communicated, but it does not guarantee that the changes are error-free or functional. The technician still needs to test the policy before implementing it.</w:t>
      </w:r>
    </w:p>
    <w:p w14:paraId="7FB96F98" w14:textId="77777777" w:rsidR="00865480" w:rsidRDefault="00000000">
      <w:pPr>
        <w:spacing w:after="0"/>
        <w:rPr>
          <w:rFonts w:ascii="Times New Roman" w:hAnsi="Times New Roman"/>
          <w:sz w:val="24"/>
          <w:szCs w:val="24"/>
        </w:rPr>
      </w:pPr>
      <w:r>
        <w:t>Disabling any intrusion prevention signatures on the ‘deny any’ policy prior to enabling the new policy would not prevent the issue, and it could reduce the security of the network. Intrusion prevention signatures are patterns that identify malicious or unwanted traffic, and allow the firewall to block or alert on such traffic. Disabling these signatures would make the firewall less effective in detecting and preventing attacks, and it would not affect the reachability of the company servers.</w:t>
      </w:r>
    </w:p>
    <w:p w14:paraId="07FB285D" w14:textId="77777777" w:rsidR="00865480" w:rsidRDefault="00000000">
      <w:pPr>
        <w:spacing w:after="0"/>
        <w:rPr>
          <w:rFonts w:ascii="Times New Roman" w:hAnsi="Times New Roman"/>
          <w:sz w:val="24"/>
          <w:szCs w:val="24"/>
        </w:rPr>
      </w:pPr>
      <w:r>
        <w:t>Including an ‘allow any’ policy above the ‘deny any’ policy would not prevent the issue, and it would render the ‘deny any’ policy useless. A firewall policy is processed from top to bottom, and the first matching rule is applied. An ‘allow any’ policy would match any traffic and allow it to pass through the firewall, regardless of the source, destination, or protocol. This would negate the purpose of the ‘deny any’ policy, which is to block any traffic that does not match any of the previous rules. Moreover, an ‘allow any’ policy would create a security risk, as it would allow any unauthorized or malicious traffic to enter or exit the network. Reference = CompTIA Security+ SY0-701 Certification Study Guide, page 204-205; Professor Messer’s CompTIA SY0-701 Security+ Training Course, video 2.1 - Network Security Devices, 8:00 - 10:00.</w:t>
      </w:r>
    </w:p>
    <w:p w14:paraId="49481AED" w14:textId="77777777" w:rsidR="00865480" w:rsidRDefault="00865480">
      <w:pPr>
        <w:spacing w:after="0"/>
        <w:rPr>
          <w:rFonts w:ascii="Times New Roman" w:hAnsi="Times New Roman"/>
          <w:sz w:val="24"/>
          <w:szCs w:val="24"/>
        </w:rPr>
      </w:pPr>
    </w:p>
    <w:p w14:paraId="6E3DD734" w14:textId="77777777" w:rsidR="00865480" w:rsidRDefault="00865480">
      <w:pPr>
        <w:spacing w:after="0"/>
        <w:rPr>
          <w:rFonts w:ascii="Times New Roman" w:hAnsi="Times New Roman"/>
          <w:sz w:val="24"/>
          <w:szCs w:val="24"/>
        </w:rPr>
      </w:pPr>
    </w:p>
    <w:p w14:paraId="5575CF50" w14:textId="77777777" w:rsidR="00865480" w:rsidRDefault="00000000">
      <w:pPr>
        <w:spacing w:after="0"/>
        <w:rPr>
          <w:rFonts w:ascii="Times New Roman" w:hAnsi="Times New Roman"/>
          <w:sz w:val="24"/>
          <w:szCs w:val="24"/>
        </w:rPr>
      </w:pPr>
      <w:r>
        <w:t>Question: 49</w:t>
      </w:r>
    </w:p>
    <w:p/>
    <w:p w14:paraId="239F1FC8" w14:textId="77777777" w:rsidR="00865480" w:rsidRDefault="00000000">
      <w:pPr>
        <w:spacing w:after="0"/>
        <w:rPr>
          <w:rFonts w:ascii="Times New Roman" w:hAnsi="Times New Roman"/>
          <w:sz w:val="24"/>
          <w:szCs w:val="24"/>
        </w:rPr>
      </w:pPr>
      <w:r>
        <w:rPr>
          <w:rFonts w:ascii="Times New Roman" w:hAnsi="Times New Roman"/>
          <w:sz w:val="24"/>
          <w:szCs w:val="24"/>
        </w:rPr>
        <w:t>An organization is building a new backup data center with cost-benefit as the primary requirement and RTO and RPO values around two days. Which of the following types of sites is the best for this scenario?</w:t>
      </w:r>
    </w:p>
    <w:p w14:paraId="2A930ED4" w14:textId="77777777" w:rsidR="00865480" w:rsidRDefault="00000000">
      <w:pPr>
        <w:spacing w:after="0"/>
        <w:rPr>
          <w:rFonts w:ascii="Times New Roman" w:hAnsi="Times New Roman"/>
          <w:sz w:val="24"/>
          <w:szCs w:val="24"/>
        </w:rPr>
      </w:pPr>
      <w:r>
        <w:t>A. Real-time recovery</w:t>
      </w:r>
    </w:p>
    <w:p w14:paraId="66ACA651" w14:textId="77777777" w:rsidR="00865480" w:rsidRDefault="00000000">
      <w:pPr>
        <w:spacing w:after="0"/>
        <w:rPr>
          <w:rFonts w:ascii="Times New Roman" w:hAnsi="Times New Roman"/>
          <w:sz w:val="24"/>
          <w:szCs w:val="24"/>
        </w:rPr>
      </w:pPr>
      <w:r>
        <w:t>B. Hot</w:t>
      </w:r>
    </w:p>
    <w:p w14:paraId="08756053" w14:textId="77777777" w:rsidR="00865480" w:rsidRDefault="00000000">
      <w:pPr>
        <w:spacing w:after="0"/>
        <w:rPr>
          <w:rFonts w:ascii="Times New Roman" w:hAnsi="Times New Roman"/>
          <w:sz w:val="24"/>
          <w:szCs w:val="24"/>
        </w:rPr>
      </w:pPr>
      <w:r>
        <w:t>C. Cold</w:t>
      </w:r>
    </w:p>
    <w:p w14:paraId="19FCFD09" w14:textId="77777777" w:rsidR="00865480" w:rsidRDefault="00000000">
      <w:pPr>
        <w:spacing w:after="0"/>
        <w:rPr>
          <w:rFonts w:ascii="Times New Roman" w:hAnsi="Times New Roman"/>
          <w:sz w:val="24"/>
          <w:szCs w:val="24"/>
        </w:rPr>
      </w:pPr>
      <w:r>
        <w:t>D. Warm</w:t>
      </w:r>
    </w:p>
    <w:p w14:paraId="1984148B" w14:textId="77777777" w:rsidR="00865480" w:rsidRDefault="00865480">
      <w:pPr>
        <w:spacing w:after="0"/>
        <w:rPr>
          <w:rFonts w:ascii="Times New Roman" w:hAnsi="Times New Roman"/>
          <w:sz w:val="24"/>
          <w:szCs w:val="24"/>
        </w:rPr>
      </w:pPr>
    </w:p>
    <w:p w14:paraId="7B14DCE7"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A6B83E6" w14:textId="77777777" w:rsidR="00865480" w:rsidRDefault="00000000">
      <w:pPr>
        <w:spacing w:after="0"/>
        <w:rPr>
          <w:rFonts w:ascii="Times New Roman" w:hAnsi="Times New Roman"/>
          <w:sz w:val="24"/>
          <w:szCs w:val="24"/>
        </w:rPr>
      </w:pPr>
      <w:r>
        <w:t>Explanation:</w:t>
      </w:r>
    </w:p>
    <w:p w14:paraId="39B003AB" w14:textId="77777777" w:rsidR="00865480" w:rsidRDefault="00000000">
      <w:pPr>
        <w:spacing w:after="0"/>
        <w:rPr>
          <w:rFonts w:ascii="Times New Roman" w:hAnsi="Times New Roman"/>
          <w:sz w:val="24"/>
          <w:szCs w:val="24"/>
        </w:rPr>
      </w:pPr>
      <w:r>
        <w:t>A cold site is a type of backup data center that has the necessary infrastructure to support IT operations, but does not have any pre-configured hardware or software. A cold site is the cheapest option among the backup data center types, but it also has the longest recovery time objective (RTO) and recovery point objective (RPO) values. A cold site is suitable for scenarios where the cost-benefit is the primary requirement and the RTO and RPO values are not very stringent. A cold site can take up to two days or more to restore the normal operations after a disaster. Reference = CompTIA Security+ SY0-701 Certification Study Guide, page 387; Backup Types – SY0-601 CompTIA Security+ : 2.5, video at 4:50.</w:t>
      </w:r>
    </w:p>
    <w:p w14:paraId="30898D4A" w14:textId="77777777" w:rsidR="00865480" w:rsidRDefault="00865480">
      <w:pPr>
        <w:spacing w:after="0"/>
        <w:rPr>
          <w:rFonts w:ascii="Times New Roman" w:hAnsi="Times New Roman"/>
          <w:sz w:val="24"/>
          <w:szCs w:val="24"/>
        </w:rPr>
      </w:pPr>
    </w:p>
    <w:p w14:paraId="27FE2561" w14:textId="77777777" w:rsidR="00865480" w:rsidRDefault="00000000">
      <w:pPr>
        <w:spacing w:after="0"/>
        <w:rPr>
          <w:rFonts w:ascii="Times New Roman" w:hAnsi="Times New Roman"/>
          <w:sz w:val="24"/>
          <w:szCs w:val="24"/>
        </w:rPr>
      </w:pPr>
      <w:r>
        <w:t>Question: 50</w:t>
      </w:r>
    </w:p>
    <w:p/>
    <w:p w14:paraId="5BECB761" w14:textId="77777777" w:rsidR="00865480" w:rsidRDefault="00000000">
      <w:pPr>
        <w:spacing w:after="0"/>
        <w:rPr>
          <w:rFonts w:ascii="Times New Roman" w:hAnsi="Times New Roman"/>
          <w:sz w:val="24"/>
          <w:szCs w:val="24"/>
        </w:rPr>
      </w:pPr>
      <w:r>
        <w:rPr>
          <w:rFonts w:ascii="Times New Roman" w:hAnsi="Times New Roman"/>
          <w:sz w:val="24"/>
          <w:szCs w:val="24"/>
        </w:rPr>
        <w:t>A company requires hard drives to be securely wiped before sending decommissioned systems to recycling. Which of the following best describes this policy?</w:t>
      </w:r>
    </w:p>
    <w:p w14:paraId="2343E679" w14:textId="77777777" w:rsidR="00865480" w:rsidRDefault="00000000">
      <w:pPr>
        <w:spacing w:after="0"/>
        <w:rPr>
          <w:rFonts w:ascii="Times New Roman" w:hAnsi="Times New Roman"/>
          <w:sz w:val="24"/>
          <w:szCs w:val="24"/>
        </w:rPr>
      </w:pPr>
      <w:r>
        <w:t>A. Enumeration</w:t>
      </w:r>
    </w:p>
    <w:p w14:paraId="7EED6873" w14:textId="77777777" w:rsidR="00865480" w:rsidRDefault="00000000">
      <w:pPr>
        <w:spacing w:after="0"/>
        <w:rPr>
          <w:rFonts w:ascii="Times New Roman" w:hAnsi="Times New Roman"/>
          <w:sz w:val="24"/>
          <w:szCs w:val="24"/>
        </w:rPr>
      </w:pPr>
      <w:r>
        <w:t>B. Sanitization</w:t>
      </w:r>
    </w:p>
    <w:p w14:paraId="74CD0254" w14:textId="77777777" w:rsidR="00865480" w:rsidRDefault="00000000">
      <w:pPr>
        <w:spacing w:after="0"/>
        <w:rPr>
          <w:rFonts w:ascii="Times New Roman" w:hAnsi="Times New Roman"/>
          <w:sz w:val="24"/>
          <w:szCs w:val="24"/>
        </w:rPr>
      </w:pPr>
      <w:r>
        <w:t>C. Destruction</w:t>
      </w:r>
    </w:p>
    <w:p w14:paraId="77DF48C6" w14:textId="77777777" w:rsidR="00865480" w:rsidRDefault="00000000">
      <w:pPr>
        <w:spacing w:after="0"/>
        <w:rPr>
          <w:rFonts w:ascii="Times New Roman" w:hAnsi="Times New Roman"/>
          <w:sz w:val="24"/>
          <w:szCs w:val="24"/>
        </w:rPr>
      </w:pPr>
      <w:r>
        <w:t>D. Inventory</w:t>
      </w:r>
    </w:p>
    <w:p w14:paraId="4BF7C24C" w14:textId="77777777" w:rsidR="00865480" w:rsidRDefault="00865480">
      <w:pPr>
        <w:spacing w:after="0"/>
        <w:rPr>
          <w:rFonts w:ascii="Times New Roman" w:hAnsi="Times New Roman"/>
          <w:sz w:val="24"/>
          <w:szCs w:val="24"/>
        </w:rPr>
      </w:pPr>
    </w:p>
    <w:p w14:paraId="7AE5CCE0"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5CF1A376" w14:textId="77777777" w:rsidR="00865480" w:rsidRDefault="00000000">
      <w:pPr>
        <w:spacing w:after="0"/>
        <w:rPr>
          <w:rFonts w:ascii="Times New Roman" w:hAnsi="Times New Roman"/>
          <w:sz w:val="24"/>
          <w:szCs w:val="24"/>
        </w:rPr>
      </w:pPr>
      <w:r>
        <w:t>Explanation:</w:t>
      </w:r>
    </w:p>
    <w:p w14:paraId="3D18C9E6" w14:textId="77777777" w:rsidR="00865480" w:rsidRDefault="00000000">
      <w:pPr>
        <w:spacing w:after="0"/>
        <w:rPr>
          <w:rFonts w:ascii="Times New Roman" w:hAnsi="Times New Roman"/>
          <w:sz w:val="24"/>
          <w:szCs w:val="24"/>
        </w:rPr>
      </w:pPr>
      <w:r>
        <w:t>Sanitization is the process of removing sensitive data from a storage device or a system before it is disposed of or reused. Sanitization can be done by using software tools or hardware devices that overwrite the data with random patterns or zeros, making it unrecoverable. Sanitization is different from destruction, which is the physical damage of the storage device to render it unusable. Sanitization is also different from enumeration, which is the identification of network resources or devices, and inventory, which is the tracking of assets and their locations. The policy of securely wiping hard drives before sending decommissioned systems to recycling is an example of sanitization, as it ensures that no confidential data can be retrieved from the recycled devices. Reference = Secure Data Destruction – SY0-601 CompTIA Security+ : 2.7, video at 1:00; CompTIA Security+ SY0-701 Certification Study Guide, page 387.</w:t>
      </w:r>
    </w:p>
    <w:p w14:paraId="7B0642D6" w14:textId="77777777" w:rsidR="00865480" w:rsidRDefault="00865480">
      <w:pPr>
        <w:spacing w:after="0"/>
        <w:rPr>
          <w:rFonts w:ascii="Times New Roman" w:hAnsi="Times New Roman"/>
          <w:sz w:val="24"/>
          <w:szCs w:val="24"/>
        </w:rPr>
      </w:pPr>
    </w:p>
    <w:p w14:paraId="3A3EF41E" w14:textId="77777777" w:rsidR="00865480" w:rsidRDefault="00000000">
      <w:pPr>
        <w:spacing w:after="0"/>
        <w:rPr>
          <w:rFonts w:ascii="Times New Roman" w:hAnsi="Times New Roman"/>
          <w:sz w:val="24"/>
          <w:szCs w:val="24"/>
        </w:rPr>
      </w:pPr>
      <w:r>
        <w:t>Question: 51</w:t>
      </w:r>
    </w:p>
    <w:p/>
    <w:p w14:paraId="1C27FDCA"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works for a local hospital and needs to ensure patient data is protected and secure. Which of the following data classifications should be used to secure patient data?</w:t>
      </w:r>
    </w:p>
    <w:p w14:paraId="453FEE85" w14:textId="77777777" w:rsidR="00865480" w:rsidRDefault="00000000">
      <w:pPr>
        <w:spacing w:after="0"/>
        <w:rPr>
          <w:rFonts w:ascii="Times New Roman" w:hAnsi="Times New Roman"/>
          <w:sz w:val="24"/>
          <w:szCs w:val="24"/>
          <w:lang w:val="it-IT"/>
        </w:rPr>
      </w:pPr>
      <w:r>
        <w:t>A. Private</w:t>
      </w:r>
    </w:p>
    <w:p w14:paraId="40AE50BD" w14:textId="77777777" w:rsidR="00865480" w:rsidRDefault="00000000">
      <w:pPr>
        <w:spacing w:after="0"/>
        <w:rPr>
          <w:rFonts w:ascii="Times New Roman" w:hAnsi="Times New Roman"/>
          <w:sz w:val="24"/>
          <w:szCs w:val="24"/>
          <w:lang w:val="it-IT"/>
        </w:rPr>
      </w:pPr>
      <w:r>
        <w:t>B. Critical</w:t>
      </w:r>
    </w:p>
    <w:p w14:paraId="7A5C3621" w14:textId="77777777" w:rsidR="00865480" w:rsidRDefault="00000000">
      <w:pPr>
        <w:spacing w:after="0"/>
        <w:rPr>
          <w:rFonts w:ascii="Times New Roman" w:hAnsi="Times New Roman"/>
          <w:sz w:val="24"/>
          <w:szCs w:val="24"/>
          <w:lang w:val="it-IT"/>
        </w:rPr>
      </w:pPr>
      <w:r>
        <w:t>C. Sensitive</w:t>
      </w:r>
    </w:p>
    <w:p w14:paraId="3E95772A" w14:textId="77777777" w:rsidR="00865480" w:rsidRDefault="00000000">
      <w:pPr>
        <w:spacing w:after="0"/>
        <w:rPr>
          <w:rFonts w:ascii="Times New Roman" w:hAnsi="Times New Roman"/>
          <w:sz w:val="24"/>
          <w:szCs w:val="24"/>
        </w:rPr>
      </w:pPr>
      <w:r>
        <w:t>D. Public</w:t>
      </w:r>
    </w:p>
    <w:p w14:paraId="070964BF" w14:textId="77777777" w:rsidR="00865480" w:rsidRDefault="00865480">
      <w:pPr>
        <w:spacing w:after="0"/>
        <w:rPr>
          <w:rFonts w:ascii="Times New Roman" w:hAnsi="Times New Roman"/>
          <w:sz w:val="24"/>
          <w:szCs w:val="24"/>
        </w:rPr>
      </w:pPr>
    </w:p>
    <w:p w14:paraId="0E6AA8BD"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2CD81ABA" w14:textId="77777777" w:rsidR="00865480" w:rsidRDefault="00000000">
      <w:pPr>
        <w:spacing w:after="0"/>
        <w:rPr>
          <w:rFonts w:ascii="Times New Roman" w:hAnsi="Times New Roman"/>
          <w:sz w:val="24"/>
          <w:szCs w:val="24"/>
        </w:rPr>
      </w:pPr>
      <w:r>
        <w:t>Explanation:</w:t>
      </w:r>
    </w:p>
    <w:p w14:paraId="798610A8" w14:textId="77777777" w:rsidR="00865480" w:rsidRDefault="00000000">
      <w:pPr>
        <w:spacing w:after="0"/>
        <w:rPr>
          <w:rFonts w:ascii="Times New Roman" w:hAnsi="Times New Roman"/>
          <w:sz w:val="24"/>
          <w:szCs w:val="24"/>
        </w:rPr>
      </w:pPr>
      <w:r>
        <w:t>Data classification is a process of categorizing data based on its level of sensitivity, value, and impact to the organization if compromised. Data classification helps to determine the appropriate security controls and policies to protect the data from unauthorized access, disclosure, or modification. Different organizations may use different data classification schemes, but a common one is the four-tier model, which consists of the following categories: public, private, sensitive, and critical.</w:t>
      </w:r>
    </w:p>
    <w:p w14:paraId="2739FAFD" w14:textId="77777777" w:rsidR="00865480" w:rsidRDefault="00000000">
      <w:pPr>
        <w:spacing w:after="0"/>
        <w:rPr>
          <w:rFonts w:ascii="Times New Roman" w:hAnsi="Times New Roman"/>
          <w:sz w:val="24"/>
          <w:szCs w:val="24"/>
        </w:rPr>
      </w:pPr>
      <w:r>
        <w:t>Public data is data that is intended for public access and disclosure, and has no impact to the organization if compromised. Examples of public data include marketing materials, press releases, and public web pages.</w:t>
      </w:r>
    </w:p>
    <w:p w14:paraId="765E7C6C" w14:textId="77777777" w:rsidR="00865480" w:rsidRDefault="00000000">
      <w:pPr>
        <w:spacing w:after="0"/>
        <w:rPr>
          <w:rFonts w:ascii="Times New Roman" w:hAnsi="Times New Roman"/>
          <w:sz w:val="24"/>
          <w:szCs w:val="24"/>
        </w:rPr>
      </w:pPr>
      <w:r>
        <w:t>Private data is data that is intended for internal use only, and has a low to moderate impact to the organization if compromised. Examples of private data include employee records, financial reports, and internal policies.</w:t>
      </w:r>
    </w:p>
    <w:p w14:paraId="21D82423" w14:textId="77777777" w:rsidR="00865480" w:rsidRDefault="00000000">
      <w:pPr>
        <w:spacing w:after="0"/>
        <w:rPr>
          <w:rFonts w:ascii="Times New Roman" w:hAnsi="Times New Roman"/>
          <w:sz w:val="24"/>
          <w:szCs w:val="24"/>
        </w:rPr>
      </w:pPr>
      <w:r>
        <w:t>Sensitive data is data that is intended for authorized use only, and has a high impact to the organization if compromised. Examples of sensitive data include personal information, health records, and intellectual property.</w:t>
      </w:r>
    </w:p>
    <w:p w14:paraId="7BEF1194" w14:textId="77777777" w:rsidR="00865480" w:rsidRDefault="00000000">
      <w:pPr>
        <w:spacing w:after="0"/>
        <w:rPr>
          <w:rFonts w:ascii="Times New Roman" w:hAnsi="Times New Roman"/>
          <w:sz w:val="24"/>
          <w:szCs w:val="24"/>
        </w:rPr>
      </w:pPr>
      <w:r>
        <w:t>Critical data is data that is essential for the organization’s operations and survival, and has a severe impact to the organization if compromised. Examples of critical data include encryption keys, disaster recovery plans, and system backups.</w:t>
      </w:r>
    </w:p>
    <w:p w14:paraId="1D8243D1" w14:textId="77777777" w:rsidR="00865480" w:rsidRDefault="00000000">
      <w:pPr>
        <w:spacing w:after="0"/>
        <w:rPr>
          <w:rFonts w:ascii="Times New Roman" w:hAnsi="Times New Roman"/>
          <w:sz w:val="24"/>
          <w:szCs w:val="24"/>
        </w:rPr>
      </w:pPr>
      <w:r>
        <w:t>Patient data is a type of sensitive data, as it contains personal and health information that is protected by law and ethical standards. Patient data should be used only by authorized personnel for legitimate purposes, and should be secured from unauthorized access, disclosure, or modification. Therefore, the systems administrator should use the sensitive data classification to secure patient data.</w:t>
      </w:r>
    </w:p>
    <w:p w14:paraId="297075E1" w14:textId="77777777" w:rsidR="00865480" w:rsidRDefault="00000000">
      <w:pPr>
        <w:spacing w:after="0"/>
        <w:rPr>
          <w:rFonts w:ascii="Times New Roman" w:hAnsi="Times New Roman"/>
          <w:sz w:val="24"/>
          <w:szCs w:val="24"/>
        </w:rPr>
      </w:pPr>
      <w:r>
        <w:t>Reference = CompTIA Security+ SY0-701 Certification Study Guide, page 90-91; Professor Messer’s CompTIA SY0-701 Security+ Training Course, video 5.5 - Data Classifications, 0:00 - 4:30.</w:t>
      </w:r>
    </w:p>
    <w:p w14:paraId="5A67011E" w14:textId="77777777" w:rsidR="00865480" w:rsidRDefault="00865480">
      <w:pPr>
        <w:spacing w:after="0"/>
        <w:rPr>
          <w:rFonts w:ascii="Times New Roman" w:hAnsi="Times New Roman"/>
          <w:sz w:val="24"/>
          <w:szCs w:val="24"/>
        </w:rPr>
      </w:pPr>
    </w:p>
    <w:p w14:paraId="3CA2C792" w14:textId="77777777" w:rsidR="00865480" w:rsidRDefault="00865480">
      <w:pPr>
        <w:spacing w:after="0"/>
        <w:rPr>
          <w:rFonts w:ascii="Times New Roman" w:hAnsi="Times New Roman"/>
          <w:sz w:val="24"/>
          <w:szCs w:val="24"/>
        </w:rPr>
      </w:pPr>
    </w:p>
    <w:p w14:paraId="4BCF068D" w14:textId="77777777" w:rsidR="00865480" w:rsidRDefault="00000000">
      <w:pPr>
        <w:spacing w:after="0"/>
        <w:rPr>
          <w:rFonts w:ascii="Times New Roman" w:hAnsi="Times New Roman"/>
          <w:sz w:val="24"/>
          <w:szCs w:val="24"/>
        </w:rPr>
      </w:pPr>
      <w:r>
        <w:t>Question: 52</w:t>
      </w:r>
    </w:p>
    <w:p/>
    <w:p w14:paraId="603B393F" w14:textId="77777777" w:rsidR="00865480" w:rsidRDefault="00000000">
      <w:pPr>
        <w:spacing w:after="0"/>
        <w:rPr>
          <w:rFonts w:ascii="Times New Roman" w:hAnsi="Times New Roman"/>
          <w:sz w:val="24"/>
          <w:szCs w:val="24"/>
        </w:rPr>
      </w:pPr>
      <w:r>
        <w:rPr>
          <w:rFonts w:ascii="Times New Roman" w:hAnsi="Times New Roman"/>
          <w:sz w:val="24"/>
          <w:szCs w:val="24"/>
        </w:rPr>
        <w:t>A U.S.-based cloud-hosting provider wants to expand its data centers to new international locations. Which of the following should the hosting provider consider first?</w:t>
      </w:r>
    </w:p>
    <w:p w14:paraId="5B10008C" w14:textId="77777777" w:rsidR="00865480" w:rsidRDefault="00000000">
      <w:pPr>
        <w:spacing w:after="0"/>
        <w:rPr>
          <w:rFonts w:ascii="Times New Roman" w:hAnsi="Times New Roman"/>
          <w:sz w:val="24"/>
          <w:szCs w:val="24"/>
        </w:rPr>
      </w:pPr>
      <w:r>
        <w:t>A. Local data protection regulations</w:t>
      </w:r>
    </w:p>
    <w:p w14:paraId="0FF1F2D3" w14:textId="77777777" w:rsidR="00865480" w:rsidRDefault="00000000">
      <w:pPr>
        <w:spacing w:after="0"/>
        <w:rPr>
          <w:rFonts w:ascii="Times New Roman" w:hAnsi="Times New Roman"/>
          <w:sz w:val="24"/>
          <w:szCs w:val="24"/>
        </w:rPr>
      </w:pPr>
      <w:r>
        <w:t>B. Risks from hackers residing in other countries</w:t>
      </w:r>
    </w:p>
    <w:p w14:paraId="4FFD34B6" w14:textId="77777777" w:rsidR="00865480" w:rsidRDefault="00000000">
      <w:pPr>
        <w:spacing w:after="0"/>
        <w:rPr>
          <w:rFonts w:ascii="Times New Roman" w:hAnsi="Times New Roman"/>
          <w:sz w:val="24"/>
          <w:szCs w:val="24"/>
        </w:rPr>
      </w:pPr>
      <w:r>
        <w:t>C. Impacts to existing contractual obligations</w:t>
      </w:r>
    </w:p>
    <w:p w14:paraId="3FDBFC77" w14:textId="77777777" w:rsidR="00865480" w:rsidRDefault="00000000">
      <w:pPr>
        <w:spacing w:after="0"/>
        <w:rPr>
          <w:rFonts w:ascii="Times New Roman" w:hAnsi="Times New Roman"/>
          <w:sz w:val="24"/>
          <w:szCs w:val="24"/>
        </w:rPr>
      </w:pPr>
      <w:r>
        <w:t>D. Time zone differences in log correlation</w:t>
      </w:r>
    </w:p>
    <w:p w14:paraId="75712C9B" w14:textId="77777777" w:rsidR="00865480" w:rsidRDefault="00865480">
      <w:pPr>
        <w:spacing w:after="0"/>
        <w:rPr>
          <w:rFonts w:ascii="Times New Roman" w:hAnsi="Times New Roman"/>
          <w:sz w:val="24"/>
          <w:szCs w:val="24"/>
        </w:rPr>
      </w:pPr>
    </w:p>
    <w:p w14:paraId="11C92C2D"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DB0632E" w14:textId="77777777" w:rsidR="00865480" w:rsidRDefault="00000000">
      <w:pPr>
        <w:spacing w:after="0"/>
        <w:rPr>
          <w:rFonts w:ascii="Times New Roman" w:hAnsi="Times New Roman"/>
          <w:sz w:val="24"/>
          <w:szCs w:val="24"/>
        </w:rPr>
      </w:pPr>
      <w:r>
        <w:t>Explanation:</w:t>
      </w:r>
    </w:p>
    <w:p w14:paraId="22D9DBB1" w14:textId="77777777" w:rsidR="00865480" w:rsidRDefault="00000000">
      <w:pPr>
        <w:spacing w:after="0"/>
        <w:rPr>
          <w:rFonts w:ascii="Times New Roman" w:hAnsi="Times New Roman"/>
          <w:sz w:val="24"/>
          <w:szCs w:val="24"/>
        </w:rPr>
      </w:pPr>
      <w:r>
        <w:t>Local data protection regulations are the first thing that a cloud-hosting provider should consider before expanding its data centers to new international locations. Data protection regulations are laws or standards that govern how personal or sensitive data is collected, stored, processed, and transferred across borders. Different countries or regions may have different data protection regulations, such as the General Data Protection Regulation (GDPR) in the European Union, the Personal Information Protection and Electronic Documents Act (PIPEDA) in Canada, or the California Consumer Privacy Act (CCPA) in the United States. A cloud-hosting provider must comply with the local data protection regulations of the countries or regions where it operates or serves customers, or else it may face legal penalties, fines, or reputational damage. Therefore, a cloud-hosting provider should research and understand the local data protection regulations of the new international locations before expanding its data centers there. Reference = CompTIA Security+ Study Guide with over 500 Practice Test Questions: Exam SY0-701, 9th Edition, Chapter 7, page 269. CompTIA Security+ SY0-701 Exam Objectives, Domain 5.1, page 14.</w:t>
      </w:r>
    </w:p>
    <w:p w14:paraId="1ACDD212" w14:textId="77777777" w:rsidR="00865480" w:rsidRDefault="00865480">
      <w:pPr>
        <w:spacing w:after="0"/>
        <w:rPr>
          <w:rFonts w:ascii="Times New Roman" w:hAnsi="Times New Roman"/>
          <w:sz w:val="24"/>
          <w:szCs w:val="24"/>
        </w:rPr>
      </w:pPr>
    </w:p>
    <w:p w14:paraId="6500BBED" w14:textId="77777777" w:rsidR="00865480" w:rsidRDefault="00000000">
      <w:pPr>
        <w:spacing w:after="0"/>
        <w:rPr>
          <w:rFonts w:ascii="Times New Roman" w:hAnsi="Times New Roman"/>
          <w:sz w:val="24"/>
          <w:szCs w:val="24"/>
        </w:rPr>
      </w:pPr>
      <w:r>
        <w:t>Question: 53</w:t>
      </w:r>
    </w:p>
    <w:p/>
    <w:p w14:paraId="6836668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the best way to block unknown programs from executing?</w:t>
      </w:r>
    </w:p>
    <w:p w14:paraId="0A0978A2" w14:textId="77777777" w:rsidR="00865480" w:rsidRDefault="00000000">
      <w:pPr>
        <w:spacing w:after="0"/>
        <w:rPr>
          <w:rFonts w:ascii="Times New Roman" w:hAnsi="Times New Roman"/>
          <w:sz w:val="24"/>
          <w:szCs w:val="24"/>
        </w:rPr>
      </w:pPr>
      <w:r>
        <w:t>A. Access control list</w:t>
      </w:r>
    </w:p>
    <w:p w14:paraId="28659BEB" w14:textId="77777777" w:rsidR="00865480" w:rsidRDefault="00000000">
      <w:pPr>
        <w:spacing w:after="0"/>
        <w:rPr>
          <w:rFonts w:ascii="Times New Roman" w:hAnsi="Times New Roman"/>
          <w:sz w:val="24"/>
          <w:szCs w:val="24"/>
        </w:rPr>
      </w:pPr>
      <w:r>
        <w:t>B. Application allow list.</w:t>
      </w:r>
    </w:p>
    <w:p w14:paraId="5D1B61A2" w14:textId="77777777" w:rsidR="00865480" w:rsidRDefault="00000000">
      <w:pPr>
        <w:spacing w:after="0"/>
        <w:rPr>
          <w:rFonts w:ascii="Times New Roman" w:hAnsi="Times New Roman"/>
          <w:sz w:val="24"/>
          <w:szCs w:val="24"/>
        </w:rPr>
      </w:pPr>
      <w:r>
        <w:t>C. Host-based firewall</w:t>
      </w:r>
    </w:p>
    <w:p w14:paraId="7E7D66D4" w14:textId="77777777" w:rsidR="00865480" w:rsidRDefault="00000000">
      <w:pPr>
        <w:spacing w:after="0"/>
        <w:rPr>
          <w:rFonts w:ascii="Times New Roman" w:hAnsi="Times New Roman"/>
          <w:sz w:val="24"/>
          <w:szCs w:val="24"/>
        </w:rPr>
      </w:pPr>
      <w:r>
        <w:t>D. DLP solution</w:t>
      </w:r>
    </w:p>
    <w:p w14:paraId="2BDED132" w14:textId="77777777" w:rsidR="00865480" w:rsidRDefault="00865480">
      <w:pPr>
        <w:spacing w:after="0"/>
        <w:rPr>
          <w:rFonts w:ascii="Times New Roman" w:hAnsi="Times New Roman"/>
          <w:sz w:val="24"/>
          <w:szCs w:val="24"/>
        </w:rPr>
      </w:pPr>
    </w:p>
    <w:p w14:paraId="1E0C408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571390CB" w14:textId="77777777" w:rsidR="00865480" w:rsidRDefault="00000000">
      <w:pPr>
        <w:spacing w:after="0"/>
        <w:rPr>
          <w:rFonts w:ascii="Times New Roman" w:hAnsi="Times New Roman"/>
          <w:sz w:val="24"/>
          <w:szCs w:val="24"/>
        </w:rPr>
      </w:pPr>
      <w:r>
        <w:t>Explanation:</w:t>
      </w:r>
    </w:p>
    <w:p w14:paraId="24A6A639" w14:textId="77777777" w:rsidR="00865480" w:rsidRDefault="00000000">
      <w:pPr>
        <w:spacing w:after="0"/>
        <w:rPr>
          <w:rFonts w:ascii="Times New Roman" w:hAnsi="Times New Roman"/>
          <w:sz w:val="24"/>
          <w:szCs w:val="24"/>
        </w:rPr>
      </w:pPr>
      <w:r>
        <w:t>An application allow list is a security technique that specifies which applications are permitted to run on a system or a network. An application allow list can block unknown programs from executing by only allowing the execution of programs that are explicitly authorized and verified. An application allow list can prevent malware, unauthorized software, or unwanted applications from running and compromising the security of the system or the network12.</w:t>
      </w:r>
    </w:p>
    <w:p w14:paraId="28439075" w14:textId="77777777" w:rsidR="00865480" w:rsidRDefault="00000000">
      <w:pPr>
        <w:spacing w:after="0"/>
        <w:rPr>
          <w:rFonts w:ascii="Times New Roman" w:hAnsi="Times New Roman"/>
          <w:sz w:val="24"/>
          <w:szCs w:val="24"/>
        </w:rPr>
      </w:pPr>
      <w:r>
        <w:t>The other options are not the best ways to block unknown programs from executing:</w:t>
      </w:r>
    </w:p>
    <w:p w14:paraId="43099160" w14:textId="77777777" w:rsidR="00865480" w:rsidRDefault="00000000">
      <w:pPr>
        <w:spacing w:after="0"/>
        <w:rPr>
          <w:rFonts w:ascii="Times New Roman" w:hAnsi="Times New Roman"/>
          <w:sz w:val="24"/>
          <w:szCs w:val="24"/>
        </w:rPr>
      </w:pPr>
      <w:r>
        <w:t>Access control list: This is a security technique that specifies which users or groups are granted or denied access to a resource or an object. An access control list can control the permissions and privileges of users or groups, but it does not directly block unknown programs from executing13.</w:t>
      </w:r>
    </w:p>
    <w:p w14:paraId="611AE48B" w14:textId="77777777" w:rsidR="00865480" w:rsidRDefault="00000000">
      <w:pPr>
        <w:spacing w:after="0"/>
        <w:rPr>
          <w:rFonts w:ascii="Times New Roman" w:hAnsi="Times New Roman"/>
          <w:sz w:val="24"/>
          <w:szCs w:val="24"/>
        </w:rPr>
      </w:pPr>
      <w:r>
        <w:t>Host-based firewall: This is a security device that monitors and filters the incoming and outgoing network traffic on a single host or system. A host-based firewall can block or allow network connections based on predefined rules, but it does not directly block unknown programs from executing1 .</w:t>
      </w:r>
    </w:p>
    <w:p w14:paraId="5FBE8C13" w14:textId="77777777" w:rsidR="00865480" w:rsidRDefault="00000000">
      <w:pPr>
        <w:spacing w:after="0"/>
        <w:rPr>
          <w:rFonts w:ascii="Times New Roman" w:hAnsi="Times New Roman"/>
          <w:sz w:val="24"/>
          <w:szCs w:val="24"/>
        </w:rPr>
      </w:pPr>
      <w:r>
        <w:t>DLP solution: This is a security system that detects and prevents the unauthorized transmission or leakage of sensitive data. A DLP solution can protect the confidentiality and integrity of data, but it does not directly block unknown programs from executing1 .</w:t>
      </w:r>
    </w:p>
    <w:p w14:paraId="2C109E1A" w14:textId="77777777" w:rsidR="00865480" w:rsidRDefault="00000000">
      <w:pPr>
        <w:spacing w:after="0"/>
        <w:rPr>
          <w:rFonts w:ascii="Times New Roman" w:hAnsi="Times New Roman"/>
          <w:sz w:val="24"/>
          <w:szCs w:val="24"/>
        </w:rPr>
      </w:pPr>
      <w:r>
        <w:t>Reference = 1: CompTIA Security+ SY0-701 Certification Study Guide, page 972: Application Whitelisting – CompTIA Security+ SY0-701 – 3.5, video by Professor Messer3: CompTIA Security+ SY0-701 Certification Study Guide, page 98. : CompTIA Security+ SY0-701 Certification Study Guide, page 99. : CompTIA Security+ SY0-701 Certification Study Guide, page 100.</w:t>
      </w:r>
    </w:p>
    <w:p w14:paraId="148E2630" w14:textId="77777777" w:rsidR="00865480" w:rsidRDefault="00865480">
      <w:pPr>
        <w:spacing w:after="0"/>
        <w:rPr>
          <w:rFonts w:ascii="Times New Roman" w:hAnsi="Times New Roman"/>
          <w:sz w:val="24"/>
          <w:szCs w:val="24"/>
        </w:rPr>
      </w:pPr>
    </w:p>
    <w:p w14:paraId="2C5BB1A4" w14:textId="77777777" w:rsidR="00865480" w:rsidRDefault="00865480">
      <w:pPr>
        <w:spacing w:after="0"/>
        <w:rPr>
          <w:rFonts w:ascii="Times New Roman" w:hAnsi="Times New Roman"/>
          <w:sz w:val="24"/>
          <w:szCs w:val="24"/>
        </w:rPr>
      </w:pPr>
    </w:p>
    <w:p w14:paraId="54BAAEE1" w14:textId="77777777" w:rsidR="00865480" w:rsidRDefault="00000000">
      <w:pPr>
        <w:spacing w:after="0"/>
        <w:rPr>
          <w:rFonts w:ascii="Times New Roman" w:hAnsi="Times New Roman"/>
          <w:sz w:val="24"/>
          <w:szCs w:val="24"/>
        </w:rPr>
      </w:pPr>
      <w:r>
        <w:t>Question: 54</w:t>
      </w:r>
    </w:p>
    <w:p/>
    <w:p w14:paraId="18D3C076" w14:textId="77777777" w:rsidR="00865480" w:rsidRDefault="00000000">
      <w:pPr>
        <w:spacing w:after="0"/>
        <w:rPr>
          <w:rFonts w:ascii="Times New Roman" w:hAnsi="Times New Roman"/>
          <w:sz w:val="24"/>
          <w:szCs w:val="24"/>
        </w:rPr>
      </w:pPr>
      <w:r>
        <w:rPr>
          <w:rFonts w:ascii="Times New Roman" w:hAnsi="Times New Roman"/>
          <w:sz w:val="24"/>
          <w:szCs w:val="24"/>
        </w:rPr>
        <w:t>A company hired a consultant to perform an offensive security assessment covering penetration testing and social engineering.</w:t>
      </w:r>
    </w:p>
    <w:p w14:paraId="0E8B36B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teams will conduct this assessment activity?</w:t>
      </w:r>
    </w:p>
    <w:p w14:paraId="0DBF3878" w14:textId="77777777" w:rsidR="00865480" w:rsidRDefault="00000000">
      <w:pPr>
        <w:spacing w:after="0"/>
        <w:rPr>
          <w:rFonts w:ascii="Times New Roman" w:hAnsi="Times New Roman"/>
          <w:sz w:val="24"/>
          <w:szCs w:val="24"/>
        </w:rPr>
      </w:pPr>
      <w:r>
        <w:t>A. White</w:t>
      </w:r>
    </w:p>
    <w:p w14:paraId="7BE5FE3A" w14:textId="77777777" w:rsidR="00865480" w:rsidRDefault="00000000">
      <w:pPr>
        <w:spacing w:after="0"/>
        <w:rPr>
          <w:rFonts w:ascii="Times New Roman" w:hAnsi="Times New Roman"/>
          <w:sz w:val="24"/>
          <w:szCs w:val="24"/>
        </w:rPr>
      </w:pPr>
      <w:r>
        <w:t>B. Purple</w:t>
      </w:r>
    </w:p>
    <w:p w14:paraId="4156DE79" w14:textId="77777777" w:rsidR="00865480" w:rsidRDefault="00000000">
      <w:pPr>
        <w:spacing w:after="0"/>
        <w:rPr>
          <w:rFonts w:ascii="Times New Roman" w:hAnsi="Times New Roman"/>
          <w:sz w:val="24"/>
          <w:szCs w:val="24"/>
        </w:rPr>
      </w:pPr>
      <w:r>
        <w:t>C. Blue</w:t>
      </w:r>
    </w:p>
    <w:p w14:paraId="3CA194E9" w14:textId="77777777" w:rsidR="00865480" w:rsidRDefault="00000000">
      <w:pPr>
        <w:spacing w:after="0"/>
        <w:rPr>
          <w:rFonts w:ascii="Times New Roman" w:hAnsi="Times New Roman"/>
          <w:sz w:val="24"/>
          <w:szCs w:val="24"/>
        </w:rPr>
      </w:pPr>
      <w:r>
        <w:t>D. Red</w:t>
      </w:r>
    </w:p>
    <w:p w14:paraId="1DDA7707" w14:textId="77777777" w:rsidR="00865480" w:rsidRDefault="00865480">
      <w:pPr>
        <w:spacing w:after="0"/>
        <w:rPr>
          <w:rFonts w:ascii="Times New Roman" w:hAnsi="Times New Roman"/>
          <w:sz w:val="24"/>
          <w:szCs w:val="24"/>
        </w:rPr>
      </w:pPr>
    </w:p>
    <w:p w14:paraId="61150CDA"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F9AE1B5" w14:textId="77777777" w:rsidR="00865480" w:rsidRDefault="00000000">
      <w:pPr>
        <w:spacing w:after="0"/>
        <w:rPr>
          <w:rFonts w:ascii="Times New Roman" w:hAnsi="Times New Roman"/>
          <w:sz w:val="24"/>
          <w:szCs w:val="24"/>
        </w:rPr>
      </w:pPr>
      <w:r>
        <w:t>Explanation:</w:t>
      </w:r>
    </w:p>
    <w:p w14:paraId="73D1C6C6" w14:textId="77777777" w:rsidR="00865480" w:rsidRDefault="00000000">
      <w:pPr>
        <w:spacing w:after="0"/>
        <w:rPr>
          <w:rFonts w:ascii="Times New Roman" w:hAnsi="Times New Roman"/>
          <w:sz w:val="24"/>
          <w:szCs w:val="24"/>
        </w:rPr>
      </w:pPr>
      <w:r>
        <w:t>A red team is a group of security professionals who perform offensive security assessments covering penetration testing and social engineering. A red team simulates real-world attacks and exploits the vulnerabilities of a target organization, system, or network. A red team aims to test the effectiveness of the security controls, policies, and procedures of the target, as well as the awareness and response of the staff and the blue team. A red team can be hired as an external consultant or formed internally within the organization. Reference = CompTIA Security+ Study Guide with over 500 Practice Test Questions: Exam SY0-701, 9th Edition, Chapter 1, page 18. CompTIA Security+ (SY0-701) Certification Exam Objectives, Domain 1.8, page 4. Security Teams – SY0-601 CompTIA Security+ : 1.8</w:t>
      </w:r>
    </w:p>
    <w:p w14:paraId="51C39B08" w14:textId="77777777" w:rsidR="00865480" w:rsidRDefault="00865480">
      <w:pPr>
        <w:spacing w:after="0"/>
        <w:rPr>
          <w:rFonts w:ascii="Times New Roman" w:hAnsi="Times New Roman"/>
          <w:sz w:val="24"/>
          <w:szCs w:val="24"/>
        </w:rPr>
      </w:pPr>
    </w:p>
    <w:p w14:paraId="581F5A8C" w14:textId="77777777" w:rsidR="00865480" w:rsidRDefault="00000000">
      <w:pPr>
        <w:spacing w:after="0"/>
        <w:rPr>
          <w:rFonts w:ascii="Times New Roman" w:hAnsi="Times New Roman"/>
          <w:sz w:val="24"/>
          <w:szCs w:val="24"/>
        </w:rPr>
      </w:pPr>
      <w:r>
        <w:t>Question: 55</w:t>
      </w:r>
    </w:p>
    <w:p/>
    <w:p w14:paraId="45E18221" w14:textId="77777777" w:rsidR="00865480" w:rsidRDefault="00000000">
      <w:pPr>
        <w:spacing w:after="0"/>
        <w:rPr>
          <w:rFonts w:ascii="Times New Roman" w:hAnsi="Times New Roman"/>
          <w:sz w:val="24"/>
          <w:szCs w:val="24"/>
        </w:rPr>
      </w:pPr>
      <w:r>
        <w:rPr>
          <w:rFonts w:ascii="Times New Roman" w:hAnsi="Times New Roman"/>
          <w:sz w:val="24"/>
          <w:szCs w:val="24"/>
        </w:rPr>
        <w:t>A software development manager wants to ensure the authenticity of the code created by the company. Which of the following options is the most appropriate?</w:t>
      </w:r>
    </w:p>
    <w:p w14:paraId="7749FA96" w14:textId="77777777" w:rsidR="00865480" w:rsidRDefault="00000000">
      <w:pPr>
        <w:spacing w:after="0"/>
        <w:rPr>
          <w:rFonts w:ascii="Times New Roman" w:hAnsi="Times New Roman"/>
          <w:sz w:val="24"/>
          <w:szCs w:val="24"/>
        </w:rPr>
      </w:pPr>
      <w:r>
        <w:t>A. Testing input validation on the user input fields</w:t>
      </w:r>
    </w:p>
    <w:p w14:paraId="6C1F3B15" w14:textId="77777777" w:rsidR="00865480" w:rsidRDefault="00000000">
      <w:pPr>
        <w:spacing w:after="0"/>
        <w:rPr>
          <w:rFonts w:ascii="Times New Roman" w:hAnsi="Times New Roman"/>
          <w:sz w:val="24"/>
          <w:szCs w:val="24"/>
        </w:rPr>
      </w:pPr>
      <w:r>
        <w:t>B. Performing code signing on company-developed software</w:t>
      </w:r>
    </w:p>
    <w:p w14:paraId="052A98BB" w14:textId="77777777" w:rsidR="00865480" w:rsidRDefault="00000000">
      <w:pPr>
        <w:spacing w:after="0"/>
        <w:rPr>
          <w:rFonts w:ascii="Times New Roman" w:hAnsi="Times New Roman"/>
          <w:sz w:val="24"/>
          <w:szCs w:val="24"/>
        </w:rPr>
      </w:pPr>
      <w:r>
        <w:t>C. Performing static code analysis on the software</w:t>
      </w:r>
    </w:p>
    <w:p w14:paraId="4E31FA66" w14:textId="77777777" w:rsidR="00865480" w:rsidRDefault="00000000">
      <w:pPr>
        <w:spacing w:after="0"/>
        <w:rPr>
          <w:rFonts w:ascii="Times New Roman" w:hAnsi="Times New Roman"/>
          <w:sz w:val="24"/>
          <w:szCs w:val="24"/>
        </w:rPr>
      </w:pPr>
      <w:r>
        <w:t>D. Ensuring secure cookies are use</w:t>
      </w:r>
    </w:p>
    <w:p w14:paraId="6E600B4B" w14:textId="77777777" w:rsidR="00865480" w:rsidRDefault="00865480">
      <w:pPr>
        <w:spacing w:after="0"/>
        <w:rPr>
          <w:rFonts w:ascii="Times New Roman" w:hAnsi="Times New Roman"/>
          <w:sz w:val="24"/>
          <w:szCs w:val="24"/>
        </w:rPr>
      </w:pPr>
    </w:p>
    <w:p w14:paraId="759E4031"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5311930F" w14:textId="77777777" w:rsidR="00865480" w:rsidRDefault="00000000">
      <w:pPr>
        <w:spacing w:after="0"/>
        <w:rPr>
          <w:rFonts w:ascii="Times New Roman" w:hAnsi="Times New Roman"/>
          <w:sz w:val="24"/>
          <w:szCs w:val="24"/>
        </w:rPr>
      </w:pPr>
      <w:r>
        <w:t>Explanation:</w:t>
      </w:r>
    </w:p>
    <w:p w14:paraId="644378A5" w14:textId="77777777" w:rsidR="00865480" w:rsidRDefault="00000000">
      <w:pPr>
        <w:spacing w:after="0"/>
        <w:rPr>
          <w:rFonts w:ascii="Times New Roman" w:hAnsi="Times New Roman"/>
          <w:sz w:val="24"/>
          <w:szCs w:val="24"/>
        </w:rPr>
      </w:pPr>
      <w:r>
        <w:t>Code signing is a technique that uses cryptography to verify the authenticity and integrity of the code created by the company. Code signing involves applying a digital signature to the code using a private key that only the company possesses. The digital signature can be verified by anyone who has the corresponding public key, which can be distributed through a trusted certificate authority. Code signing can prevent unauthorized modifications, tampering, or malware injection into the code, and it can also assure the users that the code is from a legitimate source. Reference = CompTIA Security+ Study Guide with over 500 Practice Test Questions: Exam SY0-701, 9th Edition, Chapter 2, page 74. CompTIA Security+ (SY0-701) Certification Exam Objectives, Domain 3.2, page 11. Application Security – SY0-601 CompTIA Security+ : 3.2</w:t>
      </w:r>
    </w:p>
    <w:p w14:paraId="0B7835C0" w14:textId="77777777" w:rsidR="00865480" w:rsidRDefault="00865480">
      <w:pPr>
        <w:spacing w:after="0"/>
        <w:rPr>
          <w:rFonts w:ascii="Times New Roman" w:hAnsi="Times New Roman"/>
          <w:sz w:val="24"/>
          <w:szCs w:val="24"/>
        </w:rPr>
      </w:pPr>
    </w:p>
    <w:p w14:paraId="1DB2B821" w14:textId="77777777" w:rsidR="00865480" w:rsidRDefault="00000000">
      <w:pPr>
        <w:spacing w:after="0"/>
        <w:rPr>
          <w:rFonts w:ascii="Times New Roman" w:hAnsi="Times New Roman"/>
          <w:sz w:val="24"/>
          <w:szCs w:val="24"/>
        </w:rPr>
      </w:pPr>
      <w:r>
        <w:t>Question: 56</w:t>
      </w:r>
    </w:p>
    <w:p/>
    <w:p w14:paraId="6C4E985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can be used to identify potential attacker activities without affecting production servers?</w:t>
      </w:r>
    </w:p>
    <w:p w14:paraId="1E38017A" w14:textId="77777777" w:rsidR="00865480" w:rsidRDefault="00000000">
      <w:pPr>
        <w:spacing w:after="0"/>
        <w:rPr>
          <w:rFonts w:ascii="Times New Roman" w:hAnsi="Times New Roman"/>
          <w:sz w:val="24"/>
          <w:szCs w:val="24"/>
        </w:rPr>
      </w:pPr>
      <w:r>
        <w:t>A. Honey pot</w:t>
      </w:r>
    </w:p>
    <w:p w14:paraId="659D6921" w14:textId="77777777" w:rsidR="00865480" w:rsidRDefault="00000000">
      <w:pPr>
        <w:spacing w:after="0"/>
        <w:rPr>
          <w:rFonts w:ascii="Times New Roman" w:hAnsi="Times New Roman"/>
          <w:sz w:val="24"/>
          <w:szCs w:val="24"/>
        </w:rPr>
      </w:pPr>
      <w:r>
        <w:t>B. Video surveillance</w:t>
      </w:r>
    </w:p>
    <w:p w14:paraId="62D6FF96" w14:textId="77777777" w:rsidR="00865480" w:rsidRDefault="00000000">
      <w:pPr>
        <w:spacing w:after="0"/>
        <w:rPr>
          <w:rFonts w:ascii="Times New Roman" w:hAnsi="Times New Roman"/>
          <w:sz w:val="24"/>
          <w:szCs w:val="24"/>
        </w:rPr>
      </w:pPr>
      <w:r>
        <w:t>C. Zero Trust</w:t>
      </w:r>
    </w:p>
    <w:p w14:paraId="6D180D35" w14:textId="77777777" w:rsidR="00865480" w:rsidRDefault="00000000">
      <w:pPr>
        <w:spacing w:after="0"/>
        <w:rPr>
          <w:rFonts w:ascii="Times New Roman" w:hAnsi="Times New Roman"/>
          <w:sz w:val="24"/>
          <w:szCs w:val="24"/>
        </w:rPr>
      </w:pPr>
      <w:r>
        <w:t>D. Geofencing</w:t>
      </w:r>
    </w:p>
    <w:p w14:paraId="4EBFA3C9" w14:textId="77777777" w:rsidR="00865480" w:rsidRDefault="00865480">
      <w:pPr>
        <w:spacing w:after="0"/>
        <w:rPr>
          <w:rFonts w:ascii="Times New Roman" w:hAnsi="Times New Roman"/>
          <w:sz w:val="24"/>
          <w:szCs w:val="24"/>
        </w:rPr>
      </w:pPr>
    </w:p>
    <w:p w14:paraId="28FB47D6"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AFFB336" w14:textId="77777777" w:rsidR="00865480" w:rsidRDefault="00000000">
      <w:pPr>
        <w:spacing w:after="0"/>
        <w:rPr>
          <w:rFonts w:ascii="Times New Roman" w:hAnsi="Times New Roman"/>
          <w:sz w:val="24"/>
          <w:szCs w:val="24"/>
        </w:rPr>
      </w:pPr>
      <w:r>
        <w:t>Explanation:</w:t>
      </w:r>
    </w:p>
    <w:p w14:paraId="4E8AE99F" w14:textId="77777777" w:rsidR="00865480" w:rsidRDefault="00000000">
      <w:pPr>
        <w:spacing w:after="0"/>
        <w:rPr>
          <w:rFonts w:ascii="Times New Roman" w:hAnsi="Times New Roman"/>
          <w:sz w:val="24"/>
          <w:szCs w:val="24"/>
        </w:rPr>
      </w:pPr>
      <w:r>
        <w:t>A honey pot is a system or a network that is designed to mimic a real production server and attract potential attackers. A honey pot can be used to identify the attacker’s methods, techniques, and objectives without affecting the actual production servers. A honey pot can also divert the attacker’s attention from the real targets and waste their time and resources12.</w:t>
      </w:r>
    </w:p>
    <w:p w14:paraId="42314BC8" w14:textId="77777777" w:rsidR="00865480" w:rsidRDefault="00000000">
      <w:pPr>
        <w:spacing w:after="0"/>
        <w:rPr>
          <w:rFonts w:ascii="Times New Roman" w:hAnsi="Times New Roman"/>
          <w:sz w:val="24"/>
          <w:szCs w:val="24"/>
        </w:rPr>
      </w:pPr>
      <w:r>
        <w:t>The other options are not effective ways to identify potential attacker activities without affecting production servers:</w:t>
      </w:r>
    </w:p>
    <w:p w14:paraId="78351B62" w14:textId="77777777" w:rsidR="00865480" w:rsidRDefault="00000000">
      <w:pPr>
        <w:spacing w:after="0"/>
        <w:rPr>
          <w:rFonts w:ascii="Times New Roman" w:hAnsi="Times New Roman"/>
          <w:sz w:val="24"/>
          <w:szCs w:val="24"/>
        </w:rPr>
      </w:pPr>
      <w:r>
        <w:t>Video surveillance: This is a physical security technique that uses cameras and monitors to record and observe the activities in a certain area. Video surveillance can help to deter, detect, and investigate physical intrusions, but it does not directly identify the attacker’s activities on the network or the servers3.</w:t>
      </w:r>
    </w:p>
    <w:p w14:paraId="286875BD" w14:textId="77777777" w:rsidR="00865480" w:rsidRDefault="00000000">
      <w:pPr>
        <w:spacing w:after="0"/>
        <w:rPr>
          <w:rFonts w:ascii="Times New Roman" w:hAnsi="Times New Roman"/>
          <w:sz w:val="24"/>
          <w:szCs w:val="24"/>
        </w:rPr>
      </w:pPr>
      <w:r>
        <w:t>Zero Trust: This is a security strategy that assumes that no user, device, or network is trustworthy by default and requires strict verification and validation for every request and transaction. Zero Trust can help to improve the security posture and reduce the attack surface of an organization, but it does not directly identify the attacker’s activities on the network or the servers4.</w:t>
      </w:r>
    </w:p>
    <w:p w14:paraId="4A79A64E" w14:textId="77777777" w:rsidR="00865480" w:rsidRDefault="00000000">
      <w:pPr>
        <w:spacing w:after="0"/>
        <w:rPr>
          <w:rFonts w:ascii="Times New Roman" w:hAnsi="Times New Roman"/>
          <w:sz w:val="24"/>
          <w:szCs w:val="24"/>
        </w:rPr>
      </w:pPr>
      <w:r>
        <w:t>Geofencing: This is a security technique that uses geographic location as a criterion to restrict or allow access to data or resources. Geofencing can help to protect the data sovereignty and compliance of an organization, but it does not directly identify the attacker’s activities on the network or the servers5.</w:t>
      </w:r>
    </w:p>
    <w:p w14:paraId="37EDE597" w14:textId="77777777" w:rsidR="00865480" w:rsidRDefault="00000000">
      <w:pPr>
        <w:spacing w:after="0"/>
        <w:rPr>
          <w:rFonts w:ascii="Times New Roman" w:hAnsi="Times New Roman"/>
          <w:sz w:val="24"/>
          <w:szCs w:val="24"/>
        </w:rPr>
      </w:pPr>
      <w:r>
        <w:t>Reference = 1: CompTIA Security+ SY0-701 Certification Study Guide, page 542: Honeypots and Deception – SY0-601 CompTIA Security+ : 2.1, video by Professor Messer3: CompTIA Security+ SY0-701 Certification Study Guide, page 974: CompTIA Security+ SY0-701 Certification Study Guide, page 985: CompTIA Security+ SY0-701 Certification Study Guide, page 99.</w:t>
      </w:r>
    </w:p>
    <w:p w14:paraId="3C8D90DF" w14:textId="77777777" w:rsidR="00865480" w:rsidRDefault="00865480">
      <w:pPr>
        <w:spacing w:after="0"/>
        <w:rPr>
          <w:rFonts w:ascii="Times New Roman" w:hAnsi="Times New Roman"/>
          <w:sz w:val="24"/>
          <w:szCs w:val="24"/>
        </w:rPr>
      </w:pPr>
    </w:p>
    <w:p w14:paraId="1DFB8BA3" w14:textId="77777777" w:rsidR="00865480" w:rsidRDefault="00865480">
      <w:pPr>
        <w:spacing w:after="0"/>
        <w:rPr>
          <w:rFonts w:ascii="Times New Roman" w:hAnsi="Times New Roman"/>
          <w:sz w:val="24"/>
          <w:szCs w:val="24"/>
        </w:rPr>
      </w:pPr>
    </w:p>
    <w:p w14:paraId="5628B0C6" w14:textId="77777777" w:rsidR="00865480" w:rsidRDefault="00000000">
      <w:pPr>
        <w:spacing w:after="0"/>
        <w:rPr>
          <w:rFonts w:ascii="Times New Roman" w:hAnsi="Times New Roman"/>
          <w:sz w:val="24"/>
          <w:szCs w:val="24"/>
        </w:rPr>
      </w:pPr>
      <w:r>
        <w:t>Question: 57</w:t>
      </w:r>
    </w:p>
    <w:p/>
    <w:p w14:paraId="72127D7C" w14:textId="77777777" w:rsidR="00865480" w:rsidRDefault="00000000">
      <w:pPr>
        <w:spacing w:after="0"/>
        <w:rPr>
          <w:rFonts w:ascii="Times New Roman" w:hAnsi="Times New Roman"/>
          <w:sz w:val="24"/>
          <w:szCs w:val="24"/>
        </w:rPr>
      </w:pPr>
      <w:r>
        <w:rPr>
          <w:rFonts w:ascii="Times New Roman" w:hAnsi="Times New Roman"/>
          <w:sz w:val="24"/>
          <w:szCs w:val="24"/>
        </w:rPr>
        <w:t>During an investigation, an incident response team attempts to understand the source of an incident. Which of the following incident response activities describes this process?</w:t>
      </w:r>
    </w:p>
    <w:p w14:paraId="4A64EAEB" w14:textId="77777777" w:rsidR="00865480" w:rsidRDefault="00000000">
      <w:pPr>
        <w:spacing w:after="0"/>
        <w:rPr>
          <w:rFonts w:ascii="Times New Roman" w:hAnsi="Times New Roman"/>
          <w:sz w:val="24"/>
          <w:szCs w:val="24"/>
        </w:rPr>
      </w:pPr>
      <w:r>
        <w:t>A. Analysis</w:t>
      </w:r>
    </w:p>
    <w:p w14:paraId="1C95105E" w14:textId="77777777" w:rsidR="00865480" w:rsidRDefault="00000000">
      <w:pPr>
        <w:spacing w:after="0"/>
        <w:rPr>
          <w:rFonts w:ascii="Times New Roman" w:hAnsi="Times New Roman"/>
          <w:sz w:val="24"/>
          <w:szCs w:val="24"/>
        </w:rPr>
      </w:pPr>
      <w:r>
        <w:t>B. Lessons learned</w:t>
      </w:r>
    </w:p>
    <w:p w14:paraId="1DA19535" w14:textId="77777777" w:rsidR="00865480" w:rsidRDefault="00000000">
      <w:pPr>
        <w:spacing w:after="0"/>
        <w:rPr>
          <w:rFonts w:ascii="Times New Roman" w:hAnsi="Times New Roman"/>
          <w:sz w:val="24"/>
          <w:szCs w:val="24"/>
        </w:rPr>
      </w:pPr>
      <w:r>
        <w:t>C. Detection</w:t>
      </w:r>
    </w:p>
    <w:p w14:paraId="5AE5C86D" w14:textId="77777777" w:rsidR="00865480" w:rsidRDefault="00000000">
      <w:pPr>
        <w:spacing w:after="0"/>
        <w:rPr>
          <w:rFonts w:ascii="Times New Roman" w:hAnsi="Times New Roman"/>
          <w:sz w:val="24"/>
          <w:szCs w:val="24"/>
        </w:rPr>
      </w:pPr>
      <w:r>
        <w:t>D. Containment</w:t>
      </w:r>
    </w:p>
    <w:p w14:paraId="3C46E3F3" w14:textId="77777777" w:rsidR="00865480" w:rsidRDefault="00865480">
      <w:pPr>
        <w:spacing w:after="0"/>
        <w:rPr>
          <w:rFonts w:ascii="Times New Roman" w:hAnsi="Times New Roman"/>
          <w:sz w:val="24"/>
          <w:szCs w:val="24"/>
        </w:rPr>
      </w:pPr>
    </w:p>
    <w:p w14:paraId="06A3BFC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300778D" w14:textId="77777777" w:rsidR="00865480" w:rsidRDefault="00000000">
      <w:pPr>
        <w:spacing w:after="0"/>
        <w:rPr>
          <w:rFonts w:ascii="Times New Roman" w:hAnsi="Times New Roman"/>
          <w:sz w:val="24"/>
          <w:szCs w:val="24"/>
        </w:rPr>
      </w:pPr>
      <w:r>
        <w:t>Explanation:</w:t>
      </w:r>
    </w:p>
    <w:p w14:paraId="53F742A6" w14:textId="77777777" w:rsidR="00865480" w:rsidRDefault="00000000">
      <w:pPr>
        <w:spacing w:after="0"/>
        <w:rPr>
          <w:rFonts w:ascii="Times New Roman" w:hAnsi="Times New Roman"/>
          <w:sz w:val="24"/>
          <w:szCs w:val="24"/>
        </w:rPr>
      </w:pPr>
      <w:r>
        <w:t>Analysis is the incident response activity that describes the process of understanding the source of an incident. Analysis involves collecting and examining evidence, identifying the root cause, determining the scope and impact, and assessing the threat actor’s motives and capabilities. Analysis helps the incident response team to formulate an appropriate response strategy, as well as to prevent or mitigate future incidents. Analysis is usually performed after detection and before containment, eradication, recovery, and lessons learned. Reference = CompTIA Security+ Study Guide with over 500 Practice Test Questions: Exam SY0-701, 9th Edition, Chapter 6, page 223. CompTIA Security+ SY0-701 Exam Objectives, Domain 4.2, page 13.</w:t>
      </w:r>
    </w:p>
    <w:p w14:paraId="4FC4BFC2" w14:textId="77777777" w:rsidR="00865480" w:rsidRDefault="00865480">
      <w:pPr>
        <w:spacing w:after="0"/>
        <w:rPr>
          <w:rFonts w:ascii="Times New Roman" w:hAnsi="Times New Roman"/>
          <w:sz w:val="24"/>
          <w:szCs w:val="24"/>
        </w:rPr>
      </w:pPr>
    </w:p>
    <w:p w14:paraId="49FD4D11" w14:textId="77777777" w:rsidR="00865480" w:rsidRDefault="00000000">
      <w:pPr>
        <w:spacing w:after="0"/>
        <w:rPr>
          <w:rFonts w:ascii="Times New Roman" w:hAnsi="Times New Roman"/>
          <w:sz w:val="24"/>
          <w:szCs w:val="24"/>
        </w:rPr>
      </w:pPr>
      <w:r>
        <w:t>Question: 58</w:t>
      </w:r>
    </w:p>
    <w:p/>
    <w:p w14:paraId="15826BFB" w14:textId="77777777" w:rsidR="00865480" w:rsidRDefault="00000000">
      <w:pPr>
        <w:spacing w:after="0"/>
        <w:rPr>
          <w:rFonts w:ascii="Times New Roman" w:hAnsi="Times New Roman"/>
          <w:sz w:val="24"/>
          <w:szCs w:val="24"/>
        </w:rPr>
      </w:pPr>
      <w:r>
        <w:rPr>
          <w:rFonts w:ascii="Times New Roman" w:hAnsi="Times New Roman"/>
          <w:sz w:val="24"/>
          <w:szCs w:val="24"/>
        </w:rPr>
        <w:t>A security practitioner completes a vulnerability assessment on a company’s network and finds several vulnerabilities, which the operations team remediates. Which of the following should be done next?</w:t>
      </w:r>
    </w:p>
    <w:p w14:paraId="477537C0" w14:textId="77777777" w:rsidR="00865480" w:rsidRDefault="00000000">
      <w:pPr>
        <w:spacing w:after="0"/>
        <w:rPr>
          <w:rFonts w:ascii="Times New Roman" w:hAnsi="Times New Roman"/>
          <w:sz w:val="24"/>
          <w:szCs w:val="24"/>
        </w:rPr>
      </w:pPr>
      <w:r>
        <w:t>A. Conduct an audit.</w:t>
      </w:r>
    </w:p>
    <w:p w14:paraId="76E8AA19" w14:textId="77777777" w:rsidR="00865480" w:rsidRDefault="00000000">
      <w:pPr>
        <w:spacing w:after="0"/>
        <w:rPr>
          <w:rFonts w:ascii="Times New Roman" w:hAnsi="Times New Roman"/>
          <w:sz w:val="24"/>
          <w:szCs w:val="24"/>
        </w:rPr>
      </w:pPr>
      <w:r>
        <w:t>B. Initiate a penetration test.</w:t>
      </w:r>
    </w:p>
    <w:p w14:paraId="56D269C1" w14:textId="77777777" w:rsidR="00865480" w:rsidRDefault="00000000">
      <w:pPr>
        <w:spacing w:after="0"/>
        <w:rPr>
          <w:rFonts w:ascii="Times New Roman" w:hAnsi="Times New Roman"/>
          <w:sz w:val="24"/>
          <w:szCs w:val="24"/>
        </w:rPr>
      </w:pPr>
      <w:r>
        <w:t>C. Rescan the network.</w:t>
      </w:r>
    </w:p>
    <w:p w14:paraId="613007DF" w14:textId="77777777" w:rsidR="00865480" w:rsidRDefault="00000000">
      <w:pPr>
        <w:spacing w:after="0"/>
        <w:rPr>
          <w:rFonts w:ascii="Times New Roman" w:hAnsi="Times New Roman"/>
          <w:sz w:val="24"/>
          <w:szCs w:val="24"/>
        </w:rPr>
      </w:pPr>
      <w:r>
        <w:t>D. Submit a report.</w:t>
      </w:r>
    </w:p>
    <w:p w14:paraId="0AAAF265" w14:textId="77777777" w:rsidR="00865480" w:rsidRDefault="00865480">
      <w:pPr>
        <w:spacing w:after="0"/>
        <w:rPr>
          <w:rFonts w:ascii="Times New Roman" w:hAnsi="Times New Roman"/>
          <w:sz w:val="24"/>
          <w:szCs w:val="24"/>
        </w:rPr>
      </w:pPr>
    </w:p>
    <w:p w14:paraId="5B21D43F"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3BD860A2" w14:textId="77777777" w:rsidR="00865480" w:rsidRDefault="00000000">
      <w:pPr>
        <w:spacing w:after="0"/>
        <w:rPr>
          <w:rFonts w:ascii="Times New Roman" w:hAnsi="Times New Roman"/>
          <w:sz w:val="24"/>
          <w:szCs w:val="24"/>
        </w:rPr>
      </w:pPr>
      <w:r>
        <w:t>Explanation:</w:t>
      </w:r>
    </w:p>
    <w:p w14:paraId="77000855" w14:textId="77777777" w:rsidR="00865480" w:rsidRDefault="00000000">
      <w:pPr>
        <w:spacing w:after="0"/>
        <w:rPr>
          <w:rFonts w:ascii="Times New Roman" w:hAnsi="Times New Roman"/>
          <w:sz w:val="24"/>
          <w:szCs w:val="24"/>
        </w:rPr>
      </w:pPr>
      <w:r>
        <w:t>After completing a vulnerability assessment and remediating the identified vulnerabilities, the next step is to rescan the network to verify that the vulnerabilities have been successfully fixed and no new vulnerabilities have been introduced. A vulnerability assessment is a process of identifying and evaluating the weaknesses and exposures in a network, system, or application that could be exploited by attackers. A vulnerability assessment typically involves using automated tools, such as scanners, to scan the network and generate a report of the findings. The report may include information such as the severity, impact, and remediation of the vulnerabilities. The operations team is responsible for applying the appropriate patches, updates, or configurations to address the vulnerabilities and reduce the risk to the network. A rescan is necessary to confirm that the remediation actions have been effective and that the network is secure.</w:t>
      </w:r>
    </w:p>
    <w:p w14:paraId="574C8AC8" w14:textId="77777777" w:rsidR="00865480" w:rsidRDefault="00000000">
      <w:pPr>
        <w:spacing w:after="0"/>
        <w:rPr>
          <w:rFonts w:ascii="Times New Roman" w:hAnsi="Times New Roman"/>
          <w:sz w:val="24"/>
          <w:szCs w:val="24"/>
        </w:rPr>
      </w:pPr>
      <w:r>
        <w:t>Conducting an audit, initiating a penetration test, or submitting a report are not the next steps after completing a vulnerability assessment and remediating the vulnerabilities. An audit is a process of reviewing and verifying the compliance of the network with the established policies, standards, and regulations. An audit may be performed by internal or external auditors, and it may use the results of the vulnerability assessment as part of the evidence. However, an audit is not a mandatory step after a vulnerability assessment, and it does not validate the effectiveness of the remediation actions.</w:t>
      </w:r>
    </w:p>
    <w:p w14:paraId="2E74F5B2" w14:textId="77777777" w:rsidR="00865480" w:rsidRDefault="00000000">
      <w:pPr>
        <w:spacing w:after="0"/>
        <w:rPr>
          <w:rFonts w:ascii="Times New Roman" w:hAnsi="Times New Roman"/>
          <w:sz w:val="24"/>
          <w:szCs w:val="24"/>
        </w:rPr>
      </w:pPr>
      <w:r>
        <w:t>A penetration test is a process of simulating a real-world attack on the network to test the security defenses and identify any gaps or weaknesses. A penetration test may use the results of the vulnerability assessment as a starting point, but it goes beyond scanning and involves exploiting the vulnerabilities to gain access or cause damage. A penetration test may be performed after a vulnerability assessment, but only with the proper authorization, scope, and rules of engagement. A penetration test is not a substitute for a rescan, as it does not verify that the vulnerabilities have been fixed.</w:t>
      </w:r>
    </w:p>
    <w:p w14:paraId="58027BBD" w14:textId="77777777" w:rsidR="00865480" w:rsidRDefault="00000000">
      <w:pPr>
        <w:spacing w:after="0"/>
        <w:rPr>
          <w:rFonts w:ascii="Times New Roman" w:hAnsi="Times New Roman"/>
          <w:sz w:val="24"/>
          <w:szCs w:val="24"/>
        </w:rPr>
      </w:pPr>
      <w:r>
        <w:t>Submitting a report is a step that is done after the vulnerability assessment, but before the remediation. The report is a document that summarizes the findings and recommendations of the vulnerability assessment, and it is used to communicate the results to the stakeholders and the operations team. The report may also include a follow-up plan and a timeline for the remediation actions. However, submitting a report is not the final step after the remediation, as it does not confirm that the network is secure.</w:t>
      </w:r>
    </w:p>
    <w:p w14:paraId="7251E5D6" w14:textId="77777777" w:rsidR="00865480" w:rsidRDefault="00000000">
      <w:pPr>
        <w:spacing w:after="0"/>
        <w:rPr>
          <w:rFonts w:ascii="Times New Roman" w:hAnsi="Times New Roman"/>
          <w:sz w:val="24"/>
          <w:szCs w:val="24"/>
        </w:rPr>
      </w:pPr>
      <w:r>
        <w:t>Reference = CompTIA Security+ SY0-701 Certification Study Guide, page 372-375; Professor Messer’s CompTIA SY0-701 Security+ Training Course, video 4.1 - Vulnerability Scanning, 0:00 - 8:00.</w:t>
      </w:r>
    </w:p>
    <w:p w14:paraId="4AEB3D53" w14:textId="77777777" w:rsidR="00865480" w:rsidRDefault="00865480">
      <w:pPr>
        <w:spacing w:after="0"/>
        <w:rPr>
          <w:rFonts w:ascii="Times New Roman" w:hAnsi="Times New Roman"/>
          <w:sz w:val="24"/>
          <w:szCs w:val="24"/>
        </w:rPr>
      </w:pPr>
    </w:p>
    <w:p w14:paraId="3D9C7949" w14:textId="77777777" w:rsidR="00865480" w:rsidRDefault="00865480">
      <w:pPr>
        <w:spacing w:after="0"/>
        <w:rPr>
          <w:rFonts w:ascii="Times New Roman" w:hAnsi="Times New Roman"/>
          <w:sz w:val="24"/>
          <w:szCs w:val="24"/>
        </w:rPr>
      </w:pPr>
    </w:p>
    <w:p w14:paraId="36E5C115" w14:textId="77777777" w:rsidR="00865480" w:rsidRDefault="00000000">
      <w:pPr>
        <w:spacing w:after="0"/>
        <w:rPr>
          <w:rFonts w:ascii="Times New Roman" w:hAnsi="Times New Roman"/>
          <w:sz w:val="24"/>
          <w:szCs w:val="24"/>
        </w:rPr>
      </w:pPr>
      <w:r>
        <w:t>Question: 59</w:t>
      </w:r>
    </w:p>
    <w:p/>
    <w:p w14:paraId="272D1B1F" w14:textId="77777777" w:rsidR="00865480" w:rsidRDefault="00000000">
      <w:pPr>
        <w:spacing w:after="0"/>
        <w:rPr>
          <w:rFonts w:ascii="Times New Roman" w:hAnsi="Times New Roman"/>
          <w:sz w:val="24"/>
          <w:szCs w:val="24"/>
        </w:rPr>
      </w:pPr>
      <w:r>
        <w:rPr>
          <w:rFonts w:ascii="Times New Roman" w:hAnsi="Times New Roman"/>
          <w:sz w:val="24"/>
          <w:szCs w:val="24"/>
        </w:rPr>
        <w:t>An administrator was notified that a user logged in remotely after hours and copied large amounts of data to a personal device.</w:t>
      </w:r>
    </w:p>
    <w:p w14:paraId="08763B99"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describes the user’s activity?</w:t>
      </w:r>
    </w:p>
    <w:p w14:paraId="3AD90D10" w14:textId="77777777" w:rsidR="00865480" w:rsidRDefault="00000000">
      <w:pPr>
        <w:spacing w:after="0"/>
        <w:rPr>
          <w:rFonts w:ascii="Times New Roman" w:hAnsi="Times New Roman"/>
          <w:sz w:val="24"/>
          <w:szCs w:val="24"/>
        </w:rPr>
      </w:pPr>
      <w:r>
        <w:t>A. Penetration testing</w:t>
      </w:r>
    </w:p>
    <w:p w14:paraId="33D6E64C" w14:textId="77777777" w:rsidR="00865480" w:rsidRDefault="00000000">
      <w:pPr>
        <w:spacing w:after="0"/>
        <w:rPr>
          <w:rFonts w:ascii="Times New Roman" w:hAnsi="Times New Roman"/>
          <w:sz w:val="24"/>
          <w:szCs w:val="24"/>
        </w:rPr>
      </w:pPr>
      <w:r>
        <w:t>B. Phishing campaign</w:t>
      </w:r>
    </w:p>
    <w:p w14:paraId="564DB006" w14:textId="77777777" w:rsidR="00865480" w:rsidRDefault="00000000">
      <w:pPr>
        <w:spacing w:after="0"/>
        <w:rPr>
          <w:rFonts w:ascii="Times New Roman" w:hAnsi="Times New Roman"/>
          <w:sz w:val="24"/>
          <w:szCs w:val="24"/>
        </w:rPr>
      </w:pPr>
      <w:r>
        <w:t>C. External audit</w:t>
      </w:r>
    </w:p>
    <w:p w14:paraId="7D66BBC7" w14:textId="77777777" w:rsidR="00865480" w:rsidRDefault="00000000">
      <w:pPr>
        <w:spacing w:after="0"/>
        <w:rPr>
          <w:rFonts w:ascii="Times New Roman" w:hAnsi="Times New Roman"/>
          <w:sz w:val="24"/>
          <w:szCs w:val="24"/>
        </w:rPr>
      </w:pPr>
      <w:r>
        <w:t>D. Insider threat</w:t>
      </w:r>
    </w:p>
    <w:p w14:paraId="693ECD2F" w14:textId="77777777" w:rsidR="00865480" w:rsidRDefault="00865480">
      <w:pPr>
        <w:spacing w:after="0"/>
        <w:rPr>
          <w:rFonts w:ascii="Times New Roman" w:hAnsi="Times New Roman"/>
          <w:sz w:val="24"/>
          <w:szCs w:val="24"/>
        </w:rPr>
      </w:pPr>
    </w:p>
    <w:p w14:paraId="295262B6"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8A1A367" w14:textId="77777777" w:rsidR="00865480" w:rsidRDefault="00000000">
      <w:pPr>
        <w:spacing w:after="0"/>
        <w:rPr>
          <w:rFonts w:ascii="Times New Roman" w:hAnsi="Times New Roman"/>
          <w:sz w:val="24"/>
          <w:szCs w:val="24"/>
        </w:rPr>
      </w:pPr>
      <w:r>
        <w:t>Explanation:</w:t>
      </w:r>
    </w:p>
    <w:p w14:paraId="4C06849A" w14:textId="77777777" w:rsidR="00865480" w:rsidRDefault="00000000">
      <w:pPr>
        <w:spacing w:after="0"/>
        <w:rPr>
          <w:rFonts w:ascii="Times New Roman" w:hAnsi="Times New Roman"/>
          <w:sz w:val="24"/>
          <w:szCs w:val="24"/>
        </w:rPr>
      </w:pPr>
      <w:r>
        <w:t>An insider threat is a security risk that originates from within the organization, such as an employee, contractor, or business partner, who has authorized access to the organization’s data and systems. An insider threat can be malicious, such as stealing, leaking, or sabotaging sensitive data, or unintentional, such as falling victim to phishing or social engineering. An insider threat can cause significant damage to the organization’s reputation, finances, operations, and legal compliance. The user’s activity of logging in remotely after hours and copying large amounts of data to a personal device is an example of a malicious insider threat, as it violates the organization’s security policies and compromises the confidentiality and integrity of the data. Reference = Insider Threats – CompTIA Security+ SY0-701: 3.2, video at 0:00; CompTIA Security+ SY0-701 Certification Study Guide, page 133.</w:t>
      </w:r>
    </w:p>
    <w:p w14:paraId="3119EE26" w14:textId="77777777" w:rsidR="00865480" w:rsidRDefault="00865480">
      <w:pPr>
        <w:spacing w:after="0"/>
        <w:rPr>
          <w:rFonts w:ascii="Times New Roman" w:hAnsi="Times New Roman"/>
          <w:sz w:val="24"/>
          <w:szCs w:val="24"/>
        </w:rPr>
      </w:pPr>
    </w:p>
    <w:p w14:paraId="4AD1F85A" w14:textId="77777777" w:rsidR="00865480" w:rsidRDefault="00000000">
      <w:pPr>
        <w:spacing w:after="0"/>
        <w:rPr>
          <w:rFonts w:ascii="Times New Roman" w:hAnsi="Times New Roman"/>
          <w:sz w:val="24"/>
          <w:szCs w:val="24"/>
        </w:rPr>
      </w:pPr>
      <w:r>
        <w:t>Question: 60</w:t>
      </w:r>
    </w:p>
    <w:p/>
    <w:p w14:paraId="743178A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allows for the attribution of messages to individuals?</w:t>
      </w:r>
    </w:p>
    <w:p w14:paraId="28EE5DFC" w14:textId="77777777" w:rsidR="00865480" w:rsidRDefault="00000000">
      <w:pPr>
        <w:spacing w:after="0"/>
        <w:rPr>
          <w:rFonts w:ascii="Times New Roman" w:hAnsi="Times New Roman"/>
          <w:sz w:val="24"/>
          <w:szCs w:val="24"/>
          <w:lang w:val="it-IT"/>
        </w:rPr>
      </w:pPr>
      <w:r>
        <w:t>A. Adaptive identity</w:t>
      </w:r>
    </w:p>
    <w:p w14:paraId="5B9852C1" w14:textId="77777777" w:rsidR="00865480" w:rsidRDefault="00000000">
      <w:pPr>
        <w:spacing w:after="0"/>
        <w:rPr>
          <w:rFonts w:ascii="Times New Roman" w:hAnsi="Times New Roman"/>
          <w:sz w:val="24"/>
          <w:szCs w:val="24"/>
          <w:lang w:val="it-IT"/>
        </w:rPr>
      </w:pPr>
      <w:r>
        <w:t>B. Non-repudiation</w:t>
      </w:r>
    </w:p>
    <w:p w14:paraId="7DAB9784" w14:textId="77777777" w:rsidR="00865480" w:rsidRDefault="00000000">
      <w:pPr>
        <w:spacing w:after="0"/>
        <w:rPr>
          <w:rFonts w:ascii="Times New Roman" w:hAnsi="Times New Roman"/>
          <w:sz w:val="24"/>
          <w:szCs w:val="24"/>
        </w:rPr>
      </w:pPr>
      <w:r>
        <w:t>C. Authentication</w:t>
      </w:r>
    </w:p>
    <w:p w14:paraId="3AE0A840" w14:textId="77777777" w:rsidR="00865480" w:rsidRDefault="00000000">
      <w:pPr>
        <w:spacing w:after="0"/>
        <w:rPr>
          <w:rFonts w:ascii="Times New Roman" w:hAnsi="Times New Roman"/>
          <w:sz w:val="24"/>
          <w:szCs w:val="24"/>
        </w:rPr>
      </w:pPr>
      <w:r>
        <w:t>D. Access logs</w:t>
      </w:r>
    </w:p>
    <w:p w14:paraId="57A37E7C" w14:textId="77777777" w:rsidR="00865480" w:rsidRDefault="00865480">
      <w:pPr>
        <w:spacing w:after="0"/>
        <w:rPr>
          <w:rFonts w:ascii="Times New Roman" w:hAnsi="Times New Roman"/>
          <w:sz w:val="24"/>
          <w:szCs w:val="24"/>
        </w:rPr>
      </w:pPr>
    </w:p>
    <w:p w14:paraId="36382FB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248B6310" w14:textId="77777777" w:rsidR="00865480" w:rsidRDefault="00000000">
      <w:pPr>
        <w:spacing w:after="0"/>
        <w:rPr>
          <w:rFonts w:ascii="Times New Roman" w:hAnsi="Times New Roman"/>
          <w:sz w:val="24"/>
          <w:szCs w:val="24"/>
        </w:rPr>
      </w:pPr>
      <w:r>
        <w:t>Explanation:</w:t>
      </w:r>
    </w:p>
    <w:p w14:paraId="12641FA7" w14:textId="77777777" w:rsidR="00865480" w:rsidRDefault="00000000">
      <w:pPr>
        <w:spacing w:after="0"/>
        <w:rPr>
          <w:rFonts w:ascii="Times New Roman" w:hAnsi="Times New Roman"/>
          <w:sz w:val="24"/>
          <w:szCs w:val="24"/>
        </w:rPr>
      </w:pPr>
      <w:r>
        <w:t>Non-repudiation is the ability to prove that a message or document was sent or signed by a particular person, and that the person cannot deny sending or signing it. Non-repudiation can be achieved by using cryptographic techniques, such as hashing and digital signatures, that can verify the authenticity and integrity of the message or document. Non-repudiation can be useful for legal, financial, or contractual purposes, as it can provide evidence of the origin and content of the message or document. Reference = Non-repudiation – CompTIA Security+ SY0-701 – 1.2, CompTIA Security+ SY0-301: 6.1 – Non-repudiation, CompTIA Security+ (SY0-701) Certification Exam Objectives, Domain 1.2, page 2.</w:t>
      </w:r>
    </w:p>
    <w:p w14:paraId="261EFE0B" w14:textId="77777777" w:rsidR="00865480" w:rsidRDefault="00865480">
      <w:pPr>
        <w:spacing w:after="0"/>
        <w:rPr>
          <w:rFonts w:ascii="Times New Roman" w:hAnsi="Times New Roman"/>
          <w:sz w:val="24"/>
          <w:szCs w:val="24"/>
        </w:rPr>
      </w:pPr>
    </w:p>
    <w:p w14:paraId="0E04C491" w14:textId="77777777" w:rsidR="00865480" w:rsidRDefault="00000000">
      <w:pPr>
        <w:spacing w:after="0"/>
        <w:rPr>
          <w:rFonts w:ascii="Times New Roman" w:hAnsi="Times New Roman"/>
          <w:sz w:val="24"/>
          <w:szCs w:val="24"/>
        </w:rPr>
      </w:pPr>
      <w:r>
        <w:t>Question: 61</w:t>
      </w:r>
    </w:p>
    <w:p/>
    <w:p w14:paraId="67F5969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best way to consistently determine on a daily basis whether security settings on servers have been modified?</w:t>
      </w:r>
    </w:p>
    <w:p w14:paraId="539FD7C1" w14:textId="77777777" w:rsidR="00865480" w:rsidRDefault="00000000">
      <w:pPr>
        <w:spacing w:after="0"/>
        <w:rPr>
          <w:rFonts w:ascii="Times New Roman" w:hAnsi="Times New Roman"/>
          <w:sz w:val="24"/>
          <w:szCs w:val="24"/>
        </w:rPr>
      </w:pPr>
      <w:r>
        <w:t>A. Automation</w:t>
      </w:r>
    </w:p>
    <w:p w14:paraId="3624F555" w14:textId="77777777" w:rsidR="00865480" w:rsidRDefault="00000000">
      <w:pPr>
        <w:spacing w:after="0"/>
        <w:rPr>
          <w:rFonts w:ascii="Times New Roman" w:hAnsi="Times New Roman"/>
          <w:sz w:val="24"/>
          <w:szCs w:val="24"/>
        </w:rPr>
      </w:pPr>
      <w:r>
        <w:t>B. Compliance checklist</w:t>
      </w:r>
    </w:p>
    <w:p w14:paraId="42E49F23" w14:textId="77777777" w:rsidR="00865480" w:rsidRDefault="00000000">
      <w:pPr>
        <w:spacing w:after="0"/>
        <w:rPr>
          <w:rFonts w:ascii="Times New Roman" w:hAnsi="Times New Roman"/>
          <w:sz w:val="24"/>
          <w:szCs w:val="24"/>
        </w:rPr>
      </w:pPr>
      <w:r>
        <w:t>C. Attestation</w:t>
      </w:r>
    </w:p>
    <w:p w14:paraId="57B9D2B6" w14:textId="77777777" w:rsidR="00865480" w:rsidRDefault="00000000">
      <w:pPr>
        <w:spacing w:after="0"/>
        <w:rPr>
          <w:rFonts w:ascii="Times New Roman" w:hAnsi="Times New Roman"/>
          <w:sz w:val="24"/>
          <w:szCs w:val="24"/>
        </w:rPr>
      </w:pPr>
      <w:r>
        <w:t>D. Manual audit</w:t>
      </w:r>
    </w:p>
    <w:p w14:paraId="0ED57786" w14:textId="77777777" w:rsidR="00865480" w:rsidRDefault="00865480">
      <w:pPr>
        <w:spacing w:after="0"/>
        <w:rPr>
          <w:rFonts w:ascii="Times New Roman" w:hAnsi="Times New Roman"/>
          <w:sz w:val="24"/>
          <w:szCs w:val="24"/>
        </w:rPr>
      </w:pPr>
    </w:p>
    <w:p w14:paraId="2E56F645"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9327D72" w14:textId="77777777" w:rsidR="00865480" w:rsidRDefault="00000000">
      <w:pPr>
        <w:spacing w:after="0"/>
        <w:rPr>
          <w:rFonts w:ascii="Times New Roman" w:hAnsi="Times New Roman"/>
          <w:sz w:val="24"/>
          <w:szCs w:val="24"/>
        </w:rPr>
      </w:pPr>
      <w:r>
        <w:t>Explanation:</w:t>
      </w:r>
    </w:p>
    <w:p w14:paraId="01036A17" w14:textId="77777777" w:rsidR="00865480" w:rsidRDefault="00000000">
      <w:pPr>
        <w:spacing w:after="0"/>
        <w:rPr>
          <w:rFonts w:ascii="Times New Roman" w:hAnsi="Times New Roman"/>
          <w:sz w:val="24"/>
          <w:szCs w:val="24"/>
        </w:rPr>
      </w:pPr>
      <w:r>
        <w:t>Automation is the best way to consistently determine on a daily basis whether security settings on servers have been modified. Automation is the process of using software, hardware, or other tools to perform tasks that would otherwise require human intervention or manual effort. Automation can help to improve the efficiency, accuracy, and consistency of security operations, as well as reduce human errors and costs. Automation can be used to monitor, audit, and enforce security settings on servers, such as firewall rules, encryption keys, access controls, patch levels, and configuration files. Automation can also alert security personnel of any changes or anomalies that may indicate a security breach or compromise12.</w:t>
      </w:r>
    </w:p>
    <w:p w14:paraId="7B09A881" w14:textId="77777777" w:rsidR="00865480" w:rsidRDefault="00000000">
      <w:pPr>
        <w:spacing w:after="0"/>
        <w:rPr>
          <w:rFonts w:ascii="Times New Roman" w:hAnsi="Times New Roman"/>
          <w:sz w:val="24"/>
          <w:szCs w:val="24"/>
        </w:rPr>
      </w:pPr>
      <w:r>
        <w:t>The other options are not the best ways to consistently determine on a daily basis whether security settings on servers have been modified:</w:t>
      </w:r>
    </w:p>
    <w:p w14:paraId="3C9246E3" w14:textId="77777777" w:rsidR="00865480" w:rsidRDefault="00000000">
      <w:pPr>
        <w:spacing w:after="0"/>
        <w:rPr>
          <w:rFonts w:ascii="Times New Roman" w:hAnsi="Times New Roman"/>
          <w:sz w:val="24"/>
          <w:szCs w:val="24"/>
        </w:rPr>
      </w:pPr>
      <w:r>
        <w:t>Compliance checklist: This is a document that lists the security requirements, standards, or best practices that an organization must follow or adhere to. A compliance checklist can help to ensure that the security settings on servers are aligned with the organizational policies and regulations, but it does not automatically detect or report any changes or modifications that may occur on a daily basis3.</w:t>
      </w:r>
    </w:p>
    <w:p w14:paraId="52B658BE" w14:textId="77777777" w:rsidR="00865480" w:rsidRDefault="00000000">
      <w:pPr>
        <w:spacing w:after="0"/>
        <w:rPr>
          <w:rFonts w:ascii="Times New Roman" w:hAnsi="Times New Roman"/>
          <w:sz w:val="24"/>
          <w:szCs w:val="24"/>
        </w:rPr>
      </w:pPr>
      <w:r>
        <w:t>Attestation: This is a process of verifying or confirming the validity or accuracy of a statement, claim, or fact. Attestation can be used to provide assurance or evidence that the security settings on servers are correct and authorized, but it does not continuously monitor or audit any changes or modifications that may occur on a daily basis4.</w:t>
      </w:r>
    </w:p>
    <w:p w14:paraId="3877488A" w14:textId="77777777" w:rsidR="00865480" w:rsidRDefault="00000000">
      <w:pPr>
        <w:spacing w:after="0"/>
        <w:rPr>
          <w:rFonts w:ascii="Times New Roman" w:hAnsi="Times New Roman"/>
          <w:sz w:val="24"/>
          <w:szCs w:val="24"/>
        </w:rPr>
      </w:pPr>
      <w:r>
        <w:t>Manual audit: This is a process of examining or reviewing the security settings on servers by human inspectors or auditors. A manual audit can help to identify and correct any security issues or discrepancies on servers, but it is time-consuming, labor-intensive, and prone to human errors. A manual audit may not be feasible or practical to perform on a daily basis.</w:t>
      </w:r>
    </w:p>
    <w:p w14:paraId="5326B5F7" w14:textId="77777777" w:rsidR="00865480" w:rsidRDefault="00000000">
      <w:pPr>
        <w:spacing w:after="0"/>
        <w:rPr>
          <w:rFonts w:ascii="Times New Roman" w:hAnsi="Times New Roman"/>
          <w:sz w:val="24"/>
          <w:szCs w:val="24"/>
        </w:rPr>
      </w:pPr>
      <w:r>
        <w:t>Reference = 1: CompTIA Security+ SY0-701 Certification Study Guide, page 1022: Automation and Scripting – CompTIA Security+ SY0-701 – 5.1, video by Professor Messer3: CompTIA Security+ SY0-701 Certification Study Guide, page 974: CompTIA Security+ SY0-701 Certification Study Guide, page 98. : CompTIA Security+ SY0-701 Certification Study Guide, page 99.</w:t>
      </w:r>
    </w:p>
    <w:p w14:paraId="0F1FAAC9" w14:textId="77777777" w:rsidR="00865480" w:rsidRDefault="00865480">
      <w:pPr>
        <w:spacing w:after="0"/>
        <w:rPr>
          <w:rFonts w:ascii="Times New Roman" w:hAnsi="Times New Roman"/>
          <w:sz w:val="24"/>
          <w:szCs w:val="24"/>
        </w:rPr>
      </w:pPr>
    </w:p>
    <w:p w14:paraId="4CE7A3A1" w14:textId="77777777" w:rsidR="00865480" w:rsidRDefault="00865480">
      <w:pPr>
        <w:spacing w:after="0"/>
        <w:rPr>
          <w:rFonts w:ascii="Times New Roman" w:hAnsi="Times New Roman"/>
          <w:sz w:val="24"/>
          <w:szCs w:val="24"/>
        </w:rPr>
      </w:pPr>
    </w:p>
    <w:p w14:paraId="6D7D43AF" w14:textId="77777777" w:rsidR="00865480" w:rsidRDefault="00000000">
      <w:pPr>
        <w:spacing w:after="0"/>
        <w:rPr>
          <w:rFonts w:ascii="Times New Roman" w:hAnsi="Times New Roman"/>
          <w:sz w:val="24"/>
          <w:szCs w:val="24"/>
        </w:rPr>
      </w:pPr>
      <w:r>
        <w:t>Question: 62</w:t>
      </w:r>
    </w:p>
    <w:p/>
    <w:p w14:paraId="799A758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tools can assist with detecting an employee who has accidentally emailed a file containing a customer’s PII?</w:t>
      </w:r>
    </w:p>
    <w:p w14:paraId="359AA31E" w14:textId="77777777" w:rsidR="00865480" w:rsidRDefault="00000000">
      <w:pPr>
        <w:spacing w:after="0"/>
        <w:rPr>
          <w:rFonts w:ascii="Times New Roman" w:hAnsi="Times New Roman"/>
          <w:sz w:val="24"/>
          <w:szCs w:val="24"/>
        </w:rPr>
      </w:pPr>
      <w:r>
        <w:t>A. SCAP</w:t>
      </w:r>
    </w:p>
    <w:p w14:paraId="087073DE" w14:textId="77777777" w:rsidR="00865480" w:rsidRDefault="00000000">
      <w:pPr>
        <w:spacing w:after="0"/>
        <w:rPr>
          <w:rFonts w:ascii="Times New Roman" w:hAnsi="Times New Roman"/>
          <w:sz w:val="24"/>
          <w:szCs w:val="24"/>
        </w:rPr>
      </w:pPr>
      <w:r>
        <w:t>B. Net Flow</w:t>
      </w:r>
    </w:p>
    <w:p w14:paraId="5D19C771" w14:textId="77777777" w:rsidR="00865480" w:rsidRDefault="00000000">
      <w:pPr>
        <w:spacing w:after="0"/>
        <w:rPr>
          <w:rFonts w:ascii="Times New Roman" w:hAnsi="Times New Roman"/>
          <w:sz w:val="24"/>
          <w:szCs w:val="24"/>
        </w:rPr>
      </w:pPr>
      <w:r>
        <w:t>C. Antivirus</w:t>
      </w:r>
    </w:p>
    <w:p w14:paraId="410511F1" w14:textId="77777777" w:rsidR="00865480" w:rsidRDefault="00000000">
      <w:pPr>
        <w:spacing w:after="0"/>
        <w:rPr>
          <w:rFonts w:ascii="Times New Roman" w:hAnsi="Times New Roman"/>
          <w:sz w:val="24"/>
          <w:szCs w:val="24"/>
        </w:rPr>
      </w:pPr>
      <w:r>
        <w:t>D. DLP</w:t>
      </w:r>
    </w:p>
    <w:p w14:paraId="7A8E26DC" w14:textId="77777777" w:rsidR="00865480" w:rsidRDefault="00865480">
      <w:pPr>
        <w:spacing w:after="0"/>
        <w:rPr>
          <w:rFonts w:ascii="Times New Roman" w:hAnsi="Times New Roman"/>
          <w:sz w:val="24"/>
          <w:szCs w:val="24"/>
        </w:rPr>
      </w:pPr>
    </w:p>
    <w:p w14:paraId="3A75BDBC"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1FC99DB" w14:textId="77777777" w:rsidR="00865480" w:rsidRDefault="00000000">
      <w:pPr>
        <w:spacing w:after="0"/>
        <w:rPr>
          <w:rFonts w:ascii="Times New Roman" w:hAnsi="Times New Roman"/>
          <w:sz w:val="24"/>
          <w:szCs w:val="24"/>
        </w:rPr>
      </w:pPr>
      <w:r>
        <w:t>Explanation:</w:t>
      </w:r>
    </w:p>
    <w:p w14:paraId="62A7481D" w14:textId="77777777" w:rsidR="00865480" w:rsidRDefault="00000000">
      <w:pPr>
        <w:spacing w:after="0"/>
        <w:rPr>
          <w:rFonts w:ascii="Times New Roman" w:hAnsi="Times New Roman"/>
          <w:sz w:val="24"/>
          <w:szCs w:val="24"/>
        </w:rPr>
      </w:pPr>
      <w:r>
        <w:t>DLP stands for Data Loss Prevention, which is a tool that can assist with detecting and preventing the unauthorized transmission or leakage of sensitive data, such as a customer’s PII (Personally Identifiable Information). DLP can monitor, filter, and block data in motion (such as emails), data at rest (such as files), and data in use (such as applications). DLP can also alert the sender, the recipient, or the administrator of the data breach, and apply remediation actions, such as encryption, quarantine, or deletion. DLP can help an organization comply with data protection regulations, such as GDPR, HIPAA, or PCI DSS, and protect its reputation and assets. Reference = CompTIA Security+ Study Guide with over 500 Practice Test Questions: Exam SY0-701, 9th Edition, Chapter 2, page 78. CompTIA Security+ SY0-701 Exam Objectives, Domain 2.5, page 11.</w:t>
      </w:r>
    </w:p>
    <w:p w14:paraId="46866D68" w14:textId="77777777" w:rsidR="00865480" w:rsidRDefault="00865480">
      <w:pPr>
        <w:spacing w:after="0"/>
        <w:rPr>
          <w:rFonts w:ascii="Times New Roman" w:hAnsi="Times New Roman"/>
          <w:sz w:val="24"/>
          <w:szCs w:val="24"/>
        </w:rPr>
      </w:pPr>
    </w:p>
    <w:p w14:paraId="2E2005B3" w14:textId="77777777" w:rsidR="00865480" w:rsidRDefault="00000000">
      <w:pPr>
        <w:spacing w:after="0"/>
        <w:rPr>
          <w:rFonts w:ascii="Times New Roman" w:hAnsi="Times New Roman"/>
          <w:sz w:val="24"/>
          <w:szCs w:val="24"/>
        </w:rPr>
      </w:pPr>
      <w:r>
        <w:t>Question: 63</w:t>
      </w:r>
    </w:p>
    <w:p/>
    <w:p w14:paraId="1D87727B" w14:textId="77777777" w:rsidR="00865480" w:rsidRDefault="00000000">
      <w:pPr>
        <w:spacing w:after="0"/>
        <w:rPr>
          <w:rFonts w:ascii="Times New Roman" w:hAnsi="Times New Roman"/>
          <w:sz w:val="24"/>
          <w:szCs w:val="24"/>
        </w:rPr>
      </w:pPr>
      <w:r>
        <w:rPr>
          <w:rFonts w:ascii="Times New Roman" w:hAnsi="Times New Roman"/>
          <w:sz w:val="24"/>
          <w:szCs w:val="24"/>
        </w:rPr>
        <w:t>An organization recently updated its security policy to include the following statement:</w:t>
      </w:r>
    </w:p>
    <w:p w14:paraId="703F92FA" w14:textId="77777777" w:rsidR="00865480" w:rsidRDefault="00000000">
      <w:pPr>
        <w:spacing w:after="0"/>
        <w:rPr>
          <w:rFonts w:ascii="Times New Roman" w:hAnsi="Times New Roman"/>
          <w:sz w:val="24"/>
          <w:szCs w:val="24"/>
        </w:rPr>
      </w:pPr>
      <w:r>
        <w:rPr>
          <w:rFonts w:ascii="Times New Roman" w:hAnsi="Times New Roman"/>
          <w:sz w:val="24"/>
          <w:szCs w:val="24"/>
        </w:rPr>
        <w:t>Regular expressions are included in source code to remove special characters such as $, |, ;. &amp;, `, and ? from variables set by forms in a web application.</w:t>
      </w:r>
    </w:p>
    <w:p w14:paraId="51F666C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explains the security technique the organization adopted by making this addition to the policy?</w:t>
      </w:r>
    </w:p>
    <w:p w14:paraId="74D28230" w14:textId="77777777" w:rsidR="00865480" w:rsidRDefault="00000000">
      <w:pPr>
        <w:spacing w:after="0"/>
        <w:rPr>
          <w:rFonts w:ascii="Times New Roman" w:hAnsi="Times New Roman"/>
          <w:sz w:val="24"/>
          <w:szCs w:val="24"/>
        </w:rPr>
      </w:pPr>
      <w:r>
        <w:t>A. Identify embedded keys</w:t>
      </w:r>
    </w:p>
    <w:p w14:paraId="4AD962B9" w14:textId="77777777" w:rsidR="00865480" w:rsidRDefault="00000000">
      <w:pPr>
        <w:spacing w:after="0"/>
        <w:rPr>
          <w:rFonts w:ascii="Times New Roman" w:hAnsi="Times New Roman"/>
          <w:sz w:val="24"/>
          <w:szCs w:val="24"/>
        </w:rPr>
      </w:pPr>
      <w:r>
        <w:t>B. Code debugging</w:t>
      </w:r>
    </w:p>
    <w:p w14:paraId="10AD33A5" w14:textId="77777777" w:rsidR="00865480" w:rsidRDefault="00000000">
      <w:pPr>
        <w:spacing w:after="0"/>
        <w:rPr>
          <w:rFonts w:ascii="Times New Roman" w:hAnsi="Times New Roman"/>
          <w:sz w:val="24"/>
          <w:szCs w:val="24"/>
        </w:rPr>
      </w:pPr>
      <w:r>
        <w:t>C. Input validation</w:t>
      </w:r>
    </w:p>
    <w:p w14:paraId="5FA2EBA6" w14:textId="77777777" w:rsidR="00865480" w:rsidRDefault="00000000">
      <w:pPr>
        <w:spacing w:after="0"/>
        <w:rPr>
          <w:rFonts w:ascii="Times New Roman" w:hAnsi="Times New Roman"/>
          <w:sz w:val="24"/>
          <w:szCs w:val="24"/>
        </w:rPr>
      </w:pPr>
      <w:r>
        <w:t>D. Static code analysis</w:t>
      </w:r>
    </w:p>
    <w:p w14:paraId="08372DAE" w14:textId="77777777" w:rsidR="00865480" w:rsidRDefault="00865480">
      <w:pPr>
        <w:spacing w:after="0"/>
        <w:rPr>
          <w:rFonts w:ascii="Times New Roman" w:hAnsi="Times New Roman"/>
          <w:sz w:val="24"/>
          <w:szCs w:val="24"/>
        </w:rPr>
      </w:pPr>
    </w:p>
    <w:p w14:paraId="47E00EAE"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99FF1F7" w14:textId="77777777" w:rsidR="00865480" w:rsidRDefault="00000000">
      <w:pPr>
        <w:spacing w:after="0"/>
        <w:rPr>
          <w:rFonts w:ascii="Times New Roman" w:hAnsi="Times New Roman"/>
          <w:sz w:val="24"/>
          <w:szCs w:val="24"/>
        </w:rPr>
      </w:pPr>
      <w:r>
        <w:t>Explanation:</w:t>
      </w:r>
    </w:p>
    <w:p w14:paraId="081278E2" w14:textId="77777777" w:rsidR="00865480" w:rsidRDefault="00000000">
      <w:pPr>
        <w:spacing w:after="0"/>
        <w:rPr>
          <w:rFonts w:ascii="Times New Roman" w:hAnsi="Times New Roman"/>
          <w:sz w:val="24"/>
          <w:szCs w:val="24"/>
        </w:rPr>
      </w:pPr>
      <w:r>
        <w:t>Input validation is a security technique that checks the user input for any malicious or unexpected data before processing it by the application. Input validation can prevent various types of attacks, such as injection, cross-site scripting, buffer overflow, and command execution, that exploit the vulnerabilities in the application code. Input validation can be performed on both the client-side and the server-side, using methods such as whitelisting, blacklisting, filtering, sanitizing, escaping, and encoding. By including regular expressions in the source code to remove special characters from the variables set by the forms in the web application, the organization adopted input validation as a security technique. Regular expressions are patterns that match a specific set of characters or strings, and can be used to filter out any unwanted or harmful input. Special characters, such as $, |, ;, &amp;, `, and ?, can be used by attackers to inject commands or scripts into the application, and cause damage or data theft. By removing these characters from the input, the organization can reduce the risk of such attacks.</w:t>
      </w:r>
    </w:p>
    <w:p w14:paraId="47B43C29" w14:textId="77777777" w:rsidR="00865480" w:rsidRDefault="00865480">
      <w:pPr>
        <w:spacing w:after="0"/>
        <w:rPr>
          <w:rFonts w:ascii="Times New Roman" w:hAnsi="Times New Roman"/>
          <w:sz w:val="24"/>
          <w:szCs w:val="24"/>
        </w:rPr>
      </w:pPr>
      <w:r>
        <w:t>Identify embedded keys, code debugging, and static code analysis are not the security techniques that the organization adopted by making this addition to the policy. Identify embedded keys is a process of finding and removing any hard-coded keys or credentials from the source code, as these can pose a security risk if exposed or compromised. Code debugging is a process of finding and fixing any errors or bugs in the source code, which can affect the functionality or performance of the application. Static code analysis is a process of analyzing the source code without executing it, to identify any vulnerabilities, flaws, or coding standards violations. These techniques are not related to the use of regular expressions to remove special characters from the input.</w:t>
      </w:r>
    </w:p>
    <w:p w14:paraId="6874C45D" w14:textId="77777777" w:rsidR="00865480" w:rsidRDefault="00000000">
      <w:pPr>
        <w:spacing w:after="0"/>
        <w:rPr>
          <w:rFonts w:ascii="Times New Roman" w:hAnsi="Times New Roman"/>
          <w:sz w:val="24"/>
          <w:szCs w:val="24"/>
        </w:rPr>
      </w:pPr>
      <w:r>
        <w:t>Reference = CompTIA Security+ SY0-701 Certification Study Guide, page 375-376; Professor Messer’s CompTIA SY0-701 Security+ Training Course, video 4.1 - Vulnerability Scanning, 8:00 - 9:08; Application Security – SY0-601 CompTIA Security+ : 3.2, 0:00 - 2:00.</w:t>
      </w:r>
    </w:p>
    <w:p w14:paraId="629E0AF6" w14:textId="77777777" w:rsidR="00865480" w:rsidRDefault="00865480">
      <w:pPr>
        <w:spacing w:after="0"/>
        <w:rPr>
          <w:rFonts w:ascii="Times New Roman" w:hAnsi="Times New Roman"/>
          <w:sz w:val="24"/>
          <w:szCs w:val="24"/>
        </w:rPr>
      </w:pPr>
    </w:p>
    <w:p w14:paraId="64175DC6" w14:textId="77777777" w:rsidR="00865480" w:rsidRDefault="00000000">
      <w:pPr>
        <w:spacing w:after="0"/>
        <w:rPr>
          <w:rFonts w:ascii="Times New Roman" w:hAnsi="Times New Roman"/>
          <w:sz w:val="24"/>
          <w:szCs w:val="24"/>
        </w:rPr>
      </w:pPr>
    </w:p>
    <w:p w14:paraId="6F757009" w14:textId="77777777" w:rsidR="00865480" w:rsidRDefault="00865480">
      <w:pPr>
        <w:spacing w:after="0"/>
        <w:rPr>
          <w:rFonts w:ascii="Times New Roman" w:hAnsi="Times New Roman"/>
          <w:sz w:val="24"/>
          <w:szCs w:val="24"/>
        </w:rPr>
      </w:pPr>
    </w:p>
    <w:p w14:paraId="0757F3D2" w14:textId="77777777" w:rsidR="00865480" w:rsidRDefault="00000000">
      <w:pPr>
        <w:spacing w:after="0"/>
        <w:rPr>
          <w:rFonts w:ascii="Times New Roman" w:hAnsi="Times New Roman"/>
          <w:sz w:val="24"/>
          <w:szCs w:val="24"/>
        </w:rPr>
      </w:pPr>
      <w:r>
        <w:t>Question: 64</w:t>
      </w:r>
    </w:p>
    <w:p/>
    <w:p w14:paraId="54317E27" w14:textId="77777777" w:rsidR="00865480" w:rsidRDefault="00000000">
      <w:pPr>
        <w:spacing w:after="0"/>
        <w:rPr>
          <w:rFonts w:ascii="Times New Roman" w:hAnsi="Times New Roman"/>
          <w:sz w:val="24"/>
          <w:szCs w:val="24"/>
        </w:rPr>
      </w:pPr>
      <w:r>
        <w:rPr>
          <w:rFonts w:ascii="Times New Roman" w:hAnsi="Times New Roman"/>
          <w:sz w:val="24"/>
          <w:szCs w:val="24"/>
        </w:rPr>
        <w:t>A security analyst and the management team are reviewing the organizational performance of a recent phishing campaign. The user click-through rate exceeded the acceptable risk threshold, and the management team wants to reduce the impact when a user clicks on a link in a phishing message. Which of the following should the analyst do?</w:t>
      </w:r>
    </w:p>
    <w:p w14:paraId="09C18739" w14:textId="77777777" w:rsidR="00865480" w:rsidRDefault="00000000">
      <w:pPr>
        <w:spacing w:after="0"/>
        <w:rPr>
          <w:rFonts w:ascii="Times New Roman" w:hAnsi="Times New Roman"/>
          <w:sz w:val="24"/>
          <w:szCs w:val="24"/>
        </w:rPr>
      </w:pPr>
      <w:r>
        <w:t>A. Place posters around the office to raise awareness of common phishing activities.</w:t>
      </w:r>
    </w:p>
    <w:p w14:paraId="606D3C25" w14:textId="77777777" w:rsidR="00865480" w:rsidRDefault="00000000">
      <w:pPr>
        <w:spacing w:after="0"/>
        <w:rPr>
          <w:rFonts w:ascii="Times New Roman" w:hAnsi="Times New Roman"/>
          <w:sz w:val="24"/>
          <w:szCs w:val="24"/>
        </w:rPr>
      </w:pPr>
      <w:r>
        <w:t>B. Implement email security filters to prevent phishing emails from being delivered</w:t>
      </w:r>
    </w:p>
    <w:p w14:paraId="59A9383F" w14:textId="77777777" w:rsidR="00865480" w:rsidRDefault="00000000">
      <w:pPr>
        <w:spacing w:after="0"/>
        <w:rPr>
          <w:rFonts w:ascii="Times New Roman" w:hAnsi="Times New Roman"/>
          <w:sz w:val="24"/>
          <w:szCs w:val="24"/>
        </w:rPr>
      </w:pPr>
      <w:r>
        <w:t>C. Update the EDR policies to block automatic execution of downloaded programs.</w:t>
      </w:r>
    </w:p>
    <w:p w14:paraId="4BDFBCCD" w14:textId="77777777" w:rsidR="00865480" w:rsidRDefault="00000000">
      <w:pPr>
        <w:spacing w:after="0"/>
        <w:rPr>
          <w:rFonts w:ascii="Times New Roman" w:hAnsi="Times New Roman"/>
          <w:sz w:val="24"/>
          <w:szCs w:val="24"/>
        </w:rPr>
      </w:pPr>
      <w:r>
        <w:t>D. Create additional training for users to recognize the signs of phishing attempts.</w:t>
      </w:r>
    </w:p>
    <w:p w14:paraId="615ADE3C" w14:textId="77777777" w:rsidR="00865480" w:rsidRDefault="00865480">
      <w:pPr>
        <w:spacing w:after="0"/>
        <w:rPr>
          <w:rFonts w:ascii="Times New Roman" w:hAnsi="Times New Roman"/>
          <w:sz w:val="24"/>
          <w:szCs w:val="24"/>
        </w:rPr>
      </w:pPr>
    </w:p>
    <w:p w14:paraId="760C94DC"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BB7BFCB" w14:textId="77777777" w:rsidR="00865480" w:rsidRDefault="00000000">
      <w:pPr>
        <w:spacing w:after="0"/>
        <w:rPr>
          <w:rFonts w:ascii="Times New Roman" w:hAnsi="Times New Roman"/>
          <w:sz w:val="24"/>
          <w:szCs w:val="24"/>
        </w:rPr>
      </w:pPr>
      <w:r>
        <w:t>Explanation:</w:t>
      </w:r>
    </w:p>
    <w:p w14:paraId="3345C2F6" w14:textId="77777777" w:rsidR="00865480" w:rsidRDefault="00000000">
      <w:pPr>
        <w:spacing w:after="0"/>
        <w:rPr>
          <w:rFonts w:ascii="Times New Roman" w:hAnsi="Times New Roman"/>
          <w:sz w:val="24"/>
          <w:szCs w:val="24"/>
        </w:rPr>
      </w:pPr>
      <w:r>
        <w:t>An endpoint detection and response (EDR) system is a security tool that monitors and analyzes the activities and behaviors of endpoints, such as computers, laptops, mobile devices, and servers. An EDR system can detect, prevent, and respond to various types of threats, such as malware, ransomware, phishing, and advanced persistent threats (APTs). One of the features of an EDR system is to block the automatic execution of downloaded programs, which can prevent malicious code from running on the endpoint when a user clicks on a link in a phishing message. This can reduce the impact of a phishing attack and protect the endpoint from compromise. Updating the EDR policies to block automatic execution of downloaded programs is a technical control that can mitigate the risk of phishing, regardless of the user’s awareness or behavior. Therefore, this is the best answer among the given options.</w:t>
      </w:r>
    </w:p>
    <w:p w14:paraId="165526A5" w14:textId="77777777" w:rsidR="00865480" w:rsidRDefault="00000000">
      <w:pPr>
        <w:spacing w:after="0"/>
        <w:rPr>
          <w:rFonts w:ascii="Times New Roman" w:hAnsi="Times New Roman"/>
          <w:sz w:val="24"/>
          <w:szCs w:val="24"/>
        </w:rPr>
      </w:pPr>
      <w:r>
        <w:t>The other options are not as effective as updating the EDR policies, because they rely on administrative or physical controls that may not be sufficient to prevent or stop a phishing attack. Placing posters around the office to raise awareness of common phishing activities is a physical control that can increase the user’s knowledge of phishing, but it may not change their behavior or prevent them from clicking on a link in a phishing message. Implementing email security filters to prevent phishing emails from being delivered is an administrative control that can reduce the exposure to phishing, but it may not be able to block all phishing emails, especially if they are crafted to bypass the filters. Creating additional training for users to recognize the signs of phishing attempts is an administrative control that can improve the user’s skills of phishing detection, but it may not guarantee that they will always be vigilant or cautious when receiving an email. Therefore, these options are not the best answer for this question. Reference = Endpoint Detection and Response – CompTIA Security+ SY0-701 – 2.2, video at 5:30; CompTIA Security+ SY0-701 Certification Study Guide, page 163.</w:t>
      </w:r>
    </w:p>
    <w:p w14:paraId="5BB84229" w14:textId="77777777" w:rsidR="00865480" w:rsidRDefault="00865480">
      <w:pPr>
        <w:spacing w:after="0"/>
        <w:rPr>
          <w:rFonts w:ascii="Times New Roman" w:hAnsi="Times New Roman"/>
          <w:sz w:val="24"/>
          <w:szCs w:val="24"/>
        </w:rPr>
      </w:pPr>
    </w:p>
    <w:p w14:paraId="46CEFDE7" w14:textId="77777777" w:rsidR="00865480" w:rsidRDefault="00865480">
      <w:pPr>
        <w:spacing w:after="0"/>
        <w:rPr>
          <w:rFonts w:ascii="Times New Roman" w:hAnsi="Times New Roman"/>
          <w:sz w:val="24"/>
          <w:szCs w:val="24"/>
        </w:rPr>
      </w:pPr>
    </w:p>
    <w:p w14:paraId="0DEF6D0C" w14:textId="77777777" w:rsidR="00865480" w:rsidRDefault="00000000">
      <w:pPr>
        <w:spacing w:after="0"/>
        <w:rPr>
          <w:rFonts w:ascii="Times New Roman" w:hAnsi="Times New Roman"/>
          <w:sz w:val="24"/>
          <w:szCs w:val="24"/>
        </w:rPr>
      </w:pPr>
      <w:r>
        <w:t>Question: 65</w:t>
      </w:r>
    </w:p>
    <w:p/>
    <w:p w14:paraId="35372EF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has been implemented when a host-based firewall on a legacy Linux system allows connections from only specific internal IP addresses?</w:t>
      </w:r>
    </w:p>
    <w:p w14:paraId="21109544" w14:textId="77777777" w:rsidR="00865480" w:rsidRDefault="00000000">
      <w:pPr>
        <w:spacing w:after="0"/>
        <w:rPr>
          <w:rFonts w:ascii="Times New Roman" w:hAnsi="Times New Roman"/>
          <w:sz w:val="24"/>
          <w:szCs w:val="24"/>
        </w:rPr>
      </w:pPr>
      <w:r>
        <w:t>A. Compensating control</w:t>
      </w:r>
    </w:p>
    <w:p w14:paraId="143B10A5" w14:textId="77777777" w:rsidR="00865480" w:rsidRDefault="00000000">
      <w:pPr>
        <w:spacing w:after="0"/>
        <w:rPr>
          <w:rFonts w:ascii="Times New Roman" w:hAnsi="Times New Roman"/>
          <w:sz w:val="24"/>
          <w:szCs w:val="24"/>
        </w:rPr>
      </w:pPr>
      <w:r>
        <w:t>B. Network segmentation</w:t>
      </w:r>
    </w:p>
    <w:p w14:paraId="38FA5399" w14:textId="77777777" w:rsidR="00865480" w:rsidRDefault="00000000">
      <w:pPr>
        <w:spacing w:after="0"/>
        <w:rPr>
          <w:rFonts w:ascii="Times New Roman" w:hAnsi="Times New Roman"/>
          <w:sz w:val="24"/>
          <w:szCs w:val="24"/>
        </w:rPr>
      </w:pPr>
      <w:r>
        <w:t>C. Transfer of risk</w:t>
      </w:r>
    </w:p>
    <w:p w14:paraId="7665DD42" w14:textId="77777777" w:rsidR="00865480" w:rsidRDefault="00000000">
      <w:pPr>
        <w:spacing w:after="0"/>
        <w:rPr>
          <w:rFonts w:ascii="Times New Roman" w:hAnsi="Times New Roman"/>
          <w:sz w:val="24"/>
          <w:szCs w:val="24"/>
        </w:rPr>
      </w:pPr>
      <w:r>
        <w:t>D. SNMP traps</w:t>
      </w:r>
    </w:p>
    <w:p w14:paraId="3CE63486" w14:textId="77777777" w:rsidR="00865480" w:rsidRDefault="00865480">
      <w:pPr>
        <w:spacing w:after="0"/>
        <w:rPr>
          <w:rFonts w:ascii="Times New Roman" w:hAnsi="Times New Roman"/>
          <w:sz w:val="24"/>
          <w:szCs w:val="24"/>
        </w:rPr>
      </w:pPr>
    </w:p>
    <w:p w14:paraId="6679C2C8"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8326525" w14:textId="77777777" w:rsidR="00865480" w:rsidRDefault="00000000">
      <w:pPr>
        <w:spacing w:after="0"/>
        <w:rPr>
          <w:rFonts w:ascii="Times New Roman" w:hAnsi="Times New Roman"/>
          <w:sz w:val="24"/>
          <w:szCs w:val="24"/>
        </w:rPr>
      </w:pPr>
      <w:r>
        <w:t>Explanation:</w:t>
      </w:r>
    </w:p>
    <w:p w14:paraId="705F2B42" w14:textId="77777777" w:rsidR="00865480" w:rsidRDefault="00000000">
      <w:pPr>
        <w:spacing w:after="0"/>
        <w:rPr>
          <w:rFonts w:ascii="Times New Roman" w:hAnsi="Times New Roman"/>
          <w:sz w:val="24"/>
          <w:szCs w:val="24"/>
        </w:rPr>
      </w:pPr>
      <w:r>
        <w:t>A compensating control is a security measure that is implemented to mitigate the risk of a vulnerability or a weakness that cannot be resolved by the primary control. A compensating control does not prevent or eliminate the vulnerability or weakness, but it can reduce the likelihood or impact of an attack. A host-based firewall on a legacy Linux system that allows connections from only specific internal IP addresses is an example of a compensating control, as it can limit the exposure of the system to potential threats from external or unauthorized sources. A host-based firewall is a software application that monitors and filters the incoming and outgoing network traffic on a single host, based on a set of rules or policies. A legacy Linux system is an older version of the Linux operating system that may not be compatible with the latest security updates or patches, and may have known vulnerabilities or weaknesses that could be exploited by attackers. Reference = Security Controls – SY0-601 CompTIA Security+ : 5.1, Security Controls – CompTIA Security+ SY0-501 – 5.7, CompTIA Security+ Study Guide with over 500 Practice Test Questions: Exam SY0-701, 9th Edition, Chapter 5, page 240. CompTIA Security+ (SY0-701) Certification Exam Objectives, Domain 5.1, page 18.</w:t>
      </w:r>
    </w:p>
    <w:p w14:paraId="0E0B759F" w14:textId="77777777" w:rsidR="00865480" w:rsidRDefault="00865480">
      <w:pPr>
        <w:spacing w:after="0"/>
        <w:rPr>
          <w:rFonts w:ascii="Times New Roman" w:hAnsi="Times New Roman"/>
          <w:sz w:val="24"/>
          <w:szCs w:val="24"/>
        </w:rPr>
      </w:pPr>
    </w:p>
    <w:p w14:paraId="68AC04F0" w14:textId="77777777" w:rsidR="00865480" w:rsidRDefault="00000000">
      <w:pPr>
        <w:spacing w:after="0"/>
        <w:rPr>
          <w:rFonts w:ascii="Times New Roman" w:hAnsi="Times New Roman"/>
          <w:sz w:val="24"/>
          <w:szCs w:val="24"/>
        </w:rPr>
      </w:pPr>
      <w:r>
        <w:t>Question: 66</w:t>
      </w:r>
    </w:p>
    <w:p/>
    <w:p w14:paraId="2A466386" w14:textId="77777777" w:rsidR="00865480" w:rsidRDefault="00000000">
      <w:pPr>
        <w:spacing w:after="0"/>
        <w:rPr>
          <w:rFonts w:ascii="Times New Roman" w:hAnsi="Times New Roman"/>
          <w:sz w:val="24"/>
          <w:szCs w:val="24"/>
        </w:rPr>
      </w:pPr>
      <w:r>
        <w:rPr>
          <w:rFonts w:ascii="Times New Roman" w:hAnsi="Times New Roman"/>
          <w:sz w:val="24"/>
          <w:szCs w:val="24"/>
        </w:rPr>
        <w:t>The management team notices that new accounts that are set up manually do not always have correct access or permissions.</w:t>
      </w:r>
    </w:p>
    <w:p w14:paraId="6964DA9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automation techniques should a systems administrator use to streamline account creation?</w:t>
      </w:r>
    </w:p>
    <w:p w14:paraId="5D2243DE" w14:textId="77777777" w:rsidR="00865480" w:rsidRDefault="00000000">
      <w:pPr>
        <w:spacing w:after="0"/>
        <w:rPr>
          <w:rFonts w:ascii="Times New Roman" w:hAnsi="Times New Roman"/>
          <w:sz w:val="24"/>
          <w:szCs w:val="24"/>
        </w:rPr>
      </w:pPr>
      <w:r>
        <w:t>A. Guard rail script</w:t>
      </w:r>
    </w:p>
    <w:p w14:paraId="06928F44" w14:textId="77777777" w:rsidR="00865480" w:rsidRDefault="00000000">
      <w:pPr>
        <w:spacing w:after="0"/>
        <w:rPr>
          <w:rFonts w:ascii="Times New Roman" w:hAnsi="Times New Roman"/>
          <w:sz w:val="24"/>
          <w:szCs w:val="24"/>
        </w:rPr>
      </w:pPr>
      <w:r>
        <w:t>B. Ticketing workflow</w:t>
      </w:r>
    </w:p>
    <w:p w14:paraId="3F8EE198" w14:textId="77777777" w:rsidR="00865480" w:rsidRDefault="00000000">
      <w:pPr>
        <w:spacing w:after="0"/>
        <w:rPr>
          <w:rFonts w:ascii="Times New Roman" w:hAnsi="Times New Roman"/>
          <w:sz w:val="24"/>
          <w:szCs w:val="24"/>
        </w:rPr>
      </w:pPr>
      <w:r>
        <w:t>C. Escalation script</w:t>
      </w:r>
    </w:p>
    <w:p w14:paraId="67715F68" w14:textId="77777777" w:rsidR="00865480" w:rsidRDefault="00000000">
      <w:pPr>
        <w:spacing w:after="0"/>
        <w:rPr>
          <w:rFonts w:ascii="Times New Roman" w:hAnsi="Times New Roman"/>
          <w:sz w:val="24"/>
          <w:szCs w:val="24"/>
        </w:rPr>
      </w:pPr>
      <w:r>
        <w:t>D. User provisioning script</w:t>
      </w:r>
    </w:p>
    <w:p w14:paraId="0365F4CC" w14:textId="77777777" w:rsidR="00865480" w:rsidRDefault="00865480">
      <w:pPr>
        <w:spacing w:after="0"/>
        <w:rPr>
          <w:rFonts w:ascii="Times New Roman" w:hAnsi="Times New Roman"/>
          <w:sz w:val="24"/>
          <w:szCs w:val="24"/>
        </w:rPr>
      </w:pPr>
    </w:p>
    <w:p w14:paraId="796CEBAE"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29A6D8B" w14:textId="77777777" w:rsidR="00865480" w:rsidRDefault="00000000">
      <w:pPr>
        <w:spacing w:after="0"/>
        <w:rPr>
          <w:rFonts w:ascii="Times New Roman" w:hAnsi="Times New Roman"/>
          <w:sz w:val="24"/>
          <w:szCs w:val="24"/>
        </w:rPr>
      </w:pPr>
      <w:r>
        <w:t>Explanation:</w:t>
      </w:r>
    </w:p>
    <w:p w14:paraId="596946BC" w14:textId="77777777" w:rsidR="00865480" w:rsidRDefault="00000000">
      <w:pPr>
        <w:spacing w:after="0"/>
        <w:rPr>
          <w:rFonts w:ascii="Times New Roman" w:hAnsi="Times New Roman"/>
          <w:sz w:val="24"/>
          <w:szCs w:val="24"/>
        </w:rPr>
      </w:pPr>
      <w:r>
        <w:t>A user provisioning script is an automation technique that uses a predefined set of instructions or commands to create, modify, or delete user accounts and assign appropriate access or permissions. A user provisioning script can help to streamline account creation by reducing manual errors, ensuring consistency and compliance, and saving time and resources12.</w:t>
      </w:r>
    </w:p>
    <w:p w14:paraId="36CB80F3" w14:textId="77777777" w:rsidR="00865480" w:rsidRDefault="00000000">
      <w:pPr>
        <w:spacing w:after="0"/>
        <w:rPr>
          <w:rFonts w:ascii="Times New Roman" w:hAnsi="Times New Roman"/>
          <w:sz w:val="24"/>
          <w:szCs w:val="24"/>
        </w:rPr>
      </w:pPr>
      <w:r>
        <w:t>The other options are not automation techniques that can streamline account creation:</w:t>
      </w:r>
    </w:p>
    <w:p w14:paraId="381EBE46" w14:textId="77777777" w:rsidR="00865480" w:rsidRDefault="00000000">
      <w:pPr>
        <w:spacing w:after="0"/>
        <w:rPr>
          <w:rFonts w:ascii="Times New Roman" w:hAnsi="Times New Roman"/>
          <w:sz w:val="24"/>
          <w:szCs w:val="24"/>
        </w:rPr>
      </w:pPr>
      <w:r>
        <w:t>Guard rail script: This is a script that monitors and enforces the security policies and rules on a system or a network. A guard rail script can help to prevent unauthorized or malicious actions, such as changing security settings, accessing restricted resources, or installing unwanted software3.</w:t>
      </w:r>
    </w:p>
    <w:p w14:paraId="0E764EA9" w14:textId="77777777" w:rsidR="00865480" w:rsidRDefault="00000000">
      <w:pPr>
        <w:spacing w:after="0"/>
        <w:rPr>
          <w:rFonts w:ascii="Times New Roman" w:hAnsi="Times New Roman"/>
          <w:sz w:val="24"/>
          <w:szCs w:val="24"/>
        </w:rPr>
      </w:pPr>
      <w:r>
        <w:t>Ticketing workflow: This is a process that tracks and manages the requests, issues, or incidents that are reported by users or customers. A ticketing workflow can help to improve the communication, collaboration, and resolution of problems, but it does not automate the account creation process4.</w:t>
      </w:r>
    </w:p>
    <w:p w14:paraId="6BB46AF4" w14:textId="77777777" w:rsidR="00865480" w:rsidRDefault="00000000">
      <w:pPr>
        <w:spacing w:after="0"/>
        <w:rPr>
          <w:rFonts w:ascii="Times New Roman" w:hAnsi="Times New Roman"/>
          <w:sz w:val="24"/>
          <w:szCs w:val="24"/>
        </w:rPr>
      </w:pPr>
      <w:r>
        <w:t>Escalation script: This is a script that triggers an alert or a notification when a certain condition or threshold is met or exceeded. An escalation script can help to inform the relevant parties or authorities of a critical situation, such as a security breach, a performance degradation, or a service outage.</w:t>
      </w:r>
    </w:p>
    <w:p w14:paraId="03781060" w14:textId="77777777" w:rsidR="00865480" w:rsidRDefault="00000000">
      <w:pPr>
        <w:spacing w:after="0"/>
        <w:rPr>
          <w:rFonts w:ascii="Times New Roman" w:hAnsi="Times New Roman"/>
          <w:sz w:val="24"/>
          <w:szCs w:val="24"/>
        </w:rPr>
      </w:pPr>
      <w:r>
        <w:t>Reference = 1: CompTIA Security+ SY0-701 Certification Study Guide, page 1022: User Provisioning – CompTIA Security+ SY0-701 – 5.1, video by Professor Messer3: CompTIA Security+ SY0-701 Certification Study Guide, page 1034: CompTIA Security+ SY0-701 Certification Study Guide, page 104. : CompTIA Security+ SY0-701 Certification Study Guide, page 105.</w:t>
      </w:r>
    </w:p>
    <w:p w14:paraId="3018DE8F" w14:textId="77777777" w:rsidR="00865480" w:rsidRDefault="00865480">
      <w:pPr>
        <w:spacing w:after="0"/>
        <w:rPr>
          <w:rFonts w:ascii="Times New Roman" w:hAnsi="Times New Roman"/>
          <w:sz w:val="24"/>
          <w:szCs w:val="24"/>
        </w:rPr>
      </w:pPr>
    </w:p>
    <w:p w14:paraId="451EE9D1" w14:textId="77777777" w:rsidR="00865480" w:rsidRDefault="00865480">
      <w:pPr>
        <w:spacing w:after="0"/>
        <w:rPr>
          <w:rFonts w:ascii="Times New Roman" w:hAnsi="Times New Roman"/>
          <w:sz w:val="24"/>
          <w:szCs w:val="24"/>
        </w:rPr>
      </w:pPr>
    </w:p>
    <w:p w14:paraId="4DFCD6E9" w14:textId="77777777" w:rsidR="00865480" w:rsidRDefault="00000000">
      <w:pPr>
        <w:spacing w:after="0"/>
        <w:rPr>
          <w:rFonts w:ascii="Times New Roman" w:hAnsi="Times New Roman"/>
          <w:sz w:val="24"/>
          <w:szCs w:val="24"/>
        </w:rPr>
      </w:pPr>
      <w:r>
        <w:t>Question: 67</w:t>
      </w:r>
    </w:p>
    <w:p/>
    <w:p w14:paraId="77CD7644"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is looking for a low-cost application-hosting solution that is cloud-based. Which of the following meets these requirements?</w:t>
      </w:r>
    </w:p>
    <w:p w14:paraId="203F15CD" w14:textId="77777777" w:rsidR="00865480" w:rsidRDefault="00000000">
      <w:pPr>
        <w:spacing w:after="0"/>
        <w:rPr>
          <w:rFonts w:ascii="Times New Roman" w:hAnsi="Times New Roman"/>
          <w:sz w:val="24"/>
          <w:szCs w:val="24"/>
        </w:rPr>
      </w:pPr>
      <w:r>
        <w:t>A. Serverless framework</w:t>
      </w:r>
    </w:p>
    <w:p w14:paraId="2F342022" w14:textId="77777777" w:rsidR="00865480" w:rsidRDefault="00000000">
      <w:pPr>
        <w:spacing w:after="0"/>
        <w:rPr>
          <w:rFonts w:ascii="Times New Roman" w:hAnsi="Times New Roman"/>
          <w:sz w:val="24"/>
          <w:szCs w:val="24"/>
        </w:rPr>
      </w:pPr>
      <w:r>
        <w:t>B. Type 1 hvpervisor</w:t>
      </w:r>
    </w:p>
    <w:p w14:paraId="7DC176D7" w14:textId="77777777" w:rsidR="00865480" w:rsidRDefault="00000000">
      <w:pPr>
        <w:spacing w:after="0"/>
        <w:rPr>
          <w:rFonts w:ascii="Times New Roman" w:hAnsi="Times New Roman"/>
          <w:sz w:val="24"/>
          <w:szCs w:val="24"/>
        </w:rPr>
      </w:pPr>
      <w:r>
        <w:t>C. SD-WAN</w:t>
      </w:r>
    </w:p>
    <w:p w14:paraId="01F902AE" w14:textId="77777777" w:rsidR="00865480" w:rsidRDefault="00000000">
      <w:pPr>
        <w:spacing w:after="0"/>
        <w:rPr>
          <w:rFonts w:ascii="Times New Roman" w:hAnsi="Times New Roman"/>
          <w:sz w:val="24"/>
          <w:szCs w:val="24"/>
        </w:rPr>
      </w:pPr>
      <w:r>
        <w:t>D. SDN</w:t>
      </w:r>
    </w:p>
    <w:p w14:paraId="48E88854" w14:textId="77777777" w:rsidR="00865480" w:rsidRDefault="00865480">
      <w:pPr>
        <w:spacing w:after="0"/>
        <w:rPr>
          <w:rFonts w:ascii="Times New Roman" w:hAnsi="Times New Roman"/>
          <w:sz w:val="24"/>
          <w:szCs w:val="24"/>
        </w:rPr>
      </w:pPr>
    </w:p>
    <w:p w14:paraId="1BC2E46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EC1CEEA" w14:textId="77777777" w:rsidR="00865480" w:rsidRDefault="00000000">
      <w:pPr>
        <w:spacing w:after="0"/>
        <w:rPr>
          <w:rFonts w:ascii="Times New Roman" w:hAnsi="Times New Roman"/>
          <w:sz w:val="24"/>
          <w:szCs w:val="24"/>
        </w:rPr>
      </w:pPr>
      <w:r>
        <w:t>Explanation:</w:t>
      </w:r>
    </w:p>
    <w:p w14:paraId="0C2BAC05" w14:textId="77777777" w:rsidR="00865480" w:rsidRDefault="00000000">
      <w:pPr>
        <w:spacing w:after="0"/>
        <w:rPr>
          <w:rFonts w:ascii="Times New Roman" w:hAnsi="Times New Roman"/>
          <w:sz w:val="24"/>
          <w:szCs w:val="24"/>
        </w:rPr>
      </w:pPr>
      <w:r>
        <w:t>A serverless framework is a cloud-based application-hosting solution that meets the requirements of low-cost and cloud-based. A serverless framework is a type of cloud computing service that allows developers to run applications without managing or provisioning any servers. The cloud provider handles the server-side infrastructure, such as scaling, load balancing, security, and maintenance, and charges the developer only for the resources consumed by the application. A serverless framework enables developers to focus on the application logic and functionality, and reduces the operational costs and complexity of hosting applications. Some examples of serverless frameworks are AWS Lambda, Azure Functions, and Google Cloud Functions.</w:t>
      </w:r>
    </w:p>
    <w:p w14:paraId="0272FA76" w14:textId="77777777" w:rsidR="00865480" w:rsidRDefault="00000000">
      <w:pPr>
        <w:spacing w:after="0"/>
        <w:rPr>
          <w:rFonts w:ascii="Times New Roman" w:hAnsi="Times New Roman"/>
          <w:sz w:val="24"/>
          <w:szCs w:val="24"/>
        </w:rPr>
      </w:pPr>
      <w:r>
        <w:t>A type 1 hypervisor, SD-WAN, and SDN are not cloud-based application-hosting solutions that meet the requirements of low-cost and cloud-based. A type 1 hypervisor is a software layer that runs directly on the hardware and creates multiple virtual machines that can run different operating systems and applications. A type 1 hypervisor is not a cloud-based service, but a virtualization technology that can be used to create private or hybrid clouds. A type 1 hypervisor also requires the developer to manage and provision the servers and the virtual machines, which can increase the operational costs and complexity of hosting applications. Some examples of type 1 hypervisors are VMware ESXi, Microsoft Hyper-V, and Citrix XenServer.</w:t>
      </w:r>
    </w:p>
    <w:p w14:paraId="0FFF2EA7" w14:textId="77777777" w:rsidR="00865480" w:rsidRDefault="00000000">
      <w:pPr>
        <w:spacing w:after="0"/>
        <w:rPr>
          <w:rFonts w:ascii="Times New Roman" w:hAnsi="Times New Roman"/>
          <w:sz w:val="24"/>
          <w:szCs w:val="24"/>
        </w:rPr>
      </w:pPr>
      <w:r>
        <w:t>SD-WAN (Software-Defined Wide Area Network) is a network architecture that uses software to dynamically route traffic across multiple WAN connections, such as broadband, LTE, or MPLS. SD-WAN is not a cloud-based service, but a network optimization technology that can improve the performance, reliability, and security of WAN connections. SD-WAN can be used to connect remote sites or users to cloud-based applications, but it does not host the applications itself. Some examples of SD-WAN vendors are Cisco, VMware, and Fortinet.</w:t>
      </w:r>
    </w:p>
    <w:p w14:paraId="4BAD6F79" w14:textId="77777777" w:rsidR="00865480" w:rsidRDefault="00000000">
      <w:pPr>
        <w:spacing w:after="0"/>
        <w:rPr>
          <w:rFonts w:ascii="Times New Roman" w:hAnsi="Times New Roman"/>
          <w:sz w:val="24"/>
          <w:szCs w:val="24"/>
        </w:rPr>
      </w:pPr>
      <w:r>
        <w:t>SDN (Software-Defined Networking) is a network architecture that decouples the control plane from the data plane, and uses a centralized controller to programmatically manage and configure the network devices and traffic flows. SDN is not a cloud-based service, but a network automation technology that can enhance the scalability, flexibility, and efficiency of the network. SDN can be used to create virtual networks or network functions that can support cloud-based applications, but it does not host the applications itself. Some examples of SDN vendors are OpenFlow, OpenDaylight, and OpenStack.</w:t>
      </w:r>
    </w:p>
    <w:p w14:paraId="579A4547" w14:textId="77777777" w:rsidR="00865480" w:rsidRDefault="00000000">
      <w:pPr>
        <w:spacing w:after="0"/>
        <w:rPr>
          <w:rFonts w:ascii="Times New Roman" w:hAnsi="Times New Roman"/>
          <w:sz w:val="24"/>
          <w:szCs w:val="24"/>
        </w:rPr>
      </w:pPr>
      <w:r>
        <w:t>Reference = CompTIA Security+ SY0-701 Certification Study Guide, page 264-265; Professor Messer’s CompTIA SY0-701 Security+ Training Course, video 3.1 - Cloud and Virtualization, 7:40 - 10:00; [Serverless Framework]; [Type 1 Hypervisor]; [SD-WAN]; [SDN].</w:t>
      </w:r>
    </w:p>
    <w:p w14:paraId="5460AA34" w14:textId="77777777" w:rsidR="00865480" w:rsidRDefault="00865480">
      <w:pPr>
        <w:spacing w:after="0"/>
        <w:rPr>
          <w:rFonts w:ascii="Times New Roman" w:hAnsi="Times New Roman"/>
          <w:sz w:val="24"/>
          <w:szCs w:val="24"/>
        </w:rPr>
      </w:pPr>
    </w:p>
    <w:p w14:paraId="1B6E7EEF" w14:textId="77777777" w:rsidR="00865480" w:rsidRDefault="00865480">
      <w:pPr>
        <w:spacing w:after="0"/>
        <w:rPr>
          <w:rFonts w:ascii="Times New Roman" w:hAnsi="Times New Roman"/>
          <w:sz w:val="24"/>
          <w:szCs w:val="24"/>
        </w:rPr>
      </w:pPr>
    </w:p>
    <w:p w14:paraId="79085BD4" w14:textId="77777777" w:rsidR="00865480" w:rsidRDefault="00000000">
      <w:pPr>
        <w:spacing w:after="0"/>
        <w:rPr>
          <w:rFonts w:ascii="Times New Roman" w:hAnsi="Times New Roman"/>
          <w:sz w:val="24"/>
          <w:szCs w:val="24"/>
        </w:rPr>
      </w:pPr>
      <w:r>
        <w:t>Question: 68</w:t>
      </w:r>
    </w:p>
    <w:p/>
    <w:p w14:paraId="50B7DF62" w14:textId="77777777" w:rsidR="00865480" w:rsidRDefault="00000000">
      <w:pPr>
        <w:spacing w:after="0"/>
        <w:rPr>
          <w:rFonts w:ascii="Times New Roman" w:hAnsi="Times New Roman"/>
          <w:sz w:val="24"/>
          <w:szCs w:val="24"/>
        </w:rPr>
      </w:pPr>
      <w:r>
        <w:rPr>
          <w:rFonts w:ascii="Times New Roman" w:hAnsi="Times New Roman"/>
          <w:sz w:val="24"/>
          <w:szCs w:val="24"/>
        </w:rPr>
        <w:t>A security operations center determines that the malicious activity detected on a server is normal. Which of the following activities describes the act of ignoring detected activity in the future?</w:t>
      </w:r>
    </w:p>
    <w:p w14:paraId="390186BF" w14:textId="77777777" w:rsidR="00865480" w:rsidRDefault="00000000">
      <w:pPr>
        <w:spacing w:after="0"/>
        <w:rPr>
          <w:rFonts w:ascii="Times New Roman" w:hAnsi="Times New Roman"/>
          <w:sz w:val="24"/>
          <w:szCs w:val="24"/>
        </w:rPr>
      </w:pPr>
      <w:r>
        <w:t>A. Tuning</w:t>
      </w:r>
    </w:p>
    <w:p w14:paraId="0A9B268E" w14:textId="77777777" w:rsidR="00865480" w:rsidRDefault="00000000">
      <w:pPr>
        <w:spacing w:after="0"/>
        <w:rPr>
          <w:rFonts w:ascii="Times New Roman" w:hAnsi="Times New Roman"/>
          <w:sz w:val="24"/>
          <w:szCs w:val="24"/>
        </w:rPr>
      </w:pPr>
      <w:r>
        <w:t>B. Aggregating</w:t>
      </w:r>
    </w:p>
    <w:p w14:paraId="7D22CEE7" w14:textId="77777777" w:rsidR="00865480" w:rsidRDefault="00000000">
      <w:pPr>
        <w:spacing w:after="0"/>
        <w:rPr>
          <w:rFonts w:ascii="Times New Roman" w:hAnsi="Times New Roman"/>
          <w:sz w:val="24"/>
          <w:szCs w:val="24"/>
        </w:rPr>
      </w:pPr>
      <w:r>
        <w:t>C. Quarantining</w:t>
      </w:r>
    </w:p>
    <w:p w14:paraId="3B687266" w14:textId="77777777" w:rsidR="00865480" w:rsidRDefault="00000000">
      <w:pPr>
        <w:spacing w:after="0"/>
        <w:rPr>
          <w:rFonts w:ascii="Times New Roman" w:hAnsi="Times New Roman"/>
          <w:sz w:val="24"/>
          <w:szCs w:val="24"/>
        </w:rPr>
      </w:pPr>
      <w:r>
        <w:t>D. Archiving</w:t>
      </w:r>
    </w:p>
    <w:p w14:paraId="30F97DE9" w14:textId="77777777" w:rsidR="00865480" w:rsidRDefault="00865480">
      <w:pPr>
        <w:spacing w:after="0"/>
        <w:rPr>
          <w:rFonts w:ascii="Times New Roman" w:hAnsi="Times New Roman"/>
          <w:sz w:val="24"/>
          <w:szCs w:val="24"/>
        </w:rPr>
      </w:pPr>
    </w:p>
    <w:p w14:paraId="6E6018B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7A1838A" w14:textId="77777777" w:rsidR="00865480" w:rsidRDefault="00000000">
      <w:pPr>
        <w:spacing w:after="0"/>
        <w:rPr>
          <w:rFonts w:ascii="Times New Roman" w:hAnsi="Times New Roman"/>
          <w:sz w:val="24"/>
          <w:szCs w:val="24"/>
        </w:rPr>
      </w:pPr>
      <w:r>
        <w:t>Explanation:</w:t>
      </w:r>
    </w:p>
    <w:p w14:paraId="0A403B99" w14:textId="77777777" w:rsidR="00865480" w:rsidRDefault="00000000">
      <w:pPr>
        <w:spacing w:after="0"/>
        <w:rPr>
          <w:rFonts w:ascii="Times New Roman" w:hAnsi="Times New Roman"/>
          <w:sz w:val="24"/>
          <w:szCs w:val="24"/>
        </w:rPr>
      </w:pPr>
      <w:r>
        <w:t>Tuning is the activity of adjusting the configuration or parameters of a security tool or system to optimize its performance and reduce false positives or false negatives. Tuning can help to filter out the normal or benign activity that is detected by the security tool or system, and focus on the malicious or anomalous activity that requires further investigation or response. Tuning can also help to improve the efficiency and effectiveness of the security operations center by reducing the workload and alert fatigue of the analysts. Tuning is different from aggregating, which is the activity of collecting and combining data from multiple sources or sensors to provide a comprehensive view of the security posture. Tuning is also different from quarantining, which is the activity of isolating a potentially infected or compromised device or system from the rest of the network to prevent further damage or spread. Tuning is also different from archiving, which is the activity of storing and preserving historical data or records for future reference or compliance. The act of ignoring detected activity in the future that is deemed normal by the security operations center is an example of tuning, as it involves modifying the settings or rules of the security tool or system to exclude the activity from the detection scope. Therefore, this is the best answer among the given options. Reference = Security Alerting and Monitoring Concepts and Tools – CompTIA Security+ SY0-701: 4.3, video at 7:00; CompTIA Security+ SY0-701 Certification Study Guide, page 191.</w:t>
      </w:r>
    </w:p>
    <w:p w14:paraId="5D3B16CD" w14:textId="77777777" w:rsidR="00865480" w:rsidRDefault="00865480">
      <w:pPr>
        <w:spacing w:after="0"/>
        <w:rPr>
          <w:rFonts w:ascii="Times New Roman" w:hAnsi="Times New Roman"/>
          <w:sz w:val="24"/>
          <w:szCs w:val="24"/>
        </w:rPr>
      </w:pPr>
    </w:p>
    <w:p w14:paraId="3EE6957B" w14:textId="77777777" w:rsidR="00865480" w:rsidRDefault="00000000">
      <w:pPr>
        <w:spacing w:after="0"/>
        <w:rPr>
          <w:rFonts w:ascii="Times New Roman" w:hAnsi="Times New Roman"/>
          <w:sz w:val="24"/>
          <w:szCs w:val="24"/>
        </w:rPr>
      </w:pPr>
      <w:r>
        <w:t>Question: 69</w:t>
      </w:r>
    </w:p>
    <w:p/>
    <w:p w14:paraId="2F0175D0" w14:textId="77777777" w:rsidR="00865480" w:rsidRDefault="00000000">
      <w:pPr>
        <w:spacing w:after="0"/>
        <w:rPr>
          <w:rFonts w:ascii="Times New Roman" w:hAnsi="Times New Roman"/>
          <w:sz w:val="24"/>
          <w:szCs w:val="24"/>
        </w:rPr>
      </w:pPr>
      <w:r>
        <w:rPr>
          <w:rFonts w:ascii="Times New Roman" w:hAnsi="Times New Roman"/>
          <w:sz w:val="24"/>
          <w:szCs w:val="24"/>
        </w:rPr>
        <w:t>A security analyst reviews domain activity logs and notices the following:</w:t>
      </w:r>
    </w:p>
    <w:p w14:paraId="66117624" w14:textId="77777777" w:rsidR="00865480" w:rsidRDefault="00865480">
      <w:pPr>
        <w:spacing w:after="0"/>
        <w:rPr>
          <w:rFonts w:ascii="Times New Roman" w:hAnsi="Times New Roman"/>
          <w:sz w:val="24"/>
          <w:szCs w:val="24"/>
        </w:rPr>
      </w:pPr>
    </w:p>
    <w:p w14:paraId="46EE2B27" w14:textId="77777777" w:rsidR="00865480" w:rsidRDefault="00000000">
      <w:pPr>
        <w:spacing w:after="0"/>
      </w:pPr>
      <w:r>
        <w:rPr>
          <w:rFonts w:ascii="Times New Roman" w:hAnsi="Times New Roman"/>
          <w:noProof/>
          <w:sz w:val="24"/>
          <w:szCs w:val="24"/>
        </w:rPr>
        <w:drawing>
          <wp:inline distT="0" distB="0" distL="0" distR="0" wp14:anchorId="38A7F694" wp14:editId="1EAB6036">
            <wp:extent cx="6400800" cy="794887"/>
            <wp:effectExtent l="0" t="0" r="0" b="5213"/>
            <wp:docPr id="436605179"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00800" cy="794887"/>
                    </a:xfrm>
                    <a:prstGeom prst="rect">
                      <a:avLst/>
                    </a:prstGeom>
                    <a:noFill/>
                    <a:ln>
                      <a:noFill/>
                      <a:prstDash/>
                    </a:ln>
                  </pic:spPr>
                </pic:pic>
              </a:graphicData>
            </a:graphic>
          </wp:inline>
        </w:drawing>
      </w:r>
    </w:p>
    <w:p w14:paraId="39FA5C79" w14:textId="77777777" w:rsidR="00865480" w:rsidRDefault="00865480">
      <w:pPr>
        <w:spacing w:after="0"/>
        <w:rPr>
          <w:rFonts w:ascii="Times New Roman" w:hAnsi="Times New Roman"/>
          <w:sz w:val="24"/>
          <w:szCs w:val="24"/>
        </w:rPr>
      </w:pPr>
    </w:p>
    <w:p w14:paraId="54BA579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best explanation for what the security analyst has discovered?</w:t>
      </w:r>
    </w:p>
    <w:p w14:paraId="0BBFEAB8" w14:textId="77777777" w:rsidR="00865480" w:rsidRDefault="00000000">
      <w:pPr>
        <w:spacing w:after="0"/>
        <w:rPr>
          <w:rFonts w:ascii="Times New Roman" w:hAnsi="Times New Roman"/>
          <w:sz w:val="24"/>
          <w:szCs w:val="24"/>
        </w:rPr>
      </w:pPr>
      <w:r>
        <w:t>A. The user jsmith's account has been locked out.</w:t>
      </w:r>
    </w:p>
    <w:p w14:paraId="5C9C4FA9" w14:textId="77777777" w:rsidR="00865480" w:rsidRDefault="00000000">
      <w:pPr>
        <w:spacing w:after="0"/>
        <w:rPr>
          <w:rFonts w:ascii="Times New Roman" w:hAnsi="Times New Roman"/>
          <w:sz w:val="24"/>
          <w:szCs w:val="24"/>
        </w:rPr>
      </w:pPr>
      <w:r>
        <w:t>B. A keylogger is installed on [smith's workstation</w:t>
      </w:r>
    </w:p>
    <w:p w14:paraId="73A8F6C9" w14:textId="77777777" w:rsidR="00865480" w:rsidRDefault="00000000">
      <w:pPr>
        <w:spacing w:after="0"/>
        <w:rPr>
          <w:rFonts w:ascii="Times New Roman" w:hAnsi="Times New Roman"/>
          <w:sz w:val="24"/>
          <w:szCs w:val="24"/>
        </w:rPr>
      </w:pPr>
      <w:r>
        <w:t>C. An attacker is attempting to brute force ismith's account.</w:t>
      </w:r>
    </w:p>
    <w:p w14:paraId="3410688B" w14:textId="77777777" w:rsidR="00865480" w:rsidRDefault="00000000">
      <w:pPr>
        <w:spacing w:after="0"/>
        <w:rPr>
          <w:rFonts w:ascii="Times New Roman" w:hAnsi="Times New Roman"/>
          <w:sz w:val="24"/>
          <w:szCs w:val="24"/>
        </w:rPr>
      </w:pPr>
      <w:r>
        <w:t>D. Ransomware has been deployed in the domain.</w:t>
      </w:r>
    </w:p>
    <w:p w14:paraId="74876925" w14:textId="77777777" w:rsidR="00865480" w:rsidRDefault="00865480">
      <w:pPr>
        <w:spacing w:after="0"/>
        <w:rPr>
          <w:rFonts w:ascii="Times New Roman" w:hAnsi="Times New Roman"/>
          <w:sz w:val="24"/>
          <w:szCs w:val="24"/>
        </w:rPr>
      </w:pPr>
    </w:p>
    <w:p w14:paraId="09D9A9AE"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E4F27C9" w14:textId="77777777" w:rsidR="00865480" w:rsidRDefault="00000000">
      <w:pPr>
        <w:spacing w:after="0"/>
        <w:rPr>
          <w:rFonts w:ascii="Times New Roman" w:hAnsi="Times New Roman"/>
          <w:sz w:val="24"/>
          <w:szCs w:val="24"/>
        </w:rPr>
      </w:pPr>
      <w:r>
        <w:t>Explanation:</w:t>
      </w:r>
    </w:p>
    <w:p w14:paraId="3DB65756" w14:textId="77777777" w:rsidR="00865480" w:rsidRDefault="00000000">
      <w:pPr>
        <w:spacing w:after="0"/>
        <w:rPr>
          <w:rFonts w:ascii="Times New Roman" w:hAnsi="Times New Roman"/>
          <w:sz w:val="24"/>
          <w:szCs w:val="24"/>
        </w:rPr>
      </w:pPr>
      <w:r>
        <w:t>Brute force is a type of attack that tries to guess the password or other credentials of a user account by using a large number of possible combinations. An attacker can use automated tools or scripts to perform a brute force attack and gain unauthorized access to the account. The domain activity logs show that the user ismith has failed to log in 10 times in a row within a short period of time, which is a strong indicator of a brute force attack. The logs also show that the source IP address of the failed logins is different from the usual IP address of ismith, which suggests that the attacker is using a different device or location to launch the attack. The security analyst should take immediate action to block the attacker’s IP address, reset ismith’s password, and notify ismith of the incident. Reference = CompTIA Security+ Study Guide with over 500 Practice Test Questions: Exam SY0-701, 9th Edition, Chapter 1, page 14. CompTIA Security+ (SY0-701) Certification Exam Objectives, Domain 1.1, page 2. Threat Actors and Attributes – SY0-601 CompTIA Security+ : 1.1</w:t>
      </w:r>
    </w:p>
    <w:p w14:paraId="174147E6" w14:textId="77777777" w:rsidR="00865480" w:rsidRDefault="00865480">
      <w:pPr>
        <w:spacing w:after="0"/>
        <w:rPr>
          <w:rFonts w:ascii="Times New Roman" w:hAnsi="Times New Roman"/>
          <w:sz w:val="24"/>
          <w:szCs w:val="24"/>
        </w:rPr>
      </w:pPr>
    </w:p>
    <w:p w14:paraId="3E700B3C" w14:textId="77777777" w:rsidR="00865480" w:rsidRDefault="00000000">
      <w:pPr>
        <w:spacing w:after="0"/>
        <w:rPr>
          <w:rFonts w:ascii="Times New Roman" w:hAnsi="Times New Roman"/>
          <w:sz w:val="24"/>
          <w:szCs w:val="24"/>
        </w:rPr>
      </w:pPr>
      <w:r>
        <w:t>Question: 70</w:t>
      </w:r>
    </w:p>
    <w:p/>
    <w:p w14:paraId="6B6BDDFA" w14:textId="77777777" w:rsidR="00865480" w:rsidRDefault="00000000">
      <w:pPr>
        <w:spacing w:after="0"/>
        <w:rPr>
          <w:rFonts w:ascii="Times New Roman" w:hAnsi="Times New Roman"/>
          <w:sz w:val="24"/>
          <w:szCs w:val="24"/>
        </w:rPr>
      </w:pPr>
      <w:r>
        <w:rPr>
          <w:rFonts w:ascii="Times New Roman" w:hAnsi="Times New Roman"/>
          <w:sz w:val="24"/>
          <w:szCs w:val="24"/>
        </w:rPr>
        <w:t>A company is concerned about weather events causing damage to the server room and downtime. Which of the following should the company consider?</w:t>
      </w:r>
    </w:p>
    <w:p w14:paraId="242FB037" w14:textId="77777777" w:rsidR="00865480" w:rsidRDefault="00000000">
      <w:pPr>
        <w:spacing w:after="0"/>
        <w:rPr>
          <w:rFonts w:ascii="Times New Roman" w:hAnsi="Times New Roman"/>
          <w:sz w:val="24"/>
          <w:szCs w:val="24"/>
        </w:rPr>
      </w:pPr>
      <w:r>
        <w:t>A. Clustering servers</w:t>
      </w:r>
    </w:p>
    <w:p w14:paraId="5487F323" w14:textId="77777777" w:rsidR="00865480" w:rsidRDefault="00000000">
      <w:pPr>
        <w:spacing w:after="0"/>
        <w:rPr>
          <w:rFonts w:ascii="Times New Roman" w:hAnsi="Times New Roman"/>
          <w:sz w:val="24"/>
          <w:szCs w:val="24"/>
        </w:rPr>
      </w:pPr>
      <w:r>
        <w:t>B. Geographic dispersion</w:t>
      </w:r>
    </w:p>
    <w:p w14:paraId="7E8778A7" w14:textId="77777777" w:rsidR="00865480" w:rsidRDefault="00000000">
      <w:pPr>
        <w:spacing w:after="0"/>
        <w:rPr>
          <w:rFonts w:ascii="Times New Roman" w:hAnsi="Times New Roman"/>
          <w:sz w:val="24"/>
          <w:szCs w:val="24"/>
        </w:rPr>
      </w:pPr>
      <w:r>
        <w:t>C. Load balancers</w:t>
      </w:r>
    </w:p>
    <w:p w14:paraId="2E2C90EF" w14:textId="77777777" w:rsidR="00865480" w:rsidRDefault="00000000">
      <w:pPr>
        <w:spacing w:after="0"/>
        <w:rPr>
          <w:rFonts w:ascii="Times New Roman" w:hAnsi="Times New Roman"/>
          <w:sz w:val="24"/>
          <w:szCs w:val="24"/>
        </w:rPr>
      </w:pPr>
      <w:r>
        <w:t>D. Off-site backups</w:t>
      </w:r>
    </w:p>
    <w:p w14:paraId="7EC0FACF" w14:textId="77777777" w:rsidR="00865480" w:rsidRDefault="00865480">
      <w:pPr>
        <w:spacing w:after="0"/>
        <w:rPr>
          <w:rFonts w:ascii="Times New Roman" w:hAnsi="Times New Roman"/>
          <w:sz w:val="24"/>
          <w:szCs w:val="24"/>
        </w:rPr>
      </w:pPr>
    </w:p>
    <w:p w14:paraId="4C62DD2C"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7CBB223" w14:textId="77777777" w:rsidR="00865480" w:rsidRDefault="00000000">
      <w:pPr>
        <w:spacing w:after="0"/>
        <w:rPr>
          <w:rFonts w:ascii="Times New Roman" w:hAnsi="Times New Roman"/>
          <w:sz w:val="24"/>
          <w:szCs w:val="24"/>
        </w:rPr>
      </w:pPr>
      <w:r>
        <w:t>Explanation:</w:t>
      </w:r>
    </w:p>
    <w:p w14:paraId="2C7D9154" w14:textId="77777777" w:rsidR="00865480" w:rsidRDefault="00000000">
      <w:pPr>
        <w:spacing w:after="0"/>
        <w:rPr>
          <w:rFonts w:ascii="Times New Roman" w:hAnsi="Times New Roman"/>
          <w:sz w:val="24"/>
          <w:szCs w:val="24"/>
        </w:rPr>
      </w:pPr>
      <w:r>
        <w:t>Geographic dispersion is a strategy that involves distributing the servers or data centers across different geographic locations. Geographic dispersion can help the company to mitigate the risk of weather events causing damage to the server room and downtime, as well as improve the availability, performance, and resilience of the network. Geographic dispersion can also enhance the disaster recovery and business continuity capabilities of the company, as it can provide backup and failover options in case of a regional outage or disruption12.</w:t>
      </w:r>
    </w:p>
    <w:p w14:paraId="683D0839" w14:textId="77777777" w:rsidR="00865480" w:rsidRDefault="00000000">
      <w:pPr>
        <w:spacing w:after="0"/>
        <w:rPr>
          <w:rFonts w:ascii="Times New Roman" w:hAnsi="Times New Roman"/>
          <w:sz w:val="24"/>
          <w:szCs w:val="24"/>
        </w:rPr>
      </w:pPr>
      <w:r>
        <w:t>The other options are not the best ways to address the company’s concern:</w:t>
      </w:r>
    </w:p>
    <w:p w14:paraId="08716234" w14:textId="77777777" w:rsidR="00865480" w:rsidRDefault="00000000">
      <w:pPr>
        <w:spacing w:after="0"/>
        <w:rPr>
          <w:rFonts w:ascii="Times New Roman" w:hAnsi="Times New Roman"/>
          <w:sz w:val="24"/>
          <w:szCs w:val="24"/>
        </w:rPr>
      </w:pPr>
      <w:r>
        <w:t>Clustering servers: This is a technique that involves grouping multiple servers together to act as a single system. Clustering servers can help to improve the performance, scalability, and fault tolerance of the network, but it does not protect the servers from physical damage or downtime caused by weather events, especially if the servers are located in the same room or building3.</w:t>
      </w:r>
    </w:p>
    <w:p w14:paraId="00D12329" w14:textId="77777777" w:rsidR="00865480" w:rsidRDefault="00000000">
      <w:pPr>
        <w:spacing w:after="0"/>
        <w:rPr>
          <w:rFonts w:ascii="Times New Roman" w:hAnsi="Times New Roman"/>
          <w:sz w:val="24"/>
          <w:szCs w:val="24"/>
        </w:rPr>
      </w:pPr>
      <w:r>
        <w:t>Load balancers: These are devices or software that distribute the network traffic or workload among multiple servers or resources. Load balancers can help to optimize the utilization, efficiency, and reliability of the network, but they do not prevent the servers from being damaged or disrupted by weather events, especially if the servers are located in the same room or building4.</w:t>
      </w:r>
    </w:p>
    <w:p w14:paraId="723E8D32" w14:textId="77777777" w:rsidR="00865480" w:rsidRDefault="00000000">
      <w:pPr>
        <w:spacing w:after="0"/>
        <w:rPr>
          <w:rFonts w:ascii="Times New Roman" w:hAnsi="Times New Roman"/>
          <w:sz w:val="24"/>
          <w:szCs w:val="24"/>
        </w:rPr>
      </w:pPr>
      <w:r>
        <w:t>Off-site backups: These are copies of data or files that are stored in a different location than the original source. Off-site backups can help to protect the data from being lost or corrupted by weather events, but they do not prevent the servers from being damaged or disrupted by weather events, nor do they ensure the availability or continuity of the network services.</w:t>
      </w:r>
    </w:p>
    <w:p w14:paraId="64BBA4EF" w14:textId="77777777" w:rsidR="00865480" w:rsidRDefault="00000000">
      <w:pPr>
        <w:spacing w:after="0"/>
        <w:rPr>
          <w:rFonts w:ascii="Times New Roman" w:hAnsi="Times New Roman"/>
          <w:sz w:val="24"/>
          <w:szCs w:val="24"/>
        </w:rPr>
      </w:pPr>
      <w:r>
        <w:t>Reference = 1: CompTIA Security+ SY0-701 Certification Study Guide, page 972: High Availability – CompTIA Security+ SY0-701 – 3.4, video by Professor Messer3: CompTIA Security+ SY0-701 Certification Study Guide, page 984: CompTIA Security+ SY0-701 Certification Study Guide, page 99. : CompTIA Security+ SY0-701 Certification Study Guide, page 100.</w:t>
      </w:r>
    </w:p>
    <w:p w14:paraId="0DB34E40" w14:textId="77777777" w:rsidR="00865480" w:rsidRDefault="00865480">
      <w:pPr>
        <w:spacing w:after="0"/>
        <w:rPr>
          <w:rFonts w:ascii="Times New Roman" w:hAnsi="Times New Roman"/>
          <w:sz w:val="24"/>
          <w:szCs w:val="24"/>
        </w:rPr>
      </w:pPr>
    </w:p>
    <w:p w14:paraId="32CDB688" w14:textId="77777777" w:rsidR="00865480" w:rsidRDefault="00865480">
      <w:pPr>
        <w:spacing w:after="0"/>
        <w:rPr>
          <w:rFonts w:ascii="Times New Roman" w:hAnsi="Times New Roman"/>
          <w:sz w:val="24"/>
          <w:szCs w:val="24"/>
        </w:rPr>
      </w:pPr>
    </w:p>
    <w:p w14:paraId="18E04B9C" w14:textId="77777777" w:rsidR="00865480" w:rsidRDefault="00000000">
      <w:pPr>
        <w:spacing w:after="0"/>
        <w:rPr>
          <w:rFonts w:ascii="Times New Roman" w:hAnsi="Times New Roman"/>
          <w:sz w:val="24"/>
          <w:szCs w:val="24"/>
        </w:rPr>
      </w:pPr>
      <w:r>
        <w:t>Question: 71</w:t>
      </w:r>
    </w:p>
    <w:p/>
    <w:p w14:paraId="6FC16F1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primary security concern for a company setting up a BYOD program?</w:t>
      </w:r>
    </w:p>
    <w:p w14:paraId="6ACFDA3C" w14:textId="77777777" w:rsidR="00865480" w:rsidRDefault="00000000">
      <w:pPr>
        <w:spacing w:after="0"/>
        <w:rPr>
          <w:rFonts w:ascii="Times New Roman" w:hAnsi="Times New Roman"/>
          <w:sz w:val="24"/>
          <w:szCs w:val="24"/>
        </w:rPr>
      </w:pPr>
      <w:r>
        <w:t>A. End of life</w:t>
      </w:r>
    </w:p>
    <w:p w14:paraId="42F42D01" w14:textId="77777777" w:rsidR="00865480" w:rsidRDefault="00000000">
      <w:pPr>
        <w:spacing w:after="0"/>
        <w:rPr>
          <w:rFonts w:ascii="Times New Roman" w:hAnsi="Times New Roman"/>
          <w:sz w:val="24"/>
          <w:szCs w:val="24"/>
        </w:rPr>
      </w:pPr>
      <w:r>
        <w:t>B. Buffer overflow</w:t>
      </w:r>
    </w:p>
    <w:p w14:paraId="2C6F46EC" w14:textId="77777777" w:rsidR="00865480" w:rsidRDefault="00000000">
      <w:pPr>
        <w:spacing w:after="0"/>
        <w:rPr>
          <w:rFonts w:ascii="Times New Roman" w:hAnsi="Times New Roman"/>
          <w:sz w:val="24"/>
          <w:szCs w:val="24"/>
        </w:rPr>
      </w:pPr>
      <w:r>
        <w:t>C. VM escape</w:t>
      </w:r>
    </w:p>
    <w:p w14:paraId="4400911E" w14:textId="77777777" w:rsidR="00865480" w:rsidRDefault="00000000">
      <w:pPr>
        <w:spacing w:after="0"/>
        <w:rPr>
          <w:rFonts w:ascii="Times New Roman" w:hAnsi="Times New Roman"/>
          <w:sz w:val="24"/>
          <w:szCs w:val="24"/>
        </w:rPr>
      </w:pPr>
      <w:r>
        <w:t>D. Jailbreaking</w:t>
      </w:r>
    </w:p>
    <w:p w14:paraId="64CC0D61" w14:textId="77777777" w:rsidR="00865480" w:rsidRDefault="00865480">
      <w:pPr>
        <w:spacing w:after="0"/>
        <w:rPr>
          <w:rFonts w:ascii="Times New Roman" w:hAnsi="Times New Roman"/>
          <w:sz w:val="24"/>
          <w:szCs w:val="24"/>
        </w:rPr>
      </w:pPr>
    </w:p>
    <w:p w14:paraId="032A2825"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352C81F" w14:textId="77777777" w:rsidR="00865480" w:rsidRDefault="00000000">
      <w:pPr>
        <w:spacing w:after="0"/>
        <w:rPr>
          <w:rFonts w:ascii="Times New Roman" w:hAnsi="Times New Roman"/>
          <w:sz w:val="24"/>
          <w:szCs w:val="24"/>
        </w:rPr>
      </w:pPr>
      <w:r>
        <w:t>Explanation:</w:t>
      </w:r>
    </w:p>
    <w:p w14:paraId="19D3F4FB" w14:textId="77777777" w:rsidR="00865480" w:rsidRDefault="00000000">
      <w:pPr>
        <w:spacing w:after="0"/>
        <w:rPr>
          <w:rFonts w:ascii="Times New Roman" w:hAnsi="Times New Roman"/>
          <w:sz w:val="24"/>
          <w:szCs w:val="24"/>
        </w:rPr>
      </w:pPr>
      <w:r>
        <w:t>Jailbreaking is a primary security concern for a company setting up a BYOD (Bring Your Own Device) program. Jailbreaking is the process of removing the manufacturer’s or the carrier’s restrictions on a device, such as a smartphone or a tablet, to gain root access and install unauthorized or custom software. Jailbreaking can compromise the security of the device and the data stored on it, as well as expose it to malware, viruses, or hacking. Jailbreaking can also violate the warranty and the terms of service of the device, and make it incompatible with the company’s security policies and standards. Therefore, a company setting up a BYOD program should prohibit jailbreaking and enforce device compliance and encryption. Reference = CompTIA Security+ Study Guide with over 500 Practice Test Questions: Exam SY0-701, 9th Edition, Chapter 2, page 76. CompTIA Security+ SY0-701 Exam Objectives, Domain 2.4, page 11.</w:t>
      </w:r>
    </w:p>
    <w:p w14:paraId="7369EFA2" w14:textId="77777777" w:rsidR="00865480" w:rsidRDefault="00865480">
      <w:pPr>
        <w:spacing w:after="0"/>
        <w:rPr>
          <w:rFonts w:ascii="Times New Roman" w:hAnsi="Times New Roman"/>
          <w:sz w:val="24"/>
          <w:szCs w:val="24"/>
        </w:rPr>
      </w:pPr>
    </w:p>
    <w:p w14:paraId="421B03BF" w14:textId="77777777" w:rsidR="00865480" w:rsidRDefault="00000000">
      <w:pPr>
        <w:spacing w:after="0"/>
        <w:rPr>
          <w:rFonts w:ascii="Times New Roman" w:hAnsi="Times New Roman"/>
          <w:sz w:val="24"/>
          <w:szCs w:val="24"/>
        </w:rPr>
      </w:pPr>
      <w:r>
        <w:t>Question: 72</w:t>
      </w:r>
    </w:p>
    <w:p/>
    <w:p w14:paraId="216B7B66" w14:textId="77777777" w:rsidR="00865480" w:rsidRDefault="00000000">
      <w:pPr>
        <w:spacing w:after="0"/>
        <w:rPr>
          <w:rFonts w:ascii="Times New Roman" w:hAnsi="Times New Roman"/>
          <w:sz w:val="24"/>
          <w:szCs w:val="24"/>
        </w:rPr>
      </w:pPr>
      <w:r>
        <w:rPr>
          <w:rFonts w:ascii="Times New Roman" w:hAnsi="Times New Roman"/>
          <w:sz w:val="24"/>
          <w:szCs w:val="24"/>
        </w:rPr>
        <w:t>A company decided to reduce the cost of its annual cyber insurance policy by removing the coverage for ransomware attacks.</w:t>
      </w:r>
    </w:p>
    <w:p w14:paraId="3369B6B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analysis elements did the company most likely use in making this decision?</w:t>
      </w:r>
    </w:p>
    <w:p w14:paraId="79929ECE" w14:textId="77777777" w:rsidR="00865480" w:rsidRDefault="00000000">
      <w:pPr>
        <w:spacing w:after="0"/>
        <w:rPr>
          <w:rFonts w:ascii="Times New Roman" w:hAnsi="Times New Roman"/>
          <w:sz w:val="24"/>
          <w:szCs w:val="24"/>
          <w:lang w:val="it-IT"/>
        </w:rPr>
      </w:pPr>
      <w:r>
        <w:t>A. IMTTR</w:t>
      </w:r>
    </w:p>
    <w:p w14:paraId="08E3445E" w14:textId="77777777" w:rsidR="00865480" w:rsidRDefault="00000000">
      <w:pPr>
        <w:spacing w:after="0"/>
        <w:rPr>
          <w:rFonts w:ascii="Times New Roman" w:hAnsi="Times New Roman"/>
          <w:sz w:val="24"/>
          <w:szCs w:val="24"/>
          <w:lang w:val="it-IT"/>
        </w:rPr>
      </w:pPr>
      <w:r>
        <w:t>B. RTO</w:t>
      </w:r>
    </w:p>
    <w:p w14:paraId="11C2839F" w14:textId="77777777" w:rsidR="00865480" w:rsidRDefault="00000000">
      <w:pPr>
        <w:spacing w:after="0"/>
        <w:rPr>
          <w:rFonts w:ascii="Times New Roman" w:hAnsi="Times New Roman"/>
          <w:sz w:val="24"/>
          <w:szCs w:val="24"/>
          <w:lang w:val="it-IT"/>
        </w:rPr>
      </w:pPr>
      <w:r>
        <w:t>C. ARO</w:t>
      </w:r>
    </w:p>
    <w:p w14:paraId="6E402A73" w14:textId="77777777" w:rsidR="00865480" w:rsidRDefault="00000000">
      <w:pPr>
        <w:spacing w:after="0"/>
        <w:rPr>
          <w:rFonts w:ascii="Times New Roman" w:hAnsi="Times New Roman"/>
          <w:sz w:val="24"/>
          <w:szCs w:val="24"/>
        </w:rPr>
      </w:pPr>
      <w:r>
        <w:t>D. MTBF</w:t>
      </w:r>
    </w:p>
    <w:p w14:paraId="2EA966C1" w14:textId="77777777" w:rsidR="00865480" w:rsidRDefault="00865480">
      <w:pPr>
        <w:spacing w:after="0"/>
        <w:rPr>
          <w:rFonts w:ascii="Times New Roman" w:hAnsi="Times New Roman"/>
          <w:sz w:val="24"/>
          <w:szCs w:val="24"/>
        </w:rPr>
      </w:pPr>
    </w:p>
    <w:p w14:paraId="33D7C00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6EE6BB6" w14:textId="77777777" w:rsidR="00865480" w:rsidRDefault="00000000">
      <w:pPr>
        <w:spacing w:after="0"/>
        <w:rPr>
          <w:rFonts w:ascii="Times New Roman" w:hAnsi="Times New Roman"/>
          <w:sz w:val="24"/>
          <w:szCs w:val="24"/>
        </w:rPr>
      </w:pPr>
      <w:r>
        <w:t>Explanation:</w:t>
      </w:r>
    </w:p>
    <w:p w14:paraId="33A71489" w14:textId="77777777" w:rsidR="00865480" w:rsidRDefault="00000000">
      <w:pPr>
        <w:spacing w:after="0"/>
        <w:rPr>
          <w:rFonts w:ascii="Times New Roman" w:hAnsi="Times New Roman"/>
          <w:sz w:val="24"/>
          <w:szCs w:val="24"/>
        </w:rPr>
      </w:pPr>
      <w:r>
        <w:t>ARO (Annualized Rate of Occurrence) is an analysis element that measures the frequency or likelihood of an event happening in a given year. ARO is often used in risk assessment and management, as it helps to estimate the potential loss or impact of an event. A company can use ARO to calculate the annualized loss expectancy (ALE) of an event, which is the product of ARO and the single loss expectancy (SLE). ALE represents the expected cost of an event per year, and can be used to compare with the cost of implementing a security control or purchasing an insurance policy.</w:t>
      </w:r>
    </w:p>
    <w:p w14:paraId="2BCBA982" w14:textId="77777777" w:rsidR="00865480" w:rsidRDefault="00000000">
      <w:pPr>
        <w:spacing w:after="0"/>
        <w:rPr>
          <w:rFonts w:ascii="Times New Roman" w:hAnsi="Times New Roman"/>
          <w:sz w:val="24"/>
          <w:szCs w:val="24"/>
        </w:rPr>
      </w:pPr>
      <w:r>
        <w:t>The company most likely used ARO in making the decision to remove the coverage for ransomware attacks from its cyber insurance policy. The company may have estimated the ARO of ransomware attacks based on historical data, industry trends, or threat intelligence, and found that the ARO was low or negligible. The company may have also calculated the ALE of ransomware attacks, and found that the ALE was lower than the cost of the insurance policy. Therefore, the company decided to reduce the cost of its annual cyber insurance policy by removing the coverage for ransomware attacks, as it deemed the risk to be acceptable or manageable.</w:t>
      </w:r>
    </w:p>
    <w:p w14:paraId="3F329C9F" w14:textId="77777777" w:rsidR="00865480" w:rsidRDefault="00000000">
      <w:pPr>
        <w:spacing w:after="0"/>
        <w:rPr>
          <w:rFonts w:ascii="Times New Roman" w:hAnsi="Times New Roman"/>
          <w:sz w:val="24"/>
          <w:szCs w:val="24"/>
        </w:rPr>
      </w:pPr>
      <w:r>
        <w:t>IMTTR (Incident Management Team Training and Readiness), RTO (Recovery Time Objective), and MTBF (Mean Time Between Failures) are not analysis elements that the company most likely used in making the decision to remove the coverage for ransomware attacks from its cyber insurance policy. IMTTR is a process of preparing and training the incident management team to respond effectively to security incidents. IMTTR does not measure the frequency or impact of an event, but rather the capability and readiness of the team. RTO is a metric that defines the maximum acceptable time for restoring a system or service after a disruption. RTO does not measure the frequency or impact of an event, but rather the availability and continuity of the system or service. MTBF is a metric that measures the average time between failures of a system or component. MTBF does not measure the frequency or impact of an event, but rather the reliability and performance of the system or component.</w:t>
      </w:r>
    </w:p>
    <w:p w14:paraId="13AF42AD" w14:textId="77777777" w:rsidR="00865480" w:rsidRDefault="00000000">
      <w:pPr>
        <w:spacing w:after="0"/>
        <w:rPr>
          <w:rFonts w:ascii="Times New Roman" w:hAnsi="Times New Roman"/>
          <w:sz w:val="24"/>
          <w:szCs w:val="24"/>
        </w:rPr>
      </w:pPr>
      <w:r>
        <w:t>Reference = CompTIA Security+ SY0-701 Certification Study Guide, page 97-98; Professor Messer’s CompTIA SY0-701 Security+ Training Course, video 5.2 - Risk Management, 0:00 - 3:00.</w:t>
      </w:r>
    </w:p>
    <w:p w14:paraId="459DA231" w14:textId="77777777" w:rsidR="00865480" w:rsidRDefault="00865480">
      <w:pPr>
        <w:spacing w:after="0"/>
        <w:rPr>
          <w:rFonts w:ascii="Times New Roman" w:hAnsi="Times New Roman"/>
          <w:sz w:val="24"/>
          <w:szCs w:val="24"/>
        </w:rPr>
      </w:pPr>
    </w:p>
    <w:p w14:paraId="4B64063F" w14:textId="77777777" w:rsidR="00865480" w:rsidRDefault="00865480">
      <w:pPr>
        <w:spacing w:after="0"/>
        <w:rPr>
          <w:rFonts w:ascii="Times New Roman" w:hAnsi="Times New Roman"/>
          <w:sz w:val="24"/>
          <w:szCs w:val="24"/>
        </w:rPr>
      </w:pPr>
    </w:p>
    <w:p w14:paraId="57506D8F" w14:textId="77777777" w:rsidR="00865480" w:rsidRDefault="00865480">
      <w:pPr>
        <w:spacing w:after="0"/>
        <w:rPr>
          <w:rFonts w:ascii="Times New Roman" w:hAnsi="Times New Roman"/>
          <w:sz w:val="24"/>
          <w:szCs w:val="24"/>
        </w:rPr>
      </w:pPr>
    </w:p>
    <w:p w14:paraId="4387FC83" w14:textId="77777777" w:rsidR="00865480" w:rsidRDefault="00000000">
      <w:pPr>
        <w:spacing w:after="0"/>
        <w:rPr>
          <w:rFonts w:ascii="Times New Roman" w:hAnsi="Times New Roman"/>
          <w:sz w:val="24"/>
          <w:szCs w:val="24"/>
        </w:rPr>
      </w:pPr>
      <w:r>
        <w:t>Question: 73</w:t>
      </w:r>
    </w:p>
    <w:p/>
    <w:p w14:paraId="52EF073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likely to be included as an element of communication in a security awareness program?</w:t>
      </w:r>
    </w:p>
    <w:p w14:paraId="36F43906" w14:textId="77777777" w:rsidR="00865480" w:rsidRDefault="00000000">
      <w:pPr>
        <w:spacing w:after="0"/>
        <w:rPr>
          <w:rFonts w:ascii="Times New Roman" w:hAnsi="Times New Roman"/>
          <w:sz w:val="24"/>
          <w:szCs w:val="24"/>
        </w:rPr>
      </w:pPr>
      <w:r>
        <w:t>A. Reporting phishing attempts or other suspicious activities</w:t>
      </w:r>
    </w:p>
    <w:p w14:paraId="523C5A91" w14:textId="77777777" w:rsidR="00865480" w:rsidRDefault="00000000">
      <w:pPr>
        <w:spacing w:after="0"/>
        <w:rPr>
          <w:rFonts w:ascii="Times New Roman" w:hAnsi="Times New Roman"/>
          <w:sz w:val="24"/>
          <w:szCs w:val="24"/>
        </w:rPr>
      </w:pPr>
      <w:r>
        <w:t>B. Detecting insider threats using anomalous behavior recognition</w:t>
      </w:r>
    </w:p>
    <w:p w14:paraId="706B6023" w14:textId="77777777" w:rsidR="00865480" w:rsidRDefault="00000000">
      <w:pPr>
        <w:spacing w:after="0"/>
        <w:rPr>
          <w:rFonts w:ascii="Times New Roman" w:hAnsi="Times New Roman"/>
          <w:sz w:val="24"/>
          <w:szCs w:val="24"/>
        </w:rPr>
      </w:pPr>
      <w:r>
        <w:t>C. Verifying information when modifying wire transfer data</w:t>
      </w:r>
    </w:p>
    <w:p w14:paraId="62541B65" w14:textId="77777777" w:rsidR="00865480" w:rsidRDefault="00000000">
      <w:pPr>
        <w:spacing w:after="0"/>
        <w:rPr>
          <w:rFonts w:ascii="Times New Roman" w:hAnsi="Times New Roman"/>
          <w:sz w:val="24"/>
          <w:szCs w:val="24"/>
        </w:rPr>
      </w:pPr>
      <w:r>
        <w:t>D. Performing social engineering as part of third-party penetration testing</w:t>
      </w:r>
    </w:p>
    <w:p w14:paraId="4FABD51F" w14:textId="77777777" w:rsidR="00865480" w:rsidRDefault="00865480">
      <w:pPr>
        <w:spacing w:after="0"/>
        <w:rPr>
          <w:rFonts w:ascii="Times New Roman" w:hAnsi="Times New Roman"/>
          <w:sz w:val="24"/>
          <w:szCs w:val="24"/>
        </w:rPr>
      </w:pPr>
    </w:p>
    <w:p w14:paraId="0E1BE187"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EA7B4A9" w14:textId="77777777" w:rsidR="00865480" w:rsidRDefault="00000000">
      <w:pPr>
        <w:spacing w:after="0"/>
        <w:rPr>
          <w:rFonts w:ascii="Times New Roman" w:hAnsi="Times New Roman"/>
          <w:sz w:val="24"/>
          <w:szCs w:val="24"/>
        </w:rPr>
      </w:pPr>
      <w:r>
        <w:t>Explanation:</w:t>
      </w:r>
    </w:p>
    <w:p w14:paraId="62CA8F35" w14:textId="77777777" w:rsidR="00865480" w:rsidRDefault="00000000">
      <w:pPr>
        <w:spacing w:after="0"/>
        <w:rPr>
          <w:rFonts w:ascii="Times New Roman" w:hAnsi="Times New Roman"/>
          <w:sz w:val="24"/>
          <w:szCs w:val="24"/>
        </w:rPr>
      </w:pPr>
      <w:r>
        <w:t>A security awareness program is a set of activities and initiatives that aim to educate and inform the users and employees of an organization about the security policies, procedures, and best practices. A security awareness program can help to reduce the human factor in security risks, such as social engineering, phishing, malware, data breaches, and insider threats. A security awareness program should include various elements of communication, such as newsletters, posters, videos, webinars, quizzes, games, simulations, and feedback mechanisms, to deliver the security messages and reinforce the security culture. One of the most likely elements of communication to be included in a security awareness program is reporting phishing attempts or other suspicious activities, as this can help to raise the awareness of the users and employees about the common types of cyberattacks and how to respond to them. Reporting phishing attempts or other suspicious activities can also help to alert the security team and enable them to take appropriate actions to prevent or mitigate the impact of the attacks. Therefore, this is the best answer among the given options.</w:t>
      </w:r>
    </w:p>
    <w:p w14:paraId="0FE4DFF7" w14:textId="77777777" w:rsidR="00865480" w:rsidRDefault="00000000">
      <w:pPr>
        <w:spacing w:after="0"/>
        <w:rPr>
          <w:rFonts w:ascii="Times New Roman" w:hAnsi="Times New Roman"/>
          <w:sz w:val="24"/>
          <w:szCs w:val="24"/>
        </w:rPr>
      </w:pPr>
      <w:r>
        <w:t>The other options are not as likely to be included as elements of communication in a security awareness program, because they are either technical or operational tasks that are not directly related to the security awareness of the users and employees. Detecting insider threats using anomalous behavior recognition is a technical task that involves using security tools or systems to monitor and analyze the activities and behaviors of the users and employees and identify any deviations or anomalies that may indicate malicious or unauthorized actions. This task is usually performed by the security team or the security operations center, and it does not require the communication or participation of the users and employees. Verifying information when modifying wire transfer data is an operational task that involves using verification methods, such as phone calls, emails, or digital signatures, to confirm the authenticity and accuracy of the information related to wire transfers, such as the account number, the amount, or the recipient. This task is usually performed by the financial or accounting department, and it does not involve the security awareness of the users and employees. Performing social engineering as part of third-party penetration testing is a technical task that involves using deception or manipulation techniques, such as phishing, vishing, or impersonation, to test the security posture and the vulnerability of the users and employees to social engineering attacks. This task is usually performed by external security professionals or consultants, and it does not require the communication or consent of the users and employees. Therefore, these options are not the best answer for this question. Reference = Security Awareness and Training – CompTIA Security+ SY0-701: 5.2, video at 0:00; CompTIA Security+ SY0-701 Certification Study Guide, page 263.</w:t>
      </w:r>
    </w:p>
    <w:p w14:paraId="5A70B5EF" w14:textId="77777777" w:rsidR="00865480" w:rsidRDefault="00865480">
      <w:pPr>
        <w:spacing w:after="0"/>
        <w:rPr>
          <w:rFonts w:ascii="Times New Roman" w:hAnsi="Times New Roman"/>
          <w:sz w:val="24"/>
          <w:szCs w:val="24"/>
        </w:rPr>
      </w:pPr>
    </w:p>
    <w:p w14:paraId="31007C4C" w14:textId="77777777" w:rsidR="00865480" w:rsidRDefault="00865480">
      <w:pPr>
        <w:spacing w:after="0"/>
        <w:rPr>
          <w:rFonts w:ascii="Times New Roman" w:hAnsi="Times New Roman"/>
          <w:sz w:val="24"/>
          <w:szCs w:val="24"/>
        </w:rPr>
      </w:pPr>
    </w:p>
    <w:p w14:paraId="7AAD4DB7" w14:textId="77777777" w:rsidR="00865480" w:rsidRDefault="00000000">
      <w:pPr>
        <w:spacing w:after="0"/>
        <w:rPr>
          <w:rFonts w:ascii="Times New Roman" w:hAnsi="Times New Roman"/>
          <w:sz w:val="24"/>
          <w:szCs w:val="24"/>
        </w:rPr>
      </w:pPr>
      <w:r>
        <w:t>Question: 74</w:t>
      </w:r>
    </w:p>
    <w:p/>
    <w:p>
      <w:r>
        <w:t>HOTSPOT</w:t>
      </w:r>
    </w:p>
    <w:p w14:paraId="658B6B13" w14:textId="77777777" w:rsidR="00865480" w:rsidRDefault="00865480">
      <w:pPr>
        <w:spacing w:after="0"/>
        <w:rPr>
          <w:rFonts w:ascii="Times New Roman" w:hAnsi="Times New Roman"/>
          <w:sz w:val="24"/>
          <w:szCs w:val="24"/>
        </w:rPr>
      </w:pPr>
    </w:p>
    <w:p w14:paraId="3097B303" w14:textId="77777777" w:rsidR="00865480" w:rsidRDefault="00000000">
      <w:pPr>
        <w:spacing w:after="0"/>
        <w:rPr>
          <w:rFonts w:ascii="Times New Roman" w:hAnsi="Times New Roman"/>
          <w:sz w:val="24"/>
          <w:szCs w:val="24"/>
        </w:rPr>
      </w:pPr>
      <w:r>
        <w:rPr>
          <w:rFonts w:ascii="Times New Roman" w:hAnsi="Times New Roman"/>
          <w:sz w:val="24"/>
          <w:szCs w:val="24"/>
        </w:rPr>
        <w:t>Select the appropriate attack and remediation from each drop-down list to label the corresponding attack with its remediation.</w:t>
      </w:r>
    </w:p>
    <w:p w14:paraId="46BB3E46" w14:textId="77777777" w:rsidR="00865480" w:rsidRDefault="00865480">
      <w:pPr>
        <w:spacing w:after="0"/>
        <w:rPr>
          <w:rFonts w:ascii="Times New Roman" w:hAnsi="Times New Roman"/>
          <w:sz w:val="24"/>
          <w:szCs w:val="24"/>
        </w:rPr>
      </w:pPr>
    </w:p>
    <w:p w14:paraId="1850E883" w14:textId="77777777" w:rsidR="00865480" w:rsidRDefault="00000000">
      <w:pPr>
        <w:spacing w:after="0"/>
        <w:rPr>
          <w:rFonts w:ascii="Times New Roman" w:hAnsi="Times New Roman"/>
          <w:sz w:val="24"/>
          <w:szCs w:val="24"/>
        </w:rPr>
      </w:pPr>
      <w:r>
        <w:rPr>
          <w:rFonts w:ascii="Times New Roman" w:hAnsi="Times New Roman"/>
          <w:sz w:val="24"/>
          <w:szCs w:val="24"/>
        </w:rPr>
        <w:t>INSTRUCTIONS</w:t>
      </w:r>
    </w:p>
    <w:p w14:paraId="72F49E56" w14:textId="77777777" w:rsidR="00865480" w:rsidRDefault="00865480">
      <w:pPr>
        <w:spacing w:after="0"/>
        <w:rPr>
          <w:rFonts w:ascii="Times New Roman" w:hAnsi="Times New Roman"/>
          <w:sz w:val="24"/>
          <w:szCs w:val="24"/>
        </w:rPr>
      </w:pPr>
    </w:p>
    <w:p w14:paraId="2D6B44A7" w14:textId="77777777" w:rsidR="00865480" w:rsidRDefault="00000000">
      <w:pPr>
        <w:spacing w:after="0"/>
        <w:rPr>
          <w:rFonts w:ascii="Times New Roman" w:hAnsi="Times New Roman"/>
          <w:sz w:val="24"/>
          <w:szCs w:val="24"/>
        </w:rPr>
      </w:pPr>
      <w:r>
        <w:rPr>
          <w:rFonts w:ascii="Times New Roman" w:hAnsi="Times New Roman"/>
          <w:sz w:val="24"/>
          <w:szCs w:val="24"/>
        </w:rPr>
        <w:t>Not all attacks and remediation actions will be used.</w:t>
      </w:r>
    </w:p>
    <w:p w14:paraId="07357471" w14:textId="77777777" w:rsidR="00865480" w:rsidRDefault="00865480">
      <w:pPr>
        <w:spacing w:after="0"/>
        <w:rPr>
          <w:rFonts w:ascii="Times New Roman" w:hAnsi="Times New Roman"/>
          <w:sz w:val="24"/>
          <w:szCs w:val="24"/>
        </w:rPr>
      </w:pPr>
    </w:p>
    <w:p w14:paraId="28C0C840" w14:textId="77777777" w:rsidR="00865480" w:rsidRDefault="00000000">
      <w:pPr>
        <w:spacing w:after="0"/>
        <w:rPr>
          <w:rFonts w:ascii="Times New Roman" w:hAnsi="Times New Roman"/>
          <w:sz w:val="24"/>
          <w:szCs w:val="24"/>
        </w:rPr>
      </w:pPr>
      <w:r>
        <w:rPr>
          <w:rFonts w:ascii="Times New Roman" w:hAnsi="Times New Roman"/>
          <w:sz w:val="24"/>
          <w:szCs w:val="24"/>
        </w:rPr>
        <w:t>If at any time you would like to bring back the initial state of the simulation, please click the Reset All button.</w:t>
      </w:r>
    </w:p>
    <w:p w14:paraId="06CF17BE" w14:textId="77777777" w:rsidR="00865480" w:rsidRDefault="00865480">
      <w:pPr>
        <w:spacing w:after="0"/>
        <w:rPr>
          <w:rFonts w:ascii="Times New Roman" w:hAnsi="Times New Roman"/>
          <w:sz w:val="24"/>
          <w:szCs w:val="24"/>
        </w:rPr>
      </w:pPr>
    </w:p>
    <w:p w14:paraId="51CE9B5B" w14:textId="77777777" w:rsidR="00865480" w:rsidRDefault="00865480">
      <w:pPr>
        <w:spacing w:after="0"/>
        <w:rPr>
          <w:rFonts w:ascii="Times New Roman" w:hAnsi="Times New Roman"/>
          <w:sz w:val="24"/>
          <w:szCs w:val="24"/>
        </w:rPr>
      </w:pPr>
    </w:p>
    <w:p w14:paraId="7E2AC8E6" w14:textId="77777777" w:rsidR="00865480" w:rsidRDefault="00000000">
      <w:pPr>
        <w:spacing w:after="0"/>
      </w:pPr>
      <w:r>
        <w:rPr>
          <w:rFonts w:ascii="Times New Roman" w:hAnsi="Times New Roman"/>
          <w:noProof/>
          <w:sz w:val="24"/>
          <w:szCs w:val="24"/>
        </w:rPr>
        <w:drawing>
          <wp:inline distT="0" distB="0" distL="0" distR="0" wp14:anchorId="2F96C64B" wp14:editId="4641FA72">
            <wp:extent cx="6400800" cy="8364199"/>
            <wp:effectExtent l="0" t="0" r="0" b="0"/>
            <wp:docPr id="214530048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400800" cy="8364199"/>
                    </a:xfrm>
                    <a:prstGeom prst="rect">
                      <a:avLst/>
                    </a:prstGeom>
                    <a:noFill/>
                    <a:ln>
                      <a:noFill/>
                      <a:prstDash/>
                    </a:ln>
                  </pic:spPr>
                </pic:pic>
              </a:graphicData>
            </a:graphic>
          </wp:inline>
        </w:drawing>
      </w:r>
    </w:p>
    <w:p w14:paraId="4A6A0D66" w14:textId="77777777" w:rsidR="00865480" w:rsidRDefault="00865480">
      <w:pPr>
        <w:spacing w:after="0"/>
        <w:rPr>
          <w:rFonts w:ascii="Times New Roman" w:hAnsi="Times New Roman"/>
          <w:sz w:val="24"/>
          <w:szCs w:val="24"/>
        </w:rPr>
      </w:pPr>
    </w:p>
    <w:p w14:paraId="6190E6FB" w14:textId="77777777" w:rsidR="00865480" w:rsidRDefault="00000000">
      <w:pPr>
        <w:spacing w:after="0"/>
        <w:rPr>
          <w:rFonts w:ascii="Times New Roman" w:hAnsi="Times New Roman"/>
          <w:sz w:val="24"/>
          <w:szCs w:val="24"/>
        </w:rPr>
      </w:pPr>
      <w:r>
        <w:t>Answer:</w:t>
      </w:r>
    </w:p>
    <w:p/>
    <w:p w14:paraId="0EFA1EBA" w14:textId="77777777" w:rsidR="00865480" w:rsidRDefault="00000000">
      <w:pPr>
        <w:spacing w:after="0"/>
        <w:rPr>
          <w:rFonts w:ascii="Times New Roman" w:hAnsi="Times New Roman"/>
          <w:sz w:val="24"/>
          <w:szCs w:val="24"/>
        </w:rPr>
      </w:pPr>
      <w:r>
        <w:t>Explanation:</w:t>
      </w:r>
    </w:p>
    <w:p w14:paraId="2C797C7F" w14:textId="77777777" w:rsidR="00865480" w:rsidRDefault="00865480">
      <w:pPr>
        <w:spacing w:after="0"/>
        <w:rPr>
          <w:rFonts w:ascii="Times New Roman" w:hAnsi="Times New Roman"/>
          <w:sz w:val="24"/>
          <w:szCs w:val="24"/>
        </w:rPr>
      </w:pPr>
      <w:r>
        <w:t>Web serverBotnet Enable DDoS protectionUser RAT Implement a host-based IPSDatabase server Worm Change the default application passwordExecutive KeyloggerDisable vulnerable servicesApplication Backdoor Implement 2FA using push notification</w:t>
      </w:r>
    </w:p>
    <w:p w14:paraId="4BA9CD15" w14:textId="77777777" w:rsidR="00865480" w:rsidRDefault="00865480">
      <w:pPr>
        <w:spacing w:after="0"/>
        <w:rPr>
          <w:rFonts w:ascii="Times New Roman" w:hAnsi="Times New Roman"/>
          <w:sz w:val="24"/>
          <w:szCs w:val="24"/>
        </w:rPr>
      </w:pPr>
      <w:r>
        <w:t>A screenshot of a computer program Description automatically generated with low confidence</w:t>
      </w:r>
    </w:p>
    <w:p w14:paraId="4C2D7A44" w14:textId="77777777" w:rsidR="00865480" w:rsidRDefault="00000000">
      <w:pPr>
        <w:spacing w:after="0"/>
        <w:rPr>
          <w:rFonts w:ascii="Times New Roman" w:hAnsi="Times New Roman"/>
          <w:sz w:val="24"/>
          <w:szCs w:val="24"/>
        </w:rPr>
      </w:pPr>
    </w:p>
    <w:p w14:paraId="07B8622A" w14:textId="77777777" w:rsidR="00865480" w:rsidRDefault="00000000">
      <w:pPr>
        <w:spacing w:after="0"/>
      </w:pPr>
    </w:p>
    <w:p w14:paraId="479AA878" w14:textId="77777777" w:rsidR="00865480" w:rsidRDefault="00865480">
      <w:pPr>
        <w:spacing w:after="0"/>
        <w:rPr>
          <w:rFonts w:ascii="Times New Roman" w:hAnsi="Times New Roman"/>
          <w:sz w:val="24"/>
          <w:szCs w:val="24"/>
        </w:rPr>
      </w:pPr>
    </w:p>
    <w:p w14:paraId="133DDAD0" w14:textId="77777777" w:rsidR="00865480" w:rsidRDefault="00865480">
      <w:pPr>
        <w:spacing w:after="0"/>
        <w:rPr>
          <w:rFonts w:ascii="Times New Roman" w:hAnsi="Times New Roman"/>
          <w:sz w:val="24"/>
          <w:szCs w:val="24"/>
        </w:rPr>
      </w:pPr>
    </w:p>
    <w:p w14:paraId="47002186" w14:textId="77777777" w:rsidR="00865480" w:rsidRDefault="00000000">
      <w:pPr>
        <w:spacing w:after="0"/>
        <w:rPr>
          <w:rFonts w:ascii="Times New Roman" w:hAnsi="Times New Roman"/>
          <w:sz w:val="24"/>
          <w:szCs w:val="24"/>
        </w:rPr>
      </w:pPr>
      <w:r>
        <w:t>Question: 75</w:t>
      </w:r>
    </w:p>
    <w:p/>
    <w:p>
      <w:r>
        <w:t>HOTSPOT</w:t>
      </w:r>
    </w:p>
    <w:p w14:paraId="6B12E1DA" w14:textId="77777777" w:rsidR="00865480" w:rsidRDefault="00865480">
      <w:pPr>
        <w:spacing w:after="0"/>
        <w:rPr>
          <w:rFonts w:ascii="Times New Roman" w:hAnsi="Times New Roman"/>
          <w:sz w:val="24"/>
          <w:szCs w:val="24"/>
        </w:rPr>
      </w:pPr>
    </w:p>
    <w:p w14:paraId="4E6F4FAC" w14:textId="77777777" w:rsidR="00865480" w:rsidRDefault="00000000">
      <w:pPr>
        <w:spacing w:after="0"/>
        <w:rPr>
          <w:rFonts w:ascii="Times New Roman" w:hAnsi="Times New Roman"/>
          <w:sz w:val="24"/>
          <w:szCs w:val="24"/>
        </w:rPr>
      </w:pPr>
      <w:r>
        <w:rPr>
          <w:rFonts w:ascii="Times New Roman" w:hAnsi="Times New Roman"/>
          <w:sz w:val="24"/>
          <w:szCs w:val="24"/>
        </w:rPr>
        <w:t>You are security administrator investigating a potential infection on a network.</w:t>
      </w:r>
    </w:p>
    <w:p w14:paraId="1F504D7B" w14:textId="77777777" w:rsidR="00865480" w:rsidRDefault="00000000">
      <w:pPr>
        <w:spacing w:after="0"/>
        <w:rPr>
          <w:rFonts w:ascii="Times New Roman" w:hAnsi="Times New Roman"/>
          <w:sz w:val="24"/>
          <w:szCs w:val="24"/>
        </w:rPr>
      </w:pPr>
      <w:r>
        <w:rPr>
          <w:rFonts w:ascii="Times New Roman" w:hAnsi="Times New Roman"/>
          <w:sz w:val="24"/>
          <w:szCs w:val="24"/>
        </w:rPr>
        <w:t>Click on each host and firewall. Review all logs to determine which host originated the Infecton and then deny each remaining hosts clean or infected.</w:t>
      </w:r>
    </w:p>
    <w:p w14:paraId="66B932E9" w14:textId="77777777" w:rsidR="00865480" w:rsidRDefault="00865480">
      <w:pPr>
        <w:spacing w:after="0"/>
        <w:rPr>
          <w:rFonts w:ascii="Times New Roman" w:hAnsi="Times New Roman"/>
          <w:sz w:val="24"/>
          <w:szCs w:val="24"/>
        </w:rPr>
      </w:pPr>
    </w:p>
    <w:p w14:paraId="69E2FC91" w14:textId="77777777" w:rsidR="00865480" w:rsidRDefault="00865480">
      <w:pPr>
        <w:spacing w:after="0"/>
        <w:rPr>
          <w:rFonts w:ascii="Times New Roman" w:hAnsi="Times New Roman"/>
          <w:sz w:val="24"/>
          <w:szCs w:val="24"/>
        </w:rPr>
      </w:pPr>
    </w:p>
    <w:p w14:paraId="44004468" w14:textId="77777777" w:rsidR="00865480" w:rsidRDefault="00865480">
      <w:pPr>
        <w:spacing w:after="0"/>
        <w:rPr>
          <w:rFonts w:ascii="Times New Roman" w:hAnsi="Times New Roman"/>
          <w:sz w:val="24"/>
          <w:szCs w:val="24"/>
        </w:rPr>
      </w:pPr>
    </w:p>
    <w:p w14:paraId="594D1BAD" w14:textId="77777777" w:rsidR="00865480" w:rsidRDefault="00865480">
      <w:pPr>
        <w:spacing w:after="0"/>
        <w:rPr>
          <w:rFonts w:ascii="Times New Roman" w:hAnsi="Times New Roman"/>
          <w:sz w:val="24"/>
          <w:szCs w:val="24"/>
        </w:rPr>
      </w:pPr>
    </w:p>
    <w:p w14:paraId="7E2BAA23" w14:textId="77777777" w:rsidR="00865480" w:rsidRDefault="00865480">
      <w:pPr>
        <w:spacing w:after="0"/>
        <w:rPr>
          <w:rFonts w:ascii="Times New Roman" w:hAnsi="Times New Roman"/>
          <w:sz w:val="24"/>
          <w:szCs w:val="24"/>
        </w:rPr>
      </w:pPr>
    </w:p>
    <w:p w14:paraId="6C2B0F4D" w14:textId="77777777" w:rsidR="00865480" w:rsidRDefault="00000000">
      <w:pPr>
        <w:spacing w:after="0"/>
      </w:pPr>
      <w:r>
        <w:rPr>
          <w:rFonts w:ascii="Times New Roman" w:hAnsi="Times New Roman"/>
          <w:noProof/>
          <w:sz w:val="24"/>
          <w:szCs w:val="24"/>
        </w:rPr>
        <w:drawing>
          <wp:inline distT="0" distB="0" distL="0" distR="0" wp14:anchorId="2E3E0850" wp14:editId="1CD1B922">
            <wp:extent cx="6400800" cy="4759909"/>
            <wp:effectExtent l="0" t="0" r="0" b="2591"/>
            <wp:docPr id="1036813828"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400800" cy="4759909"/>
                    </a:xfrm>
                    <a:prstGeom prst="rect">
                      <a:avLst/>
                    </a:prstGeom>
                    <a:noFill/>
                    <a:ln>
                      <a:noFill/>
                      <a:prstDash/>
                    </a:ln>
                  </pic:spPr>
                </pic:pic>
              </a:graphicData>
            </a:graphic>
          </wp:inline>
        </w:drawing>
      </w:r>
    </w:p>
    <w:p w14:paraId="4AF6F049" w14:textId="77777777" w:rsidR="00865480" w:rsidRDefault="00865480">
      <w:pPr>
        <w:spacing w:after="0"/>
        <w:rPr>
          <w:rFonts w:ascii="Times New Roman" w:hAnsi="Times New Roman"/>
          <w:sz w:val="24"/>
          <w:szCs w:val="24"/>
        </w:rPr>
      </w:pPr>
    </w:p>
    <w:p w14:paraId="7E6D0F56" w14:textId="77777777" w:rsidR="00865480" w:rsidRDefault="00865480">
      <w:pPr>
        <w:spacing w:after="0"/>
        <w:rPr>
          <w:rFonts w:ascii="Times New Roman" w:hAnsi="Times New Roman"/>
          <w:sz w:val="24"/>
          <w:szCs w:val="24"/>
        </w:rPr>
      </w:pPr>
    </w:p>
    <w:p w14:paraId="38F248E2" w14:textId="77777777" w:rsidR="00865480" w:rsidRDefault="00865480">
      <w:pPr>
        <w:spacing w:after="0"/>
        <w:rPr>
          <w:rFonts w:ascii="Times New Roman" w:hAnsi="Times New Roman"/>
          <w:sz w:val="24"/>
          <w:szCs w:val="24"/>
        </w:rPr>
      </w:pPr>
    </w:p>
    <w:p w14:paraId="41E2DCA5" w14:textId="77777777" w:rsidR="00865480" w:rsidRDefault="00000000">
      <w:pPr>
        <w:spacing w:after="0"/>
      </w:pPr>
      <w:r>
        <w:rPr>
          <w:rFonts w:ascii="Times New Roman" w:hAnsi="Times New Roman"/>
          <w:noProof/>
          <w:sz w:val="24"/>
          <w:szCs w:val="24"/>
        </w:rPr>
        <w:drawing>
          <wp:inline distT="0" distB="0" distL="0" distR="0" wp14:anchorId="34B81F8D" wp14:editId="169F21AB">
            <wp:extent cx="6400800" cy="5687659"/>
            <wp:effectExtent l="0" t="0" r="0" b="8291"/>
            <wp:docPr id="247158218"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400800" cy="5687659"/>
                    </a:xfrm>
                    <a:prstGeom prst="rect">
                      <a:avLst/>
                    </a:prstGeom>
                    <a:noFill/>
                    <a:ln>
                      <a:noFill/>
                      <a:prstDash/>
                    </a:ln>
                  </pic:spPr>
                </pic:pic>
              </a:graphicData>
            </a:graphic>
          </wp:inline>
        </w:drawing>
      </w:r>
    </w:p>
    <w:p w14:paraId="373777EA" w14:textId="77777777" w:rsidR="00865480" w:rsidRDefault="00865480">
      <w:pPr>
        <w:spacing w:after="0"/>
        <w:rPr>
          <w:rFonts w:ascii="Times New Roman" w:hAnsi="Times New Roman"/>
          <w:sz w:val="24"/>
          <w:szCs w:val="24"/>
        </w:rPr>
      </w:pPr>
    </w:p>
    <w:p w14:paraId="66001AE8" w14:textId="77777777" w:rsidR="00865480" w:rsidRDefault="00865480">
      <w:pPr>
        <w:spacing w:after="0"/>
        <w:rPr>
          <w:rFonts w:ascii="Times New Roman" w:hAnsi="Times New Roman"/>
          <w:sz w:val="24"/>
          <w:szCs w:val="24"/>
        </w:rPr>
      </w:pPr>
    </w:p>
    <w:p w14:paraId="2D151A63" w14:textId="77777777" w:rsidR="00865480" w:rsidRDefault="00000000">
      <w:pPr>
        <w:spacing w:after="0"/>
      </w:pPr>
      <w:r>
        <w:rPr>
          <w:rFonts w:ascii="Times New Roman" w:hAnsi="Times New Roman"/>
          <w:noProof/>
          <w:sz w:val="24"/>
          <w:szCs w:val="24"/>
        </w:rPr>
        <w:drawing>
          <wp:inline distT="0" distB="0" distL="0" distR="0" wp14:anchorId="71DB4E7F" wp14:editId="055F52E1">
            <wp:extent cx="6400800" cy="5501487"/>
            <wp:effectExtent l="0" t="0" r="0" b="3963"/>
            <wp:docPr id="323420370"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400800" cy="5501487"/>
                    </a:xfrm>
                    <a:prstGeom prst="rect">
                      <a:avLst/>
                    </a:prstGeom>
                    <a:noFill/>
                    <a:ln>
                      <a:noFill/>
                      <a:prstDash/>
                    </a:ln>
                  </pic:spPr>
                </pic:pic>
              </a:graphicData>
            </a:graphic>
          </wp:inline>
        </w:drawing>
      </w:r>
    </w:p>
    <w:p w14:paraId="1DA21538" w14:textId="77777777" w:rsidR="00865480" w:rsidRDefault="00865480">
      <w:pPr>
        <w:spacing w:after="0"/>
        <w:rPr>
          <w:rFonts w:ascii="Times New Roman" w:hAnsi="Times New Roman"/>
          <w:sz w:val="24"/>
          <w:szCs w:val="24"/>
        </w:rPr>
      </w:pPr>
    </w:p>
    <w:p w14:paraId="6E14C33B" w14:textId="77777777" w:rsidR="00865480" w:rsidRDefault="00865480">
      <w:pPr>
        <w:spacing w:after="0"/>
        <w:rPr>
          <w:rFonts w:ascii="Times New Roman" w:hAnsi="Times New Roman"/>
          <w:sz w:val="24"/>
          <w:szCs w:val="24"/>
        </w:rPr>
      </w:pPr>
    </w:p>
    <w:p w14:paraId="2D92AFFC" w14:textId="77777777" w:rsidR="00865480" w:rsidRDefault="00865480">
      <w:pPr>
        <w:spacing w:after="0"/>
      </w:pPr>
    </w:p>
    <w:p w14:paraId="6F7632A2" w14:textId="77777777" w:rsidR="00865480" w:rsidRDefault="00865480">
      <w:pPr>
        <w:spacing w:after="0"/>
        <w:rPr>
          <w:rFonts w:ascii="Times New Roman" w:hAnsi="Times New Roman"/>
          <w:sz w:val="24"/>
          <w:szCs w:val="24"/>
        </w:rPr>
      </w:pPr>
    </w:p>
    <w:p w14:paraId="248153C2" w14:textId="77777777" w:rsidR="00865480" w:rsidRDefault="00865480">
      <w:pPr>
        <w:spacing w:after="0"/>
        <w:rPr>
          <w:rFonts w:ascii="Times New Roman" w:hAnsi="Times New Roman"/>
          <w:sz w:val="24"/>
          <w:szCs w:val="24"/>
        </w:rPr>
      </w:pPr>
    </w:p>
    <w:p w14:paraId="10770A54" w14:textId="77777777" w:rsidR="00865480" w:rsidRDefault="00865480">
      <w:pPr>
        <w:spacing w:after="0"/>
        <w:rPr>
          <w:rFonts w:ascii="Times New Roman" w:hAnsi="Times New Roman"/>
          <w:sz w:val="24"/>
          <w:szCs w:val="24"/>
        </w:rPr>
      </w:pPr>
    </w:p>
    <w:p w14:paraId="41D3EB9E" w14:textId="77777777" w:rsidR="00865480" w:rsidRDefault="00865480">
      <w:pPr>
        <w:spacing w:after="0"/>
      </w:pPr>
    </w:p>
    <w:p w14:paraId="7A02E197" w14:textId="77777777" w:rsidR="00865480" w:rsidRDefault="00865480">
      <w:pPr>
        <w:spacing w:after="0"/>
        <w:rPr>
          <w:rFonts w:ascii="Times New Roman" w:hAnsi="Times New Roman"/>
          <w:sz w:val="24"/>
          <w:szCs w:val="24"/>
        </w:rPr>
      </w:pPr>
    </w:p>
    <w:p w14:paraId="5B954BD9" w14:textId="77777777" w:rsidR="00865480" w:rsidRDefault="00865480">
      <w:pPr>
        <w:spacing w:after="0"/>
        <w:rPr>
          <w:rFonts w:ascii="Times New Roman" w:hAnsi="Times New Roman"/>
          <w:sz w:val="24"/>
          <w:szCs w:val="24"/>
        </w:rPr>
      </w:pPr>
    </w:p>
    <w:p w14:paraId="098BB68D" w14:textId="77777777" w:rsidR="00865480" w:rsidRDefault="00865480">
      <w:pPr>
        <w:spacing w:after="0"/>
        <w:rPr>
          <w:rFonts w:ascii="Times New Roman" w:hAnsi="Times New Roman"/>
          <w:sz w:val="24"/>
          <w:szCs w:val="24"/>
        </w:rPr>
      </w:pPr>
    </w:p>
    <w:p w14:paraId="4FE6F638" w14:textId="77777777" w:rsidR="00865480" w:rsidRDefault="00865480">
      <w:pPr>
        <w:spacing w:after="0"/>
      </w:pPr>
    </w:p>
    <w:p w14:paraId="6A80A89E" w14:textId="77777777" w:rsidR="00865480" w:rsidRDefault="00865480">
      <w:pPr>
        <w:spacing w:after="0"/>
        <w:rPr>
          <w:rFonts w:ascii="Times New Roman" w:hAnsi="Times New Roman"/>
          <w:sz w:val="24"/>
          <w:szCs w:val="24"/>
        </w:rPr>
      </w:pPr>
    </w:p>
    <w:p w14:paraId="64D1B347" w14:textId="77777777" w:rsidR="00865480" w:rsidRDefault="00865480">
      <w:pPr>
        <w:spacing w:after="0"/>
        <w:rPr>
          <w:rFonts w:ascii="Times New Roman" w:hAnsi="Times New Roman"/>
          <w:sz w:val="24"/>
          <w:szCs w:val="24"/>
        </w:rPr>
      </w:pPr>
    </w:p>
    <w:p w14:paraId="5BD78AA0" w14:textId="77777777" w:rsidR="00865480" w:rsidRDefault="00865480">
      <w:pPr>
        <w:spacing w:after="0"/>
        <w:rPr>
          <w:rFonts w:ascii="Times New Roman" w:hAnsi="Times New Roman"/>
          <w:sz w:val="24"/>
          <w:szCs w:val="24"/>
        </w:rPr>
      </w:pPr>
    </w:p>
    <w:p w14:paraId="76EE022D" w14:textId="77777777" w:rsidR="00865480" w:rsidRDefault="00865480">
      <w:pPr>
        <w:spacing w:after="0"/>
      </w:pPr>
    </w:p>
    <w:p w14:paraId="23D66153" w14:textId="77777777" w:rsidR="00865480" w:rsidRDefault="00865480">
      <w:pPr>
        <w:spacing w:after="0"/>
        <w:rPr>
          <w:rFonts w:ascii="Times New Roman" w:hAnsi="Times New Roman"/>
          <w:sz w:val="24"/>
          <w:szCs w:val="24"/>
        </w:rPr>
      </w:pPr>
    </w:p>
    <w:p w14:paraId="7260730F" w14:textId="77777777" w:rsidR="00865480" w:rsidRDefault="00865480">
      <w:pPr>
        <w:spacing w:after="0"/>
        <w:rPr>
          <w:rFonts w:ascii="Times New Roman" w:hAnsi="Times New Roman"/>
          <w:sz w:val="24"/>
          <w:szCs w:val="24"/>
        </w:rPr>
      </w:pPr>
    </w:p>
    <w:p w14:paraId="792AF258" w14:textId="77777777" w:rsidR="00865480" w:rsidRDefault="00000000">
      <w:pPr>
        <w:spacing w:after="0"/>
        <w:rPr>
          <w:rFonts w:ascii="Times New Roman" w:hAnsi="Times New Roman"/>
          <w:sz w:val="24"/>
          <w:szCs w:val="24"/>
        </w:rPr>
      </w:pPr>
      <w:r>
        <w:t>Answer:</w:t>
      </w:r>
    </w:p>
    <w:p/>
    <w:p w14:paraId="7FA00962" w14:textId="77777777" w:rsidR="00865480" w:rsidRDefault="00000000">
      <w:pPr>
        <w:spacing w:after="0"/>
        <w:rPr>
          <w:rFonts w:ascii="Times New Roman" w:hAnsi="Times New Roman"/>
          <w:sz w:val="24"/>
          <w:szCs w:val="24"/>
        </w:rPr>
      </w:pPr>
      <w:r>
        <w:t>Explanation:</w:t>
      </w:r>
    </w:p>
    <w:p w14:paraId="3994F8B3" w14:textId="77777777" w:rsidR="00865480" w:rsidRDefault="00865480">
      <w:pPr>
        <w:spacing w:after="0"/>
        <w:rPr>
          <w:rFonts w:ascii="Times New Roman" w:hAnsi="Times New Roman"/>
          <w:sz w:val="24"/>
          <w:szCs w:val="24"/>
        </w:rPr>
      </w:pPr>
      <w:r>
        <w:t>Based on the logs, it seems that the host that originated the infection is 192.168.10.22. This host has a suspicious process named svchost.exe running on port 443, which is unusual for a Windows service. It also has a large number of outbound connections to different IP addresses on port 443, indicating that it is part of a botnet.</w:t>
      </w:r>
    </w:p>
    <w:p w14:paraId="2315CDDC" w14:textId="77777777" w:rsidR="00865480" w:rsidRDefault="00865480">
      <w:pPr>
        <w:spacing w:after="0"/>
      </w:pPr>
      <w:r>
        <w:t>The firewall log shows that this host has been communicating with 10.10.9.18, which is another infected host on the engineering network. This host also has a suspicious process named svchost.exe running on port 443, and a large number of outbound connections to different IP addresses on port 443.</w:t>
      </w:r>
    </w:p>
    <w:p w14:paraId="16873ACE" w14:textId="77777777" w:rsidR="00865480" w:rsidRDefault="00865480">
      <w:pPr>
        <w:spacing w:after="0"/>
        <w:rPr>
          <w:rFonts w:ascii="Times New Roman" w:hAnsi="Times New Roman"/>
          <w:sz w:val="24"/>
          <w:szCs w:val="24"/>
        </w:rPr>
      </w:pPr>
      <w:r>
        <w:t>The other hosts on the R&amp;D network (192.168.10.37 and 192.168.10.41) are clean, as they do not have any suspicious processes or connections.</w:t>
      </w:r>
    </w:p>
    <w:p w14:paraId="5CE7A80F" w14:textId="77777777" w:rsidR="00865480" w:rsidRDefault="00865480">
      <w:pPr>
        <w:spacing w:after="0"/>
        <w:rPr>
          <w:rFonts w:ascii="Times New Roman" w:hAnsi="Times New Roman"/>
          <w:sz w:val="24"/>
          <w:szCs w:val="24"/>
        </w:rPr>
      </w:pPr>
    </w:p>
    <w:p w14:paraId="3E271C45" w14:textId="77777777" w:rsidR="00865480" w:rsidRDefault="00000000">
      <w:pPr>
        <w:spacing w:after="0"/>
        <w:rPr>
          <w:rFonts w:ascii="Times New Roman" w:hAnsi="Times New Roman"/>
          <w:sz w:val="24"/>
          <w:szCs w:val="24"/>
        </w:rPr>
      </w:pPr>
    </w:p>
    <w:p w14:paraId="7D744E37" w14:textId="77777777" w:rsidR="00865480" w:rsidRDefault="00000000">
      <w:pPr>
        <w:spacing w:after="0"/>
        <w:rPr>
          <w:rFonts w:ascii="Times New Roman" w:hAnsi="Times New Roman"/>
          <w:sz w:val="24"/>
          <w:szCs w:val="24"/>
        </w:rPr>
      </w:pPr>
    </w:p>
    <w:p w14:paraId="71E99B4C" w14:textId="77777777" w:rsidR="00865480" w:rsidRDefault="00000000">
      <w:pPr>
        <w:spacing w:after="0"/>
        <w:rPr>
          <w:rFonts w:ascii="Times New Roman" w:hAnsi="Times New Roman"/>
          <w:sz w:val="24"/>
          <w:szCs w:val="24"/>
        </w:rPr>
      </w:pPr>
    </w:p>
    <w:p w14:paraId="29F7B49D" w14:textId="77777777" w:rsidR="00865480" w:rsidRDefault="00865480">
      <w:pPr>
        <w:spacing w:after="0"/>
        <w:rPr>
          <w:rFonts w:ascii="Times New Roman" w:hAnsi="Times New Roman"/>
          <w:sz w:val="24"/>
          <w:szCs w:val="24"/>
        </w:rPr>
      </w:pPr>
    </w:p>
    <w:p w14:paraId="1ED8A435" w14:textId="77777777" w:rsidR="00865480" w:rsidRDefault="00865480">
      <w:pPr>
        <w:spacing w:after="0"/>
        <w:rPr>
          <w:rFonts w:ascii="Times New Roman" w:hAnsi="Times New Roman"/>
          <w:sz w:val="24"/>
          <w:szCs w:val="24"/>
        </w:rPr>
      </w:pPr>
    </w:p>
    <w:p w14:paraId="78204F6E" w14:textId="77777777" w:rsidR="00865480" w:rsidRDefault="00865480">
      <w:pPr>
        <w:spacing w:after="0"/>
        <w:rPr>
          <w:rFonts w:ascii="Times New Roman" w:hAnsi="Times New Roman"/>
          <w:sz w:val="24"/>
          <w:szCs w:val="24"/>
        </w:rPr>
      </w:pPr>
    </w:p>
    <w:p w14:paraId="0A94286C" w14:textId="77777777" w:rsidR="00865480" w:rsidRDefault="00865480">
      <w:pPr>
        <w:spacing w:after="0"/>
        <w:rPr>
          <w:rFonts w:ascii="Times New Roman" w:hAnsi="Times New Roman"/>
          <w:sz w:val="24"/>
          <w:szCs w:val="24"/>
        </w:rPr>
      </w:pPr>
    </w:p>
    <w:p w14:paraId="70DF7BA4" w14:textId="77777777" w:rsidR="00865480" w:rsidRDefault="00865480">
      <w:pPr>
        <w:spacing w:after="0"/>
        <w:rPr>
          <w:rFonts w:ascii="Times New Roman" w:hAnsi="Times New Roman"/>
          <w:sz w:val="24"/>
          <w:szCs w:val="24"/>
        </w:rPr>
      </w:pPr>
    </w:p>
    <w:p w14:paraId="48973C90" w14:textId="77777777" w:rsidR="00865480" w:rsidRDefault="00000000">
      <w:pPr>
        <w:spacing w:after="0"/>
        <w:rPr>
          <w:rFonts w:ascii="Times New Roman" w:hAnsi="Times New Roman"/>
          <w:sz w:val="24"/>
          <w:szCs w:val="24"/>
        </w:rPr>
      </w:pPr>
      <w:r>
        <w:t>Question: 76</w:t>
      </w:r>
    </w:p>
    <w:p/>
    <w:p w14:paraId="6CFB2F0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vulnerabilities is exploited when an attacker overwrites a register with a malicious address?</w:t>
      </w:r>
    </w:p>
    <w:p w14:paraId="7B494EFA" w14:textId="77777777" w:rsidR="00865480" w:rsidRDefault="00865480">
      <w:pPr>
        <w:spacing w:after="0"/>
        <w:rPr>
          <w:rFonts w:ascii="Times New Roman" w:hAnsi="Times New Roman"/>
          <w:sz w:val="24"/>
          <w:szCs w:val="24"/>
        </w:rPr>
      </w:pPr>
    </w:p>
    <w:p w14:paraId="4667C8D4" w14:textId="77777777" w:rsidR="00865480" w:rsidRDefault="00000000">
      <w:pPr>
        <w:spacing w:after="0"/>
        <w:rPr>
          <w:rFonts w:ascii="Times New Roman" w:hAnsi="Times New Roman"/>
          <w:sz w:val="24"/>
          <w:szCs w:val="24"/>
        </w:rPr>
      </w:pPr>
      <w:r>
        <w:t>A. VM escape</w:t>
      </w:r>
    </w:p>
    <w:p w14:paraId="1690382C" w14:textId="77777777" w:rsidR="00865480" w:rsidRDefault="00000000">
      <w:pPr>
        <w:spacing w:after="0"/>
        <w:rPr>
          <w:rFonts w:ascii="Times New Roman" w:hAnsi="Times New Roman"/>
          <w:sz w:val="24"/>
          <w:szCs w:val="24"/>
        </w:rPr>
      </w:pPr>
      <w:r>
        <w:t>B. SQL injection</w:t>
      </w:r>
    </w:p>
    <w:p w14:paraId="35C7AA94" w14:textId="77777777" w:rsidR="00865480" w:rsidRDefault="00000000">
      <w:pPr>
        <w:spacing w:after="0"/>
        <w:rPr>
          <w:rFonts w:ascii="Times New Roman" w:hAnsi="Times New Roman"/>
          <w:sz w:val="24"/>
          <w:szCs w:val="24"/>
        </w:rPr>
      </w:pPr>
      <w:r>
        <w:t>C. Buffer overflow</w:t>
      </w:r>
    </w:p>
    <w:p w14:paraId="47E7CB41" w14:textId="77777777" w:rsidR="00865480" w:rsidRDefault="00000000">
      <w:pPr>
        <w:spacing w:after="0"/>
        <w:rPr>
          <w:rFonts w:ascii="Times New Roman" w:hAnsi="Times New Roman"/>
          <w:sz w:val="24"/>
          <w:szCs w:val="24"/>
        </w:rPr>
      </w:pPr>
      <w:r>
        <w:t>D. Race condition</w:t>
      </w:r>
    </w:p>
    <w:p w14:paraId="226D4E23" w14:textId="77777777" w:rsidR="00865480" w:rsidRDefault="00865480">
      <w:pPr>
        <w:spacing w:after="0"/>
        <w:rPr>
          <w:rFonts w:ascii="Times New Roman" w:hAnsi="Times New Roman"/>
          <w:sz w:val="24"/>
          <w:szCs w:val="24"/>
        </w:rPr>
      </w:pPr>
    </w:p>
    <w:p w14:paraId="565B602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A852818" w14:textId="77777777" w:rsidR="00865480" w:rsidRDefault="00000000">
      <w:pPr>
        <w:spacing w:after="0"/>
        <w:rPr>
          <w:rFonts w:ascii="Times New Roman" w:hAnsi="Times New Roman"/>
          <w:sz w:val="24"/>
          <w:szCs w:val="24"/>
        </w:rPr>
      </w:pPr>
      <w:r>
        <w:t>Explanation:</w:t>
      </w:r>
    </w:p>
    <w:p w14:paraId="315FC55C" w14:textId="77777777" w:rsidR="00865480" w:rsidRDefault="00865480">
      <w:pPr>
        <w:spacing w:after="0"/>
        <w:rPr>
          <w:rFonts w:ascii="Times New Roman" w:hAnsi="Times New Roman"/>
          <w:sz w:val="24"/>
          <w:szCs w:val="24"/>
        </w:rPr>
      </w:pPr>
      <w:r>
        <w:t>A buffer overflow is a vulnerability that occurs when an application writes more data to a memory buffer than it can hold, causing the excess data to overwrite adjacent memory locations. A register is a small storage area in the CPU that holds temporary data or instructions. An attacker can exploit a buffer overflow to overwrite a register with a malicious address that points to a shellcode, which is a piece of code that gives the attacker control over the system. By doing so, the attacker can bypass the normal execution flow of the application and execute arbitrary commands.</w:t>
      </w:r>
    </w:p>
    <w:p w14:paraId="42232D71" w14:textId="77777777" w:rsidR="00865480" w:rsidRDefault="00000000">
      <w:pPr>
        <w:spacing w:after="0"/>
        <w:rPr>
          <w:rFonts w:ascii="Times New Roman" w:hAnsi="Times New Roman"/>
          <w:sz w:val="24"/>
          <w:szCs w:val="24"/>
        </w:rPr>
      </w:pPr>
    </w:p>
    <w:p w14:paraId="5A932BC7" w14:textId="77777777" w:rsidR="00865480" w:rsidRDefault="00000000">
      <w:pPr>
        <w:spacing w:after="0"/>
        <w:rPr>
          <w:rFonts w:ascii="Times New Roman" w:hAnsi="Times New Roman"/>
          <w:sz w:val="24"/>
          <w:szCs w:val="24"/>
        </w:rPr>
      </w:pPr>
      <w:r>
        <w:t>Reference: CompTIA Security+ SY0-701 Certification Study Guide, Chapter 2: Threats, Attacks, and Vulnerabilities, Section 2.3: Application Attacks, Page 76 1; Buffer Overflows - CompTIA Security+ SY0-701 - 2.3 2</w:t>
      </w:r>
    </w:p>
    <w:p w14:paraId="5B03686D" w14:textId="77777777" w:rsidR="00865480" w:rsidRDefault="00865480">
      <w:pPr>
        <w:spacing w:after="0"/>
        <w:rPr>
          <w:rFonts w:ascii="Times New Roman" w:hAnsi="Times New Roman"/>
          <w:sz w:val="24"/>
          <w:szCs w:val="24"/>
        </w:rPr>
      </w:pPr>
    </w:p>
    <w:p w14:paraId="2CCA1675" w14:textId="77777777" w:rsidR="00865480" w:rsidRDefault="00865480">
      <w:pPr>
        <w:spacing w:after="0"/>
        <w:rPr>
          <w:rFonts w:ascii="Times New Roman" w:hAnsi="Times New Roman"/>
          <w:sz w:val="24"/>
          <w:szCs w:val="24"/>
        </w:rPr>
      </w:pPr>
    </w:p>
    <w:p w14:paraId="5FCC5FD1" w14:textId="77777777" w:rsidR="00865480" w:rsidRDefault="00865480">
      <w:pPr>
        <w:spacing w:after="0"/>
        <w:rPr>
          <w:rFonts w:ascii="Times New Roman" w:hAnsi="Times New Roman"/>
          <w:sz w:val="24"/>
          <w:szCs w:val="24"/>
        </w:rPr>
      </w:pPr>
    </w:p>
    <w:p w14:paraId="3E84C28C" w14:textId="77777777" w:rsidR="00865480" w:rsidRDefault="00865480">
      <w:pPr>
        <w:spacing w:after="0"/>
        <w:rPr>
          <w:rFonts w:ascii="Times New Roman" w:hAnsi="Times New Roman"/>
          <w:sz w:val="24"/>
          <w:szCs w:val="24"/>
        </w:rPr>
      </w:pPr>
    </w:p>
    <w:p w14:paraId="062844BD" w14:textId="77777777" w:rsidR="00865480" w:rsidRDefault="00000000">
      <w:pPr>
        <w:spacing w:after="0"/>
        <w:rPr>
          <w:rFonts w:ascii="Times New Roman" w:hAnsi="Times New Roman"/>
          <w:sz w:val="24"/>
          <w:szCs w:val="24"/>
        </w:rPr>
      </w:pPr>
      <w:r>
        <w:t>Question: 77</w:t>
      </w:r>
    </w:p>
    <w:p/>
    <w:p w14:paraId="51E1ABE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the best way to handle a critical business application that is running on a legacy server?</w:t>
      </w:r>
    </w:p>
    <w:p w14:paraId="598C7AF5" w14:textId="77777777" w:rsidR="00865480" w:rsidRDefault="00865480">
      <w:pPr>
        <w:spacing w:after="0"/>
        <w:rPr>
          <w:rFonts w:ascii="Times New Roman" w:hAnsi="Times New Roman"/>
          <w:sz w:val="24"/>
          <w:szCs w:val="24"/>
        </w:rPr>
      </w:pPr>
    </w:p>
    <w:p w14:paraId="7D55F220" w14:textId="77777777" w:rsidR="00865480" w:rsidRDefault="00865480">
      <w:pPr>
        <w:spacing w:after="0"/>
        <w:rPr>
          <w:rFonts w:ascii="Times New Roman" w:hAnsi="Times New Roman"/>
          <w:sz w:val="24"/>
          <w:szCs w:val="24"/>
        </w:rPr>
      </w:pPr>
    </w:p>
    <w:p w14:paraId="6536AFC2" w14:textId="77777777" w:rsidR="00865480" w:rsidRDefault="00000000">
      <w:pPr>
        <w:spacing w:after="0"/>
        <w:rPr>
          <w:rFonts w:ascii="Times New Roman" w:hAnsi="Times New Roman"/>
          <w:sz w:val="24"/>
          <w:szCs w:val="24"/>
        </w:rPr>
      </w:pPr>
      <w:r>
        <w:t>A. Segmentation</w:t>
      </w:r>
    </w:p>
    <w:p w14:paraId="7E01824F" w14:textId="77777777" w:rsidR="00865480" w:rsidRDefault="00000000">
      <w:pPr>
        <w:spacing w:after="0"/>
        <w:rPr>
          <w:rFonts w:ascii="Times New Roman" w:hAnsi="Times New Roman"/>
          <w:sz w:val="24"/>
          <w:szCs w:val="24"/>
        </w:rPr>
      </w:pPr>
      <w:r>
        <w:t>B. Isolation</w:t>
      </w:r>
    </w:p>
    <w:p w14:paraId="1AF112ED" w14:textId="77777777" w:rsidR="00865480" w:rsidRDefault="00000000">
      <w:pPr>
        <w:spacing w:after="0"/>
        <w:rPr>
          <w:rFonts w:ascii="Times New Roman" w:hAnsi="Times New Roman"/>
          <w:sz w:val="24"/>
          <w:szCs w:val="24"/>
        </w:rPr>
      </w:pPr>
      <w:r>
        <w:t>C. Hardening</w:t>
      </w:r>
    </w:p>
    <w:p w14:paraId="2D6FDC40" w14:textId="77777777" w:rsidR="00865480" w:rsidRDefault="00000000">
      <w:pPr>
        <w:spacing w:after="0"/>
        <w:rPr>
          <w:rFonts w:ascii="Times New Roman" w:hAnsi="Times New Roman"/>
          <w:sz w:val="24"/>
          <w:szCs w:val="24"/>
        </w:rPr>
      </w:pPr>
      <w:r>
        <w:t>D. Decommissioning</w:t>
      </w:r>
    </w:p>
    <w:p w14:paraId="37614809" w14:textId="77777777" w:rsidR="00865480" w:rsidRDefault="00865480">
      <w:pPr>
        <w:spacing w:after="0"/>
        <w:rPr>
          <w:rFonts w:ascii="Times New Roman" w:hAnsi="Times New Roman"/>
          <w:sz w:val="24"/>
          <w:szCs w:val="24"/>
        </w:rPr>
      </w:pPr>
    </w:p>
    <w:p w14:paraId="2A15515F"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EDF63A9" w14:textId="77777777" w:rsidR="00865480" w:rsidRDefault="00000000">
      <w:pPr>
        <w:spacing w:after="0"/>
        <w:rPr>
          <w:rFonts w:ascii="Times New Roman" w:hAnsi="Times New Roman"/>
          <w:sz w:val="24"/>
          <w:szCs w:val="24"/>
        </w:rPr>
      </w:pPr>
      <w:r>
        <w:t>Explanation:</w:t>
      </w:r>
    </w:p>
    <w:p w14:paraId="2AFEFC13" w14:textId="77777777" w:rsidR="00865480" w:rsidRDefault="00865480">
      <w:pPr>
        <w:spacing w:after="0"/>
        <w:rPr>
          <w:rFonts w:ascii="Times New Roman" w:hAnsi="Times New Roman"/>
          <w:sz w:val="24"/>
          <w:szCs w:val="24"/>
        </w:rPr>
      </w:pPr>
      <w:r>
        <w:t>A legacy server is a server that is running outdated or unsupported software or hardware, which may pose security risks and compatibility issues. A critical business application is an application that is essential for the operation and continuity of the business, such as accounting, payroll, or inventory management. A legacy server running a critical business application may be difficult to replace or upgrade, but it should not be left unsecured or exposed to potential threats.</w:t>
      </w:r>
    </w:p>
    <w:p w14:paraId="131928CA" w14:textId="77777777" w:rsidR="00865480" w:rsidRDefault="00865480">
      <w:pPr>
        <w:spacing w:after="0"/>
        <w:rPr>
          <w:rFonts w:ascii="Times New Roman" w:hAnsi="Times New Roman"/>
          <w:sz w:val="24"/>
          <w:szCs w:val="24"/>
        </w:rPr>
      </w:pPr>
      <w:r>
        <w:t>One of the best ways to handle a legacy server running a critical business application is to harden it. Hardening is the process of applying security measures and configurations to a system to reduce its attack surface and vulnerability. Hardening a legacy server may involve steps such as:</w:t>
      </w:r>
    </w:p>
    <w:p w14:paraId="473E9696" w14:textId="77777777" w:rsidR="00865480" w:rsidRDefault="00000000">
      <w:pPr>
        <w:spacing w:after="0"/>
        <w:rPr>
          <w:rFonts w:ascii="Times New Roman" w:hAnsi="Times New Roman"/>
          <w:sz w:val="24"/>
          <w:szCs w:val="24"/>
        </w:rPr>
      </w:pPr>
      <w:r>
        <w:t>Applying patches and updates to the operating system and the application, if available</w:t>
      </w:r>
    </w:p>
    <w:p w14:paraId="4723E417" w14:textId="77777777" w:rsidR="00865480" w:rsidRDefault="00000000">
      <w:pPr>
        <w:spacing w:after="0"/>
        <w:rPr>
          <w:rFonts w:ascii="Times New Roman" w:hAnsi="Times New Roman"/>
          <w:sz w:val="24"/>
          <w:szCs w:val="24"/>
        </w:rPr>
      </w:pPr>
      <w:r>
        <w:t>Removing or disabling unnecessary services, features, or accounts</w:t>
      </w:r>
    </w:p>
    <w:p w14:paraId="46F219E7" w14:textId="77777777" w:rsidR="00865480" w:rsidRDefault="00000000">
      <w:pPr>
        <w:spacing w:after="0"/>
        <w:rPr>
          <w:rFonts w:ascii="Times New Roman" w:hAnsi="Times New Roman"/>
          <w:sz w:val="24"/>
          <w:szCs w:val="24"/>
        </w:rPr>
      </w:pPr>
      <w:r>
        <w:t>Configuring firewall rules and network access control lists to restrict inbound and outbound traffic</w:t>
      </w:r>
    </w:p>
    <w:p w14:paraId="50D87AB3" w14:textId="77777777" w:rsidR="00865480" w:rsidRDefault="00000000">
      <w:pPr>
        <w:spacing w:after="0"/>
        <w:rPr>
          <w:rFonts w:ascii="Times New Roman" w:hAnsi="Times New Roman"/>
          <w:sz w:val="24"/>
          <w:szCs w:val="24"/>
        </w:rPr>
      </w:pPr>
      <w:r>
        <w:t>Enabling encryption and authentication for data transmission and storage</w:t>
      </w:r>
    </w:p>
    <w:p w14:paraId="1BE7FF52" w14:textId="77777777" w:rsidR="00865480" w:rsidRDefault="00000000">
      <w:pPr>
        <w:spacing w:after="0"/>
        <w:rPr>
          <w:rFonts w:ascii="Times New Roman" w:hAnsi="Times New Roman"/>
          <w:sz w:val="24"/>
          <w:szCs w:val="24"/>
        </w:rPr>
      </w:pPr>
      <w:r>
        <w:t>Implementing logging and monitoring tools to detect and respond to anomalous or malicious activity</w:t>
      </w:r>
    </w:p>
    <w:p w14:paraId="2E3A9B8C" w14:textId="77777777" w:rsidR="00865480" w:rsidRDefault="00000000">
      <w:pPr>
        <w:spacing w:after="0"/>
        <w:rPr>
          <w:rFonts w:ascii="Times New Roman" w:hAnsi="Times New Roman"/>
          <w:sz w:val="24"/>
          <w:szCs w:val="24"/>
        </w:rPr>
      </w:pPr>
      <w:r>
        <w:t>Performing regular backups and testing of the system and the application</w:t>
      </w:r>
    </w:p>
    <w:p w14:paraId="196E0A86" w14:textId="77777777" w:rsidR="00865480" w:rsidRDefault="00000000">
      <w:pPr>
        <w:spacing w:after="0"/>
        <w:rPr>
          <w:rFonts w:ascii="Times New Roman" w:hAnsi="Times New Roman"/>
          <w:sz w:val="24"/>
          <w:szCs w:val="24"/>
        </w:rPr>
      </w:pPr>
      <w:r>
        <w:t>Hardening a legacy server can help protect the critical business application from unauthorized access, modification, or disruption, while maintaining its functionality and availability. However, hardening a legacy server is not a permanent solution, and it may not be sufficient to address all the security issues and challenges posed by the outdated or unsupported system. Therefore, it is advisable to plan for the eventual decommissioning or migration of the legacy server to a more secure and modern platform, as soon as possible.</w:t>
      </w:r>
    </w:p>
    <w:p w14:paraId="2D968727" w14:textId="77777777" w:rsidR="00865480" w:rsidRDefault="00000000">
      <w:pPr>
        <w:spacing w:after="0"/>
        <w:rPr>
          <w:rFonts w:ascii="Times New Roman" w:hAnsi="Times New Roman"/>
          <w:sz w:val="24"/>
          <w:szCs w:val="24"/>
        </w:rPr>
      </w:pPr>
    </w:p>
    <w:p w14:paraId="02CBC028" w14:textId="77777777" w:rsidR="00865480" w:rsidRDefault="00000000">
      <w:pPr>
        <w:spacing w:after="0"/>
        <w:rPr>
          <w:rFonts w:ascii="Times New Roman" w:hAnsi="Times New Roman"/>
          <w:sz w:val="24"/>
          <w:szCs w:val="24"/>
        </w:rPr>
      </w:pPr>
    </w:p>
    <w:p w14:paraId="5D9781F7" w14:textId="77777777" w:rsidR="00865480" w:rsidRDefault="00000000">
      <w:pPr>
        <w:spacing w:after="0"/>
        <w:rPr>
          <w:rFonts w:ascii="Times New Roman" w:hAnsi="Times New Roman"/>
          <w:sz w:val="24"/>
          <w:szCs w:val="24"/>
        </w:rPr>
      </w:pPr>
      <w:r>
        <w:t>Reference: CompTIA Security+ SY0-701 Certification Study Guide, Chapter 3: Architecture and Design, Section 3.2: Secure System Design, Page 133 1; CompTIA Security+ Certification Exam Objectives, Domain 3: Architecture and Design, Objective 3.2: Explain the importance of secure system design, Subobjective: Legacy systems 2</w:t>
      </w:r>
    </w:p>
    <w:p w14:paraId="1861CCDB" w14:textId="77777777" w:rsidR="00865480" w:rsidRDefault="00865480">
      <w:pPr>
        <w:spacing w:after="0"/>
        <w:rPr>
          <w:rFonts w:ascii="Times New Roman" w:hAnsi="Times New Roman"/>
          <w:sz w:val="24"/>
          <w:szCs w:val="24"/>
        </w:rPr>
      </w:pPr>
    </w:p>
    <w:p w14:paraId="7AFCBC28" w14:textId="77777777" w:rsidR="00865480" w:rsidRDefault="00865480">
      <w:pPr>
        <w:spacing w:after="0"/>
        <w:rPr>
          <w:rFonts w:ascii="Times New Roman" w:hAnsi="Times New Roman"/>
          <w:sz w:val="24"/>
          <w:szCs w:val="24"/>
        </w:rPr>
      </w:pPr>
    </w:p>
    <w:p w14:paraId="4CCB3920" w14:textId="77777777" w:rsidR="00865480" w:rsidRDefault="00865480">
      <w:pPr>
        <w:spacing w:after="0"/>
        <w:rPr>
          <w:rFonts w:ascii="Times New Roman" w:hAnsi="Times New Roman"/>
          <w:sz w:val="24"/>
          <w:szCs w:val="24"/>
        </w:rPr>
      </w:pPr>
    </w:p>
    <w:p w14:paraId="2B5B5E5D" w14:textId="77777777" w:rsidR="00865480" w:rsidRDefault="00000000">
      <w:pPr>
        <w:spacing w:after="0"/>
        <w:rPr>
          <w:rFonts w:ascii="Times New Roman" w:hAnsi="Times New Roman"/>
          <w:sz w:val="24"/>
          <w:szCs w:val="24"/>
        </w:rPr>
      </w:pPr>
      <w:r>
        <w:t>Question: 78</w:t>
      </w:r>
    </w:p>
    <w:p/>
    <w:p w14:paraId="6B3FD22D" w14:textId="77777777" w:rsidR="00865480" w:rsidRDefault="00865480">
      <w:pPr>
        <w:spacing w:after="0"/>
        <w:rPr>
          <w:rFonts w:ascii="Times New Roman" w:hAnsi="Times New Roman"/>
          <w:sz w:val="24"/>
          <w:szCs w:val="24"/>
        </w:rPr>
      </w:pPr>
    </w:p>
    <w:p w14:paraId="0A6EF1A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describes the process of concealing code or text inside a graphical image?</w:t>
      </w:r>
    </w:p>
    <w:p w14:paraId="5D38428B" w14:textId="77777777" w:rsidR="00865480" w:rsidRDefault="00865480">
      <w:pPr>
        <w:spacing w:after="0"/>
        <w:rPr>
          <w:rFonts w:ascii="Times New Roman" w:hAnsi="Times New Roman"/>
          <w:sz w:val="24"/>
          <w:szCs w:val="24"/>
        </w:rPr>
      </w:pPr>
    </w:p>
    <w:p w14:paraId="525DA9E8" w14:textId="77777777" w:rsidR="00865480" w:rsidRDefault="00000000">
      <w:pPr>
        <w:spacing w:after="0"/>
        <w:rPr>
          <w:rFonts w:ascii="Times New Roman" w:hAnsi="Times New Roman"/>
          <w:sz w:val="24"/>
          <w:szCs w:val="24"/>
        </w:rPr>
      </w:pPr>
      <w:r>
        <w:t>A. Symmetric encryption</w:t>
      </w:r>
    </w:p>
    <w:p w14:paraId="6E4C1A32" w14:textId="77777777" w:rsidR="00865480" w:rsidRDefault="00000000">
      <w:pPr>
        <w:spacing w:after="0"/>
        <w:rPr>
          <w:rFonts w:ascii="Times New Roman" w:hAnsi="Times New Roman"/>
          <w:sz w:val="24"/>
          <w:szCs w:val="24"/>
        </w:rPr>
      </w:pPr>
      <w:r>
        <w:t>B. Hashing</w:t>
      </w:r>
    </w:p>
    <w:p w14:paraId="7895E619" w14:textId="77777777" w:rsidR="00865480" w:rsidRDefault="00000000">
      <w:pPr>
        <w:spacing w:after="0"/>
        <w:rPr>
          <w:rFonts w:ascii="Times New Roman" w:hAnsi="Times New Roman"/>
          <w:sz w:val="24"/>
          <w:szCs w:val="24"/>
        </w:rPr>
      </w:pPr>
      <w:r>
        <w:t>C. Data masking</w:t>
      </w:r>
    </w:p>
    <w:p w14:paraId="29A949B1" w14:textId="77777777" w:rsidR="00865480" w:rsidRDefault="00000000">
      <w:pPr>
        <w:spacing w:after="0"/>
        <w:rPr>
          <w:rFonts w:ascii="Times New Roman" w:hAnsi="Times New Roman"/>
          <w:sz w:val="24"/>
          <w:szCs w:val="24"/>
        </w:rPr>
      </w:pPr>
      <w:r>
        <w:t>D. Steganography</w:t>
      </w:r>
    </w:p>
    <w:p w14:paraId="5E7CC179" w14:textId="77777777" w:rsidR="00865480" w:rsidRDefault="00865480">
      <w:pPr>
        <w:spacing w:after="0"/>
        <w:rPr>
          <w:rFonts w:ascii="Times New Roman" w:hAnsi="Times New Roman"/>
          <w:sz w:val="24"/>
          <w:szCs w:val="24"/>
        </w:rPr>
      </w:pPr>
    </w:p>
    <w:p w14:paraId="7317254E"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9FF262F" w14:textId="77777777" w:rsidR="00865480" w:rsidRDefault="00000000">
      <w:pPr>
        <w:spacing w:after="0"/>
        <w:rPr>
          <w:rFonts w:ascii="Times New Roman" w:hAnsi="Times New Roman"/>
          <w:sz w:val="24"/>
          <w:szCs w:val="24"/>
        </w:rPr>
      </w:pPr>
      <w:r>
        <w:t>Explanation:</w:t>
      </w:r>
    </w:p>
    <w:p w14:paraId="2C68B4DD" w14:textId="77777777" w:rsidR="00865480" w:rsidRDefault="00000000">
      <w:pPr>
        <w:spacing w:after="0"/>
        <w:rPr>
          <w:rFonts w:ascii="Times New Roman" w:hAnsi="Times New Roman"/>
          <w:sz w:val="24"/>
          <w:szCs w:val="24"/>
        </w:rPr>
      </w:pPr>
      <w:r>
        <w:t>Steganography is the process of hiding information within another medium, such as an image, audio, video, or text file. The hidden information is not visible or noticeable to the casual observer, and can only be extracted by using a specific technique or key. Steganography can be used for various purposes, such as concealing secret messages, watermarking, or evading detection by antivirus software12</w:t>
      </w:r>
    </w:p>
    <w:p w14:paraId="47EF4951" w14:textId="77777777" w:rsidR="00865480" w:rsidRDefault="00000000">
      <w:pPr>
        <w:spacing w:after="0"/>
        <w:rPr>
          <w:rFonts w:ascii="Times New Roman" w:hAnsi="Times New Roman"/>
          <w:sz w:val="24"/>
          <w:szCs w:val="24"/>
        </w:rPr>
      </w:pPr>
      <w:r>
        <w:t>Reference:</w:t>
      </w:r>
    </w:p>
    <w:p w14:paraId="41DC89C2" w14:textId="77777777" w:rsidR="00865480" w:rsidRDefault="00000000">
      <w:pPr>
        <w:spacing w:after="0"/>
        <w:rPr>
          <w:rFonts w:ascii="Times New Roman" w:hAnsi="Times New Roman"/>
          <w:sz w:val="24"/>
          <w:szCs w:val="24"/>
        </w:rPr>
      </w:pPr>
      <w:r>
        <w:rPr>
          <w:rFonts w:ascii="Times New Roman" w:hAnsi="Times New Roman"/>
          <w:sz w:val="24"/>
          <w:szCs w:val="24"/>
        </w:rPr>
        <w:t>1: CompTIA Security+ Study Guide: Exam SY0-701, 9th Edition, Chapter 5: Cryptography and PKI, page 233 2: CompTIA Security+ Certification Kit: Exam SY0-701, 7th Edition, Chapter 5: Cryptography and PKI, page 235</w:t>
      </w:r>
    </w:p>
    <w:p w14:paraId="449DAF71" w14:textId="77777777" w:rsidR="00865480" w:rsidRDefault="00865480">
      <w:pPr>
        <w:spacing w:after="0"/>
        <w:rPr>
          <w:rFonts w:ascii="Times New Roman" w:hAnsi="Times New Roman"/>
          <w:sz w:val="24"/>
          <w:szCs w:val="24"/>
        </w:rPr>
      </w:pPr>
    </w:p>
    <w:p w14:paraId="70606554" w14:textId="77777777" w:rsidR="00865480" w:rsidRDefault="00865480">
      <w:pPr>
        <w:spacing w:after="0"/>
        <w:rPr>
          <w:rFonts w:ascii="Times New Roman" w:hAnsi="Times New Roman"/>
          <w:sz w:val="24"/>
          <w:szCs w:val="24"/>
        </w:rPr>
      </w:pPr>
    </w:p>
    <w:p w14:paraId="3D1C3B35" w14:textId="77777777" w:rsidR="00865480" w:rsidRDefault="00865480">
      <w:pPr>
        <w:spacing w:after="0"/>
        <w:rPr>
          <w:rFonts w:ascii="Times New Roman" w:hAnsi="Times New Roman"/>
          <w:sz w:val="24"/>
          <w:szCs w:val="24"/>
        </w:rPr>
      </w:pPr>
    </w:p>
    <w:p w14:paraId="7F18251C" w14:textId="77777777" w:rsidR="00865480" w:rsidRDefault="00865480">
      <w:pPr>
        <w:spacing w:after="0"/>
        <w:rPr>
          <w:rFonts w:ascii="Times New Roman" w:hAnsi="Times New Roman"/>
          <w:sz w:val="24"/>
          <w:szCs w:val="24"/>
        </w:rPr>
      </w:pPr>
    </w:p>
    <w:p w14:paraId="5C54A09A" w14:textId="77777777" w:rsidR="00865480" w:rsidRDefault="00865480">
      <w:pPr>
        <w:spacing w:after="0"/>
        <w:rPr>
          <w:rFonts w:ascii="Times New Roman" w:hAnsi="Times New Roman"/>
          <w:sz w:val="24"/>
          <w:szCs w:val="24"/>
        </w:rPr>
      </w:pPr>
    </w:p>
    <w:p w14:paraId="35A2107C" w14:textId="77777777" w:rsidR="00865480" w:rsidRDefault="00000000">
      <w:pPr>
        <w:spacing w:after="0"/>
        <w:rPr>
          <w:rFonts w:ascii="Times New Roman" w:hAnsi="Times New Roman"/>
          <w:sz w:val="24"/>
          <w:szCs w:val="24"/>
        </w:rPr>
      </w:pPr>
      <w:r>
        <w:t>Question: 79</w:t>
      </w:r>
    </w:p>
    <w:p/>
    <w:p w14:paraId="255F250A" w14:textId="77777777" w:rsidR="00865480" w:rsidRDefault="00865480">
      <w:pPr>
        <w:spacing w:after="0"/>
        <w:rPr>
          <w:rFonts w:ascii="Times New Roman" w:hAnsi="Times New Roman"/>
          <w:sz w:val="24"/>
          <w:szCs w:val="24"/>
        </w:rPr>
      </w:pPr>
    </w:p>
    <w:p w14:paraId="4E1CA8C1" w14:textId="77777777" w:rsidR="00865480" w:rsidRDefault="00000000">
      <w:pPr>
        <w:spacing w:after="0"/>
        <w:rPr>
          <w:rFonts w:ascii="Times New Roman" w:hAnsi="Times New Roman"/>
          <w:sz w:val="24"/>
          <w:szCs w:val="24"/>
        </w:rPr>
      </w:pPr>
      <w:r>
        <w:rPr>
          <w:rFonts w:ascii="Times New Roman" w:hAnsi="Times New Roman"/>
          <w:sz w:val="24"/>
          <w:szCs w:val="24"/>
        </w:rPr>
        <w:t>After a company was compromised, customers initiated a lawsuit. The company's attorneys have requested that the security team initiate a legal hold in response to the lawsuit. Which of the following describes the action the security team will most likely be required to take?</w:t>
      </w:r>
    </w:p>
    <w:p w14:paraId="3C82CFD3" w14:textId="77777777" w:rsidR="00865480" w:rsidRDefault="00865480">
      <w:pPr>
        <w:spacing w:after="0"/>
        <w:rPr>
          <w:rFonts w:ascii="Times New Roman" w:hAnsi="Times New Roman"/>
          <w:sz w:val="24"/>
          <w:szCs w:val="24"/>
        </w:rPr>
      </w:pPr>
    </w:p>
    <w:p w14:paraId="016BB815" w14:textId="77777777" w:rsidR="00865480" w:rsidRDefault="00000000">
      <w:pPr>
        <w:spacing w:after="0"/>
        <w:rPr>
          <w:rFonts w:ascii="Times New Roman" w:hAnsi="Times New Roman"/>
          <w:sz w:val="24"/>
          <w:szCs w:val="24"/>
        </w:rPr>
      </w:pPr>
      <w:r>
        <w:t>A. Retain the emails between the security team and affected customers for 30 days.</w:t>
      </w:r>
    </w:p>
    <w:p w14:paraId="1C81BCB9" w14:textId="77777777" w:rsidR="00865480" w:rsidRDefault="00000000">
      <w:pPr>
        <w:spacing w:after="0"/>
        <w:rPr>
          <w:rFonts w:ascii="Times New Roman" w:hAnsi="Times New Roman"/>
          <w:sz w:val="24"/>
          <w:szCs w:val="24"/>
        </w:rPr>
      </w:pPr>
      <w:r>
        <w:t>B. Retain any communications related to the security breach until further notice.</w:t>
      </w:r>
    </w:p>
    <w:p w14:paraId="3831B670" w14:textId="77777777" w:rsidR="00865480" w:rsidRDefault="00000000">
      <w:pPr>
        <w:spacing w:after="0"/>
        <w:rPr>
          <w:rFonts w:ascii="Times New Roman" w:hAnsi="Times New Roman"/>
          <w:sz w:val="24"/>
          <w:szCs w:val="24"/>
        </w:rPr>
      </w:pPr>
      <w:r>
        <w:t>C. Retain any communications between security members during the breach response.</w:t>
      </w:r>
    </w:p>
    <w:p w14:paraId="6630B2A0" w14:textId="77777777" w:rsidR="00865480" w:rsidRDefault="00000000">
      <w:pPr>
        <w:spacing w:after="0"/>
        <w:rPr>
          <w:rFonts w:ascii="Times New Roman" w:hAnsi="Times New Roman"/>
          <w:sz w:val="24"/>
          <w:szCs w:val="24"/>
        </w:rPr>
      </w:pPr>
      <w:r>
        <w:t>D. Retain all emails from the company to affected customers for an indefinite period of time.</w:t>
      </w:r>
    </w:p>
    <w:p w14:paraId="754194AA" w14:textId="77777777" w:rsidR="00865480" w:rsidRDefault="00865480">
      <w:pPr>
        <w:spacing w:after="0"/>
        <w:rPr>
          <w:rFonts w:ascii="Times New Roman" w:hAnsi="Times New Roman"/>
          <w:sz w:val="24"/>
          <w:szCs w:val="24"/>
        </w:rPr>
      </w:pPr>
    </w:p>
    <w:p w14:paraId="6FF1373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13E023C2" w14:textId="77777777" w:rsidR="00865480" w:rsidRDefault="00000000">
      <w:pPr>
        <w:spacing w:after="0"/>
        <w:rPr>
          <w:rFonts w:ascii="Times New Roman" w:hAnsi="Times New Roman"/>
          <w:sz w:val="24"/>
          <w:szCs w:val="24"/>
        </w:rPr>
      </w:pPr>
      <w:r>
        <w:t>Explanation:</w:t>
      </w:r>
    </w:p>
    <w:p w14:paraId="18C876D0" w14:textId="77777777" w:rsidR="00865480" w:rsidRDefault="00865480">
      <w:pPr>
        <w:spacing w:after="0"/>
        <w:rPr>
          <w:rFonts w:ascii="Times New Roman" w:hAnsi="Times New Roman"/>
          <w:sz w:val="24"/>
          <w:szCs w:val="24"/>
        </w:rPr>
      </w:pPr>
      <w:r>
        <w:t>A legal hold (also known as a litigation hold) is a notification sent from an organization’s legal team to employees instructing them not to delete electronically stored information (ESI) or discard paper documents that may be relevant to a new or imminent legal case. A legal hold is intended to preserve evidence and prevent spoliation, which is the intentional or negligent destruction of evidence that could harm a party’s case. A legal hold can be triggered by various events, such as a lawsuit, a regulatory investigation, or a subpoena12</w:t>
      </w:r>
    </w:p>
    <w:p w14:paraId="5D82B8EA" w14:textId="77777777" w:rsidR="00865480" w:rsidRDefault="00000000">
      <w:pPr>
        <w:spacing w:after="0"/>
        <w:rPr>
          <w:rFonts w:ascii="Times New Roman" w:hAnsi="Times New Roman"/>
          <w:sz w:val="24"/>
          <w:szCs w:val="24"/>
        </w:rPr>
      </w:pPr>
      <w:r>
        <w:t>In this scenario, the company’s attorneys have requested that the security team initiate a legal hold in response to the lawsuit filed by the customers after the company was compromised. This means that the security team will most likely be required to retain any communications related to the security breach until further notice. This could include emails, instant messages, reports, logs, memos, or any other documents that could be relevant to the lawsuit. The security team should also inform the relevant custodians (the employees who have access to or control over the ESI) of their preservation obligations and monitor their compliance. The security team should also document the legal hold process and its scope, as well as take steps to protect the ESI from alteration, deletion, or loss34</w:t>
      </w:r>
    </w:p>
    <w:p w14:paraId="7AFCE16A" w14:textId="77777777" w:rsidR="00865480" w:rsidRDefault="00000000">
      <w:pPr>
        <w:spacing w:after="0"/>
        <w:rPr>
          <w:rFonts w:ascii="Times New Roman" w:hAnsi="Times New Roman"/>
          <w:sz w:val="24"/>
          <w:szCs w:val="24"/>
        </w:rPr>
      </w:pPr>
    </w:p>
    <w:p w14:paraId="52609BBD" w14:textId="77777777" w:rsidR="00865480" w:rsidRDefault="00000000">
      <w:pPr>
        <w:spacing w:after="0"/>
        <w:rPr>
          <w:rFonts w:ascii="Times New Roman" w:hAnsi="Times New Roman"/>
          <w:sz w:val="24"/>
          <w:szCs w:val="24"/>
        </w:rPr>
      </w:pPr>
      <w:r>
        <w:t>Reference:</w:t>
      </w:r>
    </w:p>
    <w:p w14:paraId="5F4381CB" w14:textId="77777777" w:rsidR="00865480" w:rsidRDefault="00000000">
      <w:pPr>
        <w:spacing w:after="0"/>
        <w:rPr>
          <w:rFonts w:ascii="Times New Roman" w:hAnsi="Times New Roman"/>
          <w:sz w:val="24"/>
          <w:szCs w:val="24"/>
        </w:rPr>
      </w:pPr>
      <w:r>
        <w:rPr>
          <w:rFonts w:ascii="Times New Roman" w:hAnsi="Times New Roman"/>
          <w:sz w:val="24"/>
          <w:szCs w:val="24"/>
        </w:rPr>
        <w:t>1: CompTIA Security+ Study Guide: Exam SY0-701, 9th Edition, Chapter 6: Risk Management, page 303 2: CompTIA Security+ Certification Kit: Exam SY0-701, 7th Edition, Chapter 6: Risk Management, page 305 3: Legal Hold (Litigation Hold) - The Basics of E-Discovery - Exterro 5 4: The Legal Implications and Consequences of a Data Breach 6</w:t>
      </w:r>
    </w:p>
    <w:p w14:paraId="3BD7244F" w14:textId="77777777" w:rsidR="00865480" w:rsidRDefault="00865480">
      <w:pPr>
        <w:spacing w:after="0"/>
        <w:rPr>
          <w:rFonts w:ascii="Times New Roman" w:hAnsi="Times New Roman"/>
          <w:sz w:val="24"/>
          <w:szCs w:val="24"/>
        </w:rPr>
      </w:pPr>
    </w:p>
    <w:p w14:paraId="4798C330" w14:textId="77777777" w:rsidR="00865480" w:rsidRDefault="00865480">
      <w:pPr>
        <w:spacing w:after="0"/>
        <w:rPr>
          <w:rFonts w:ascii="Times New Roman" w:hAnsi="Times New Roman"/>
          <w:sz w:val="24"/>
          <w:szCs w:val="24"/>
        </w:rPr>
      </w:pPr>
    </w:p>
    <w:p w14:paraId="4A84F622" w14:textId="77777777" w:rsidR="00865480" w:rsidRDefault="00865480">
      <w:pPr>
        <w:spacing w:after="0"/>
        <w:rPr>
          <w:rFonts w:ascii="Times New Roman" w:hAnsi="Times New Roman"/>
          <w:sz w:val="24"/>
          <w:szCs w:val="24"/>
        </w:rPr>
      </w:pPr>
    </w:p>
    <w:p w14:paraId="69E34D31" w14:textId="77777777" w:rsidR="00865480" w:rsidRDefault="00865480">
      <w:pPr>
        <w:spacing w:after="0"/>
        <w:rPr>
          <w:rFonts w:ascii="Times New Roman" w:hAnsi="Times New Roman"/>
          <w:sz w:val="24"/>
          <w:szCs w:val="24"/>
        </w:rPr>
      </w:pPr>
    </w:p>
    <w:p w14:paraId="50153EA5" w14:textId="77777777" w:rsidR="00865480" w:rsidRDefault="00865480">
      <w:pPr>
        <w:spacing w:after="0"/>
        <w:rPr>
          <w:rFonts w:ascii="Times New Roman" w:hAnsi="Times New Roman"/>
          <w:sz w:val="24"/>
          <w:szCs w:val="24"/>
        </w:rPr>
      </w:pPr>
    </w:p>
    <w:p w14:paraId="5A1124B8" w14:textId="77777777" w:rsidR="00865480" w:rsidRDefault="00865480">
      <w:pPr>
        <w:spacing w:after="0"/>
        <w:rPr>
          <w:rFonts w:ascii="Times New Roman" w:hAnsi="Times New Roman"/>
          <w:sz w:val="24"/>
          <w:szCs w:val="24"/>
        </w:rPr>
      </w:pPr>
    </w:p>
    <w:p w14:paraId="5EBA8C72" w14:textId="77777777" w:rsidR="00865480" w:rsidRDefault="00000000">
      <w:pPr>
        <w:spacing w:after="0"/>
        <w:rPr>
          <w:rFonts w:ascii="Times New Roman" w:hAnsi="Times New Roman"/>
          <w:sz w:val="24"/>
          <w:szCs w:val="24"/>
        </w:rPr>
      </w:pPr>
      <w:r>
        <w:t>Question: 80</w:t>
      </w:r>
    </w:p>
    <w:p/>
    <w:p w14:paraId="35AAD6F1" w14:textId="77777777" w:rsidR="00865480" w:rsidRDefault="00865480">
      <w:pPr>
        <w:spacing w:after="0"/>
        <w:rPr>
          <w:rFonts w:ascii="Times New Roman" w:hAnsi="Times New Roman"/>
          <w:sz w:val="24"/>
          <w:szCs w:val="24"/>
        </w:rPr>
      </w:pPr>
    </w:p>
    <w:p w14:paraId="7604BA1B" w14:textId="77777777" w:rsidR="00865480" w:rsidRDefault="00000000">
      <w:pPr>
        <w:spacing w:after="0"/>
        <w:rPr>
          <w:rFonts w:ascii="Times New Roman" w:hAnsi="Times New Roman"/>
          <w:sz w:val="24"/>
          <w:szCs w:val="24"/>
        </w:rPr>
      </w:pPr>
      <w:r>
        <w:rPr>
          <w:rFonts w:ascii="Times New Roman" w:hAnsi="Times New Roman"/>
          <w:sz w:val="24"/>
          <w:szCs w:val="24"/>
        </w:rPr>
        <w:t>A network manager wants to protect the company's VPN by implementing multifactor authentication that uses:</w:t>
      </w:r>
    </w:p>
    <w:p w14:paraId="2E64A6DB" w14:textId="77777777" w:rsidR="00865480" w:rsidRDefault="00000000">
      <w:pPr>
        <w:spacing w:after="0"/>
        <w:rPr>
          <w:rFonts w:ascii="Times New Roman" w:hAnsi="Times New Roman"/>
          <w:sz w:val="24"/>
          <w:szCs w:val="24"/>
        </w:rPr>
      </w:pPr>
      <w:r>
        <w:rPr>
          <w:rFonts w:ascii="Times New Roman" w:hAnsi="Times New Roman"/>
          <w:sz w:val="24"/>
          <w:szCs w:val="24"/>
        </w:rPr>
        <w:t>. Something you know</w:t>
      </w:r>
    </w:p>
    <w:p w14:paraId="6661DB93" w14:textId="77777777" w:rsidR="00865480" w:rsidRDefault="00000000">
      <w:pPr>
        <w:spacing w:after="0"/>
        <w:rPr>
          <w:rFonts w:ascii="Times New Roman" w:hAnsi="Times New Roman"/>
          <w:sz w:val="24"/>
          <w:szCs w:val="24"/>
        </w:rPr>
      </w:pPr>
      <w:r>
        <w:rPr>
          <w:rFonts w:ascii="Times New Roman" w:hAnsi="Times New Roman"/>
          <w:sz w:val="24"/>
          <w:szCs w:val="24"/>
        </w:rPr>
        <w:t>. Something you have</w:t>
      </w:r>
    </w:p>
    <w:p w14:paraId="53318333" w14:textId="77777777" w:rsidR="00865480" w:rsidRDefault="00000000">
      <w:pPr>
        <w:spacing w:after="0"/>
        <w:rPr>
          <w:rFonts w:ascii="Times New Roman" w:hAnsi="Times New Roman"/>
          <w:sz w:val="24"/>
          <w:szCs w:val="24"/>
        </w:rPr>
      </w:pPr>
      <w:r>
        <w:rPr>
          <w:rFonts w:ascii="Times New Roman" w:hAnsi="Times New Roman"/>
          <w:sz w:val="24"/>
          <w:szCs w:val="24"/>
        </w:rPr>
        <w:t>. Something you are</w:t>
      </w:r>
    </w:p>
    <w:p w14:paraId="2D830B7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accomplish the manager's goal?</w:t>
      </w:r>
    </w:p>
    <w:p w14:paraId="175C19E5" w14:textId="77777777" w:rsidR="00865480" w:rsidRDefault="00000000">
      <w:pPr>
        <w:spacing w:after="0"/>
        <w:rPr>
          <w:rFonts w:ascii="Times New Roman" w:hAnsi="Times New Roman"/>
          <w:sz w:val="24"/>
          <w:szCs w:val="24"/>
        </w:rPr>
      </w:pPr>
      <w:r>
        <w:t>A. Domain name, PKI, GeolP lookup</w:t>
      </w:r>
    </w:p>
    <w:p w14:paraId="435A201C" w14:textId="77777777" w:rsidR="00865480" w:rsidRDefault="00000000">
      <w:pPr>
        <w:spacing w:after="0"/>
        <w:rPr>
          <w:rFonts w:ascii="Times New Roman" w:hAnsi="Times New Roman"/>
          <w:sz w:val="24"/>
          <w:szCs w:val="24"/>
        </w:rPr>
      </w:pPr>
      <w:r>
        <w:t>B. VPN IP address, company ID, facial structure</w:t>
      </w:r>
    </w:p>
    <w:p w14:paraId="738EBBAB" w14:textId="77777777" w:rsidR="00865480" w:rsidRDefault="00000000">
      <w:pPr>
        <w:spacing w:after="0"/>
        <w:rPr>
          <w:rFonts w:ascii="Times New Roman" w:hAnsi="Times New Roman"/>
          <w:sz w:val="24"/>
          <w:szCs w:val="24"/>
        </w:rPr>
      </w:pPr>
      <w:r>
        <w:t>C. Password, authentication token, thumbprint</w:t>
      </w:r>
    </w:p>
    <w:p w14:paraId="45C285BC" w14:textId="77777777" w:rsidR="00865480" w:rsidRDefault="00000000">
      <w:pPr>
        <w:spacing w:after="0"/>
        <w:rPr>
          <w:rFonts w:ascii="Times New Roman" w:hAnsi="Times New Roman"/>
          <w:sz w:val="24"/>
          <w:szCs w:val="24"/>
        </w:rPr>
      </w:pPr>
      <w:r>
        <w:t>D. Company URL, TLS certificate, home address</w:t>
      </w:r>
    </w:p>
    <w:p w14:paraId="52914574" w14:textId="77777777" w:rsidR="00865480" w:rsidRDefault="00865480">
      <w:pPr>
        <w:spacing w:after="0"/>
        <w:rPr>
          <w:rFonts w:ascii="Times New Roman" w:hAnsi="Times New Roman"/>
          <w:sz w:val="24"/>
          <w:szCs w:val="24"/>
        </w:rPr>
      </w:pPr>
    </w:p>
    <w:p w14:paraId="2A2249E9"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07A3029" w14:textId="77777777" w:rsidR="00865480" w:rsidRDefault="00000000">
      <w:pPr>
        <w:spacing w:after="0"/>
        <w:rPr>
          <w:rFonts w:ascii="Times New Roman" w:hAnsi="Times New Roman"/>
          <w:sz w:val="24"/>
          <w:szCs w:val="24"/>
        </w:rPr>
      </w:pPr>
      <w:r>
        <w:t>Explanation:</w:t>
      </w:r>
    </w:p>
    <w:p w14:paraId="6A96576E" w14:textId="77777777" w:rsidR="00865480" w:rsidRDefault="00865480">
      <w:pPr>
        <w:spacing w:after="0"/>
        <w:rPr>
          <w:rFonts w:ascii="Times New Roman" w:hAnsi="Times New Roman"/>
          <w:sz w:val="24"/>
          <w:szCs w:val="24"/>
        </w:rPr>
      </w:pPr>
      <w:r>
        <w:t>The correct answer is C. Password, authentication token, thumbprint. This combination of authentication factors satisfies the manager’s goal of implementing multifactor authentication that uses something you know, something you have, and something you are.</w:t>
      </w:r>
    </w:p>
    <w:p w14:paraId="24A4FC31" w14:textId="77777777" w:rsidR="00865480" w:rsidRDefault="00000000">
      <w:pPr>
        <w:spacing w:after="0"/>
        <w:rPr>
          <w:rFonts w:ascii="Times New Roman" w:hAnsi="Times New Roman"/>
          <w:sz w:val="24"/>
          <w:szCs w:val="24"/>
        </w:rPr>
      </w:pPr>
      <w:r>
        <w:t>Something you know is a type of authentication factor that relies on the user’s knowledge of a secret or personal information, such as a password, a PIN, or a security question. A password is a common example of something you know that can be used to access a VPN12</w:t>
      </w:r>
    </w:p>
    <w:p w14:paraId="686BB1F3" w14:textId="77777777" w:rsidR="00865480" w:rsidRDefault="00000000">
      <w:pPr>
        <w:spacing w:after="0"/>
        <w:rPr>
          <w:rFonts w:ascii="Times New Roman" w:hAnsi="Times New Roman"/>
          <w:sz w:val="24"/>
          <w:szCs w:val="24"/>
        </w:rPr>
      </w:pPr>
      <w:r>
        <w:t>Something you have is a type of authentication factor that relies on the user’s possession of a physical object or device, such as a smart card, a token, or a smartphone. An authentication token is a common example of something you have that can be used to generate a one-time password (OTP) or a code that can be used to access a VPN12</w:t>
      </w:r>
    </w:p>
    <w:p w14:paraId="0696A26E" w14:textId="77777777" w:rsidR="00865480" w:rsidRDefault="00000000">
      <w:pPr>
        <w:spacing w:after="0"/>
        <w:rPr>
          <w:rFonts w:ascii="Times New Roman" w:hAnsi="Times New Roman"/>
          <w:sz w:val="24"/>
          <w:szCs w:val="24"/>
        </w:rPr>
      </w:pPr>
      <w:r>
        <w:t>Something you are is a type of authentication factor that relies on the user’s biometric characteristics, such as a fingerprint, a face, or an iris. A thumbprint is a common example of something you are that can be used to scan and verify the user’s identity to access a VPN12</w:t>
      </w:r>
    </w:p>
    <w:p w14:paraId="5BE1FFB2" w14:textId="77777777" w:rsidR="00865480" w:rsidRDefault="00000000">
      <w:pPr>
        <w:spacing w:after="0"/>
        <w:rPr>
          <w:rFonts w:ascii="Times New Roman" w:hAnsi="Times New Roman"/>
          <w:sz w:val="24"/>
          <w:szCs w:val="24"/>
        </w:rPr>
      </w:pPr>
    </w:p>
    <w:p w14:paraId="081B302D" w14:textId="77777777" w:rsidR="00865480" w:rsidRDefault="00000000">
      <w:pPr>
        <w:spacing w:after="0"/>
        <w:rPr>
          <w:rFonts w:ascii="Times New Roman" w:hAnsi="Times New Roman"/>
          <w:sz w:val="24"/>
          <w:szCs w:val="24"/>
        </w:rPr>
      </w:pPr>
      <w:r>
        <w:t>Reference:</w:t>
      </w:r>
    </w:p>
    <w:p w14:paraId="1613E007" w14:textId="77777777" w:rsidR="00865480" w:rsidRDefault="00000000">
      <w:pPr>
        <w:spacing w:after="0"/>
        <w:rPr>
          <w:rFonts w:ascii="Times New Roman" w:hAnsi="Times New Roman"/>
          <w:sz w:val="24"/>
          <w:szCs w:val="24"/>
        </w:rPr>
      </w:pPr>
      <w:r>
        <w:rPr>
          <w:rFonts w:ascii="Times New Roman" w:hAnsi="Times New Roman"/>
          <w:sz w:val="24"/>
          <w:szCs w:val="24"/>
        </w:rPr>
        <w:t>1: CompTIA Security+ Study Guide: Exam SY0-701, 9th Edition, Chapter 4: Identity and Access Management, page 177 2: CompTIA Security+ Certification Kit: Exam SY0-701, 7th Edition, Chapter 4: Identity and Access Management, page 179</w:t>
      </w:r>
    </w:p>
    <w:p w14:paraId="1386306E" w14:textId="77777777" w:rsidR="00865480" w:rsidRDefault="00865480">
      <w:pPr>
        <w:spacing w:after="0"/>
        <w:rPr>
          <w:rFonts w:ascii="Times New Roman" w:hAnsi="Times New Roman"/>
          <w:sz w:val="24"/>
          <w:szCs w:val="24"/>
        </w:rPr>
      </w:pPr>
    </w:p>
    <w:p w14:paraId="1DFCB52B" w14:textId="77777777" w:rsidR="00865480" w:rsidRDefault="00865480">
      <w:pPr>
        <w:spacing w:after="0"/>
        <w:rPr>
          <w:rFonts w:ascii="Times New Roman" w:hAnsi="Times New Roman"/>
          <w:sz w:val="24"/>
          <w:szCs w:val="24"/>
        </w:rPr>
      </w:pPr>
    </w:p>
    <w:p w14:paraId="02BEF7DC" w14:textId="77777777" w:rsidR="00865480" w:rsidRDefault="00865480">
      <w:pPr>
        <w:spacing w:after="0"/>
        <w:rPr>
          <w:rFonts w:ascii="Times New Roman" w:hAnsi="Times New Roman"/>
          <w:sz w:val="24"/>
          <w:szCs w:val="24"/>
        </w:rPr>
      </w:pPr>
    </w:p>
    <w:p w14:paraId="7337601A" w14:textId="77777777" w:rsidR="00865480" w:rsidRDefault="00865480">
      <w:pPr>
        <w:spacing w:after="0"/>
        <w:rPr>
          <w:rFonts w:ascii="Times New Roman" w:hAnsi="Times New Roman"/>
          <w:sz w:val="24"/>
          <w:szCs w:val="24"/>
        </w:rPr>
      </w:pPr>
    </w:p>
    <w:p w14:paraId="2E6EB398" w14:textId="77777777" w:rsidR="00865480" w:rsidRDefault="00000000">
      <w:pPr>
        <w:spacing w:after="0"/>
        <w:rPr>
          <w:rFonts w:ascii="Times New Roman" w:hAnsi="Times New Roman"/>
          <w:sz w:val="24"/>
          <w:szCs w:val="24"/>
        </w:rPr>
      </w:pPr>
      <w:r>
        <w:t>Question: 81</w:t>
      </w:r>
    </w:p>
    <w:p/>
    <w:p w14:paraId="67EC9938" w14:textId="77777777" w:rsidR="00865480" w:rsidRDefault="00865480">
      <w:pPr>
        <w:spacing w:after="0"/>
        <w:rPr>
          <w:rFonts w:ascii="Times New Roman" w:hAnsi="Times New Roman"/>
          <w:sz w:val="24"/>
          <w:szCs w:val="24"/>
        </w:rPr>
      </w:pPr>
    </w:p>
    <w:p w14:paraId="7ABEF2B9" w14:textId="77777777" w:rsidR="00865480" w:rsidRDefault="00000000">
      <w:pPr>
        <w:spacing w:after="0"/>
        <w:rPr>
          <w:rFonts w:ascii="Times New Roman" w:hAnsi="Times New Roman"/>
          <w:sz w:val="24"/>
          <w:szCs w:val="24"/>
        </w:rPr>
      </w:pPr>
      <w:r>
        <w:rPr>
          <w:rFonts w:ascii="Times New Roman" w:hAnsi="Times New Roman"/>
          <w:sz w:val="24"/>
          <w:szCs w:val="24"/>
        </w:rPr>
        <w:t>A security manager created new documentation to use in response to various types of security incidents. Which of the following is the next step the manager should take?</w:t>
      </w:r>
    </w:p>
    <w:p w14:paraId="0A72AD4E" w14:textId="77777777" w:rsidR="00865480" w:rsidRDefault="00000000">
      <w:pPr>
        <w:spacing w:after="0"/>
        <w:rPr>
          <w:rFonts w:ascii="Times New Roman" w:hAnsi="Times New Roman"/>
          <w:sz w:val="24"/>
          <w:szCs w:val="24"/>
        </w:rPr>
      </w:pPr>
      <w:r>
        <w:t>A. Set the maximum data retention policy.</w:t>
      </w:r>
    </w:p>
    <w:p w14:paraId="6C6F33D1" w14:textId="77777777" w:rsidR="00865480" w:rsidRDefault="00000000">
      <w:pPr>
        <w:spacing w:after="0"/>
        <w:rPr>
          <w:rFonts w:ascii="Times New Roman" w:hAnsi="Times New Roman"/>
          <w:sz w:val="24"/>
          <w:szCs w:val="24"/>
        </w:rPr>
      </w:pPr>
      <w:r>
        <w:t>B. Securely store the documents on an air-gapped network.</w:t>
      </w:r>
    </w:p>
    <w:p w14:paraId="0123D8C2" w14:textId="77777777" w:rsidR="00865480" w:rsidRDefault="00000000">
      <w:pPr>
        <w:spacing w:after="0"/>
        <w:rPr>
          <w:rFonts w:ascii="Times New Roman" w:hAnsi="Times New Roman"/>
          <w:sz w:val="24"/>
          <w:szCs w:val="24"/>
        </w:rPr>
      </w:pPr>
      <w:r>
        <w:t>C. Review the documents' data classification policy.</w:t>
      </w:r>
    </w:p>
    <w:p w14:paraId="573F3975" w14:textId="77777777" w:rsidR="00865480" w:rsidRDefault="00000000">
      <w:pPr>
        <w:spacing w:after="0"/>
        <w:rPr>
          <w:rFonts w:ascii="Times New Roman" w:hAnsi="Times New Roman"/>
          <w:sz w:val="24"/>
          <w:szCs w:val="24"/>
        </w:rPr>
      </w:pPr>
      <w:r>
        <w:t>D. Conduct a tabletop exercise with the team.</w:t>
      </w:r>
    </w:p>
    <w:p w14:paraId="2F8C1313" w14:textId="77777777" w:rsidR="00865480" w:rsidRDefault="00865480">
      <w:pPr>
        <w:spacing w:after="0"/>
        <w:rPr>
          <w:rFonts w:ascii="Times New Roman" w:hAnsi="Times New Roman"/>
          <w:sz w:val="24"/>
          <w:szCs w:val="24"/>
        </w:rPr>
      </w:pPr>
    </w:p>
    <w:p w14:paraId="2BC48F7A"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EC1116A" w14:textId="77777777" w:rsidR="00865480" w:rsidRDefault="00000000">
      <w:pPr>
        <w:spacing w:after="0"/>
        <w:rPr>
          <w:rFonts w:ascii="Times New Roman" w:hAnsi="Times New Roman"/>
          <w:sz w:val="24"/>
          <w:szCs w:val="24"/>
        </w:rPr>
      </w:pPr>
      <w:r>
        <w:t>Explanation:</w:t>
      </w:r>
    </w:p>
    <w:p w14:paraId="3FC5DE08" w14:textId="77777777" w:rsidR="00865480" w:rsidRDefault="00000000">
      <w:pPr>
        <w:spacing w:after="0"/>
        <w:rPr>
          <w:rFonts w:ascii="Times New Roman" w:hAnsi="Times New Roman"/>
          <w:sz w:val="24"/>
          <w:szCs w:val="24"/>
        </w:rPr>
      </w:pPr>
      <w:r>
        <w:t>A tabletop exercise is a simulated scenario that tests the effectiveness of a security incident response plan. It involves gathering the relevant stakeholders and walking through the steps of the plan, identifying any gaps or issues that need to be addressed. A tabletop exercise is a good way to validate the documentation created by the security manager and ensure that the team is prepared for various types of security incidents.</w:t>
      </w:r>
    </w:p>
    <w:p w14:paraId="24E3C089" w14:textId="77777777" w:rsidR="00865480" w:rsidRDefault="00000000">
      <w:pPr>
        <w:spacing w:after="0"/>
        <w:rPr>
          <w:rFonts w:ascii="Times New Roman" w:hAnsi="Times New Roman"/>
          <w:sz w:val="24"/>
          <w:szCs w:val="24"/>
        </w:rPr>
      </w:pPr>
      <w:r>
        <w:t>Reference: CompTIA Security+ Study Guide: Exam SY0-701, 9th Edition, Chapter 6: Risk Management, page 2841. CompTIA Security+ Certification Kit: Exam SY0-701, 7th Edition, Chapter 6: Risk Management, page 2842.</w:t>
      </w:r>
    </w:p>
    <w:p w14:paraId="505E0343" w14:textId="77777777" w:rsidR="00865480" w:rsidRDefault="00865480">
      <w:pPr>
        <w:spacing w:after="0"/>
        <w:rPr>
          <w:rFonts w:ascii="Times New Roman" w:hAnsi="Times New Roman"/>
          <w:sz w:val="24"/>
          <w:szCs w:val="24"/>
        </w:rPr>
      </w:pPr>
    </w:p>
    <w:p w14:paraId="41B003B9" w14:textId="77777777" w:rsidR="00865480" w:rsidRDefault="00865480">
      <w:pPr>
        <w:spacing w:after="0"/>
        <w:rPr>
          <w:rFonts w:ascii="Times New Roman" w:hAnsi="Times New Roman"/>
          <w:sz w:val="24"/>
          <w:szCs w:val="24"/>
        </w:rPr>
      </w:pPr>
    </w:p>
    <w:p w14:paraId="188B96A4" w14:textId="77777777" w:rsidR="00865480" w:rsidRDefault="00865480">
      <w:pPr>
        <w:spacing w:after="0"/>
        <w:rPr>
          <w:rFonts w:ascii="Times New Roman" w:hAnsi="Times New Roman"/>
          <w:sz w:val="24"/>
          <w:szCs w:val="24"/>
        </w:rPr>
      </w:pPr>
    </w:p>
    <w:p w14:paraId="3E1EE187" w14:textId="77777777" w:rsidR="00865480" w:rsidRDefault="00000000">
      <w:pPr>
        <w:spacing w:after="0"/>
        <w:rPr>
          <w:rFonts w:ascii="Times New Roman" w:hAnsi="Times New Roman"/>
          <w:sz w:val="24"/>
          <w:szCs w:val="24"/>
        </w:rPr>
      </w:pPr>
      <w:r>
        <w:t>Question: 82</w:t>
      </w:r>
    </w:p>
    <w:p/>
    <w:p w14:paraId="41BECA9D" w14:textId="77777777" w:rsidR="00865480" w:rsidRDefault="00000000">
      <w:pPr>
        <w:spacing w:after="0"/>
        <w:rPr>
          <w:rFonts w:ascii="Times New Roman" w:hAnsi="Times New Roman"/>
          <w:sz w:val="24"/>
          <w:szCs w:val="24"/>
        </w:rPr>
      </w:pPr>
      <w:r>
        <w:rPr>
          <w:rFonts w:ascii="Times New Roman" w:hAnsi="Times New Roman"/>
          <w:sz w:val="24"/>
          <w:szCs w:val="24"/>
        </w:rPr>
        <w:t>Users at a company are reporting they are unable to access the URL for a new retail website because it is flagged as gambling and is being blocked.</w:t>
      </w:r>
    </w:p>
    <w:p w14:paraId="4F6FC95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changes would allow users to access the site?</w:t>
      </w:r>
    </w:p>
    <w:p w14:paraId="0E8B11EE" w14:textId="77777777" w:rsidR="00865480" w:rsidRDefault="00865480">
      <w:pPr>
        <w:spacing w:after="0"/>
        <w:rPr>
          <w:rFonts w:ascii="Times New Roman" w:hAnsi="Times New Roman"/>
          <w:sz w:val="24"/>
          <w:szCs w:val="24"/>
        </w:rPr>
      </w:pPr>
    </w:p>
    <w:p w14:paraId="083B8159" w14:textId="77777777" w:rsidR="00865480" w:rsidRDefault="00000000">
      <w:pPr>
        <w:spacing w:after="0"/>
        <w:rPr>
          <w:rFonts w:ascii="Times New Roman" w:hAnsi="Times New Roman"/>
          <w:sz w:val="24"/>
          <w:szCs w:val="24"/>
        </w:rPr>
      </w:pPr>
      <w:r>
        <w:t>A. Creating a firewall rule to allow HTTPS traffic</w:t>
      </w:r>
    </w:p>
    <w:p w14:paraId="6DDDFB69" w14:textId="77777777" w:rsidR="00865480" w:rsidRDefault="00000000">
      <w:pPr>
        <w:spacing w:after="0"/>
        <w:rPr>
          <w:rFonts w:ascii="Times New Roman" w:hAnsi="Times New Roman"/>
          <w:sz w:val="24"/>
          <w:szCs w:val="24"/>
        </w:rPr>
      </w:pPr>
      <w:r>
        <w:t>B. Configuring the IPS to allow shopping</w:t>
      </w:r>
    </w:p>
    <w:p w14:paraId="7802E14E" w14:textId="77777777" w:rsidR="00865480" w:rsidRDefault="00000000">
      <w:pPr>
        <w:spacing w:after="0"/>
        <w:rPr>
          <w:rFonts w:ascii="Times New Roman" w:hAnsi="Times New Roman"/>
          <w:sz w:val="24"/>
          <w:szCs w:val="24"/>
        </w:rPr>
      </w:pPr>
      <w:r>
        <w:t>C. Tuning the DLP rule that detects credit card data</w:t>
      </w:r>
    </w:p>
    <w:p w14:paraId="218A5869" w14:textId="77777777" w:rsidR="00865480" w:rsidRDefault="00000000">
      <w:pPr>
        <w:spacing w:after="0"/>
        <w:rPr>
          <w:rFonts w:ascii="Times New Roman" w:hAnsi="Times New Roman"/>
          <w:sz w:val="24"/>
          <w:szCs w:val="24"/>
        </w:rPr>
      </w:pPr>
      <w:r>
        <w:t>D. Updating the categorization in the content filter</w:t>
      </w:r>
    </w:p>
    <w:p w14:paraId="536E7D59" w14:textId="77777777" w:rsidR="00865480" w:rsidRDefault="00865480">
      <w:pPr>
        <w:spacing w:after="0"/>
        <w:rPr>
          <w:rFonts w:ascii="Times New Roman" w:hAnsi="Times New Roman"/>
          <w:sz w:val="24"/>
          <w:szCs w:val="24"/>
        </w:rPr>
      </w:pPr>
    </w:p>
    <w:p w14:paraId="50CBAAEE"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30694002" w14:textId="77777777" w:rsidR="00865480" w:rsidRDefault="00000000">
      <w:pPr>
        <w:spacing w:after="0"/>
        <w:rPr>
          <w:rFonts w:ascii="Times New Roman" w:hAnsi="Times New Roman"/>
          <w:sz w:val="24"/>
          <w:szCs w:val="24"/>
        </w:rPr>
      </w:pPr>
      <w:r>
        <w:t>Explanation:</w:t>
      </w:r>
    </w:p>
    <w:p w14:paraId="50C95482" w14:textId="77777777" w:rsidR="00865480" w:rsidRDefault="00000000">
      <w:pPr>
        <w:spacing w:after="0"/>
        <w:rPr>
          <w:rFonts w:ascii="Times New Roman" w:hAnsi="Times New Roman"/>
          <w:sz w:val="24"/>
          <w:szCs w:val="24"/>
        </w:rPr>
      </w:pPr>
      <w:r>
        <w:t>A content filter is a device or software that blocks or allows access to web content based on predefined rules or categories. In this case, the new retail website is mistakenly categorized as gambling by the content filter, which prevents users from accessing it. To resolve this issue, the content filter’s categorization needs to be updated to reflect the correct category of the website, such as shopping or retail. This will allow the content filter to allow access to the website instead of blocking it.</w:t>
      </w:r>
    </w:p>
    <w:p w14:paraId="56BBD984" w14:textId="77777777" w:rsidR="00865480" w:rsidRDefault="00000000">
      <w:pPr>
        <w:spacing w:after="0"/>
        <w:rPr>
          <w:rFonts w:ascii="Times New Roman" w:hAnsi="Times New Roman"/>
          <w:sz w:val="24"/>
          <w:szCs w:val="24"/>
        </w:rPr>
      </w:pPr>
      <w:r>
        <w:t>Reference: CompTIA Security+ Study Guide: Exam SY0-701, 9th Edition, Chapter 3: Technologies and Tools, page 1221. CompTIA Security+ Certification Kit: Exam SY0-701, 7th Edition, Chapter 3: Technologies and Tools, page 1222.</w:t>
      </w:r>
    </w:p>
    <w:p w14:paraId="7F947211" w14:textId="77777777" w:rsidR="00865480" w:rsidRDefault="00865480">
      <w:pPr>
        <w:spacing w:after="0"/>
        <w:rPr>
          <w:rFonts w:ascii="Times New Roman" w:hAnsi="Times New Roman"/>
          <w:sz w:val="24"/>
          <w:szCs w:val="24"/>
        </w:rPr>
      </w:pPr>
    </w:p>
    <w:p w14:paraId="7CE90390" w14:textId="77777777" w:rsidR="00865480" w:rsidRDefault="00865480">
      <w:pPr>
        <w:spacing w:after="0"/>
        <w:rPr>
          <w:rFonts w:ascii="Times New Roman" w:hAnsi="Times New Roman"/>
          <w:sz w:val="24"/>
          <w:szCs w:val="24"/>
        </w:rPr>
      </w:pPr>
    </w:p>
    <w:p w14:paraId="123AA23A" w14:textId="77777777" w:rsidR="00865480" w:rsidRDefault="00865480">
      <w:pPr>
        <w:spacing w:after="0"/>
        <w:rPr>
          <w:rFonts w:ascii="Times New Roman" w:hAnsi="Times New Roman"/>
          <w:sz w:val="24"/>
          <w:szCs w:val="24"/>
        </w:rPr>
      </w:pPr>
    </w:p>
    <w:p w14:paraId="6E6E48BC" w14:textId="77777777" w:rsidR="00865480" w:rsidRDefault="00000000">
      <w:pPr>
        <w:spacing w:after="0"/>
        <w:rPr>
          <w:rFonts w:ascii="Times New Roman" w:hAnsi="Times New Roman"/>
          <w:sz w:val="24"/>
          <w:szCs w:val="24"/>
        </w:rPr>
      </w:pPr>
      <w:r>
        <w:t>Question: 83</w:t>
      </w:r>
    </w:p>
    <w:p/>
    <w:p w14:paraId="17E940F2" w14:textId="77777777" w:rsidR="00865480" w:rsidRDefault="00865480">
      <w:pPr>
        <w:spacing w:after="0"/>
        <w:rPr>
          <w:rFonts w:ascii="Times New Roman" w:hAnsi="Times New Roman"/>
          <w:sz w:val="24"/>
          <w:szCs w:val="24"/>
        </w:rPr>
      </w:pPr>
    </w:p>
    <w:p w14:paraId="6A6D4613" w14:textId="77777777" w:rsidR="00865480" w:rsidRDefault="00000000">
      <w:pPr>
        <w:spacing w:after="0"/>
        <w:rPr>
          <w:rFonts w:ascii="Times New Roman" w:hAnsi="Times New Roman"/>
          <w:sz w:val="24"/>
          <w:szCs w:val="24"/>
        </w:rPr>
      </w:pPr>
      <w:r>
        <w:rPr>
          <w:rFonts w:ascii="Times New Roman" w:hAnsi="Times New Roman"/>
          <w:sz w:val="24"/>
          <w:szCs w:val="24"/>
        </w:rPr>
        <w:t>An administrator discovers that some files on a database server were recently encrypted. The administrator sees from the security logs that the data was last accessed by a domain user. Which of the following best describes the type of attack that occurred?</w:t>
      </w:r>
    </w:p>
    <w:p w14:paraId="7D262FA6" w14:textId="77777777" w:rsidR="00865480" w:rsidRDefault="00000000">
      <w:pPr>
        <w:spacing w:after="0"/>
        <w:rPr>
          <w:rFonts w:ascii="Times New Roman" w:hAnsi="Times New Roman"/>
          <w:sz w:val="24"/>
          <w:szCs w:val="24"/>
        </w:rPr>
      </w:pPr>
      <w:r>
        <w:t>A. Insider threat</w:t>
      </w:r>
    </w:p>
    <w:p w14:paraId="3CFEF0F6" w14:textId="77777777" w:rsidR="00865480" w:rsidRDefault="00000000">
      <w:pPr>
        <w:spacing w:after="0"/>
        <w:rPr>
          <w:rFonts w:ascii="Times New Roman" w:hAnsi="Times New Roman"/>
          <w:sz w:val="24"/>
          <w:szCs w:val="24"/>
        </w:rPr>
      </w:pPr>
      <w:r>
        <w:t>B. Social engineering</w:t>
      </w:r>
    </w:p>
    <w:p w14:paraId="1B6ED85F" w14:textId="77777777" w:rsidR="00865480" w:rsidRDefault="00000000">
      <w:pPr>
        <w:spacing w:after="0"/>
        <w:rPr>
          <w:rFonts w:ascii="Times New Roman" w:hAnsi="Times New Roman"/>
          <w:sz w:val="24"/>
          <w:szCs w:val="24"/>
        </w:rPr>
      </w:pPr>
      <w:r>
        <w:t>C. Watering-hole</w:t>
      </w:r>
    </w:p>
    <w:p w14:paraId="066F8789" w14:textId="77777777" w:rsidR="00865480" w:rsidRDefault="00000000">
      <w:pPr>
        <w:spacing w:after="0"/>
        <w:rPr>
          <w:rFonts w:ascii="Times New Roman" w:hAnsi="Times New Roman"/>
          <w:sz w:val="24"/>
          <w:szCs w:val="24"/>
        </w:rPr>
      </w:pPr>
      <w:r>
        <w:t>D. Unauthorized attacker</w:t>
      </w:r>
    </w:p>
    <w:p w14:paraId="7FAF5022" w14:textId="77777777" w:rsidR="00865480" w:rsidRDefault="00865480">
      <w:pPr>
        <w:spacing w:after="0"/>
        <w:rPr>
          <w:rFonts w:ascii="Times New Roman" w:hAnsi="Times New Roman"/>
          <w:sz w:val="24"/>
          <w:szCs w:val="24"/>
        </w:rPr>
      </w:pPr>
    </w:p>
    <w:p w14:paraId="03A21F7E"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D9ED10D" w14:textId="77777777" w:rsidR="00865480" w:rsidRDefault="00000000">
      <w:pPr>
        <w:spacing w:after="0"/>
        <w:rPr>
          <w:rFonts w:ascii="Times New Roman" w:hAnsi="Times New Roman"/>
          <w:sz w:val="24"/>
          <w:szCs w:val="24"/>
        </w:rPr>
      </w:pPr>
      <w:r>
        <w:t>Explanation:</w:t>
      </w:r>
    </w:p>
    <w:p w14:paraId="50C6ED56" w14:textId="77777777" w:rsidR="00865480" w:rsidRDefault="00000000">
      <w:pPr>
        <w:spacing w:after="0"/>
        <w:rPr>
          <w:rFonts w:ascii="Times New Roman" w:hAnsi="Times New Roman"/>
          <w:sz w:val="24"/>
          <w:szCs w:val="24"/>
        </w:rPr>
      </w:pPr>
      <w:r>
        <w:t>An insider threat is a type of attack that originates from someone who has legitimate access to an organization’s network, systems, or data. In this case, the domain user who encrypted the files on the database server is an example of an insider threat, as they abused their access privileges to cause harm to the organization. Insider threats can be motivated by various factors, such as financial gain, revenge, espionage, or sabotage.</w:t>
      </w:r>
    </w:p>
    <w:p w14:paraId="7A8BE1C4" w14:textId="77777777" w:rsidR="00865480" w:rsidRDefault="00000000">
      <w:pPr>
        <w:spacing w:after="0"/>
        <w:rPr>
          <w:rFonts w:ascii="Times New Roman" w:hAnsi="Times New Roman"/>
          <w:sz w:val="24"/>
          <w:szCs w:val="24"/>
        </w:rPr>
      </w:pPr>
      <w:r>
        <w:t>Reference: CompTIA Security+ Study Guide: Exam SY0-701, 9th Edition, Chapter 1: General Security Concepts, page 251. CompTIA Security+ Certification Kit: Exam SY0-701, 7th Edition, Chapter 1: General Security Concepts, page 252.</w:t>
      </w:r>
    </w:p>
    <w:p w14:paraId="63612120" w14:textId="77777777" w:rsidR="00865480" w:rsidRDefault="00865480">
      <w:pPr>
        <w:spacing w:after="0"/>
        <w:rPr>
          <w:rFonts w:ascii="Times New Roman" w:hAnsi="Times New Roman"/>
          <w:sz w:val="24"/>
          <w:szCs w:val="24"/>
        </w:rPr>
      </w:pPr>
    </w:p>
    <w:p w14:paraId="2040AB75" w14:textId="77777777" w:rsidR="00865480" w:rsidRDefault="00865480">
      <w:pPr>
        <w:spacing w:after="0"/>
        <w:rPr>
          <w:rFonts w:ascii="Times New Roman" w:hAnsi="Times New Roman"/>
          <w:sz w:val="24"/>
          <w:szCs w:val="24"/>
        </w:rPr>
      </w:pPr>
    </w:p>
    <w:p w14:paraId="6BFE7161" w14:textId="77777777" w:rsidR="00865480" w:rsidRDefault="00865480">
      <w:pPr>
        <w:spacing w:after="0"/>
        <w:rPr>
          <w:rFonts w:ascii="Times New Roman" w:hAnsi="Times New Roman"/>
          <w:sz w:val="24"/>
          <w:szCs w:val="24"/>
        </w:rPr>
      </w:pPr>
    </w:p>
    <w:p w14:paraId="1B509A31" w14:textId="77777777" w:rsidR="00865480" w:rsidRDefault="00000000">
      <w:pPr>
        <w:spacing w:after="0"/>
        <w:rPr>
          <w:rFonts w:ascii="Times New Roman" w:hAnsi="Times New Roman"/>
          <w:sz w:val="24"/>
          <w:szCs w:val="24"/>
        </w:rPr>
      </w:pPr>
      <w:r>
        <w:t>Question: 84</w:t>
      </w:r>
    </w:p>
    <w:p/>
    <w:p w14:paraId="7E37F85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automation use cases would best enhance the security posture of an organization by rapidly updating permissions when employees leave a company?</w:t>
      </w:r>
    </w:p>
    <w:p w14:paraId="443EA700" w14:textId="77777777" w:rsidR="00865480" w:rsidRDefault="00865480">
      <w:pPr>
        <w:spacing w:after="0"/>
        <w:rPr>
          <w:rFonts w:ascii="Times New Roman" w:hAnsi="Times New Roman"/>
          <w:sz w:val="24"/>
          <w:szCs w:val="24"/>
        </w:rPr>
      </w:pPr>
    </w:p>
    <w:p w14:paraId="329987D6" w14:textId="77777777" w:rsidR="00865480" w:rsidRDefault="00000000">
      <w:pPr>
        <w:spacing w:after="0"/>
        <w:rPr>
          <w:rFonts w:ascii="Times New Roman" w:hAnsi="Times New Roman"/>
          <w:sz w:val="24"/>
          <w:szCs w:val="24"/>
        </w:rPr>
      </w:pPr>
      <w:r>
        <w:t>A. Provisioning resources</w:t>
      </w:r>
    </w:p>
    <w:p w14:paraId="46FCF89B" w14:textId="77777777" w:rsidR="00865480" w:rsidRDefault="00000000">
      <w:pPr>
        <w:spacing w:after="0"/>
        <w:rPr>
          <w:rFonts w:ascii="Times New Roman" w:hAnsi="Times New Roman"/>
          <w:sz w:val="24"/>
          <w:szCs w:val="24"/>
        </w:rPr>
      </w:pPr>
      <w:r>
        <w:t>B. Disabling access</w:t>
      </w:r>
    </w:p>
    <w:p w14:paraId="71DA204E" w14:textId="77777777" w:rsidR="00865480" w:rsidRDefault="00000000">
      <w:pPr>
        <w:spacing w:after="0"/>
        <w:rPr>
          <w:rFonts w:ascii="Times New Roman" w:hAnsi="Times New Roman"/>
          <w:sz w:val="24"/>
          <w:szCs w:val="24"/>
        </w:rPr>
      </w:pPr>
      <w:r>
        <w:t>C. Reviewing change approvals</w:t>
      </w:r>
    </w:p>
    <w:p w14:paraId="581653E9" w14:textId="77777777" w:rsidR="00865480" w:rsidRDefault="00000000">
      <w:pPr>
        <w:spacing w:after="0"/>
        <w:rPr>
          <w:rFonts w:ascii="Times New Roman" w:hAnsi="Times New Roman"/>
          <w:sz w:val="24"/>
          <w:szCs w:val="24"/>
        </w:rPr>
      </w:pPr>
      <w:r>
        <w:t>D. Escalating permission requests</w:t>
      </w:r>
    </w:p>
    <w:p w14:paraId="6B9DE9FC" w14:textId="77777777" w:rsidR="00865480" w:rsidRDefault="00865480">
      <w:pPr>
        <w:spacing w:after="0"/>
        <w:rPr>
          <w:rFonts w:ascii="Times New Roman" w:hAnsi="Times New Roman"/>
          <w:sz w:val="24"/>
          <w:szCs w:val="24"/>
        </w:rPr>
      </w:pPr>
    </w:p>
    <w:p w14:paraId="2426484F"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BB0B791" w14:textId="77777777" w:rsidR="00865480" w:rsidRDefault="00000000">
      <w:pPr>
        <w:spacing w:after="0"/>
        <w:rPr>
          <w:rFonts w:ascii="Times New Roman" w:hAnsi="Times New Roman"/>
          <w:sz w:val="24"/>
          <w:szCs w:val="24"/>
        </w:rPr>
      </w:pPr>
      <w:r>
        <w:t>Explanation:</w:t>
      </w:r>
    </w:p>
    <w:p w14:paraId="757F30B5" w14:textId="77777777" w:rsidR="00865480" w:rsidRDefault="00000000">
      <w:pPr>
        <w:spacing w:after="0"/>
        <w:rPr>
          <w:rFonts w:ascii="Times New Roman" w:hAnsi="Times New Roman"/>
          <w:sz w:val="24"/>
          <w:szCs w:val="24"/>
        </w:rPr>
      </w:pPr>
      <w:r>
        <w:t>Disabling access is an automation use case that would best enhance the security posture of an organization by rapidly updating permissions when employees leave a company. Disabling access is the process of revoking or suspending the access rights of a user account, such as login credentials, email, VPN, cloud services, etc. Disabling access can prevent unauthorized or malicious use of the account by former employees or attackers who may have compromised the account. Disabling access can also reduce the attack surface and the risk of data breaches or leaks. Disabling access can be automated by using scripts, tools, or workflows that can trigger the action based on predefined events, such as employee termination, resignation, or transfer. Automation can ensure that the access is disabled in a timely, consistent, and efficient manner, without relying on manual intervention or human error.</w:t>
      </w:r>
    </w:p>
    <w:p w14:paraId="2B7C737C" w14:textId="77777777" w:rsidR="00865480" w:rsidRDefault="00000000">
      <w:pPr>
        <w:spacing w:after="0"/>
        <w:rPr>
          <w:rFonts w:ascii="Times New Roman" w:hAnsi="Times New Roman"/>
          <w:sz w:val="24"/>
          <w:szCs w:val="24"/>
        </w:rPr>
      </w:pPr>
      <w:r>
        <w:t>Reference: CompTIA Security+ Study Guide: Exam SY0-701, 9th Edition, Chapter 5: Identity and Access Management, page 2131. CompTIA Security+ Certification Kit: Exam SY0-701, 7th Edition, Chapter 5: Identity and Access Management, page 2132.</w:t>
      </w:r>
    </w:p>
    <w:p w14:paraId="60672CE5" w14:textId="77777777" w:rsidR="00865480" w:rsidRDefault="00865480">
      <w:pPr>
        <w:spacing w:after="0"/>
        <w:rPr>
          <w:rFonts w:ascii="Times New Roman" w:hAnsi="Times New Roman"/>
          <w:sz w:val="24"/>
          <w:szCs w:val="24"/>
        </w:rPr>
      </w:pPr>
    </w:p>
    <w:p w14:paraId="713226A7" w14:textId="77777777" w:rsidR="00865480" w:rsidRDefault="00865480">
      <w:pPr>
        <w:spacing w:after="0"/>
        <w:rPr>
          <w:rFonts w:ascii="Times New Roman" w:hAnsi="Times New Roman"/>
          <w:sz w:val="24"/>
          <w:szCs w:val="24"/>
        </w:rPr>
      </w:pPr>
    </w:p>
    <w:p w14:paraId="2C01D03A" w14:textId="77777777" w:rsidR="00865480" w:rsidRDefault="00865480">
      <w:pPr>
        <w:spacing w:after="0"/>
        <w:rPr>
          <w:rFonts w:ascii="Times New Roman" w:hAnsi="Times New Roman"/>
          <w:sz w:val="24"/>
          <w:szCs w:val="24"/>
        </w:rPr>
      </w:pPr>
    </w:p>
    <w:p w14:paraId="5C9E08C6" w14:textId="77777777" w:rsidR="00865480" w:rsidRDefault="00000000">
      <w:pPr>
        <w:spacing w:after="0"/>
        <w:rPr>
          <w:rFonts w:ascii="Times New Roman" w:hAnsi="Times New Roman"/>
          <w:sz w:val="24"/>
          <w:szCs w:val="24"/>
        </w:rPr>
      </w:pPr>
      <w:r>
        <w:t>Question: 85</w:t>
      </w:r>
    </w:p>
    <w:p/>
    <w:p w14:paraId="35C38D9D" w14:textId="77777777" w:rsidR="00865480" w:rsidRDefault="00865480">
      <w:pPr>
        <w:spacing w:after="0"/>
        <w:rPr>
          <w:rFonts w:ascii="Times New Roman" w:hAnsi="Times New Roman"/>
          <w:sz w:val="24"/>
          <w:szCs w:val="24"/>
        </w:rPr>
      </w:pPr>
    </w:p>
    <w:p w14:paraId="2A1C994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must be considered when designing a high-availability network? (Select two).</w:t>
      </w:r>
    </w:p>
    <w:p w14:paraId="2630F915" w14:textId="77777777" w:rsidR="00865480" w:rsidRDefault="00000000">
      <w:pPr>
        <w:spacing w:after="0"/>
        <w:rPr>
          <w:rFonts w:ascii="Times New Roman" w:hAnsi="Times New Roman"/>
          <w:sz w:val="24"/>
          <w:szCs w:val="24"/>
        </w:rPr>
      </w:pPr>
      <w:r>
        <w:t>A. Ease of recovery</w:t>
      </w:r>
    </w:p>
    <w:p w14:paraId="3FD06EA0" w14:textId="77777777" w:rsidR="00865480" w:rsidRDefault="00000000">
      <w:pPr>
        <w:spacing w:after="0"/>
        <w:rPr>
          <w:rFonts w:ascii="Times New Roman" w:hAnsi="Times New Roman"/>
          <w:sz w:val="24"/>
          <w:szCs w:val="24"/>
        </w:rPr>
      </w:pPr>
      <w:r>
        <w:t>B. Ability to patch</w:t>
      </w:r>
    </w:p>
    <w:p w14:paraId="3A30BB5B" w14:textId="77777777" w:rsidR="00865480" w:rsidRDefault="00000000">
      <w:pPr>
        <w:spacing w:after="0"/>
        <w:rPr>
          <w:rFonts w:ascii="Times New Roman" w:hAnsi="Times New Roman"/>
          <w:sz w:val="24"/>
          <w:szCs w:val="24"/>
        </w:rPr>
      </w:pPr>
      <w:r>
        <w:t>C. Physical isolation</w:t>
      </w:r>
    </w:p>
    <w:p w14:paraId="7A90539E" w14:textId="77777777" w:rsidR="00865480" w:rsidRDefault="00000000">
      <w:pPr>
        <w:spacing w:after="0"/>
        <w:rPr>
          <w:rFonts w:ascii="Times New Roman" w:hAnsi="Times New Roman"/>
          <w:sz w:val="24"/>
          <w:szCs w:val="24"/>
        </w:rPr>
      </w:pPr>
      <w:r>
        <w:t>D. Responsiveness</w:t>
      </w:r>
    </w:p>
    <w:p w14:paraId="0DE4D222" w14:textId="77777777" w:rsidR="00865480" w:rsidRDefault="00000000">
      <w:pPr>
        <w:spacing w:after="0"/>
        <w:rPr>
          <w:rFonts w:ascii="Times New Roman" w:hAnsi="Times New Roman"/>
          <w:sz w:val="24"/>
          <w:szCs w:val="24"/>
        </w:rPr>
      </w:pPr>
      <w:r>
        <w:t>E. Attack surface</w:t>
      </w:r>
    </w:p>
    <w:p w14:paraId="1E5E0E0A" w14:textId="77777777" w:rsidR="00865480" w:rsidRDefault="00000000">
      <w:pPr>
        <w:spacing w:after="0"/>
        <w:rPr>
          <w:rFonts w:ascii="Times New Roman" w:hAnsi="Times New Roman"/>
          <w:sz w:val="24"/>
          <w:szCs w:val="24"/>
        </w:rPr>
      </w:pPr>
      <w:r>
        <w:t>F. Extensible authentication</w:t>
      </w:r>
    </w:p>
    <w:p w14:paraId="194D4524" w14:textId="77777777" w:rsidR="00865480" w:rsidRDefault="00865480">
      <w:pPr>
        <w:spacing w:after="0"/>
        <w:rPr>
          <w:rFonts w:ascii="Times New Roman" w:hAnsi="Times New Roman"/>
          <w:sz w:val="24"/>
          <w:szCs w:val="24"/>
        </w:rPr>
      </w:pPr>
    </w:p>
    <w:p w14:paraId="44622FB3" w14:textId="77777777" w:rsidR="00865480" w:rsidRDefault="00000000">
      <w:pPr>
        <w:spacing w:after="0"/>
        <w:rPr>
          <w:rFonts w:ascii="Times New Roman" w:hAnsi="Times New Roman"/>
          <w:sz w:val="24"/>
          <w:szCs w:val="24"/>
        </w:rPr>
      </w:pPr>
      <w:r>
        <w:rPr>
          <w:rFonts w:ascii="Times New Roman" w:hAnsi="Times New Roman"/>
          <w:sz w:val="24"/>
          <w:szCs w:val="24"/>
        </w:rPr>
        <w:t>Answer: A,E</w:t>
      </w:r>
    </w:p>
    <w:p/>
    <w:p w14:paraId="05CCB3A8" w14:textId="77777777" w:rsidR="00865480" w:rsidRDefault="00000000">
      <w:pPr>
        <w:spacing w:after="0"/>
        <w:rPr>
          <w:rFonts w:ascii="Times New Roman" w:hAnsi="Times New Roman"/>
          <w:sz w:val="24"/>
          <w:szCs w:val="24"/>
        </w:rPr>
      </w:pPr>
      <w:r>
        <w:t>Explanation:</w:t>
      </w:r>
    </w:p>
    <w:p w14:paraId="1914EE67" w14:textId="77777777" w:rsidR="00865480" w:rsidRDefault="00000000">
      <w:pPr>
        <w:spacing w:after="0"/>
        <w:rPr>
          <w:rFonts w:ascii="Times New Roman" w:hAnsi="Times New Roman"/>
          <w:sz w:val="24"/>
          <w:szCs w:val="24"/>
        </w:rPr>
      </w:pPr>
      <w:r>
        <w:t>A high-availability network is a network that is designed to minimize downtime and ensure continuous operation of critical services and applications. To achieve this goal, a high-availability network must consider two important factors: ease of recovery and attack surface.</w:t>
      </w:r>
    </w:p>
    <w:p w14:paraId="530AAC00" w14:textId="77777777" w:rsidR="00865480" w:rsidRDefault="00000000">
      <w:pPr>
        <w:spacing w:after="0"/>
        <w:rPr>
          <w:rFonts w:ascii="Times New Roman" w:hAnsi="Times New Roman"/>
          <w:sz w:val="24"/>
          <w:szCs w:val="24"/>
        </w:rPr>
      </w:pPr>
      <w:r>
        <w:t>Ease of recovery refers to the ability of a network to quickly restore normal functionality after a failure, disruption, or disaster. A high-availability network should have mechanisms such as redundancy, failover, backup, and restore to ensure that any single point of failure does not cause a complete network outage. A high-availability network should also have procedures and policies for incident response, disaster recovery, and business continuity to minimize the impact of any network issue on the organization’s operations and reputation.</w:t>
      </w:r>
    </w:p>
    <w:p w14:paraId="5B7559E2" w14:textId="77777777" w:rsidR="00865480" w:rsidRDefault="00000000">
      <w:pPr>
        <w:spacing w:after="0"/>
        <w:rPr>
          <w:rFonts w:ascii="Times New Roman" w:hAnsi="Times New Roman"/>
          <w:sz w:val="24"/>
          <w:szCs w:val="24"/>
        </w:rPr>
      </w:pPr>
      <w:r>
        <w:t>Attack surface refers to the exposure of a network to potential threats and vulnerabilities. A high-availability network should have measures such as encryption, authentication, authorization, firewall, intrusion detection and prevention, and patch management to protect the network from unauthorized access, data breaches, malware, denial-of-service attacks, and other cyberattacks. A high-availability network should also have processes and tools for risk assessment, threat intelligence, vulnerability scanning, and penetration testing to identify and mitigate any weaknesses or gaps in the network security.</w:t>
      </w:r>
    </w:p>
    <w:p w14:paraId="400623CB" w14:textId="77777777" w:rsidR="00865480" w:rsidRDefault="00000000">
      <w:pPr>
        <w:spacing w:after="0"/>
        <w:rPr>
          <w:rFonts w:ascii="Times New Roman" w:hAnsi="Times New Roman"/>
          <w:sz w:val="24"/>
          <w:szCs w:val="24"/>
        </w:rPr>
      </w:pPr>
      <w:r>
        <w:t>Reference: CompTIA Security+ Study Guide: Exam SY0-701, 9th Edition, Chapter 4: Architecture and Design, pages 164-1651. CompTIA Security+ Certification Kit: Exam SY0-701, 7th Edition, Chapter 4: Architecture and Design, pages 164-1652.</w:t>
      </w:r>
    </w:p>
    <w:p w14:paraId="469803C7" w14:textId="77777777" w:rsidR="00865480" w:rsidRDefault="00865480">
      <w:pPr>
        <w:spacing w:after="0"/>
        <w:rPr>
          <w:rFonts w:ascii="Times New Roman" w:hAnsi="Times New Roman"/>
          <w:sz w:val="24"/>
          <w:szCs w:val="24"/>
        </w:rPr>
      </w:pPr>
    </w:p>
    <w:p w14:paraId="50D5CBBF" w14:textId="77777777" w:rsidR="00865480" w:rsidRDefault="00865480">
      <w:pPr>
        <w:spacing w:after="0"/>
        <w:rPr>
          <w:rFonts w:ascii="Times New Roman" w:hAnsi="Times New Roman"/>
          <w:sz w:val="24"/>
          <w:szCs w:val="24"/>
        </w:rPr>
      </w:pPr>
    </w:p>
    <w:p w14:paraId="34F65227" w14:textId="77777777" w:rsidR="00865480" w:rsidRDefault="00000000">
      <w:pPr>
        <w:spacing w:after="0"/>
        <w:rPr>
          <w:rFonts w:ascii="Times New Roman" w:hAnsi="Times New Roman"/>
          <w:sz w:val="24"/>
          <w:szCs w:val="24"/>
        </w:rPr>
      </w:pPr>
      <w:r>
        <w:t>Question: 86</w:t>
      </w:r>
    </w:p>
    <w:p/>
    <w:p w14:paraId="68BA6DFE"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methods to secure credit card data is best to use when a requirement is to see only the last four numbers on a credit card?</w:t>
      </w:r>
    </w:p>
    <w:p w14:paraId="531AA295" w14:textId="77777777" w:rsidR="00865480" w:rsidRDefault="00865480">
      <w:pPr>
        <w:spacing w:after="0"/>
        <w:rPr>
          <w:rFonts w:ascii="Times New Roman" w:hAnsi="Times New Roman"/>
          <w:sz w:val="24"/>
          <w:szCs w:val="24"/>
        </w:rPr>
      </w:pPr>
    </w:p>
    <w:p w14:paraId="3FDC0AE4" w14:textId="77777777" w:rsidR="00865480" w:rsidRDefault="00865480">
      <w:pPr>
        <w:spacing w:after="0"/>
        <w:rPr>
          <w:rFonts w:ascii="Times New Roman" w:hAnsi="Times New Roman"/>
          <w:sz w:val="24"/>
          <w:szCs w:val="24"/>
        </w:rPr>
      </w:pPr>
    </w:p>
    <w:p w14:paraId="779AA1B8" w14:textId="77777777" w:rsidR="00865480" w:rsidRDefault="00000000">
      <w:pPr>
        <w:spacing w:after="0"/>
        <w:rPr>
          <w:rFonts w:ascii="Times New Roman" w:hAnsi="Times New Roman"/>
          <w:sz w:val="24"/>
          <w:szCs w:val="24"/>
        </w:rPr>
      </w:pPr>
      <w:r>
        <w:t>A. Encryption</w:t>
      </w:r>
    </w:p>
    <w:p w14:paraId="023B0855" w14:textId="77777777" w:rsidR="00865480" w:rsidRDefault="00000000">
      <w:pPr>
        <w:spacing w:after="0"/>
        <w:rPr>
          <w:rFonts w:ascii="Times New Roman" w:hAnsi="Times New Roman"/>
          <w:sz w:val="24"/>
          <w:szCs w:val="24"/>
        </w:rPr>
      </w:pPr>
      <w:r>
        <w:t>B. Hashing</w:t>
      </w:r>
    </w:p>
    <w:p w14:paraId="2DBB5B5A" w14:textId="77777777" w:rsidR="00865480" w:rsidRDefault="00000000">
      <w:pPr>
        <w:spacing w:after="0"/>
        <w:rPr>
          <w:rFonts w:ascii="Times New Roman" w:hAnsi="Times New Roman"/>
          <w:sz w:val="24"/>
          <w:szCs w:val="24"/>
        </w:rPr>
      </w:pPr>
      <w:r>
        <w:t>C. Masking</w:t>
      </w:r>
    </w:p>
    <w:p w14:paraId="07AC6790" w14:textId="77777777" w:rsidR="00865480" w:rsidRDefault="00000000">
      <w:pPr>
        <w:spacing w:after="0"/>
        <w:rPr>
          <w:rFonts w:ascii="Times New Roman" w:hAnsi="Times New Roman"/>
          <w:sz w:val="24"/>
          <w:szCs w:val="24"/>
        </w:rPr>
      </w:pPr>
      <w:r>
        <w:t>D. Tokenization</w:t>
      </w:r>
    </w:p>
    <w:p w14:paraId="7C0DBDF3" w14:textId="77777777" w:rsidR="00865480" w:rsidRDefault="00865480">
      <w:pPr>
        <w:spacing w:after="0"/>
        <w:rPr>
          <w:rFonts w:ascii="Times New Roman" w:hAnsi="Times New Roman"/>
          <w:sz w:val="24"/>
          <w:szCs w:val="24"/>
        </w:rPr>
      </w:pPr>
    </w:p>
    <w:p w14:paraId="363D0DC9"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F46B142" w14:textId="77777777" w:rsidR="00865480" w:rsidRDefault="00000000">
      <w:pPr>
        <w:spacing w:after="0"/>
        <w:rPr>
          <w:rFonts w:ascii="Times New Roman" w:hAnsi="Times New Roman"/>
          <w:sz w:val="24"/>
          <w:szCs w:val="24"/>
        </w:rPr>
      </w:pPr>
      <w:r>
        <w:t>Explanation:</w:t>
      </w:r>
    </w:p>
    <w:p w14:paraId="360B17A1" w14:textId="77777777" w:rsidR="00865480" w:rsidRDefault="00865480">
      <w:pPr>
        <w:spacing w:after="0"/>
        <w:rPr>
          <w:rFonts w:ascii="Times New Roman" w:hAnsi="Times New Roman"/>
          <w:sz w:val="24"/>
          <w:szCs w:val="24"/>
        </w:rPr>
      </w:pPr>
      <w:r>
        <w:t>Masking is a method to secure credit card data that involves replacing some or all of the digits with symbols, such as asterisks, dashes, or Xs, while leaving some of the original digits visible. Masking is best to use when a requirement is to see only the last four numbers on a credit card, as it can prevent unauthorized access to the full card number, while still allowing identification and verification of the cardholder. Masking does not alter the original data, unlike encryption, hashing, or tokenization, which use algorithms to transform the data into different formats.</w:t>
      </w:r>
    </w:p>
    <w:p w14:paraId="62964F7B" w14:textId="77777777" w:rsidR="00865480" w:rsidRDefault="00000000">
      <w:pPr>
        <w:spacing w:after="0"/>
        <w:rPr>
          <w:rFonts w:ascii="Times New Roman" w:hAnsi="Times New Roman"/>
          <w:sz w:val="24"/>
          <w:szCs w:val="24"/>
        </w:rPr>
      </w:pPr>
    </w:p>
    <w:p w14:paraId="3B741347" w14:textId="77777777" w:rsidR="00865480" w:rsidRDefault="00000000">
      <w:pPr>
        <w:spacing w:after="0"/>
        <w:rPr>
          <w:rFonts w:ascii="Times New Roman" w:hAnsi="Times New Roman"/>
          <w:sz w:val="24"/>
          <w:szCs w:val="24"/>
        </w:rPr>
      </w:pPr>
      <w:r>
        <w:t>Reference: CompTIA Security+ Study Guide: Exam SY0-701, 9th Edition, Chapter 2: Compliance and Operational Security, page 721. CompTIA Security+ Certification Kit: Exam SY0-701, 7th Edition, Chapter 2: Compliance and Operational Security, page 722.</w:t>
      </w:r>
    </w:p>
    <w:p w14:paraId="6F144C5A" w14:textId="77777777" w:rsidR="00865480" w:rsidRDefault="00865480">
      <w:pPr>
        <w:spacing w:after="0"/>
        <w:rPr>
          <w:rFonts w:ascii="Times New Roman" w:hAnsi="Times New Roman"/>
          <w:sz w:val="24"/>
          <w:szCs w:val="24"/>
        </w:rPr>
      </w:pPr>
    </w:p>
    <w:p w14:paraId="78C2166C" w14:textId="77777777" w:rsidR="00865480" w:rsidRDefault="00865480">
      <w:pPr>
        <w:spacing w:after="0"/>
        <w:rPr>
          <w:rFonts w:ascii="Times New Roman" w:hAnsi="Times New Roman"/>
          <w:sz w:val="24"/>
          <w:szCs w:val="24"/>
        </w:rPr>
      </w:pPr>
    </w:p>
    <w:p w14:paraId="48E325A5" w14:textId="77777777" w:rsidR="00865480" w:rsidRDefault="00865480">
      <w:pPr>
        <w:spacing w:after="0"/>
        <w:rPr>
          <w:rFonts w:ascii="Times New Roman" w:hAnsi="Times New Roman"/>
          <w:sz w:val="24"/>
          <w:szCs w:val="24"/>
        </w:rPr>
      </w:pPr>
    </w:p>
    <w:p w14:paraId="4D2800E2" w14:textId="77777777" w:rsidR="00865480" w:rsidRDefault="00000000">
      <w:pPr>
        <w:spacing w:after="0"/>
        <w:rPr>
          <w:rFonts w:ascii="Times New Roman" w:hAnsi="Times New Roman"/>
          <w:sz w:val="24"/>
          <w:szCs w:val="24"/>
        </w:rPr>
      </w:pPr>
      <w:r>
        <w:t>Question: 87</w:t>
      </w:r>
    </w:p>
    <w:p/>
    <w:p w14:paraId="12B6C50E" w14:textId="77777777" w:rsidR="00865480" w:rsidRDefault="00865480">
      <w:pPr>
        <w:spacing w:after="0"/>
        <w:rPr>
          <w:rFonts w:ascii="Times New Roman" w:hAnsi="Times New Roman"/>
          <w:sz w:val="24"/>
          <w:szCs w:val="24"/>
        </w:rPr>
      </w:pPr>
    </w:p>
    <w:p w14:paraId="08B27398" w14:textId="77777777" w:rsidR="00865480" w:rsidRDefault="00000000">
      <w:pPr>
        <w:spacing w:after="0"/>
        <w:rPr>
          <w:rFonts w:ascii="Times New Roman" w:hAnsi="Times New Roman"/>
          <w:sz w:val="24"/>
          <w:szCs w:val="24"/>
        </w:rPr>
      </w:pPr>
      <w:r>
        <w:rPr>
          <w:rFonts w:ascii="Times New Roman" w:hAnsi="Times New Roman"/>
          <w:sz w:val="24"/>
          <w:szCs w:val="24"/>
        </w:rPr>
        <w:t>An administrator finds that all user workstations and servers are displaying a message that is associated with files containing an extension of .ryk. Which of the following types of infections is present on the systems?</w:t>
      </w:r>
    </w:p>
    <w:p w14:paraId="410948F6" w14:textId="77777777" w:rsidR="00865480" w:rsidRDefault="00865480">
      <w:pPr>
        <w:spacing w:after="0"/>
        <w:rPr>
          <w:rFonts w:ascii="Times New Roman" w:hAnsi="Times New Roman"/>
          <w:sz w:val="24"/>
          <w:szCs w:val="24"/>
        </w:rPr>
      </w:pPr>
    </w:p>
    <w:p w14:paraId="1C40EECB" w14:textId="77777777" w:rsidR="00865480" w:rsidRDefault="00000000">
      <w:pPr>
        <w:spacing w:after="0"/>
        <w:rPr>
          <w:rFonts w:ascii="Times New Roman" w:hAnsi="Times New Roman"/>
          <w:sz w:val="24"/>
          <w:szCs w:val="24"/>
        </w:rPr>
      </w:pPr>
      <w:r>
        <w:t>A. Virus</w:t>
      </w:r>
    </w:p>
    <w:p w14:paraId="0215AB08" w14:textId="77777777" w:rsidR="00865480" w:rsidRDefault="00000000">
      <w:pPr>
        <w:spacing w:after="0"/>
        <w:rPr>
          <w:rFonts w:ascii="Times New Roman" w:hAnsi="Times New Roman"/>
          <w:sz w:val="24"/>
          <w:szCs w:val="24"/>
        </w:rPr>
      </w:pPr>
      <w:r>
        <w:t>B. Trojan</w:t>
      </w:r>
    </w:p>
    <w:p w14:paraId="144EF7BF" w14:textId="77777777" w:rsidR="00865480" w:rsidRDefault="00000000">
      <w:pPr>
        <w:spacing w:after="0"/>
        <w:rPr>
          <w:rFonts w:ascii="Times New Roman" w:hAnsi="Times New Roman"/>
          <w:sz w:val="24"/>
          <w:szCs w:val="24"/>
        </w:rPr>
      </w:pPr>
      <w:r>
        <w:t>C. Spyware</w:t>
      </w:r>
    </w:p>
    <w:p w14:paraId="348329D0" w14:textId="77777777" w:rsidR="00865480" w:rsidRDefault="00000000">
      <w:pPr>
        <w:spacing w:after="0"/>
        <w:rPr>
          <w:rFonts w:ascii="Times New Roman" w:hAnsi="Times New Roman"/>
          <w:sz w:val="24"/>
          <w:szCs w:val="24"/>
        </w:rPr>
      </w:pPr>
      <w:r>
        <w:t>D. Ransomware</w:t>
      </w:r>
    </w:p>
    <w:p w14:paraId="26E7EFB9" w14:textId="77777777" w:rsidR="00865480" w:rsidRDefault="00865480">
      <w:pPr>
        <w:spacing w:after="0"/>
        <w:rPr>
          <w:rFonts w:ascii="Times New Roman" w:hAnsi="Times New Roman"/>
          <w:sz w:val="24"/>
          <w:szCs w:val="24"/>
        </w:rPr>
      </w:pPr>
    </w:p>
    <w:p w14:paraId="2AE459E9"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55A00FC" w14:textId="77777777" w:rsidR="00865480" w:rsidRDefault="00000000">
      <w:pPr>
        <w:spacing w:after="0"/>
        <w:rPr>
          <w:rFonts w:ascii="Times New Roman" w:hAnsi="Times New Roman"/>
          <w:sz w:val="24"/>
          <w:szCs w:val="24"/>
        </w:rPr>
      </w:pPr>
      <w:r>
        <w:t>Explanation:</w:t>
      </w:r>
    </w:p>
    <w:p w14:paraId="38E48602" w14:textId="77777777" w:rsidR="00865480" w:rsidRDefault="00000000">
      <w:pPr>
        <w:spacing w:after="0"/>
        <w:rPr>
          <w:rFonts w:ascii="Times New Roman" w:hAnsi="Times New Roman"/>
          <w:sz w:val="24"/>
          <w:szCs w:val="24"/>
        </w:rPr>
      </w:pPr>
      <w:r>
        <w:t>Ransomware is a type of malware that encrypts the victim’s files and demands a ransom for the decryption key. The ransomware usually displays a message on the infected system with instructions on how to pay the ransom and recover the files. The .ryk extension is associated with a ransomware variant called Ryuk, which targets large organizations and demands high ransoms1.</w:t>
      </w:r>
    </w:p>
    <w:p w14:paraId="31F5D8FD" w14:textId="77777777" w:rsidR="00865480" w:rsidRDefault="00000000">
      <w:pPr>
        <w:spacing w:after="0"/>
        <w:rPr>
          <w:rFonts w:ascii="Times New Roman" w:hAnsi="Times New Roman"/>
          <w:sz w:val="24"/>
          <w:szCs w:val="24"/>
        </w:rPr>
      </w:pPr>
      <w:r>
        <w:t>Reference: CompTIA Security+ Certification Kit: Exam SY0-701, 7th Edition, Chapter 1, page 17.</w:t>
      </w:r>
    </w:p>
    <w:p w14:paraId="3F9228B8" w14:textId="77777777" w:rsidR="00865480" w:rsidRDefault="00865480">
      <w:pPr>
        <w:spacing w:after="0"/>
        <w:rPr>
          <w:rFonts w:ascii="Times New Roman" w:hAnsi="Times New Roman"/>
          <w:sz w:val="24"/>
          <w:szCs w:val="24"/>
        </w:rPr>
      </w:pPr>
    </w:p>
    <w:p w14:paraId="6530E745" w14:textId="77777777" w:rsidR="00865480" w:rsidRDefault="00865480">
      <w:pPr>
        <w:spacing w:after="0"/>
        <w:rPr>
          <w:rFonts w:ascii="Times New Roman" w:hAnsi="Times New Roman"/>
          <w:sz w:val="24"/>
          <w:szCs w:val="24"/>
        </w:rPr>
      </w:pPr>
    </w:p>
    <w:p w14:paraId="20252666" w14:textId="77777777" w:rsidR="00865480" w:rsidRDefault="00865480">
      <w:pPr>
        <w:spacing w:after="0"/>
        <w:rPr>
          <w:rFonts w:ascii="Times New Roman" w:hAnsi="Times New Roman"/>
          <w:sz w:val="24"/>
          <w:szCs w:val="24"/>
        </w:rPr>
      </w:pPr>
    </w:p>
    <w:p w14:paraId="4C3ED2D9" w14:textId="77777777" w:rsidR="00865480" w:rsidRDefault="00000000">
      <w:pPr>
        <w:spacing w:after="0"/>
        <w:rPr>
          <w:rFonts w:ascii="Times New Roman" w:hAnsi="Times New Roman"/>
          <w:sz w:val="24"/>
          <w:szCs w:val="24"/>
        </w:rPr>
      </w:pPr>
      <w:r>
        <w:t>Question: 88</w:t>
      </w:r>
    </w:p>
    <w:p/>
    <w:p w14:paraId="212BA6BA" w14:textId="77777777" w:rsidR="00865480" w:rsidRDefault="00865480">
      <w:pPr>
        <w:spacing w:after="0"/>
        <w:rPr>
          <w:rFonts w:ascii="Times New Roman" w:hAnsi="Times New Roman"/>
          <w:sz w:val="24"/>
          <w:szCs w:val="24"/>
        </w:rPr>
      </w:pPr>
    </w:p>
    <w:p w14:paraId="22A7E385" w14:textId="77777777" w:rsidR="00865480" w:rsidRDefault="00000000">
      <w:pPr>
        <w:spacing w:after="0"/>
        <w:rPr>
          <w:rFonts w:ascii="Times New Roman" w:hAnsi="Times New Roman"/>
          <w:sz w:val="24"/>
          <w:szCs w:val="24"/>
        </w:rPr>
      </w:pPr>
      <w:r>
        <w:rPr>
          <w:rFonts w:ascii="Times New Roman" w:hAnsi="Times New Roman"/>
          <w:sz w:val="24"/>
          <w:szCs w:val="24"/>
        </w:rPr>
        <w:t>A healthcare organization wants to provide a web application that allows individuals to digitally report health emergencies.</w:t>
      </w:r>
    </w:p>
    <w:p w14:paraId="1DD036C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important consideration during development?</w:t>
      </w:r>
    </w:p>
    <w:p w14:paraId="57D1C1B0" w14:textId="77777777" w:rsidR="00865480" w:rsidRDefault="00865480">
      <w:pPr>
        <w:spacing w:after="0"/>
        <w:rPr>
          <w:rFonts w:ascii="Times New Roman" w:hAnsi="Times New Roman"/>
          <w:sz w:val="24"/>
          <w:szCs w:val="24"/>
        </w:rPr>
      </w:pPr>
    </w:p>
    <w:p w14:paraId="25005787" w14:textId="77777777" w:rsidR="00865480" w:rsidRDefault="00000000">
      <w:pPr>
        <w:spacing w:after="0"/>
        <w:rPr>
          <w:rFonts w:ascii="Times New Roman" w:hAnsi="Times New Roman"/>
          <w:sz w:val="24"/>
          <w:szCs w:val="24"/>
        </w:rPr>
      </w:pPr>
      <w:r>
        <w:t>A. Scalability</w:t>
      </w:r>
    </w:p>
    <w:p w14:paraId="192AA0AD" w14:textId="77777777" w:rsidR="00865480" w:rsidRDefault="00000000">
      <w:pPr>
        <w:spacing w:after="0"/>
        <w:rPr>
          <w:rFonts w:ascii="Times New Roman" w:hAnsi="Times New Roman"/>
          <w:sz w:val="24"/>
          <w:szCs w:val="24"/>
        </w:rPr>
      </w:pPr>
      <w:r>
        <w:t>B. Availability</w:t>
      </w:r>
    </w:p>
    <w:p w14:paraId="1362BD08" w14:textId="77777777" w:rsidR="00865480" w:rsidRDefault="00000000">
      <w:pPr>
        <w:spacing w:after="0"/>
        <w:rPr>
          <w:rFonts w:ascii="Times New Roman" w:hAnsi="Times New Roman"/>
          <w:sz w:val="24"/>
          <w:szCs w:val="24"/>
        </w:rPr>
      </w:pPr>
      <w:r>
        <w:t>C. Cost</w:t>
      </w:r>
    </w:p>
    <w:p w14:paraId="4DFA8784" w14:textId="77777777" w:rsidR="00865480" w:rsidRDefault="00000000">
      <w:pPr>
        <w:spacing w:after="0"/>
        <w:rPr>
          <w:rFonts w:ascii="Times New Roman" w:hAnsi="Times New Roman"/>
          <w:sz w:val="24"/>
          <w:szCs w:val="24"/>
        </w:rPr>
      </w:pPr>
      <w:r>
        <w:t>D. Ease of deployment</w:t>
      </w:r>
    </w:p>
    <w:p w14:paraId="1F2DA1DB" w14:textId="77777777" w:rsidR="00865480" w:rsidRDefault="00865480">
      <w:pPr>
        <w:spacing w:after="0"/>
        <w:rPr>
          <w:rFonts w:ascii="Times New Roman" w:hAnsi="Times New Roman"/>
          <w:sz w:val="24"/>
          <w:szCs w:val="24"/>
        </w:rPr>
      </w:pPr>
    </w:p>
    <w:p w14:paraId="34A70C4D"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78FB33A" w14:textId="77777777" w:rsidR="00865480" w:rsidRDefault="00000000">
      <w:pPr>
        <w:spacing w:after="0"/>
        <w:rPr>
          <w:rFonts w:ascii="Times New Roman" w:hAnsi="Times New Roman"/>
          <w:sz w:val="24"/>
          <w:szCs w:val="24"/>
        </w:rPr>
      </w:pPr>
      <w:r>
        <w:t>Explanation:</w:t>
      </w:r>
    </w:p>
    <w:p w14:paraId="2EDB75F6" w14:textId="77777777" w:rsidR="00865480" w:rsidRDefault="00000000">
      <w:pPr>
        <w:spacing w:after="0"/>
        <w:rPr>
          <w:rFonts w:ascii="Times New Roman" w:hAnsi="Times New Roman"/>
          <w:sz w:val="24"/>
          <w:szCs w:val="24"/>
        </w:rPr>
      </w:pPr>
      <w:r>
        <w:t>Availability is the ability of a system or service to be accessible and usable when needed. For a web application that allows individuals to digitally report health emergencies, availability is the most important consideration during development, because any downtime or delay could have serious consequences for the health and safety of the users. The web application should be designed to handle high traffic, prevent denial-of-service attacks, and have backup and recovery plans in case of failures2.</w:t>
      </w:r>
    </w:p>
    <w:p w14:paraId="3449398E" w14:textId="77777777" w:rsidR="00865480" w:rsidRDefault="00000000">
      <w:pPr>
        <w:spacing w:after="0"/>
        <w:rPr>
          <w:rFonts w:ascii="Times New Roman" w:hAnsi="Times New Roman"/>
          <w:sz w:val="24"/>
          <w:szCs w:val="24"/>
        </w:rPr>
      </w:pPr>
      <w:r>
        <w:t>Reference: CompTIA Security+ Study Guide: Exam SY0-701, 9th Edition, Chapter 2, page 41.</w:t>
      </w:r>
    </w:p>
    <w:p w14:paraId="7831D898" w14:textId="77777777" w:rsidR="00865480" w:rsidRDefault="00865480">
      <w:pPr>
        <w:spacing w:after="0"/>
        <w:rPr>
          <w:rFonts w:ascii="Times New Roman" w:hAnsi="Times New Roman"/>
          <w:sz w:val="24"/>
          <w:szCs w:val="24"/>
        </w:rPr>
      </w:pPr>
    </w:p>
    <w:p w14:paraId="2B4F4185" w14:textId="77777777" w:rsidR="00865480" w:rsidRDefault="00865480">
      <w:pPr>
        <w:spacing w:after="0"/>
        <w:rPr>
          <w:rFonts w:ascii="Times New Roman" w:hAnsi="Times New Roman"/>
          <w:sz w:val="24"/>
          <w:szCs w:val="24"/>
        </w:rPr>
      </w:pPr>
    </w:p>
    <w:p w14:paraId="1A91605D" w14:textId="77777777" w:rsidR="00865480" w:rsidRDefault="00865480">
      <w:pPr>
        <w:spacing w:after="0"/>
        <w:rPr>
          <w:rFonts w:ascii="Times New Roman" w:hAnsi="Times New Roman"/>
          <w:sz w:val="24"/>
          <w:szCs w:val="24"/>
        </w:rPr>
      </w:pPr>
    </w:p>
    <w:p w14:paraId="562A897B" w14:textId="77777777" w:rsidR="00865480" w:rsidRDefault="00000000">
      <w:pPr>
        <w:spacing w:after="0"/>
        <w:rPr>
          <w:rFonts w:ascii="Times New Roman" w:hAnsi="Times New Roman"/>
          <w:sz w:val="24"/>
          <w:szCs w:val="24"/>
        </w:rPr>
      </w:pPr>
      <w:r>
        <w:t>Question: 89</w:t>
      </w:r>
    </w:p>
    <w:p/>
    <w:p w14:paraId="38E90847" w14:textId="77777777" w:rsidR="00865480" w:rsidRDefault="00865480">
      <w:pPr>
        <w:spacing w:after="0"/>
        <w:rPr>
          <w:rFonts w:ascii="Times New Roman" w:hAnsi="Times New Roman"/>
          <w:sz w:val="24"/>
          <w:szCs w:val="24"/>
        </w:rPr>
      </w:pPr>
    </w:p>
    <w:p w14:paraId="5EEF6867" w14:textId="77777777" w:rsidR="00865480" w:rsidRDefault="00000000">
      <w:pPr>
        <w:spacing w:after="0"/>
        <w:rPr>
          <w:rFonts w:ascii="Times New Roman" w:hAnsi="Times New Roman"/>
          <w:sz w:val="24"/>
          <w:szCs w:val="24"/>
        </w:rPr>
      </w:pPr>
      <w:r>
        <w:rPr>
          <w:rFonts w:ascii="Times New Roman" w:hAnsi="Times New Roman"/>
          <w:sz w:val="24"/>
          <w:szCs w:val="24"/>
        </w:rPr>
        <w:t>An organization wants a third-party vendor to do a penetration test that targets a specific device. The organization has provided basic information about the device. Which of the following best describes this kind of penetration test?</w:t>
      </w:r>
    </w:p>
    <w:p w14:paraId="218524BE" w14:textId="77777777" w:rsidR="00865480" w:rsidRDefault="00865480">
      <w:pPr>
        <w:spacing w:after="0"/>
        <w:rPr>
          <w:rFonts w:ascii="Times New Roman" w:hAnsi="Times New Roman"/>
          <w:sz w:val="24"/>
          <w:szCs w:val="24"/>
        </w:rPr>
      </w:pPr>
    </w:p>
    <w:p w14:paraId="0BDF4107" w14:textId="77777777" w:rsidR="00865480" w:rsidRDefault="00000000">
      <w:pPr>
        <w:spacing w:after="0"/>
        <w:rPr>
          <w:rFonts w:ascii="Times New Roman" w:hAnsi="Times New Roman"/>
          <w:sz w:val="24"/>
          <w:szCs w:val="24"/>
        </w:rPr>
      </w:pPr>
      <w:r>
        <w:t>A. Partially known environment</w:t>
      </w:r>
    </w:p>
    <w:p w14:paraId="0ECE5F45" w14:textId="77777777" w:rsidR="00865480" w:rsidRDefault="00000000">
      <w:pPr>
        <w:spacing w:after="0"/>
        <w:rPr>
          <w:rFonts w:ascii="Times New Roman" w:hAnsi="Times New Roman"/>
          <w:sz w:val="24"/>
          <w:szCs w:val="24"/>
        </w:rPr>
      </w:pPr>
      <w:r>
        <w:t>B. Unknown environment</w:t>
      </w:r>
    </w:p>
    <w:p w14:paraId="1E29969C" w14:textId="77777777" w:rsidR="00865480" w:rsidRDefault="00000000">
      <w:pPr>
        <w:spacing w:after="0"/>
        <w:rPr>
          <w:rFonts w:ascii="Times New Roman" w:hAnsi="Times New Roman"/>
          <w:sz w:val="24"/>
          <w:szCs w:val="24"/>
        </w:rPr>
      </w:pPr>
      <w:r>
        <w:t>C. Integrated</w:t>
      </w:r>
    </w:p>
    <w:p w14:paraId="3C83AF85" w14:textId="77777777" w:rsidR="00865480" w:rsidRDefault="00000000">
      <w:pPr>
        <w:spacing w:after="0"/>
        <w:rPr>
          <w:rFonts w:ascii="Times New Roman" w:hAnsi="Times New Roman"/>
          <w:sz w:val="24"/>
          <w:szCs w:val="24"/>
        </w:rPr>
      </w:pPr>
      <w:r>
        <w:t>D. Known environment</w:t>
      </w:r>
    </w:p>
    <w:p w14:paraId="22F15AC8" w14:textId="77777777" w:rsidR="00865480" w:rsidRDefault="00865480">
      <w:pPr>
        <w:spacing w:after="0"/>
        <w:rPr>
          <w:rFonts w:ascii="Times New Roman" w:hAnsi="Times New Roman"/>
          <w:sz w:val="24"/>
          <w:szCs w:val="24"/>
        </w:rPr>
      </w:pPr>
    </w:p>
    <w:p w14:paraId="20347FD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91995D4" w14:textId="77777777" w:rsidR="00865480" w:rsidRDefault="00000000">
      <w:pPr>
        <w:spacing w:after="0"/>
        <w:rPr>
          <w:rFonts w:ascii="Times New Roman" w:hAnsi="Times New Roman"/>
          <w:sz w:val="24"/>
          <w:szCs w:val="24"/>
        </w:rPr>
      </w:pPr>
      <w:r>
        <w:t>Explanation:</w:t>
      </w:r>
    </w:p>
    <w:p w14:paraId="0595B25F" w14:textId="77777777" w:rsidR="00865480" w:rsidRDefault="00000000">
      <w:pPr>
        <w:spacing w:after="0"/>
        <w:rPr>
          <w:rFonts w:ascii="Times New Roman" w:hAnsi="Times New Roman"/>
          <w:sz w:val="24"/>
          <w:szCs w:val="24"/>
        </w:rPr>
      </w:pPr>
      <w:r>
        <w:t>A partially known environment is a type of penetration test where the tester has some information about the target, such as the IP address, the operating system, or the device type. This can help the tester focus on specific vulnerabilities and reduce the scope of the test. A partially known environment is also called a gray box test1.</w:t>
      </w:r>
    </w:p>
    <w:p w14:paraId="5AE89D82" w14:textId="77777777" w:rsidR="00865480" w:rsidRDefault="00000000">
      <w:pPr>
        <w:spacing w:after="0"/>
        <w:rPr>
          <w:rFonts w:ascii="Times New Roman" w:hAnsi="Times New Roman"/>
          <w:sz w:val="24"/>
          <w:szCs w:val="24"/>
        </w:rPr>
      </w:pPr>
      <w:r>
        <w:t>Reference: CompTIA Security+ Certification Kit: Exam SY0-701, 7th Edition, Chapter 10, page 543.</w:t>
      </w:r>
    </w:p>
    <w:p w14:paraId="28EF6A81" w14:textId="77777777" w:rsidR="00865480" w:rsidRDefault="00865480">
      <w:pPr>
        <w:spacing w:after="0"/>
        <w:rPr>
          <w:rFonts w:ascii="Times New Roman" w:hAnsi="Times New Roman"/>
          <w:sz w:val="24"/>
          <w:szCs w:val="24"/>
        </w:rPr>
      </w:pPr>
    </w:p>
    <w:p w14:paraId="03D5AE62" w14:textId="77777777" w:rsidR="00865480" w:rsidRDefault="00865480">
      <w:pPr>
        <w:spacing w:after="0"/>
        <w:rPr>
          <w:rFonts w:ascii="Times New Roman" w:hAnsi="Times New Roman"/>
          <w:sz w:val="24"/>
          <w:szCs w:val="24"/>
        </w:rPr>
      </w:pPr>
    </w:p>
    <w:p w14:paraId="378F9F13" w14:textId="77777777" w:rsidR="00865480" w:rsidRDefault="00865480">
      <w:pPr>
        <w:spacing w:after="0"/>
        <w:rPr>
          <w:rFonts w:ascii="Times New Roman" w:hAnsi="Times New Roman"/>
          <w:sz w:val="24"/>
          <w:szCs w:val="24"/>
        </w:rPr>
      </w:pPr>
    </w:p>
    <w:p w14:paraId="1BD65B98" w14:textId="77777777" w:rsidR="00865480" w:rsidRDefault="00000000">
      <w:pPr>
        <w:spacing w:after="0"/>
        <w:rPr>
          <w:rFonts w:ascii="Times New Roman" w:hAnsi="Times New Roman"/>
          <w:sz w:val="24"/>
          <w:szCs w:val="24"/>
        </w:rPr>
      </w:pPr>
      <w:r>
        <w:t>Question: 90</w:t>
      </w:r>
    </w:p>
    <w:p/>
    <w:p w14:paraId="098498D5" w14:textId="77777777" w:rsidR="00865480" w:rsidRDefault="00865480">
      <w:pPr>
        <w:spacing w:after="0"/>
        <w:rPr>
          <w:rFonts w:ascii="Times New Roman" w:hAnsi="Times New Roman"/>
          <w:sz w:val="24"/>
          <w:szCs w:val="24"/>
        </w:rPr>
      </w:pPr>
    </w:p>
    <w:p w14:paraId="3EE7E936" w14:textId="77777777" w:rsidR="00865480" w:rsidRDefault="00000000">
      <w:pPr>
        <w:spacing w:after="0"/>
        <w:rPr>
          <w:rFonts w:ascii="Times New Roman" w:hAnsi="Times New Roman"/>
          <w:sz w:val="24"/>
          <w:szCs w:val="24"/>
        </w:rPr>
      </w:pPr>
      <w:r>
        <w:rPr>
          <w:rFonts w:ascii="Times New Roman" w:hAnsi="Times New Roman"/>
          <w:sz w:val="24"/>
          <w:szCs w:val="24"/>
        </w:rPr>
        <w:t>An attacker posing as the Chief Executive Officer calls an employee and instructs the employee to buy gift cards. Which of the following techniques is the attacker using?</w:t>
      </w:r>
    </w:p>
    <w:p w14:paraId="61EAA18B" w14:textId="77777777" w:rsidR="00865480" w:rsidRDefault="00865480">
      <w:pPr>
        <w:spacing w:after="0"/>
        <w:rPr>
          <w:rFonts w:ascii="Times New Roman" w:hAnsi="Times New Roman"/>
          <w:sz w:val="24"/>
          <w:szCs w:val="24"/>
        </w:rPr>
      </w:pPr>
    </w:p>
    <w:p w14:paraId="0144450A" w14:textId="77777777" w:rsidR="00865480" w:rsidRDefault="00000000">
      <w:pPr>
        <w:spacing w:after="0"/>
        <w:rPr>
          <w:rFonts w:ascii="Times New Roman" w:hAnsi="Times New Roman"/>
          <w:sz w:val="24"/>
          <w:szCs w:val="24"/>
        </w:rPr>
      </w:pPr>
      <w:r>
        <w:t>A. Smishing</w:t>
      </w:r>
    </w:p>
    <w:p w14:paraId="3319478E" w14:textId="77777777" w:rsidR="00865480" w:rsidRDefault="00000000">
      <w:pPr>
        <w:spacing w:after="0"/>
        <w:rPr>
          <w:rFonts w:ascii="Times New Roman" w:hAnsi="Times New Roman"/>
          <w:sz w:val="24"/>
          <w:szCs w:val="24"/>
        </w:rPr>
      </w:pPr>
      <w:r>
        <w:t>B. Disinformation</w:t>
      </w:r>
    </w:p>
    <w:p w14:paraId="6BDAF1E5" w14:textId="77777777" w:rsidR="00865480" w:rsidRDefault="00000000">
      <w:pPr>
        <w:spacing w:after="0"/>
        <w:rPr>
          <w:rFonts w:ascii="Times New Roman" w:hAnsi="Times New Roman"/>
          <w:sz w:val="24"/>
          <w:szCs w:val="24"/>
        </w:rPr>
      </w:pPr>
      <w:r>
        <w:t>C. Impersonating</w:t>
      </w:r>
    </w:p>
    <w:p w14:paraId="497EC554" w14:textId="77777777" w:rsidR="00865480" w:rsidRDefault="00000000">
      <w:pPr>
        <w:spacing w:after="0"/>
        <w:rPr>
          <w:rFonts w:ascii="Times New Roman" w:hAnsi="Times New Roman"/>
          <w:sz w:val="24"/>
          <w:szCs w:val="24"/>
        </w:rPr>
      </w:pPr>
      <w:r>
        <w:t>D. Whaling</w:t>
      </w:r>
    </w:p>
    <w:p w14:paraId="1F6515BD" w14:textId="77777777" w:rsidR="00865480" w:rsidRDefault="00865480">
      <w:pPr>
        <w:spacing w:after="0"/>
        <w:rPr>
          <w:rFonts w:ascii="Times New Roman" w:hAnsi="Times New Roman"/>
          <w:sz w:val="24"/>
          <w:szCs w:val="24"/>
        </w:rPr>
      </w:pPr>
    </w:p>
    <w:p w14:paraId="03FFAE8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2D84E96" w14:textId="77777777" w:rsidR="00865480" w:rsidRDefault="00000000">
      <w:pPr>
        <w:spacing w:after="0"/>
        <w:rPr>
          <w:rFonts w:ascii="Times New Roman" w:hAnsi="Times New Roman"/>
          <w:sz w:val="24"/>
          <w:szCs w:val="24"/>
        </w:rPr>
      </w:pPr>
      <w:r>
        <w:t>Explanation:</w:t>
      </w:r>
    </w:p>
    <w:p w14:paraId="3F4B9188" w14:textId="77777777" w:rsidR="00865480" w:rsidRDefault="00000000">
      <w:pPr>
        <w:spacing w:after="0"/>
        <w:rPr>
          <w:rFonts w:ascii="Times New Roman" w:hAnsi="Times New Roman"/>
          <w:sz w:val="24"/>
          <w:szCs w:val="24"/>
        </w:rPr>
      </w:pPr>
      <w:r>
        <w:t>Whaling is a type of phishing attack that targets high-profile individuals, such as executives, celebrities, or politicians. The attacker impersonates someone with authority or influence and tries to trick the victim into performing an action, such as transferring money, revealing sensitive information, or clicking on a malicious link. Whaling is also called CEO fraud or business email compromise2.</w:t>
      </w:r>
    </w:p>
    <w:p w14:paraId="511ADB5C" w14:textId="77777777" w:rsidR="00865480" w:rsidRDefault="00000000">
      <w:pPr>
        <w:spacing w:after="0"/>
        <w:rPr>
          <w:rFonts w:ascii="Times New Roman" w:hAnsi="Times New Roman"/>
          <w:sz w:val="24"/>
          <w:szCs w:val="24"/>
        </w:rPr>
      </w:pPr>
      <w:r>
        <w:t>Reference: CompTIA Security+ Study Guide: Exam SY0-701, 9th Edition, Chapter 3, page 97.</w:t>
      </w:r>
    </w:p>
    <w:p w14:paraId="0E5E37CF" w14:textId="77777777" w:rsidR="00865480" w:rsidRDefault="00865480">
      <w:pPr>
        <w:spacing w:after="0"/>
        <w:rPr>
          <w:rFonts w:ascii="Times New Roman" w:hAnsi="Times New Roman"/>
          <w:sz w:val="24"/>
          <w:szCs w:val="24"/>
        </w:rPr>
      </w:pPr>
    </w:p>
    <w:p w14:paraId="4F8FBC71" w14:textId="77777777" w:rsidR="00865480" w:rsidRDefault="00865480">
      <w:pPr>
        <w:spacing w:after="0"/>
        <w:rPr>
          <w:rFonts w:ascii="Times New Roman" w:hAnsi="Times New Roman"/>
          <w:sz w:val="24"/>
          <w:szCs w:val="24"/>
        </w:rPr>
      </w:pPr>
    </w:p>
    <w:p w14:paraId="583D1663" w14:textId="77777777" w:rsidR="00865480" w:rsidRDefault="00865480">
      <w:pPr>
        <w:spacing w:after="0"/>
        <w:rPr>
          <w:rFonts w:ascii="Times New Roman" w:hAnsi="Times New Roman"/>
          <w:sz w:val="24"/>
          <w:szCs w:val="24"/>
        </w:rPr>
      </w:pPr>
    </w:p>
    <w:p w14:paraId="3A90BDEA" w14:textId="77777777" w:rsidR="00865480" w:rsidRDefault="00000000">
      <w:pPr>
        <w:spacing w:after="0"/>
        <w:rPr>
          <w:rFonts w:ascii="Times New Roman" w:hAnsi="Times New Roman"/>
          <w:sz w:val="24"/>
          <w:szCs w:val="24"/>
        </w:rPr>
      </w:pPr>
      <w:r>
        <w:t>Question: 91</w:t>
      </w:r>
    </w:p>
    <w:p/>
    <w:p w14:paraId="5DD28DB4" w14:textId="77777777" w:rsidR="00865480" w:rsidRDefault="00000000">
      <w:pPr>
        <w:spacing w:after="0"/>
        <w:rPr>
          <w:rFonts w:ascii="Times New Roman" w:hAnsi="Times New Roman"/>
          <w:sz w:val="24"/>
          <w:szCs w:val="24"/>
        </w:rPr>
      </w:pPr>
      <w:r>
        <w:rPr>
          <w:rFonts w:ascii="Times New Roman" w:hAnsi="Times New Roman"/>
          <w:sz w:val="24"/>
          <w:szCs w:val="24"/>
        </w:rPr>
        <w:t>An organization is leveraging a VPN between its headquarters and a branch location. Which of the following is the VPN protecting?</w:t>
      </w:r>
    </w:p>
    <w:p w14:paraId="7193081B" w14:textId="77777777" w:rsidR="00865480" w:rsidRDefault="00865480">
      <w:pPr>
        <w:spacing w:after="0"/>
        <w:rPr>
          <w:rFonts w:ascii="Times New Roman" w:hAnsi="Times New Roman"/>
          <w:sz w:val="24"/>
          <w:szCs w:val="24"/>
        </w:rPr>
      </w:pPr>
    </w:p>
    <w:p w14:paraId="30AAEC38" w14:textId="77777777" w:rsidR="00865480" w:rsidRDefault="00000000">
      <w:pPr>
        <w:spacing w:after="0"/>
        <w:rPr>
          <w:rFonts w:ascii="Times New Roman" w:hAnsi="Times New Roman"/>
          <w:sz w:val="24"/>
          <w:szCs w:val="24"/>
        </w:rPr>
      </w:pPr>
      <w:r>
        <w:t>A. Data in use</w:t>
      </w:r>
    </w:p>
    <w:p w14:paraId="2834F64A" w14:textId="77777777" w:rsidR="00865480" w:rsidRDefault="00000000">
      <w:pPr>
        <w:spacing w:after="0"/>
        <w:rPr>
          <w:rFonts w:ascii="Times New Roman" w:hAnsi="Times New Roman"/>
          <w:sz w:val="24"/>
          <w:szCs w:val="24"/>
        </w:rPr>
      </w:pPr>
      <w:r>
        <w:t>B. Data in transit</w:t>
      </w:r>
    </w:p>
    <w:p w14:paraId="12D93579" w14:textId="77777777" w:rsidR="00865480" w:rsidRDefault="00000000">
      <w:pPr>
        <w:spacing w:after="0"/>
        <w:rPr>
          <w:rFonts w:ascii="Times New Roman" w:hAnsi="Times New Roman"/>
          <w:sz w:val="24"/>
          <w:szCs w:val="24"/>
        </w:rPr>
      </w:pPr>
      <w:r>
        <w:t>C. Geographic restrictions</w:t>
      </w:r>
    </w:p>
    <w:p w14:paraId="31E52C76" w14:textId="77777777" w:rsidR="00865480" w:rsidRDefault="00000000">
      <w:pPr>
        <w:spacing w:after="0"/>
        <w:rPr>
          <w:rFonts w:ascii="Times New Roman" w:hAnsi="Times New Roman"/>
          <w:sz w:val="24"/>
          <w:szCs w:val="24"/>
        </w:rPr>
      </w:pPr>
      <w:r>
        <w:t>D. Data sovereignty</w:t>
      </w:r>
    </w:p>
    <w:p w14:paraId="3FE78BF9" w14:textId="77777777" w:rsidR="00865480" w:rsidRDefault="00865480">
      <w:pPr>
        <w:spacing w:after="0"/>
        <w:rPr>
          <w:rFonts w:ascii="Times New Roman" w:hAnsi="Times New Roman"/>
          <w:sz w:val="24"/>
          <w:szCs w:val="24"/>
        </w:rPr>
      </w:pPr>
    </w:p>
    <w:p w14:paraId="30F1B8E2"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44E7F62" w14:textId="77777777" w:rsidR="00865480" w:rsidRDefault="00000000">
      <w:pPr>
        <w:spacing w:after="0"/>
        <w:rPr>
          <w:rFonts w:ascii="Times New Roman" w:hAnsi="Times New Roman"/>
          <w:sz w:val="24"/>
          <w:szCs w:val="24"/>
        </w:rPr>
      </w:pPr>
      <w:r>
        <w:t>Explanation:</w:t>
      </w:r>
    </w:p>
    <w:p w14:paraId="12799ECF" w14:textId="77777777" w:rsidR="00865480" w:rsidRDefault="00000000">
      <w:pPr>
        <w:spacing w:after="0"/>
        <w:rPr>
          <w:rFonts w:ascii="Times New Roman" w:hAnsi="Times New Roman"/>
          <w:sz w:val="24"/>
          <w:szCs w:val="24"/>
        </w:rPr>
      </w:pPr>
      <w:r>
        <w:t>Data in transit is data that is moving from one location to another, such as over a network or through the air. Data in transit is vulnerable to interception, modification, or theft by malicious actors. A VPN (virtual private network) is a technology that protects data in transit by creating a secure tunnel between two endpoints and encrypting the data that passes through it2.</w:t>
      </w:r>
    </w:p>
    <w:p w14:paraId="5ECE1442" w14:textId="77777777" w:rsidR="00865480" w:rsidRDefault="00000000">
      <w:pPr>
        <w:spacing w:after="0"/>
        <w:rPr>
          <w:rFonts w:ascii="Times New Roman" w:hAnsi="Times New Roman"/>
          <w:sz w:val="24"/>
          <w:szCs w:val="24"/>
        </w:rPr>
      </w:pPr>
      <w:r>
        <w:t>Reference: CompTIA Security+ Study Guide: Exam SY0-701, 9th Edition, Chapter 4, page 145.</w:t>
      </w:r>
    </w:p>
    <w:p w14:paraId="22EC167F" w14:textId="77777777" w:rsidR="00865480" w:rsidRDefault="00865480">
      <w:pPr>
        <w:spacing w:after="0"/>
        <w:rPr>
          <w:rFonts w:ascii="Times New Roman" w:hAnsi="Times New Roman"/>
          <w:sz w:val="24"/>
          <w:szCs w:val="24"/>
        </w:rPr>
      </w:pPr>
    </w:p>
    <w:p w14:paraId="5627DCE7" w14:textId="77777777" w:rsidR="00865480" w:rsidRDefault="00865480">
      <w:pPr>
        <w:spacing w:after="0"/>
        <w:rPr>
          <w:rFonts w:ascii="Times New Roman" w:hAnsi="Times New Roman"/>
          <w:sz w:val="24"/>
          <w:szCs w:val="24"/>
        </w:rPr>
      </w:pPr>
    </w:p>
    <w:p w14:paraId="525270CB" w14:textId="77777777" w:rsidR="00865480" w:rsidRDefault="00865480">
      <w:pPr>
        <w:spacing w:after="0"/>
        <w:rPr>
          <w:rFonts w:ascii="Times New Roman" w:hAnsi="Times New Roman"/>
          <w:sz w:val="24"/>
          <w:szCs w:val="24"/>
        </w:rPr>
      </w:pPr>
    </w:p>
    <w:p w14:paraId="3FBE04A5" w14:textId="77777777" w:rsidR="00865480" w:rsidRDefault="00000000">
      <w:pPr>
        <w:spacing w:after="0"/>
        <w:rPr>
          <w:rFonts w:ascii="Times New Roman" w:hAnsi="Times New Roman"/>
          <w:sz w:val="24"/>
          <w:szCs w:val="24"/>
        </w:rPr>
      </w:pPr>
      <w:r>
        <w:t>Question: 92</w:t>
      </w:r>
    </w:p>
    <w:p/>
    <w:p w14:paraId="77C5132B" w14:textId="77777777" w:rsidR="00865480" w:rsidRDefault="00865480">
      <w:pPr>
        <w:spacing w:after="0"/>
        <w:rPr>
          <w:rFonts w:ascii="Times New Roman" w:hAnsi="Times New Roman"/>
          <w:sz w:val="24"/>
          <w:szCs w:val="24"/>
        </w:rPr>
      </w:pPr>
    </w:p>
    <w:p w14:paraId="5E7D41AB" w14:textId="77777777" w:rsidR="00865480" w:rsidRDefault="00000000">
      <w:pPr>
        <w:spacing w:after="0"/>
        <w:rPr>
          <w:rFonts w:ascii="Times New Roman" w:hAnsi="Times New Roman"/>
          <w:sz w:val="24"/>
          <w:szCs w:val="24"/>
        </w:rPr>
      </w:pPr>
      <w:r>
        <w:rPr>
          <w:rFonts w:ascii="Times New Roman" w:hAnsi="Times New Roman"/>
          <w:sz w:val="24"/>
          <w:szCs w:val="24"/>
        </w:rPr>
        <w:t>The marketing department set up its own project management software without telling the appropriate departments. Which of the following describes this scenario?</w:t>
      </w:r>
    </w:p>
    <w:p w14:paraId="064D3071" w14:textId="77777777" w:rsidR="00865480" w:rsidRDefault="00865480">
      <w:pPr>
        <w:spacing w:after="0"/>
        <w:rPr>
          <w:rFonts w:ascii="Times New Roman" w:hAnsi="Times New Roman"/>
          <w:sz w:val="24"/>
          <w:szCs w:val="24"/>
        </w:rPr>
      </w:pPr>
    </w:p>
    <w:p w14:paraId="5A480111" w14:textId="77777777" w:rsidR="00865480" w:rsidRDefault="00000000">
      <w:pPr>
        <w:spacing w:after="0"/>
        <w:rPr>
          <w:rFonts w:ascii="Times New Roman" w:hAnsi="Times New Roman"/>
          <w:sz w:val="24"/>
          <w:szCs w:val="24"/>
        </w:rPr>
      </w:pPr>
      <w:r>
        <w:t>A. Shadow IT</w:t>
      </w:r>
    </w:p>
    <w:p w14:paraId="175DD4DA" w14:textId="77777777" w:rsidR="00865480" w:rsidRDefault="00000000">
      <w:pPr>
        <w:spacing w:after="0"/>
        <w:rPr>
          <w:rFonts w:ascii="Times New Roman" w:hAnsi="Times New Roman"/>
          <w:sz w:val="24"/>
          <w:szCs w:val="24"/>
        </w:rPr>
      </w:pPr>
      <w:r>
        <w:t>B. Insider threat</w:t>
      </w:r>
    </w:p>
    <w:p w14:paraId="05BB6359" w14:textId="77777777" w:rsidR="00865480" w:rsidRDefault="00000000">
      <w:pPr>
        <w:spacing w:after="0"/>
        <w:rPr>
          <w:rFonts w:ascii="Times New Roman" w:hAnsi="Times New Roman"/>
          <w:sz w:val="24"/>
          <w:szCs w:val="24"/>
        </w:rPr>
      </w:pPr>
      <w:r>
        <w:t>C. Data exfiltration</w:t>
      </w:r>
    </w:p>
    <w:p w14:paraId="00DF10FF" w14:textId="77777777" w:rsidR="00865480" w:rsidRDefault="00000000">
      <w:pPr>
        <w:spacing w:after="0"/>
        <w:rPr>
          <w:rFonts w:ascii="Times New Roman" w:hAnsi="Times New Roman"/>
          <w:sz w:val="24"/>
          <w:szCs w:val="24"/>
        </w:rPr>
      </w:pPr>
      <w:r>
        <w:t>D. Service disruption</w:t>
      </w:r>
    </w:p>
    <w:p w14:paraId="089BBAF1" w14:textId="77777777" w:rsidR="00865480" w:rsidRDefault="00865480">
      <w:pPr>
        <w:spacing w:after="0"/>
        <w:rPr>
          <w:rFonts w:ascii="Times New Roman" w:hAnsi="Times New Roman"/>
          <w:sz w:val="24"/>
          <w:szCs w:val="24"/>
        </w:rPr>
      </w:pPr>
    </w:p>
    <w:p w14:paraId="595F5AC9"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A2AAEF1" w14:textId="77777777" w:rsidR="00865480" w:rsidRDefault="00000000">
      <w:pPr>
        <w:spacing w:after="0"/>
        <w:rPr>
          <w:rFonts w:ascii="Times New Roman" w:hAnsi="Times New Roman"/>
          <w:sz w:val="24"/>
          <w:szCs w:val="24"/>
        </w:rPr>
      </w:pPr>
      <w:r>
        <w:t>Explanation:</w:t>
      </w:r>
    </w:p>
    <w:p w14:paraId="12863483" w14:textId="77777777" w:rsidR="00865480" w:rsidRDefault="00000000">
      <w:pPr>
        <w:spacing w:after="0"/>
        <w:rPr>
          <w:rFonts w:ascii="Times New Roman" w:hAnsi="Times New Roman"/>
          <w:sz w:val="24"/>
          <w:szCs w:val="24"/>
        </w:rPr>
      </w:pPr>
      <w:r>
        <w:t>Shadow IT is the term used to describe the use of unauthorized or unapproved IT resources within an organization. The marketing department set up its own project management software without telling the appropriate departments, such as IT, security, or compliance. This could pose a risk to the organization’s security posture, data integrity, and regulatory compliance1.</w:t>
      </w:r>
    </w:p>
    <w:p w14:paraId="41993AB7" w14:textId="77777777" w:rsidR="00865480" w:rsidRDefault="00000000">
      <w:pPr>
        <w:spacing w:after="0"/>
        <w:rPr>
          <w:rFonts w:ascii="Times New Roman" w:hAnsi="Times New Roman"/>
          <w:sz w:val="24"/>
          <w:szCs w:val="24"/>
        </w:rPr>
      </w:pPr>
      <w:r>
        <w:t>Reference: CompTIA Security+ Study Guide: Exam SY0-701, 9th Edition, Chapter 2, page 35.</w:t>
      </w:r>
    </w:p>
    <w:p w14:paraId="2E6E5001" w14:textId="77777777" w:rsidR="00865480" w:rsidRDefault="00865480">
      <w:pPr>
        <w:spacing w:after="0"/>
        <w:rPr>
          <w:rFonts w:ascii="Times New Roman" w:hAnsi="Times New Roman"/>
          <w:sz w:val="24"/>
          <w:szCs w:val="24"/>
        </w:rPr>
      </w:pPr>
    </w:p>
    <w:p w14:paraId="590001D1" w14:textId="77777777" w:rsidR="00865480" w:rsidRDefault="00865480">
      <w:pPr>
        <w:spacing w:after="0"/>
        <w:rPr>
          <w:rFonts w:ascii="Times New Roman" w:hAnsi="Times New Roman"/>
          <w:sz w:val="24"/>
          <w:szCs w:val="24"/>
        </w:rPr>
      </w:pPr>
    </w:p>
    <w:p w14:paraId="70528564" w14:textId="77777777" w:rsidR="00865480" w:rsidRDefault="00865480">
      <w:pPr>
        <w:spacing w:after="0"/>
        <w:rPr>
          <w:rFonts w:ascii="Times New Roman" w:hAnsi="Times New Roman"/>
          <w:sz w:val="24"/>
          <w:szCs w:val="24"/>
        </w:rPr>
      </w:pPr>
    </w:p>
    <w:p w14:paraId="28D43EB2" w14:textId="77777777" w:rsidR="00865480" w:rsidRDefault="00000000">
      <w:pPr>
        <w:spacing w:after="0"/>
        <w:rPr>
          <w:rFonts w:ascii="Times New Roman" w:hAnsi="Times New Roman"/>
          <w:sz w:val="24"/>
          <w:szCs w:val="24"/>
        </w:rPr>
      </w:pPr>
      <w:r>
        <w:t>Question: 93</w:t>
      </w:r>
    </w:p>
    <w:p/>
    <w:p w14:paraId="717605C2" w14:textId="77777777" w:rsidR="00865480" w:rsidRDefault="00865480">
      <w:pPr>
        <w:spacing w:after="0"/>
        <w:rPr>
          <w:rFonts w:ascii="Times New Roman" w:hAnsi="Times New Roman"/>
          <w:sz w:val="24"/>
          <w:szCs w:val="24"/>
        </w:rPr>
      </w:pPr>
    </w:p>
    <w:p w14:paraId="57C7CE2C" w14:textId="77777777" w:rsidR="00865480" w:rsidRDefault="00000000">
      <w:pPr>
        <w:spacing w:after="0"/>
        <w:rPr>
          <w:rFonts w:ascii="Times New Roman" w:hAnsi="Times New Roman"/>
          <w:sz w:val="24"/>
          <w:szCs w:val="24"/>
        </w:rPr>
      </w:pPr>
      <w:r>
        <w:rPr>
          <w:rFonts w:ascii="Times New Roman" w:hAnsi="Times New Roman"/>
          <w:sz w:val="24"/>
          <w:szCs w:val="24"/>
        </w:rPr>
        <w:t>An enterprise is trying to limit outbound DNS traffic originating from its internal network. Outbound DNS requests will only be allowed from one device with the IP address 10.50.10.25. Which of the following firewall ACLs will accomplish this goal?</w:t>
      </w:r>
    </w:p>
    <w:p w14:paraId="273D6100" w14:textId="77777777" w:rsidR="00865480" w:rsidRDefault="00865480">
      <w:pPr>
        <w:spacing w:after="0"/>
        <w:rPr>
          <w:rFonts w:ascii="Times New Roman" w:hAnsi="Times New Roman"/>
          <w:sz w:val="24"/>
          <w:szCs w:val="24"/>
        </w:rPr>
      </w:pPr>
    </w:p>
    <w:p w14:paraId="78BF0FDE" w14:textId="77777777" w:rsidR="00865480" w:rsidRDefault="00000000">
      <w:pPr>
        <w:spacing w:after="0"/>
        <w:rPr>
          <w:rFonts w:ascii="Times New Roman" w:hAnsi="Times New Roman"/>
          <w:sz w:val="24"/>
          <w:szCs w:val="24"/>
        </w:rPr>
      </w:pPr>
      <w:r>
        <w:t>A. Access list outbound permit 0.0.0.0/0 0.0.0.0/0 port 53Access list outbound deny 10.50.10.25/32 0.0.0.0/0 port 53</w:t>
      </w:r>
    </w:p>
    <w:p w14:paraId="54D0B3CE" w14:textId="77777777" w:rsidR="00865480" w:rsidRDefault="00000000">
      <w:pPr>
        <w:spacing w:after="0"/>
        <w:rPr>
          <w:rFonts w:ascii="Times New Roman" w:hAnsi="Times New Roman"/>
          <w:sz w:val="24"/>
          <w:szCs w:val="24"/>
        </w:rPr>
      </w:pPr>
      <w:r>
        <w:t>B. Access list outbound permit 0.0.0.0/0 10.50.10.25/32 port 53Access list outbound deny 0.0.0.0/0 0.0.0.0/0 port 53</w:t>
      </w:r>
    </w:p>
    <w:p w14:paraId="658EBEEC" w14:textId="77777777" w:rsidR="00865480" w:rsidRDefault="00000000">
      <w:pPr>
        <w:spacing w:after="0"/>
        <w:rPr>
          <w:rFonts w:ascii="Times New Roman" w:hAnsi="Times New Roman"/>
          <w:sz w:val="24"/>
          <w:szCs w:val="24"/>
        </w:rPr>
      </w:pPr>
      <w:r>
        <w:t>C. Access list outbound permit 0.0.0.0/0 0.0.0.0/0 port 53Access list outbound deny 0.0.0.0/0 10.50.10.25/32 port 53</w:t>
      </w:r>
    </w:p>
    <w:p w14:paraId="303F62D0" w14:textId="77777777" w:rsidR="00865480" w:rsidRDefault="00000000">
      <w:pPr>
        <w:spacing w:after="0"/>
        <w:rPr>
          <w:rFonts w:ascii="Times New Roman" w:hAnsi="Times New Roman"/>
          <w:sz w:val="24"/>
          <w:szCs w:val="24"/>
        </w:rPr>
      </w:pPr>
      <w:r>
        <w:t>D. Access list outbound permit 10.50.10.25/32 0.0.0.0/0 port 53Access list outbound deny 0.0.0.0/0 0.0.0.0/0 port 53</w:t>
      </w:r>
    </w:p>
    <w:p w14:paraId="0ABEA1CE" w14:textId="77777777" w:rsidR="00865480" w:rsidRDefault="00865480">
      <w:pPr>
        <w:spacing w:after="0"/>
        <w:rPr>
          <w:rFonts w:ascii="Times New Roman" w:hAnsi="Times New Roman"/>
          <w:sz w:val="24"/>
          <w:szCs w:val="24"/>
        </w:rPr>
      </w:pPr>
    </w:p>
    <w:p w14:paraId="4E51FFF3"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3AD4FC3F" w14:textId="77777777" w:rsidR="00865480" w:rsidRDefault="00000000">
      <w:pPr>
        <w:spacing w:after="0"/>
        <w:rPr>
          <w:rFonts w:ascii="Times New Roman" w:hAnsi="Times New Roman"/>
          <w:sz w:val="24"/>
          <w:szCs w:val="24"/>
        </w:rPr>
      </w:pPr>
      <w:r>
        <w:t>Explanation:</w:t>
      </w:r>
    </w:p>
    <w:p w14:paraId="17DDD71A" w14:textId="77777777" w:rsidR="00865480" w:rsidRDefault="00000000">
      <w:pPr>
        <w:spacing w:after="0"/>
        <w:rPr>
          <w:rFonts w:ascii="Times New Roman" w:hAnsi="Times New Roman"/>
          <w:sz w:val="24"/>
          <w:szCs w:val="24"/>
        </w:rPr>
      </w:pPr>
      <w:r>
        <w:t>A firewall ACL (access control list) is a set of rules that determines which traffic is allowed or denied by the firewall. The rules are processed in order, from top to bottom, until a match is found. The syntax of a firewall ACL rule is:</w:t>
      </w:r>
    </w:p>
    <w:p w14:paraId="3491CE99" w14:textId="77777777" w:rsidR="00865480" w:rsidRDefault="00000000">
      <w:pPr>
        <w:spacing w:after="0"/>
        <w:rPr>
          <w:rFonts w:ascii="Times New Roman" w:hAnsi="Times New Roman"/>
          <w:sz w:val="24"/>
          <w:szCs w:val="24"/>
        </w:rPr>
      </w:pPr>
      <w:r>
        <w:t>Access list &lt;direction&gt; &lt;action&gt; &lt;source address&gt; &lt;destination address&gt; &lt;protocol&gt; &lt;port&gt;</w:t>
      </w:r>
    </w:p>
    <w:p w14:paraId="58AF885D" w14:textId="77777777" w:rsidR="00865480" w:rsidRDefault="00000000">
      <w:pPr>
        <w:spacing w:after="0"/>
        <w:rPr>
          <w:rFonts w:ascii="Times New Roman" w:hAnsi="Times New Roman"/>
          <w:sz w:val="24"/>
          <w:szCs w:val="24"/>
        </w:rPr>
      </w:pPr>
      <w:r>
        <w:t>To limit outbound DNS traffic originating from the internal network, the firewall ACL should allow only the device with the IP address 10.50.10.25 to send DNS requests to any destination on port 53, and deny all other outbound traffic on port 53. The correct firewall ACL is:</w:t>
      </w:r>
    </w:p>
    <w:p w14:paraId="610F4E3F" w14:textId="77777777" w:rsidR="00865480" w:rsidRDefault="00000000">
      <w:pPr>
        <w:spacing w:after="0"/>
        <w:rPr>
          <w:rFonts w:ascii="Times New Roman" w:hAnsi="Times New Roman"/>
          <w:sz w:val="24"/>
          <w:szCs w:val="24"/>
        </w:rPr>
      </w:pPr>
      <w:r>
        <w:t>Access list outbound permit 10.50.10.25/32 0.0.0.0/0 port 53 Access list outbound deny 0.0.0.0/0 0.0.0.0/0 port 53</w:t>
      </w:r>
    </w:p>
    <w:p w14:paraId="2339A765" w14:textId="77777777" w:rsidR="00865480" w:rsidRDefault="00000000">
      <w:pPr>
        <w:spacing w:after="0"/>
        <w:rPr>
          <w:rFonts w:ascii="Times New Roman" w:hAnsi="Times New Roman"/>
          <w:sz w:val="24"/>
          <w:szCs w:val="24"/>
        </w:rPr>
      </w:pPr>
      <w:r>
        <w:t>The first rule permits outbound traffic from the source address 10.50.10.25/32 (a single host) to any destination address (0.0.0.0/0) on port 53 (DNS). The second rule denies all other outbound traffic on port 532.</w:t>
      </w:r>
    </w:p>
    <w:p w14:paraId="75D7A5BB" w14:textId="77777777" w:rsidR="00865480" w:rsidRDefault="00000000">
      <w:pPr>
        <w:spacing w:after="0"/>
        <w:rPr>
          <w:rFonts w:ascii="Times New Roman" w:hAnsi="Times New Roman"/>
          <w:sz w:val="24"/>
          <w:szCs w:val="24"/>
        </w:rPr>
      </w:pPr>
      <w:r>
        <w:t>Reference: CompTIA Security+ Certification Kit: Exam SY0-701, 7th Edition, Chapter 4, page 175.</w:t>
      </w:r>
    </w:p>
    <w:p w14:paraId="6CFDE12E" w14:textId="77777777" w:rsidR="00865480" w:rsidRDefault="00865480">
      <w:pPr>
        <w:spacing w:after="0"/>
        <w:rPr>
          <w:rFonts w:ascii="Times New Roman" w:hAnsi="Times New Roman"/>
          <w:sz w:val="24"/>
          <w:szCs w:val="24"/>
        </w:rPr>
      </w:pPr>
    </w:p>
    <w:p w14:paraId="62B4916D" w14:textId="77777777" w:rsidR="00865480" w:rsidRDefault="00865480">
      <w:pPr>
        <w:spacing w:after="0"/>
        <w:rPr>
          <w:rFonts w:ascii="Times New Roman" w:hAnsi="Times New Roman"/>
          <w:sz w:val="24"/>
          <w:szCs w:val="24"/>
        </w:rPr>
      </w:pPr>
    </w:p>
    <w:p w14:paraId="443BFC35" w14:textId="77777777" w:rsidR="00865480" w:rsidRDefault="00000000">
      <w:pPr>
        <w:spacing w:after="0"/>
        <w:rPr>
          <w:rFonts w:ascii="Times New Roman" w:hAnsi="Times New Roman"/>
          <w:sz w:val="24"/>
          <w:szCs w:val="24"/>
        </w:rPr>
      </w:pPr>
      <w:r>
        <w:t>Question: 94</w:t>
      </w:r>
    </w:p>
    <w:p/>
    <w:p w14:paraId="4C474F86" w14:textId="77777777" w:rsidR="00865480" w:rsidRDefault="00865480">
      <w:pPr>
        <w:spacing w:after="0"/>
        <w:rPr>
          <w:rFonts w:ascii="Times New Roman" w:hAnsi="Times New Roman"/>
          <w:sz w:val="24"/>
          <w:szCs w:val="24"/>
        </w:rPr>
      </w:pPr>
    </w:p>
    <w:p w14:paraId="66C2B273" w14:textId="77777777" w:rsidR="00865480" w:rsidRDefault="00000000">
      <w:pPr>
        <w:spacing w:after="0"/>
        <w:rPr>
          <w:rFonts w:ascii="Times New Roman" w:hAnsi="Times New Roman"/>
          <w:sz w:val="24"/>
          <w:szCs w:val="24"/>
        </w:rPr>
      </w:pPr>
      <w:r>
        <w:rPr>
          <w:rFonts w:ascii="Times New Roman" w:hAnsi="Times New Roman"/>
          <w:sz w:val="24"/>
          <w:szCs w:val="24"/>
        </w:rPr>
        <w:t>After a security incident, a systems administrator asks the company to buy a NAC platform. Which of the following attack surfaces is the systems administrator trying to protect?</w:t>
      </w:r>
    </w:p>
    <w:p w14:paraId="5644DFC2" w14:textId="77777777" w:rsidR="00865480" w:rsidRDefault="00865480">
      <w:pPr>
        <w:spacing w:after="0"/>
        <w:rPr>
          <w:rFonts w:ascii="Times New Roman" w:hAnsi="Times New Roman"/>
          <w:sz w:val="24"/>
          <w:szCs w:val="24"/>
        </w:rPr>
      </w:pPr>
    </w:p>
    <w:p w14:paraId="2B490A97" w14:textId="77777777" w:rsidR="00865480" w:rsidRDefault="00000000">
      <w:pPr>
        <w:spacing w:after="0"/>
        <w:rPr>
          <w:rFonts w:ascii="Times New Roman" w:hAnsi="Times New Roman"/>
          <w:sz w:val="24"/>
          <w:szCs w:val="24"/>
        </w:rPr>
      </w:pPr>
      <w:r>
        <w:t>A. Bluetooth</w:t>
      </w:r>
    </w:p>
    <w:p w14:paraId="2C281906" w14:textId="77777777" w:rsidR="00865480" w:rsidRDefault="00000000">
      <w:pPr>
        <w:spacing w:after="0"/>
        <w:rPr>
          <w:rFonts w:ascii="Times New Roman" w:hAnsi="Times New Roman"/>
          <w:sz w:val="24"/>
          <w:szCs w:val="24"/>
        </w:rPr>
      </w:pPr>
      <w:r>
        <w:t>B. Wired</w:t>
      </w:r>
    </w:p>
    <w:p w14:paraId="1954D0AD" w14:textId="77777777" w:rsidR="00865480" w:rsidRDefault="00000000">
      <w:pPr>
        <w:spacing w:after="0"/>
        <w:rPr>
          <w:rFonts w:ascii="Times New Roman" w:hAnsi="Times New Roman"/>
          <w:sz w:val="24"/>
          <w:szCs w:val="24"/>
        </w:rPr>
      </w:pPr>
      <w:r>
        <w:t>C. NFC</w:t>
      </w:r>
    </w:p>
    <w:p w14:paraId="65D639FD" w14:textId="77777777" w:rsidR="00865480" w:rsidRDefault="00000000">
      <w:pPr>
        <w:spacing w:after="0"/>
        <w:rPr>
          <w:rFonts w:ascii="Times New Roman" w:hAnsi="Times New Roman"/>
          <w:sz w:val="24"/>
          <w:szCs w:val="24"/>
        </w:rPr>
      </w:pPr>
      <w:r>
        <w:t>D. SCADA</w:t>
      </w:r>
    </w:p>
    <w:p w14:paraId="667B8124" w14:textId="77777777" w:rsidR="00865480" w:rsidRDefault="00865480">
      <w:pPr>
        <w:spacing w:after="0"/>
        <w:rPr>
          <w:rFonts w:ascii="Times New Roman" w:hAnsi="Times New Roman"/>
          <w:sz w:val="24"/>
          <w:szCs w:val="24"/>
        </w:rPr>
      </w:pPr>
    </w:p>
    <w:p w14:paraId="2B1620F0"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AFA6F62" w14:textId="77777777" w:rsidR="00865480" w:rsidRDefault="00000000">
      <w:pPr>
        <w:spacing w:after="0"/>
        <w:rPr>
          <w:rFonts w:ascii="Times New Roman" w:hAnsi="Times New Roman"/>
          <w:sz w:val="24"/>
          <w:szCs w:val="24"/>
        </w:rPr>
      </w:pPr>
      <w:r>
        <w:t>Explanation:</w:t>
      </w:r>
    </w:p>
    <w:p w14:paraId="448FAE0F" w14:textId="77777777" w:rsidR="00865480" w:rsidRDefault="00000000">
      <w:pPr>
        <w:spacing w:after="0"/>
        <w:rPr>
          <w:rFonts w:ascii="Times New Roman" w:hAnsi="Times New Roman"/>
          <w:sz w:val="24"/>
          <w:szCs w:val="24"/>
        </w:rPr>
      </w:pPr>
      <w:r>
        <w:t>A NAC (network access control) platform is a technology that enforces security policies on devices that attempt to access a network. A NAC platform can verify the identity, role, and compliance of the devices, and grant or deny access based on predefined rules. A NAC platform can protect both wired and wireless networks, but in this scenario, the systems administrator is trying to protect the wired attack surface, which is the set of vulnerabilities that can be exploited through a physical connection to the network12.</w:t>
      </w:r>
    </w:p>
    <w:p w14:paraId="57155CC6" w14:textId="77777777" w:rsidR="00865480" w:rsidRDefault="00000000">
      <w:pPr>
        <w:spacing w:after="0"/>
        <w:rPr>
          <w:rFonts w:ascii="Times New Roman" w:hAnsi="Times New Roman"/>
          <w:sz w:val="24"/>
          <w:szCs w:val="24"/>
        </w:rPr>
      </w:pPr>
      <w:r>
        <w:t>Reference: CompTIA Security+ Study Guide: Exam SY0-701, 9th Edition, Chapter 5, page 189; CompTIA Security+ Certification Kit: Exam SY0-701, 7th Edition, Chapter 5, page 237.</w:t>
      </w:r>
    </w:p>
    <w:p w14:paraId="69950446" w14:textId="77777777" w:rsidR="00865480" w:rsidRDefault="00865480">
      <w:pPr>
        <w:spacing w:after="0"/>
        <w:rPr>
          <w:rFonts w:ascii="Times New Roman" w:hAnsi="Times New Roman"/>
          <w:sz w:val="24"/>
          <w:szCs w:val="24"/>
        </w:rPr>
      </w:pPr>
    </w:p>
    <w:p w14:paraId="14D1E44C" w14:textId="77777777" w:rsidR="00865480" w:rsidRDefault="00865480">
      <w:pPr>
        <w:spacing w:after="0"/>
        <w:rPr>
          <w:rFonts w:ascii="Times New Roman" w:hAnsi="Times New Roman"/>
          <w:sz w:val="24"/>
          <w:szCs w:val="24"/>
        </w:rPr>
      </w:pPr>
    </w:p>
    <w:p w14:paraId="532FFC8B" w14:textId="77777777" w:rsidR="00865480" w:rsidRDefault="00865480">
      <w:pPr>
        <w:spacing w:after="0"/>
        <w:rPr>
          <w:rFonts w:ascii="Times New Roman" w:hAnsi="Times New Roman"/>
          <w:sz w:val="24"/>
          <w:szCs w:val="24"/>
        </w:rPr>
      </w:pPr>
    </w:p>
    <w:p w14:paraId="72F83E87" w14:textId="77777777" w:rsidR="00865480" w:rsidRDefault="00000000">
      <w:pPr>
        <w:spacing w:after="0"/>
        <w:rPr>
          <w:rFonts w:ascii="Times New Roman" w:hAnsi="Times New Roman"/>
          <w:sz w:val="24"/>
          <w:szCs w:val="24"/>
        </w:rPr>
      </w:pPr>
      <w:r>
        <w:t>Question: 95</w:t>
      </w:r>
    </w:p>
    <w:p/>
    <w:p w14:paraId="3883BFAC" w14:textId="77777777" w:rsidR="00865480" w:rsidRDefault="00865480">
      <w:pPr>
        <w:spacing w:after="0"/>
        <w:rPr>
          <w:rFonts w:ascii="Times New Roman" w:hAnsi="Times New Roman"/>
          <w:sz w:val="24"/>
          <w:szCs w:val="24"/>
        </w:rPr>
      </w:pPr>
    </w:p>
    <w:p w14:paraId="315D026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factors are the most important to address when formulating a training curriculum plan for a security awareness program? (Select two).</w:t>
      </w:r>
    </w:p>
    <w:p w14:paraId="5832DA60" w14:textId="77777777" w:rsidR="00865480" w:rsidRDefault="00865480">
      <w:pPr>
        <w:spacing w:after="0"/>
        <w:rPr>
          <w:rFonts w:ascii="Times New Roman" w:hAnsi="Times New Roman"/>
          <w:sz w:val="24"/>
          <w:szCs w:val="24"/>
        </w:rPr>
      </w:pPr>
    </w:p>
    <w:p w14:paraId="31F0795B" w14:textId="77777777" w:rsidR="00865480" w:rsidRDefault="00000000">
      <w:pPr>
        <w:spacing w:after="0"/>
        <w:rPr>
          <w:rFonts w:ascii="Times New Roman" w:hAnsi="Times New Roman"/>
          <w:sz w:val="24"/>
          <w:szCs w:val="24"/>
        </w:rPr>
      </w:pPr>
      <w:r>
        <w:t>A. Channels by which the organization communicates with customers</w:t>
      </w:r>
    </w:p>
    <w:p w14:paraId="716C61C9" w14:textId="77777777" w:rsidR="00865480" w:rsidRDefault="00000000">
      <w:pPr>
        <w:spacing w:after="0"/>
        <w:rPr>
          <w:rFonts w:ascii="Times New Roman" w:hAnsi="Times New Roman"/>
          <w:sz w:val="24"/>
          <w:szCs w:val="24"/>
        </w:rPr>
      </w:pPr>
      <w:r>
        <w:t>B. The reporting mechanisms for ethics violations</w:t>
      </w:r>
    </w:p>
    <w:p w14:paraId="65F05208" w14:textId="77777777" w:rsidR="00865480" w:rsidRDefault="00000000">
      <w:pPr>
        <w:spacing w:after="0"/>
        <w:rPr>
          <w:rFonts w:ascii="Times New Roman" w:hAnsi="Times New Roman"/>
          <w:sz w:val="24"/>
          <w:szCs w:val="24"/>
        </w:rPr>
      </w:pPr>
      <w:r>
        <w:t>C. Threat vectors based on the industry in which the organization operates</w:t>
      </w:r>
    </w:p>
    <w:p w14:paraId="4F87DA0B" w14:textId="77777777" w:rsidR="00865480" w:rsidRDefault="00000000">
      <w:pPr>
        <w:spacing w:after="0"/>
        <w:rPr>
          <w:rFonts w:ascii="Times New Roman" w:hAnsi="Times New Roman"/>
          <w:sz w:val="24"/>
          <w:szCs w:val="24"/>
        </w:rPr>
      </w:pPr>
      <w:r>
        <w:t>D. Secure software development training for all personnel</w:t>
      </w:r>
    </w:p>
    <w:p w14:paraId="29C4A95F" w14:textId="77777777" w:rsidR="00865480" w:rsidRDefault="00000000">
      <w:pPr>
        <w:spacing w:after="0"/>
        <w:rPr>
          <w:rFonts w:ascii="Times New Roman" w:hAnsi="Times New Roman"/>
          <w:sz w:val="24"/>
          <w:szCs w:val="24"/>
        </w:rPr>
      </w:pPr>
      <w:r>
        <w:t>E. Cadence and duration of training events</w:t>
      </w:r>
    </w:p>
    <w:p w14:paraId="78A25F06" w14:textId="77777777" w:rsidR="00865480" w:rsidRDefault="00000000">
      <w:pPr>
        <w:spacing w:after="0"/>
        <w:rPr>
          <w:rFonts w:ascii="Times New Roman" w:hAnsi="Times New Roman"/>
          <w:sz w:val="24"/>
          <w:szCs w:val="24"/>
        </w:rPr>
      </w:pPr>
      <w:r>
        <w:t>F. Retraining requirements for individuals who fail phishing simulations</w:t>
      </w:r>
    </w:p>
    <w:p w14:paraId="08246E42" w14:textId="77777777" w:rsidR="00865480" w:rsidRDefault="00865480">
      <w:pPr>
        <w:spacing w:after="0"/>
        <w:rPr>
          <w:rFonts w:ascii="Times New Roman" w:hAnsi="Times New Roman"/>
          <w:sz w:val="24"/>
          <w:szCs w:val="24"/>
        </w:rPr>
      </w:pPr>
    </w:p>
    <w:p w14:paraId="78A67DDD" w14:textId="77777777" w:rsidR="00865480" w:rsidRDefault="00000000">
      <w:pPr>
        <w:spacing w:after="0"/>
        <w:rPr>
          <w:rFonts w:ascii="Times New Roman" w:hAnsi="Times New Roman"/>
          <w:sz w:val="24"/>
          <w:szCs w:val="24"/>
        </w:rPr>
      </w:pPr>
      <w:r>
        <w:rPr>
          <w:rFonts w:ascii="Times New Roman" w:hAnsi="Times New Roman"/>
          <w:sz w:val="24"/>
          <w:szCs w:val="24"/>
        </w:rPr>
        <w:t>Answer: C,E</w:t>
      </w:r>
    </w:p>
    <w:p/>
    <w:p w14:paraId="263787B7" w14:textId="77777777" w:rsidR="00865480" w:rsidRDefault="00000000">
      <w:pPr>
        <w:spacing w:after="0"/>
        <w:rPr>
          <w:rFonts w:ascii="Times New Roman" w:hAnsi="Times New Roman"/>
          <w:sz w:val="24"/>
          <w:szCs w:val="24"/>
        </w:rPr>
      </w:pPr>
      <w:r>
        <w:t>Explanation:</w:t>
      </w:r>
    </w:p>
    <w:p w14:paraId="3B5E37D8" w14:textId="77777777" w:rsidR="00865480" w:rsidRDefault="00000000">
      <w:pPr>
        <w:spacing w:after="0"/>
        <w:rPr>
          <w:rFonts w:ascii="Times New Roman" w:hAnsi="Times New Roman"/>
          <w:sz w:val="24"/>
          <w:szCs w:val="24"/>
        </w:rPr>
      </w:pPr>
      <w:r>
        <w:t>A training curriculum plan for a security awareness program should address the following factors:</w:t>
      </w:r>
    </w:p>
    <w:p w14:paraId="2891346F" w14:textId="77777777" w:rsidR="00865480" w:rsidRDefault="00000000">
      <w:pPr>
        <w:spacing w:after="0"/>
        <w:rPr>
          <w:rFonts w:ascii="Times New Roman" w:hAnsi="Times New Roman"/>
          <w:sz w:val="24"/>
          <w:szCs w:val="24"/>
        </w:rPr>
      </w:pPr>
      <w:r>
        <w:t>The threat vectors based on the industry in which the organization operates. This will help the employees to understand the specific risks and challenges that their organization faces, and how to protect themselves and the organization from cyberattacks. For example, a healthcare organization may face different threat vectors than a financial organization, such as ransomware, data breaches, or medical device hacking1.</w:t>
      </w:r>
    </w:p>
    <w:p w14:paraId="65954D6E" w14:textId="77777777" w:rsidR="00865480" w:rsidRDefault="00000000">
      <w:pPr>
        <w:spacing w:after="0"/>
        <w:rPr>
          <w:rFonts w:ascii="Times New Roman" w:hAnsi="Times New Roman"/>
          <w:sz w:val="24"/>
          <w:szCs w:val="24"/>
        </w:rPr>
      </w:pPr>
      <w:r>
        <w:t>The cadence and duration of training events. This will help the employees to retain the information and skills they learn, and to keep up with the changing security landscape. The training events should be frequent enough to reinforce the key concepts and behaviors, but not too long or too short to lose the attention or interest of the employees. For example, a security awareness program may include monthly newsletters, quarterly webinars, annual workshops, or periodic quizzes2.</w:t>
      </w:r>
    </w:p>
    <w:p w14:paraId="2BC85D43" w14:textId="77777777" w:rsidR="00865480" w:rsidRDefault="00000000">
      <w:pPr>
        <w:spacing w:after="0"/>
        <w:rPr>
          <w:rFonts w:ascii="Times New Roman" w:hAnsi="Times New Roman"/>
          <w:sz w:val="24"/>
          <w:szCs w:val="24"/>
        </w:rPr>
      </w:pPr>
      <w:r>
        <w:t>Reference: CompTIA Security+ Study Guide: Exam SY0-701, 9th Edition, Chapter 2, page 34; CompTIA Security+ Certification Kit: Exam SY0-701, 7th Edition, Chapter 2, page 55.</w:t>
      </w:r>
    </w:p>
    <w:p w14:paraId="40AEA72F" w14:textId="77777777" w:rsidR="00865480" w:rsidRDefault="00865480">
      <w:pPr>
        <w:spacing w:after="0"/>
        <w:rPr>
          <w:rFonts w:ascii="Times New Roman" w:hAnsi="Times New Roman"/>
          <w:sz w:val="24"/>
          <w:szCs w:val="24"/>
        </w:rPr>
      </w:pPr>
    </w:p>
    <w:p w14:paraId="075099BC" w14:textId="77777777" w:rsidR="00865480" w:rsidRDefault="00865480">
      <w:pPr>
        <w:spacing w:after="0"/>
        <w:rPr>
          <w:rFonts w:ascii="Times New Roman" w:hAnsi="Times New Roman"/>
          <w:sz w:val="24"/>
          <w:szCs w:val="24"/>
        </w:rPr>
      </w:pPr>
    </w:p>
    <w:p w14:paraId="3A2664BD" w14:textId="77777777" w:rsidR="00865480" w:rsidRDefault="00865480">
      <w:pPr>
        <w:spacing w:after="0"/>
        <w:rPr>
          <w:rFonts w:ascii="Times New Roman" w:hAnsi="Times New Roman"/>
          <w:sz w:val="24"/>
          <w:szCs w:val="24"/>
        </w:rPr>
      </w:pPr>
    </w:p>
    <w:p w14:paraId="6DF37D46" w14:textId="77777777" w:rsidR="00865480" w:rsidRDefault="00000000">
      <w:pPr>
        <w:spacing w:after="0"/>
        <w:rPr>
          <w:rFonts w:ascii="Times New Roman" w:hAnsi="Times New Roman"/>
          <w:sz w:val="24"/>
          <w:szCs w:val="24"/>
        </w:rPr>
      </w:pPr>
      <w:r>
        <w:t>Question: 96</w:t>
      </w:r>
    </w:p>
    <w:p/>
    <w:p w14:paraId="3119E5BC" w14:textId="77777777" w:rsidR="00865480" w:rsidRDefault="00000000">
      <w:pPr>
        <w:spacing w:after="0"/>
        <w:rPr>
          <w:rFonts w:ascii="Times New Roman" w:hAnsi="Times New Roman"/>
          <w:sz w:val="24"/>
          <w:szCs w:val="24"/>
        </w:rPr>
      </w:pPr>
      <w:r>
        <w:rPr>
          <w:rFonts w:ascii="Times New Roman" w:hAnsi="Times New Roman"/>
          <w:sz w:val="24"/>
          <w:szCs w:val="24"/>
        </w:rPr>
        <w:t>An organization disabled unneeded services and placed a firewall in front of a business-critical legacy system. Which of the following best describes the actions taken by the organization?</w:t>
      </w:r>
    </w:p>
    <w:p w14:paraId="498F2826" w14:textId="77777777" w:rsidR="00865480" w:rsidRDefault="00000000">
      <w:pPr>
        <w:spacing w:after="0"/>
        <w:rPr>
          <w:rFonts w:ascii="Times New Roman" w:hAnsi="Times New Roman"/>
          <w:sz w:val="24"/>
          <w:szCs w:val="24"/>
        </w:rPr>
      </w:pPr>
      <w:r>
        <w:t>A. Exception</w:t>
      </w:r>
    </w:p>
    <w:p w14:paraId="14042541" w14:textId="77777777" w:rsidR="00865480" w:rsidRDefault="00000000">
      <w:pPr>
        <w:spacing w:after="0"/>
        <w:rPr>
          <w:rFonts w:ascii="Times New Roman" w:hAnsi="Times New Roman"/>
          <w:sz w:val="24"/>
          <w:szCs w:val="24"/>
        </w:rPr>
      </w:pPr>
      <w:r>
        <w:t>B. Segmentation</w:t>
      </w:r>
    </w:p>
    <w:p w14:paraId="7E15F438" w14:textId="77777777" w:rsidR="00865480" w:rsidRDefault="00000000">
      <w:pPr>
        <w:spacing w:after="0"/>
        <w:rPr>
          <w:rFonts w:ascii="Times New Roman" w:hAnsi="Times New Roman"/>
          <w:sz w:val="24"/>
          <w:szCs w:val="24"/>
        </w:rPr>
      </w:pPr>
      <w:r>
        <w:t>C. Risk transfer</w:t>
      </w:r>
    </w:p>
    <w:p w14:paraId="2B46FEBB" w14:textId="77777777" w:rsidR="00865480" w:rsidRDefault="00000000">
      <w:pPr>
        <w:spacing w:after="0"/>
        <w:rPr>
          <w:rFonts w:ascii="Times New Roman" w:hAnsi="Times New Roman"/>
          <w:sz w:val="24"/>
          <w:szCs w:val="24"/>
        </w:rPr>
      </w:pPr>
      <w:r>
        <w:t>D. Compensating controls</w:t>
      </w:r>
    </w:p>
    <w:p w14:paraId="5DA72579" w14:textId="77777777" w:rsidR="00865480" w:rsidRDefault="00865480">
      <w:pPr>
        <w:spacing w:after="0"/>
        <w:rPr>
          <w:rFonts w:ascii="Times New Roman" w:hAnsi="Times New Roman"/>
          <w:sz w:val="24"/>
          <w:szCs w:val="24"/>
        </w:rPr>
      </w:pPr>
    </w:p>
    <w:p w14:paraId="70556F1E"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894BBC6" w14:textId="77777777" w:rsidR="00865480" w:rsidRDefault="00000000">
      <w:pPr>
        <w:spacing w:after="0"/>
        <w:rPr>
          <w:rFonts w:ascii="Times New Roman" w:hAnsi="Times New Roman"/>
          <w:sz w:val="24"/>
          <w:szCs w:val="24"/>
        </w:rPr>
      </w:pPr>
      <w:r>
        <w:t>Explanation:</w:t>
      </w:r>
    </w:p>
    <w:p w14:paraId="1CF467BC" w14:textId="77777777" w:rsidR="00865480" w:rsidRDefault="00000000">
      <w:pPr>
        <w:spacing w:after="0"/>
        <w:rPr>
          <w:rFonts w:ascii="Times New Roman" w:hAnsi="Times New Roman"/>
          <w:sz w:val="24"/>
          <w:szCs w:val="24"/>
        </w:rPr>
      </w:pPr>
      <w:r>
        <w:t>Compensating controls are alternative security measures that are implemented when the primary controls are not feasible, cost-effective, or sufficient to mitigate the risk. In this case, the organization used compensating controls to protect the legacy system from potential attacks by disabling unneeded services and placing a firewall in front of it. This reduced the attack surface and the likelihood of exploitation.</w:t>
      </w:r>
    </w:p>
    <w:p w14:paraId="673C51BD" w14:textId="77777777" w:rsidR="00865480" w:rsidRDefault="00000000">
      <w:pPr>
        <w:spacing w:after="0"/>
        <w:rPr>
          <w:rFonts w:ascii="Times New Roman" w:hAnsi="Times New Roman"/>
          <w:sz w:val="24"/>
          <w:szCs w:val="24"/>
        </w:rPr>
      </w:pPr>
      <w:r>
        <w:t>Reference:</w:t>
      </w:r>
    </w:p>
    <w:p w14:paraId="1018B394" w14:textId="77777777" w:rsidR="00865480" w:rsidRDefault="00000000">
      <w:pPr>
        <w:spacing w:after="0"/>
        <w:rPr>
          <w:rFonts w:ascii="Times New Roman" w:hAnsi="Times New Roman"/>
          <w:sz w:val="24"/>
          <w:szCs w:val="24"/>
        </w:rPr>
      </w:pPr>
      <w:r>
        <w:rPr>
          <w:rFonts w:ascii="Times New Roman" w:hAnsi="Times New Roman"/>
          <w:sz w:val="24"/>
          <w:szCs w:val="24"/>
        </w:rPr>
        <w:t>Official CompTIA Security+ Study Guide (SY0-701), page 29</w:t>
      </w:r>
    </w:p>
    <w:p w14:paraId="1EADE82B" w14:textId="77777777" w:rsidR="00865480" w:rsidRDefault="00000000">
      <w:pPr>
        <w:spacing w:after="0"/>
        <w:rPr>
          <w:rFonts w:ascii="Times New Roman" w:hAnsi="Times New Roman"/>
          <w:sz w:val="24"/>
          <w:szCs w:val="24"/>
        </w:rPr>
      </w:pPr>
      <w:r>
        <w:rPr>
          <w:rFonts w:ascii="Times New Roman" w:hAnsi="Times New Roman"/>
          <w:sz w:val="24"/>
          <w:szCs w:val="24"/>
        </w:rPr>
        <w:t>Security Controls - CompTIA Security+ SY0-701 - 1.1 1</w:t>
      </w:r>
    </w:p>
    <w:p w14:paraId="10B08454" w14:textId="77777777" w:rsidR="00865480" w:rsidRDefault="00865480">
      <w:pPr>
        <w:spacing w:after="0"/>
        <w:rPr>
          <w:rFonts w:ascii="Times New Roman" w:hAnsi="Times New Roman"/>
          <w:sz w:val="24"/>
          <w:szCs w:val="24"/>
        </w:rPr>
      </w:pPr>
    </w:p>
    <w:p w14:paraId="5ED141A9" w14:textId="77777777" w:rsidR="00865480" w:rsidRDefault="00865480">
      <w:pPr>
        <w:spacing w:after="0"/>
        <w:rPr>
          <w:rFonts w:ascii="Times New Roman" w:hAnsi="Times New Roman"/>
          <w:sz w:val="24"/>
          <w:szCs w:val="24"/>
        </w:rPr>
      </w:pPr>
    </w:p>
    <w:p w14:paraId="1CD0E49C" w14:textId="77777777" w:rsidR="00865480" w:rsidRDefault="00000000">
      <w:pPr>
        <w:spacing w:after="0"/>
        <w:rPr>
          <w:rFonts w:ascii="Times New Roman" w:hAnsi="Times New Roman"/>
          <w:sz w:val="24"/>
          <w:szCs w:val="24"/>
        </w:rPr>
      </w:pPr>
      <w:r>
        <w:t>Question: 97</w:t>
      </w:r>
    </w:p>
    <w:p/>
    <w:p w14:paraId="14DF03F3"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best reason to complete an audit in a banking environment?</w:t>
      </w:r>
    </w:p>
    <w:p w14:paraId="4AA73B7F" w14:textId="77777777" w:rsidR="00865480" w:rsidRDefault="00000000">
      <w:pPr>
        <w:spacing w:after="0"/>
        <w:rPr>
          <w:rFonts w:ascii="Times New Roman" w:hAnsi="Times New Roman"/>
          <w:sz w:val="24"/>
          <w:szCs w:val="24"/>
        </w:rPr>
      </w:pPr>
      <w:r>
        <w:t>A. Regulatory requirement</w:t>
      </w:r>
    </w:p>
    <w:p w14:paraId="0CA25626" w14:textId="77777777" w:rsidR="00865480" w:rsidRDefault="00000000">
      <w:pPr>
        <w:spacing w:after="0"/>
        <w:rPr>
          <w:rFonts w:ascii="Times New Roman" w:hAnsi="Times New Roman"/>
          <w:sz w:val="24"/>
          <w:szCs w:val="24"/>
        </w:rPr>
      </w:pPr>
      <w:r>
        <w:t>B. Organizational change</w:t>
      </w:r>
    </w:p>
    <w:p w14:paraId="4ACFAF91" w14:textId="77777777" w:rsidR="00865480" w:rsidRDefault="00000000">
      <w:pPr>
        <w:spacing w:after="0"/>
        <w:rPr>
          <w:rFonts w:ascii="Times New Roman" w:hAnsi="Times New Roman"/>
          <w:sz w:val="24"/>
          <w:szCs w:val="24"/>
        </w:rPr>
      </w:pPr>
      <w:r>
        <w:t>C. Self-assessment requirement</w:t>
      </w:r>
    </w:p>
    <w:p w14:paraId="1C8F3D9F" w14:textId="77777777" w:rsidR="00865480" w:rsidRDefault="00000000">
      <w:pPr>
        <w:spacing w:after="0"/>
        <w:rPr>
          <w:rFonts w:ascii="Times New Roman" w:hAnsi="Times New Roman"/>
          <w:sz w:val="24"/>
          <w:szCs w:val="24"/>
        </w:rPr>
      </w:pPr>
      <w:r>
        <w:t>D. Service-level requirement</w:t>
      </w:r>
    </w:p>
    <w:p w14:paraId="3E3BBE79" w14:textId="77777777" w:rsidR="00865480" w:rsidRDefault="00865480">
      <w:pPr>
        <w:spacing w:after="0"/>
        <w:rPr>
          <w:rFonts w:ascii="Times New Roman" w:hAnsi="Times New Roman"/>
          <w:sz w:val="24"/>
          <w:szCs w:val="24"/>
        </w:rPr>
      </w:pPr>
    </w:p>
    <w:p w14:paraId="15070D43"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A948CFE" w14:textId="77777777" w:rsidR="00865480" w:rsidRDefault="00000000">
      <w:pPr>
        <w:spacing w:after="0"/>
        <w:rPr>
          <w:rFonts w:ascii="Times New Roman" w:hAnsi="Times New Roman"/>
          <w:sz w:val="24"/>
          <w:szCs w:val="24"/>
        </w:rPr>
      </w:pPr>
      <w:r>
        <w:t>Explanation:</w:t>
      </w:r>
    </w:p>
    <w:p w14:paraId="3FF1DB51" w14:textId="77777777" w:rsidR="00865480" w:rsidRDefault="00865480">
      <w:pPr>
        <w:spacing w:after="0"/>
        <w:rPr>
          <w:rFonts w:ascii="Times New Roman" w:hAnsi="Times New Roman"/>
          <w:sz w:val="24"/>
          <w:szCs w:val="24"/>
        </w:rPr>
      </w:pPr>
      <w:r>
        <w:t>A regulatory requirement is a mandate imposed by a government or an authority that must be followed by an organization or an individual. In a banking environment, audits are often required by regulators to ensure compliance with laws, standards, and policies related to security, privacy, and financial reporting. Audits help to identify and correct any gaps or weaknesses in the security posture and the internal controls of the organization.</w:t>
      </w:r>
    </w:p>
    <w:p w14:paraId="3C77939C" w14:textId="77777777" w:rsidR="00865480" w:rsidRDefault="00000000">
      <w:pPr>
        <w:spacing w:after="0"/>
        <w:rPr>
          <w:rFonts w:ascii="Times New Roman" w:hAnsi="Times New Roman"/>
          <w:sz w:val="24"/>
          <w:szCs w:val="24"/>
        </w:rPr>
      </w:pPr>
    </w:p>
    <w:p w14:paraId="526691B3" w14:textId="77777777" w:rsidR="00865480" w:rsidRDefault="00000000">
      <w:pPr>
        <w:spacing w:after="0"/>
        <w:rPr>
          <w:rFonts w:ascii="Times New Roman" w:hAnsi="Times New Roman"/>
          <w:sz w:val="24"/>
          <w:szCs w:val="24"/>
        </w:rPr>
      </w:pPr>
      <w:r>
        <w:t>Reference:</w:t>
      </w:r>
    </w:p>
    <w:p w14:paraId="43F06B8D" w14:textId="77777777" w:rsidR="00865480" w:rsidRDefault="00000000">
      <w:pPr>
        <w:spacing w:after="0"/>
        <w:rPr>
          <w:rFonts w:ascii="Times New Roman" w:hAnsi="Times New Roman"/>
          <w:sz w:val="24"/>
          <w:szCs w:val="24"/>
        </w:rPr>
      </w:pPr>
      <w:r>
        <w:rPr>
          <w:rFonts w:ascii="Times New Roman" w:hAnsi="Times New Roman"/>
          <w:sz w:val="24"/>
          <w:szCs w:val="24"/>
        </w:rPr>
        <w:t>Official CompTIA Security+ Study Guide (SY0-701), page 507</w:t>
      </w:r>
    </w:p>
    <w:p w14:paraId="795ACCCC" w14:textId="77777777" w:rsidR="00865480" w:rsidRDefault="00000000">
      <w:pPr>
        <w:spacing w:after="0"/>
        <w:rPr>
          <w:rFonts w:ascii="Times New Roman" w:hAnsi="Times New Roman"/>
          <w:sz w:val="24"/>
          <w:szCs w:val="24"/>
        </w:rPr>
      </w:pPr>
      <w:r>
        <w:rPr>
          <w:rFonts w:ascii="Times New Roman" w:hAnsi="Times New Roman"/>
          <w:sz w:val="24"/>
          <w:szCs w:val="24"/>
        </w:rPr>
        <w:t>Security+ (Plus) Certification | CompTIA IT Certifications 2</w:t>
      </w:r>
    </w:p>
    <w:p w14:paraId="2B6FA060" w14:textId="77777777" w:rsidR="00865480" w:rsidRDefault="00865480">
      <w:pPr>
        <w:spacing w:after="0"/>
        <w:rPr>
          <w:rFonts w:ascii="Times New Roman" w:hAnsi="Times New Roman"/>
          <w:sz w:val="24"/>
          <w:szCs w:val="24"/>
        </w:rPr>
      </w:pPr>
    </w:p>
    <w:p w14:paraId="74685CDC" w14:textId="77777777" w:rsidR="00865480" w:rsidRDefault="00865480">
      <w:pPr>
        <w:spacing w:after="0"/>
        <w:rPr>
          <w:rFonts w:ascii="Times New Roman" w:hAnsi="Times New Roman"/>
          <w:sz w:val="24"/>
          <w:szCs w:val="24"/>
        </w:rPr>
      </w:pPr>
    </w:p>
    <w:p w14:paraId="62BF69E4" w14:textId="77777777" w:rsidR="00865480" w:rsidRDefault="00865480">
      <w:pPr>
        <w:spacing w:after="0"/>
        <w:rPr>
          <w:rFonts w:ascii="Times New Roman" w:hAnsi="Times New Roman"/>
          <w:sz w:val="24"/>
          <w:szCs w:val="24"/>
        </w:rPr>
      </w:pPr>
    </w:p>
    <w:p w14:paraId="644E4756" w14:textId="77777777" w:rsidR="00865480" w:rsidRDefault="00000000">
      <w:pPr>
        <w:spacing w:after="0"/>
        <w:rPr>
          <w:rFonts w:ascii="Times New Roman" w:hAnsi="Times New Roman"/>
          <w:sz w:val="24"/>
          <w:szCs w:val="24"/>
        </w:rPr>
      </w:pPr>
      <w:r>
        <w:t>Question: 98</w:t>
      </w:r>
    </w:p>
    <w:p/>
    <w:p w14:paraId="2A13A395" w14:textId="77777777" w:rsidR="00865480" w:rsidRDefault="00000000">
      <w:pPr>
        <w:spacing w:after="0"/>
        <w:rPr>
          <w:rFonts w:ascii="Times New Roman" w:hAnsi="Times New Roman"/>
          <w:sz w:val="24"/>
          <w:szCs w:val="24"/>
        </w:rPr>
      </w:pPr>
      <w:r>
        <w:rPr>
          <w:rFonts w:ascii="Times New Roman" w:hAnsi="Times New Roman"/>
          <w:sz w:val="24"/>
          <w:szCs w:val="24"/>
        </w:rPr>
        <w:t>A security administrator is deploying a DLP solution to prevent the exfiltration of sensitive customer data. Which of the following should the administrator do first?</w:t>
      </w:r>
    </w:p>
    <w:p w14:paraId="4E774FD6" w14:textId="77777777" w:rsidR="00865480" w:rsidRDefault="00000000">
      <w:pPr>
        <w:spacing w:after="0"/>
        <w:rPr>
          <w:rFonts w:ascii="Times New Roman" w:hAnsi="Times New Roman"/>
          <w:sz w:val="24"/>
          <w:szCs w:val="24"/>
        </w:rPr>
      </w:pPr>
      <w:r>
        <w:t>A. Block access to cloud storage websites.</w:t>
      </w:r>
    </w:p>
    <w:p w14:paraId="523EB43C" w14:textId="77777777" w:rsidR="00865480" w:rsidRDefault="00000000">
      <w:pPr>
        <w:spacing w:after="0"/>
        <w:rPr>
          <w:rFonts w:ascii="Times New Roman" w:hAnsi="Times New Roman"/>
          <w:sz w:val="24"/>
          <w:szCs w:val="24"/>
        </w:rPr>
      </w:pPr>
      <w:r>
        <w:t>B. Create a rule to block outgoing email attachments.</w:t>
      </w:r>
    </w:p>
    <w:p w14:paraId="4A95466D" w14:textId="77777777" w:rsidR="00865480" w:rsidRDefault="00000000">
      <w:pPr>
        <w:spacing w:after="0"/>
        <w:rPr>
          <w:rFonts w:ascii="Times New Roman" w:hAnsi="Times New Roman"/>
          <w:sz w:val="24"/>
          <w:szCs w:val="24"/>
        </w:rPr>
      </w:pPr>
      <w:r>
        <w:t>C. Apply classifications to the data.</w:t>
      </w:r>
    </w:p>
    <w:p w14:paraId="5BBB9B43" w14:textId="77777777" w:rsidR="00865480" w:rsidRDefault="00000000">
      <w:pPr>
        <w:spacing w:after="0"/>
        <w:rPr>
          <w:rFonts w:ascii="Times New Roman" w:hAnsi="Times New Roman"/>
          <w:sz w:val="24"/>
          <w:szCs w:val="24"/>
        </w:rPr>
      </w:pPr>
      <w:r>
        <w:t>D. Remove all user permissions from shares on the file server.</w:t>
      </w:r>
    </w:p>
    <w:p w14:paraId="4740471C" w14:textId="77777777" w:rsidR="00865480" w:rsidRDefault="00865480">
      <w:pPr>
        <w:spacing w:after="0"/>
        <w:rPr>
          <w:rFonts w:ascii="Times New Roman" w:hAnsi="Times New Roman"/>
          <w:sz w:val="24"/>
          <w:szCs w:val="24"/>
        </w:rPr>
      </w:pPr>
    </w:p>
    <w:p w14:paraId="07F4DAFC"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781B8E8" w14:textId="77777777" w:rsidR="00865480" w:rsidRDefault="00000000">
      <w:pPr>
        <w:spacing w:after="0"/>
        <w:rPr>
          <w:rFonts w:ascii="Times New Roman" w:hAnsi="Times New Roman"/>
          <w:sz w:val="24"/>
          <w:szCs w:val="24"/>
        </w:rPr>
      </w:pPr>
      <w:r>
        <w:t>Explanation:</w:t>
      </w:r>
    </w:p>
    <w:p w14:paraId="269F8170" w14:textId="77777777" w:rsidR="00865480" w:rsidRDefault="00000000">
      <w:pPr>
        <w:spacing w:after="0"/>
        <w:rPr>
          <w:rFonts w:ascii="Times New Roman" w:hAnsi="Times New Roman"/>
          <w:sz w:val="24"/>
          <w:szCs w:val="24"/>
        </w:rPr>
      </w:pPr>
      <w:r>
        <w:t>Data classification is the process of assigning labels or tags to data based on its sensitivity, value, and risk. Data classification is the first step in a data loss prevention (DLP) solution, as it helps to identify what data needs to be protected and how. By applying classifications to the data, the security administrator can define appropriate policies and rules for the DLP solution to prevent the exfiltration of sensitive customer data. Reference: CompTIA Security+ Study Guide: Exam SY0-701, 9th Edition, Chapter 8: Data Protection, page 323. CompTIA Security+ Practice Tests: Exam SY0-701, 3rd Edition, Chapter 8: Data Protection, page 327.</w:t>
      </w:r>
    </w:p>
    <w:p w14:paraId="50356168" w14:textId="77777777" w:rsidR="00865480" w:rsidRDefault="00865480">
      <w:pPr>
        <w:spacing w:after="0"/>
        <w:rPr>
          <w:rFonts w:ascii="Times New Roman" w:hAnsi="Times New Roman"/>
          <w:sz w:val="24"/>
          <w:szCs w:val="24"/>
        </w:rPr>
      </w:pPr>
    </w:p>
    <w:p w14:paraId="2AE6A3B5" w14:textId="77777777" w:rsidR="00865480" w:rsidRDefault="00000000">
      <w:pPr>
        <w:spacing w:after="0"/>
        <w:rPr>
          <w:rFonts w:ascii="Times New Roman" w:hAnsi="Times New Roman"/>
          <w:sz w:val="24"/>
          <w:szCs w:val="24"/>
        </w:rPr>
      </w:pPr>
      <w:r>
        <w:t>Question: 99</w:t>
      </w:r>
    </w:p>
    <w:p/>
    <w:p w14:paraId="6D2310D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describes a security alerting and monitoring tool that collects system, application, and network logs from multiple sources in a centralized system?</w:t>
      </w:r>
    </w:p>
    <w:p w14:paraId="75493FB9" w14:textId="77777777" w:rsidR="00865480" w:rsidRDefault="00000000">
      <w:pPr>
        <w:spacing w:after="0"/>
        <w:rPr>
          <w:rFonts w:ascii="Times New Roman" w:hAnsi="Times New Roman"/>
          <w:sz w:val="24"/>
          <w:szCs w:val="24"/>
          <w:lang w:val="de-DE"/>
        </w:rPr>
      </w:pPr>
      <w:r>
        <w:t>A. SIEM</w:t>
      </w:r>
    </w:p>
    <w:p w14:paraId="161E8ABB" w14:textId="77777777" w:rsidR="00865480" w:rsidRDefault="00000000">
      <w:pPr>
        <w:spacing w:after="0"/>
        <w:rPr>
          <w:rFonts w:ascii="Times New Roman" w:hAnsi="Times New Roman"/>
          <w:sz w:val="24"/>
          <w:szCs w:val="24"/>
          <w:lang w:val="de-DE"/>
        </w:rPr>
      </w:pPr>
      <w:r>
        <w:t>B. DLP</w:t>
      </w:r>
    </w:p>
    <w:p w14:paraId="2CBCD86A" w14:textId="77777777" w:rsidR="00865480" w:rsidRDefault="00000000">
      <w:pPr>
        <w:spacing w:after="0"/>
        <w:rPr>
          <w:rFonts w:ascii="Times New Roman" w:hAnsi="Times New Roman"/>
          <w:sz w:val="24"/>
          <w:szCs w:val="24"/>
          <w:lang w:val="de-DE"/>
        </w:rPr>
      </w:pPr>
      <w:r>
        <w:t>C. IDS</w:t>
      </w:r>
    </w:p>
    <w:p w14:paraId="63C721FD" w14:textId="77777777" w:rsidR="00865480" w:rsidRDefault="00000000">
      <w:pPr>
        <w:spacing w:after="0"/>
        <w:rPr>
          <w:rFonts w:ascii="Times New Roman" w:hAnsi="Times New Roman"/>
          <w:sz w:val="24"/>
          <w:szCs w:val="24"/>
        </w:rPr>
      </w:pPr>
      <w:r>
        <w:t>D. SNMP</w:t>
      </w:r>
    </w:p>
    <w:p w14:paraId="696FCBB0" w14:textId="77777777" w:rsidR="00865480" w:rsidRDefault="00865480">
      <w:pPr>
        <w:spacing w:after="0"/>
        <w:rPr>
          <w:rFonts w:ascii="Times New Roman" w:hAnsi="Times New Roman"/>
          <w:sz w:val="24"/>
          <w:szCs w:val="24"/>
        </w:rPr>
      </w:pPr>
    </w:p>
    <w:p w14:paraId="00E6048B"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34907AA" w14:textId="77777777" w:rsidR="00865480" w:rsidRDefault="00000000">
      <w:pPr>
        <w:spacing w:after="0"/>
        <w:rPr>
          <w:rFonts w:ascii="Times New Roman" w:hAnsi="Times New Roman"/>
          <w:sz w:val="24"/>
          <w:szCs w:val="24"/>
        </w:rPr>
      </w:pPr>
      <w:r>
        <w:t>Explanation:</w:t>
      </w:r>
    </w:p>
    <w:p w14:paraId="73B7BCF4" w14:textId="77777777" w:rsidR="00865480" w:rsidRDefault="00000000">
      <w:pPr>
        <w:spacing w:after="0"/>
        <w:rPr>
          <w:rFonts w:ascii="Times New Roman" w:hAnsi="Times New Roman"/>
          <w:sz w:val="24"/>
          <w:szCs w:val="24"/>
        </w:rPr>
      </w:pPr>
      <w:r>
        <w:t>SIEM stands for Security Information and Event Management. It is a security alerting and monitoring tool that collects system, application, and network logs from multiple sources in a centralized system. SIEM can analyze the collected data, correlate events, generate alerts, and provide reports and dashboards. SIEM can also integrate with other security tools and support compliance requirements. SIEM helps organizations to detect and respond to cyber threats, improve security posture, and reduce operational costs. Reference: CompTIA Security+ Study Guide: Exam SY0-701, 9th Edition, Chapter 10: Monitoring and Auditing, page 393. CompTIA Security+ Practice Tests: Exam SY0-701, 3rd Edition, Chapter 10: Monitoring and Auditing, page 397.</w:t>
      </w:r>
    </w:p>
    <w:p w14:paraId="6AD8CAD2" w14:textId="77777777" w:rsidR="00865480" w:rsidRDefault="00865480">
      <w:pPr>
        <w:spacing w:after="0"/>
        <w:rPr>
          <w:rFonts w:ascii="Times New Roman" w:hAnsi="Times New Roman"/>
          <w:sz w:val="24"/>
          <w:szCs w:val="24"/>
        </w:rPr>
      </w:pPr>
    </w:p>
    <w:p w14:paraId="19E9CB5C" w14:textId="77777777" w:rsidR="00865480" w:rsidRDefault="00865480">
      <w:pPr>
        <w:spacing w:after="0"/>
        <w:rPr>
          <w:rFonts w:ascii="Times New Roman" w:hAnsi="Times New Roman"/>
          <w:sz w:val="24"/>
          <w:szCs w:val="24"/>
        </w:rPr>
      </w:pPr>
    </w:p>
    <w:p w14:paraId="392B3FA5" w14:textId="77777777" w:rsidR="00865480" w:rsidRDefault="00865480">
      <w:pPr>
        <w:spacing w:after="0"/>
        <w:rPr>
          <w:rFonts w:ascii="Times New Roman" w:hAnsi="Times New Roman"/>
          <w:sz w:val="24"/>
          <w:szCs w:val="24"/>
        </w:rPr>
      </w:pPr>
    </w:p>
    <w:p w14:paraId="4B3571C3" w14:textId="77777777" w:rsidR="00865480" w:rsidRDefault="00000000">
      <w:pPr>
        <w:spacing w:after="0"/>
        <w:rPr>
          <w:rFonts w:ascii="Times New Roman" w:hAnsi="Times New Roman"/>
          <w:sz w:val="24"/>
          <w:szCs w:val="24"/>
        </w:rPr>
      </w:pPr>
      <w:r>
        <w:t>Question: 100</w:t>
      </w:r>
    </w:p>
    <w:p/>
    <w:p w14:paraId="5C5A10FE"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are cases in which an engineer should recommend the decommissioning of a network device? (Select two).</w:t>
      </w:r>
    </w:p>
    <w:p w14:paraId="064AC13C" w14:textId="77777777" w:rsidR="00865480" w:rsidRDefault="00000000">
      <w:pPr>
        <w:spacing w:after="0"/>
        <w:rPr>
          <w:rFonts w:ascii="Times New Roman" w:hAnsi="Times New Roman"/>
          <w:sz w:val="24"/>
          <w:szCs w:val="24"/>
        </w:rPr>
      </w:pPr>
      <w:r>
        <w:t>A. The device has been moved from a production environment to a test environment.</w:t>
      </w:r>
    </w:p>
    <w:p w14:paraId="7CE3CFEB" w14:textId="77777777" w:rsidR="00865480" w:rsidRDefault="00000000">
      <w:pPr>
        <w:spacing w:after="0"/>
        <w:rPr>
          <w:rFonts w:ascii="Times New Roman" w:hAnsi="Times New Roman"/>
          <w:sz w:val="24"/>
          <w:szCs w:val="24"/>
        </w:rPr>
      </w:pPr>
      <w:r>
        <w:t>B. The device is configured to use cleartext passwords.</w:t>
      </w:r>
    </w:p>
    <w:p w14:paraId="4AAC6242" w14:textId="77777777" w:rsidR="00865480" w:rsidRDefault="00000000">
      <w:pPr>
        <w:spacing w:after="0"/>
        <w:rPr>
          <w:rFonts w:ascii="Times New Roman" w:hAnsi="Times New Roman"/>
          <w:sz w:val="24"/>
          <w:szCs w:val="24"/>
        </w:rPr>
      </w:pPr>
      <w:r>
        <w:t>C. The device is moved to an isolated segment on the enterprise network.</w:t>
      </w:r>
    </w:p>
    <w:p w14:paraId="5242496E" w14:textId="77777777" w:rsidR="00865480" w:rsidRDefault="00000000">
      <w:pPr>
        <w:spacing w:after="0"/>
        <w:rPr>
          <w:rFonts w:ascii="Times New Roman" w:hAnsi="Times New Roman"/>
          <w:sz w:val="24"/>
          <w:szCs w:val="24"/>
        </w:rPr>
      </w:pPr>
      <w:r>
        <w:t>D. The device is moved to a different location in the enterprise.</w:t>
      </w:r>
    </w:p>
    <w:p w14:paraId="5407D76D" w14:textId="77777777" w:rsidR="00865480" w:rsidRDefault="00000000">
      <w:pPr>
        <w:spacing w:after="0"/>
        <w:rPr>
          <w:rFonts w:ascii="Times New Roman" w:hAnsi="Times New Roman"/>
          <w:sz w:val="24"/>
          <w:szCs w:val="24"/>
        </w:rPr>
      </w:pPr>
      <w:r>
        <w:t>E. The device's encryption level cannot meet organizational standards.</w:t>
      </w:r>
    </w:p>
    <w:p w14:paraId="4BE061F7" w14:textId="77777777" w:rsidR="00865480" w:rsidRDefault="00000000">
      <w:pPr>
        <w:spacing w:after="0"/>
        <w:rPr>
          <w:rFonts w:ascii="Times New Roman" w:hAnsi="Times New Roman"/>
          <w:sz w:val="24"/>
          <w:szCs w:val="24"/>
        </w:rPr>
      </w:pPr>
      <w:r>
        <w:t>F. The device is unable to receive authorized updates.</w:t>
      </w:r>
    </w:p>
    <w:p w14:paraId="7A1B13BF" w14:textId="77777777" w:rsidR="00865480" w:rsidRDefault="00865480">
      <w:pPr>
        <w:spacing w:after="0"/>
        <w:rPr>
          <w:rFonts w:ascii="Times New Roman" w:hAnsi="Times New Roman"/>
          <w:sz w:val="24"/>
          <w:szCs w:val="24"/>
        </w:rPr>
      </w:pPr>
    </w:p>
    <w:p w14:paraId="7BD1907A" w14:textId="77777777" w:rsidR="00865480" w:rsidRDefault="00000000">
      <w:pPr>
        <w:spacing w:after="0"/>
        <w:rPr>
          <w:rFonts w:ascii="Times New Roman" w:hAnsi="Times New Roman"/>
          <w:sz w:val="24"/>
          <w:szCs w:val="24"/>
        </w:rPr>
      </w:pPr>
      <w:r>
        <w:rPr>
          <w:rFonts w:ascii="Times New Roman" w:hAnsi="Times New Roman"/>
          <w:sz w:val="24"/>
          <w:szCs w:val="24"/>
        </w:rPr>
        <w:t>Answer: E</w:t>
      </w:r>
    </w:p>
    <w:p/>
    <w:p w14:paraId="31A08F88" w14:textId="77777777" w:rsidR="00865480" w:rsidRDefault="00000000">
      <w:pPr>
        <w:spacing w:after="0"/>
        <w:rPr>
          <w:rFonts w:ascii="Times New Roman" w:hAnsi="Times New Roman"/>
          <w:sz w:val="24"/>
          <w:szCs w:val="24"/>
        </w:rPr>
      </w:pPr>
      <w:r>
        <w:t>Explanation:</w:t>
      </w:r>
    </w:p>
    <w:p w14:paraId="77AF2DF1" w14:textId="77777777" w:rsidR="00865480" w:rsidRDefault="00000000">
      <w:pPr>
        <w:spacing w:after="0"/>
        <w:rPr>
          <w:rFonts w:ascii="Times New Roman" w:hAnsi="Times New Roman"/>
          <w:sz w:val="24"/>
          <w:szCs w:val="24"/>
        </w:rPr>
      </w:pPr>
      <w:r>
        <w:t>An engineer should recommend the decommissioning of a network device when the device poses a security risk or a compliance violation to the enterprise environment. A device that cannot meet the encryption standards or receive authorized updates is vulnerable to attacks and breaches, and may expose sensitive data or compromise network integrity. Therefore, such a device should be removed from the network and replaced with a more secure and updated one.</w:t>
      </w:r>
    </w:p>
    <w:p w14:paraId="16827914" w14:textId="77777777" w:rsidR="00865480" w:rsidRDefault="00000000">
      <w:pPr>
        <w:spacing w:after="0"/>
        <w:rPr>
          <w:rFonts w:ascii="Times New Roman" w:hAnsi="Times New Roman"/>
          <w:sz w:val="24"/>
          <w:szCs w:val="24"/>
        </w:rPr>
      </w:pPr>
      <w:r>
        <w:t>Reference</w:t>
      </w:r>
    </w:p>
    <w:p w14:paraId="266BB7EE" w14:textId="77777777" w:rsidR="00865480" w:rsidRDefault="00000000">
      <w:pPr>
        <w:spacing w:after="0"/>
        <w:rPr>
          <w:rFonts w:ascii="Times New Roman" w:hAnsi="Times New Roman"/>
          <w:sz w:val="24"/>
          <w:szCs w:val="24"/>
        </w:rPr>
      </w:pPr>
      <w:r>
        <w:t>CompTIA Security+ Study Guide: Exam SY0-701, 9th Edition, Chapter 2, Section 2.2, page 671</w:t>
      </w:r>
    </w:p>
    <w:p w14:paraId="0D7BD9C4" w14:textId="77777777" w:rsidR="00865480" w:rsidRDefault="00000000">
      <w:pPr>
        <w:spacing w:after="0"/>
        <w:rPr>
          <w:rFonts w:ascii="Times New Roman" w:hAnsi="Times New Roman"/>
          <w:sz w:val="24"/>
          <w:szCs w:val="24"/>
        </w:rPr>
      </w:pPr>
      <w:r>
        <w:t>CompTIA Security+ Practice Tests: Exam SY0-701, 3rd Edition, Chapter 2, Question 16, page 512</w:t>
      </w:r>
    </w:p>
    <w:p w14:paraId="635DDF6F" w14:textId="77777777" w:rsidR="00865480" w:rsidRDefault="00865480">
      <w:pPr>
        <w:spacing w:after="0"/>
        <w:rPr>
          <w:rFonts w:ascii="Times New Roman" w:hAnsi="Times New Roman"/>
          <w:sz w:val="24"/>
          <w:szCs w:val="24"/>
        </w:rPr>
      </w:pPr>
    </w:p>
    <w:p w14:paraId="23519E1C" w14:textId="77777777" w:rsidR="00865480" w:rsidRDefault="00865480">
      <w:pPr>
        <w:spacing w:after="0"/>
        <w:rPr>
          <w:rFonts w:ascii="Times New Roman" w:hAnsi="Times New Roman"/>
          <w:sz w:val="24"/>
          <w:szCs w:val="24"/>
        </w:rPr>
      </w:pPr>
    </w:p>
    <w:p w14:paraId="0D2B6A86" w14:textId="77777777" w:rsidR="00865480" w:rsidRDefault="00000000">
      <w:pPr>
        <w:spacing w:after="0"/>
        <w:rPr>
          <w:rFonts w:ascii="Times New Roman" w:hAnsi="Times New Roman"/>
          <w:sz w:val="24"/>
          <w:szCs w:val="24"/>
        </w:rPr>
      </w:pPr>
      <w:r>
        <w:t>Question: 101</w:t>
      </w:r>
    </w:p>
    <w:p/>
    <w:p w14:paraId="55A23BB1" w14:textId="77777777" w:rsidR="00865480" w:rsidRDefault="00000000">
      <w:pPr>
        <w:spacing w:after="0"/>
        <w:rPr>
          <w:rFonts w:ascii="Times New Roman" w:hAnsi="Times New Roman"/>
          <w:sz w:val="24"/>
          <w:szCs w:val="24"/>
        </w:rPr>
      </w:pPr>
      <w:r>
        <w:rPr>
          <w:rFonts w:ascii="Times New Roman" w:hAnsi="Times New Roman"/>
          <w:sz w:val="24"/>
          <w:szCs w:val="24"/>
        </w:rPr>
        <w:t>An administrator assists the legal and compliance team with ensuring information about customer transactions is archived for the proper time period. Which of the following data policies is the administrator carrying out?</w:t>
      </w:r>
    </w:p>
    <w:p w14:paraId="4BD8EB2A" w14:textId="77777777" w:rsidR="00865480" w:rsidRDefault="00000000">
      <w:pPr>
        <w:spacing w:after="0"/>
        <w:rPr>
          <w:rFonts w:ascii="Times New Roman" w:hAnsi="Times New Roman"/>
          <w:sz w:val="24"/>
          <w:szCs w:val="24"/>
        </w:rPr>
      </w:pPr>
      <w:r>
        <w:t>A. Compromise</w:t>
      </w:r>
    </w:p>
    <w:p w14:paraId="5BC27961" w14:textId="77777777" w:rsidR="00865480" w:rsidRDefault="00000000">
      <w:pPr>
        <w:spacing w:after="0"/>
        <w:rPr>
          <w:rFonts w:ascii="Times New Roman" w:hAnsi="Times New Roman"/>
          <w:sz w:val="24"/>
          <w:szCs w:val="24"/>
        </w:rPr>
      </w:pPr>
      <w:r>
        <w:t>B. Retention</w:t>
      </w:r>
    </w:p>
    <w:p w14:paraId="4EB7773F" w14:textId="77777777" w:rsidR="00865480" w:rsidRDefault="00000000">
      <w:pPr>
        <w:spacing w:after="0"/>
        <w:rPr>
          <w:rFonts w:ascii="Times New Roman" w:hAnsi="Times New Roman"/>
          <w:sz w:val="24"/>
          <w:szCs w:val="24"/>
        </w:rPr>
      </w:pPr>
      <w:r>
        <w:t>C. Analysis</w:t>
      </w:r>
    </w:p>
    <w:p w14:paraId="6F669323" w14:textId="77777777" w:rsidR="00865480" w:rsidRDefault="00000000">
      <w:pPr>
        <w:spacing w:after="0"/>
        <w:rPr>
          <w:rFonts w:ascii="Times New Roman" w:hAnsi="Times New Roman"/>
          <w:sz w:val="24"/>
          <w:szCs w:val="24"/>
        </w:rPr>
      </w:pPr>
      <w:r>
        <w:t>D. Transfer</w:t>
      </w:r>
    </w:p>
    <w:p w14:paraId="4D278B18" w14:textId="77777777" w:rsidR="00865480" w:rsidRDefault="00000000">
      <w:pPr>
        <w:spacing w:after="0"/>
        <w:rPr>
          <w:rFonts w:ascii="Times New Roman" w:hAnsi="Times New Roman"/>
          <w:sz w:val="24"/>
          <w:szCs w:val="24"/>
        </w:rPr>
      </w:pPr>
      <w:r>
        <w:t>E. Inventory</w:t>
      </w:r>
    </w:p>
    <w:p w14:paraId="010FE86C" w14:textId="77777777" w:rsidR="00865480" w:rsidRDefault="00865480">
      <w:pPr>
        <w:spacing w:after="0"/>
        <w:rPr>
          <w:rFonts w:ascii="Times New Roman" w:hAnsi="Times New Roman"/>
          <w:sz w:val="24"/>
          <w:szCs w:val="24"/>
        </w:rPr>
      </w:pPr>
    </w:p>
    <w:p w14:paraId="5A541C66"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7D2527D" w14:textId="77777777" w:rsidR="00865480" w:rsidRDefault="00000000">
      <w:pPr>
        <w:spacing w:after="0"/>
        <w:rPr>
          <w:rFonts w:ascii="Times New Roman" w:hAnsi="Times New Roman"/>
          <w:sz w:val="24"/>
          <w:szCs w:val="24"/>
        </w:rPr>
      </w:pPr>
      <w:r>
        <w:t>Explanation:</w:t>
      </w:r>
    </w:p>
    <w:p w14:paraId="0AB37E20" w14:textId="77777777" w:rsidR="00865480" w:rsidRDefault="00000000">
      <w:pPr>
        <w:spacing w:after="0"/>
        <w:rPr>
          <w:rFonts w:ascii="Times New Roman" w:hAnsi="Times New Roman"/>
          <w:sz w:val="24"/>
          <w:szCs w:val="24"/>
        </w:rPr>
      </w:pPr>
      <w:r>
        <w:t>A data retention policy is a set of rules that defines how long data should be stored and when it should be deleted or archived. An administrator assists the legal and compliance team with ensuring information about customer transactions is archived for the proper time period by following the data retention policy of the organization. This policy helps the organization to comply with legal and regulatory requirements, optimize storage space, and protect data privacy and security.</w:t>
      </w:r>
    </w:p>
    <w:p w14:paraId="22FA36A4" w14:textId="77777777" w:rsidR="00865480" w:rsidRDefault="00000000">
      <w:pPr>
        <w:spacing w:after="0"/>
        <w:rPr>
          <w:rFonts w:ascii="Times New Roman" w:hAnsi="Times New Roman"/>
          <w:sz w:val="24"/>
          <w:szCs w:val="24"/>
        </w:rPr>
      </w:pPr>
      <w:r>
        <w:t>Reference</w:t>
      </w:r>
    </w:p>
    <w:p w14:paraId="740F0113" w14:textId="77777777" w:rsidR="00865480" w:rsidRDefault="00000000">
      <w:pPr>
        <w:spacing w:after="0"/>
        <w:rPr>
          <w:rFonts w:ascii="Times New Roman" w:hAnsi="Times New Roman"/>
          <w:sz w:val="24"/>
          <w:szCs w:val="24"/>
        </w:rPr>
      </w:pPr>
      <w:r>
        <w:t>CompTIA Security+ Study Guide: Exam SY0-701, 9th Edition, Chapter 3, Section 3.4, page 1211</w:t>
      </w:r>
    </w:p>
    <w:p w14:paraId="7EA92B63" w14:textId="77777777" w:rsidR="00865480" w:rsidRDefault="00000000">
      <w:pPr>
        <w:spacing w:after="0"/>
        <w:rPr>
          <w:rFonts w:ascii="Times New Roman" w:hAnsi="Times New Roman"/>
          <w:sz w:val="24"/>
          <w:szCs w:val="24"/>
        </w:rPr>
      </w:pPr>
      <w:r>
        <w:t>CompTIA Security+ Practice Tests: Exam SY0-701, 3rd Edition, Chapter 3, Question 15, page 832</w:t>
      </w:r>
    </w:p>
    <w:p w14:paraId="3AF26DFA" w14:textId="77777777" w:rsidR="00865480" w:rsidRDefault="00865480">
      <w:pPr>
        <w:spacing w:after="0"/>
        <w:rPr>
          <w:rFonts w:ascii="Times New Roman" w:hAnsi="Times New Roman"/>
          <w:sz w:val="24"/>
          <w:szCs w:val="24"/>
        </w:rPr>
      </w:pPr>
    </w:p>
    <w:p w14:paraId="0171D0CA" w14:textId="77777777" w:rsidR="00865480" w:rsidRDefault="00865480">
      <w:pPr>
        <w:spacing w:after="0"/>
        <w:rPr>
          <w:rFonts w:ascii="Times New Roman" w:hAnsi="Times New Roman"/>
          <w:sz w:val="24"/>
          <w:szCs w:val="24"/>
        </w:rPr>
      </w:pPr>
    </w:p>
    <w:p w14:paraId="06637502" w14:textId="77777777" w:rsidR="00865480" w:rsidRDefault="00865480">
      <w:pPr>
        <w:spacing w:after="0"/>
        <w:rPr>
          <w:rFonts w:ascii="Times New Roman" w:hAnsi="Times New Roman"/>
          <w:sz w:val="24"/>
          <w:szCs w:val="24"/>
        </w:rPr>
      </w:pPr>
    </w:p>
    <w:p w14:paraId="308C73DE" w14:textId="77777777" w:rsidR="00865480" w:rsidRDefault="00000000">
      <w:pPr>
        <w:spacing w:after="0"/>
        <w:rPr>
          <w:rFonts w:ascii="Times New Roman" w:hAnsi="Times New Roman"/>
          <w:sz w:val="24"/>
          <w:szCs w:val="24"/>
        </w:rPr>
      </w:pPr>
      <w:r>
        <w:t>Question: 102</w:t>
      </w:r>
    </w:p>
    <w:p/>
    <w:p w14:paraId="1745DC15"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is working on a solution with the following requirements:</w:t>
      </w:r>
    </w:p>
    <w:p w14:paraId="6E18D04E" w14:textId="77777777" w:rsidR="00865480" w:rsidRDefault="00000000">
      <w:pPr>
        <w:spacing w:after="0"/>
        <w:rPr>
          <w:rFonts w:ascii="Times New Roman" w:hAnsi="Times New Roman"/>
          <w:sz w:val="24"/>
          <w:szCs w:val="24"/>
        </w:rPr>
      </w:pPr>
      <w:r>
        <w:rPr>
          <w:rFonts w:ascii="Times New Roman" w:hAnsi="Times New Roman"/>
          <w:sz w:val="24"/>
          <w:szCs w:val="24"/>
        </w:rPr>
        <w:t>• Provide a secure zone.</w:t>
      </w:r>
    </w:p>
    <w:p w14:paraId="48FC2B25" w14:textId="77777777" w:rsidR="00865480" w:rsidRDefault="00000000">
      <w:pPr>
        <w:spacing w:after="0"/>
        <w:rPr>
          <w:rFonts w:ascii="Times New Roman" w:hAnsi="Times New Roman"/>
          <w:sz w:val="24"/>
          <w:szCs w:val="24"/>
        </w:rPr>
      </w:pPr>
      <w:r>
        <w:rPr>
          <w:rFonts w:ascii="Times New Roman" w:hAnsi="Times New Roman"/>
          <w:sz w:val="24"/>
          <w:szCs w:val="24"/>
        </w:rPr>
        <w:t>• Enforce a company-wide access control policy.</w:t>
      </w:r>
    </w:p>
    <w:p w14:paraId="0D1014C5" w14:textId="77777777" w:rsidR="00865480" w:rsidRDefault="00000000">
      <w:pPr>
        <w:spacing w:after="0"/>
        <w:rPr>
          <w:rFonts w:ascii="Times New Roman" w:hAnsi="Times New Roman"/>
          <w:sz w:val="24"/>
          <w:szCs w:val="24"/>
        </w:rPr>
      </w:pPr>
      <w:r>
        <w:rPr>
          <w:rFonts w:ascii="Times New Roman" w:hAnsi="Times New Roman"/>
          <w:sz w:val="24"/>
          <w:szCs w:val="24"/>
        </w:rPr>
        <w:t>• Reduce the scope of threats.</w:t>
      </w:r>
    </w:p>
    <w:p w14:paraId="3CF9736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systems administrator setting up?</w:t>
      </w:r>
    </w:p>
    <w:p w14:paraId="48CC115A" w14:textId="77777777" w:rsidR="00865480" w:rsidRDefault="00000000">
      <w:pPr>
        <w:spacing w:after="0"/>
        <w:rPr>
          <w:rFonts w:ascii="Times New Roman" w:hAnsi="Times New Roman"/>
          <w:sz w:val="24"/>
          <w:szCs w:val="24"/>
          <w:lang w:val="it-IT"/>
        </w:rPr>
      </w:pPr>
      <w:r>
        <w:t>A. Zero Trust</w:t>
      </w:r>
    </w:p>
    <w:p w14:paraId="57C27D9D" w14:textId="77777777" w:rsidR="00865480" w:rsidRDefault="00000000">
      <w:pPr>
        <w:spacing w:after="0"/>
        <w:rPr>
          <w:rFonts w:ascii="Times New Roman" w:hAnsi="Times New Roman"/>
          <w:sz w:val="24"/>
          <w:szCs w:val="24"/>
          <w:lang w:val="it-IT"/>
        </w:rPr>
      </w:pPr>
      <w:r>
        <w:t>B. AAA</w:t>
      </w:r>
    </w:p>
    <w:p w14:paraId="5B59DAA8" w14:textId="77777777" w:rsidR="00865480" w:rsidRDefault="00000000">
      <w:pPr>
        <w:spacing w:after="0"/>
        <w:rPr>
          <w:rFonts w:ascii="Times New Roman" w:hAnsi="Times New Roman"/>
          <w:sz w:val="24"/>
          <w:szCs w:val="24"/>
          <w:lang w:val="it-IT"/>
        </w:rPr>
      </w:pPr>
      <w:r>
        <w:t>C. Non-repudiation</w:t>
      </w:r>
    </w:p>
    <w:p w14:paraId="21264B14" w14:textId="77777777" w:rsidR="00865480" w:rsidRDefault="00000000">
      <w:pPr>
        <w:spacing w:after="0"/>
        <w:rPr>
          <w:rFonts w:ascii="Times New Roman" w:hAnsi="Times New Roman"/>
          <w:sz w:val="24"/>
          <w:szCs w:val="24"/>
        </w:rPr>
      </w:pPr>
      <w:r>
        <w:t>D. CIA</w:t>
      </w:r>
    </w:p>
    <w:p w14:paraId="551B1542" w14:textId="77777777" w:rsidR="00865480" w:rsidRDefault="00865480">
      <w:pPr>
        <w:spacing w:after="0"/>
        <w:rPr>
          <w:rFonts w:ascii="Times New Roman" w:hAnsi="Times New Roman"/>
          <w:sz w:val="24"/>
          <w:szCs w:val="24"/>
        </w:rPr>
      </w:pPr>
    </w:p>
    <w:p w14:paraId="0B0B5A66"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D97B13A" w14:textId="77777777" w:rsidR="00865480" w:rsidRDefault="00000000">
      <w:pPr>
        <w:spacing w:after="0"/>
        <w:rPr>
          <w:rFonts w:ascii="Times New Roman" w:hAnsi="Times New Roman"/>
          <w:sz w:val="24"/>
          <w:szCs w:val="24"/>
        </w:rPr>
      </w:pPr>
      <w:r>
        <w:t>Explanation:</w:t>
      </w:r>
    </w:p>
    <w:p w14:paraId="4F76E46C" w14:textId="77777777" w:rsidR="00865480" w:rsidRDefault="00000000">
      <w:pPr>
        <w:spacing w:after="0"/>
        <w:rPr>
          <w:rFonts w:ascii="Times New Roman" w:hAnsi="Times New Roman"/>
          <w:sz w:val="24"/>
          <w:szCs w:val="24"/>
        </w:rPr>
      </w:pPr>
      <w:r>
        <w:t>Zero Trust is a security model that assumes no trust for any entity inside or outside the network perimeter and requires continuous verification of identity and permissions. Zero Trust can provide a secure zone by isolating and protecting sensitive data and resources from unauthorized access. Zero Trust can also enforce a company-wide access control policy by applying the principle of least privilege and granular segmentation for users, devices, and applications. Zero Trust can reduce the scope of threats by preventing lateral movement and minimizing the attack surface.</w:t>
      </w:r>
    </w:p>
    <w:p w14:paraId="1F25E1B9" w14:textId="77777777" w:rsidR="00865480" w:rsidRDefault="00000000">
      <w:pPr>
        <w:spacing w:after="0"/>
        <w:rPr>
          <w:rFonts w:ascii="Times New Roman" w:hAnsi="Times New Roman"/>
          <w:sz w:val="24"/>
          <w:szCs w:val="24"/>
        </w:rPr>
      </w:pPr>
      <w:r>
        <w:t>Reference:</w:t>
      </w:r>
    </w:p>
    <w:p w14:paraId="0B512B8F" w14:textId="77777777" w:rsidR="00865480" w:rsidRDefault="00000000">
      <w:pPr>
        <w:spacing w:after="0"/>
        <w:rPr>
          <w:rFonts w:ascii="Times New Roman" w:hAnsi="Times New Roman"/>
          <w:sz w:val="24"/>
          <w:szCs w:val="24"/>
        </w:rPr>
      </w:pPr>
      <w:r>
        <w:rPr>
          <w:rFonts w:ascii="Times New Roman" w:hAnsi="Times New Roman"/>
          <w:sz w:val="24"/>
          <w:szCs w:val="24"/>
        </w:rPr>
        <w:t>5: This source explains the concept and benefits of Zero Trust security and how it differs from traditional security models.</w:t>
      </w:r>
    </w:p>
    <w:p w14:paraId="4400CD03" w14:textId="77777777" w:rsidR="00865480" w:rsidRDefault="00000000">
      <w:pPr>
        <w:spacing w:after="0"/>
        <w:rPr>
          <w:rFonts w:ascii="Times New Roman" w:hAnsi="Times New Roman"/>
          <w:sz w:val="24"/>
          <w:szCs w:val="24"/>
        </w:rPr>
      </w:pPr>
      <w:r>
        <w:rPr>
          <w:rFonts w:ascii="Times New Roman" w:hAnsi="Times New Roman"/>
          <w:sz w:val="24"/>
          <w:szCs w:val="24"/>
        </w:rPr>
        <w:t>8: This source provides an overview of Zero Trust identity security and how it can help verify the identity and integrity of users and devices.</w:t>
      </w:r>
    </w:p>
    <w:p w14:paraId="6DC5D18A" w14:textId="77777777" w:rsidR="00865480" w:rsidRDefault="00865480">
      <w:pPr>
        <w:spacing w:after="0"/>
        <w:rPr>
          <w:rFonts w:ascii="Times New Roman" w:hAnsi="Times New Roman"/>
          <w:sz w:val="24"/>
          <w:szCs w:val="24"/>
        </w:rPr>
      </w:pPr>
    </w:p>
    <w:p w14:paraId="59049916" w14:textId="77777777" w:rsidR="00865480" w:rsidRDefault="00865480">
      <w:pPr>
        <w:spacing w:after="0"/>
        <w:rPr>
          <w:rFonts w:ascii="Times New Roman" w:hAnsi="Times New Roman"/>
          <w:sz w:val="24"/>
          <w:szCs w:val="24"/>
        </w:rPr>
      </w:pPr>
    </w:p>
    <w:p w14:paraId="2071C7DF" w14:textId="77777777" w:rsidR="00865480" w:rsidRDefault="00000000">
      <w:pPr>
        <w:spacing w:after="0"/>
        <w:rPr>
          <w:rFonts w:ascii="Times New Roman" w:hAnsi="Times New Roman"/>
          <w:sz w:val="24"/>
          <w:szCs w:val="24"/>
        </w:rPr>
      </w:pPr>
      <w:r>
        <w:t>Question: 103</w:t>
      </w:r>
    </w:p>
    <w:p/>
    <w:p w14:paraId="480D788C" w14:textId="77777777" w:rsidR="00865480" w:rsidRDefault="00000000">
      <w:pPr>
        <w:spacing w:after="0"/>
        <w:rPr>
          <w:rFonts w:ascii="Times New Roman" w:hAnsi="Times New Roman"/>
          <w:sz w:val="24"/>
          <w:szCs w:val="24"/>
        </w:rPr>
      </w:pPr>
      <w:r>
        <w:rPr>
          <w:rFonts w:ascii="Times New Roman" w:hAnsi="Times New Roman"/>
          <w:sz w:val="24"/>
          <w:szCs w:val="24"/>
        </w:rPr>
        <w:t>A security administrator needs a method to secure data in an environment that includes some form of checks so that the administrator can track any changes. Which of the following should the administrator set up to achieve this goal?</w:t>
      </w:r>
    </w:p>
    <w:p w14:paraId="47D67816" w14:textId="77777777" w:rsidR="00865480" w:rsidRDefault="00000000">
      <w:pPr>
        <w:spacing w:after="0"/>
        <w:rPr>
          <w:rFonts w:ascii="Times New Roman" w:hAnsi="Times New Roman"/>
          <w:sz w:val="24"/>
          <w:szCs w:val="24"/>
          <w:lang w:val="pt-BR"/>
        </w:rPr>
      </w:pPr>
      <w:r>
        <w:t>A. SPF</w:t>
      </w:r>
    </w:p>
    <w:p w14:paraId="09C9CD0C" w14:textId="77777777" w:rsidR="00865480" w:rsidRDefault="00000000">
      <w:pPr>
        <w:spacing w:after="0"/>
        <w:rPr>
          <w:rFonts w:ascii="Times New Roman" w:hAnsi="Times New Roman"/>
          <w:sz w:val="24"/>
          <w:szCs w:val="24"/>
          <w:lang w:val="pt-BR"/>
        </w:rPr>
      </w:pPr>
      <w:r>
        <w:t>B. GPO</w:t>
      </w:r>
    </w:p>
    <w:p w14:paraId="1DCBEBCD" w14:textId="77777777" w:rsidR="00865480" w:rsidRDefault="00000000">
      <w:pPr>
        <w:spacing w:after="0"/>
        <w:rPr>
          <w:rFonts w:ascii="Times New Roman" w:hAnsi="Times New Roman"/>
          <w:sz w:val="24"/>
          <w:szCs w:val="24"/>
          <w:lang w:val="pt-BR"/>
        </w:rPr>
      </w:pPr>
      <w:r>
        <w:t>C. NAC</w:t>
      </w:r>
    </w:p>
    <w:p w14:paraId="3321D1EB" w14:textId="77777777" w:rsidR="00865480" w:rsidRDefault="00000000">
      <w:pPr>
        <w:spacing w:after="0"/>
        <w:rPr>
          <w:rFonts w:ascii="Times New Roman" w:hAnsi="Times New Roman"/>
          <w:sz w:val="24"/>
          <w:szCs w:val="24"/>
        </w:rPr>
      </w:pPr>
      <w:r>
        <w:t>D. FIM</w:t>
      </w:r>
    </w:p>
    <w:p w14:paraId="337EF1EC" w14:textId="77777777" w:rsidR="00865480" w:rsidRDefault="00865480">
      <w:pPr>
        <w:spacing w:after="0"/>
        <w:rPr>
          <w:rFonts w:ascii="Times New Roman" w:hAnsi="Times New Roman"/>
          <w:sz w:val="24"/>
          <w:szCs w:val="24"/>
        </w:rPr>
      </w:pPr>
    </w:p>
    <w:p w14:paraId="2813C480"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9662D35" w14:textId="77777777" w:rsidR="00865480" w:rsidRDefault="00000000">
      <w:pPr>
        <w:spacing w:after="0"/>
        <w:rPr>
          <w:rFonts w:ascii="Times New Roman" w:hAnsi="Times New Roman"/>
          <w:sz w:val="24"/>
          <w:szCs w:val="24"/>
        </w:rPr>
      </w:pPr>
      <w:r>
        <w:t>Explanation:</w:t>
      </w:r>
    </w:p>
    <w:p w14:paraId="7FE10166" w14:textId="77777777" w:rsidR="00865480" w:rsidRDefault="00000000">
      <w:pPr>
        <w:spacing w:after="0"/>
        <w:rPr>
          <w:rFonts w:ascii="Times New Roman" w:hAnsi="Times New Roman"/>
          <w:sz w:val="24"/>
          <w:szCs w:val="24"/>
        </w:rPr>
      </w:pPr>
      <w:r>
        <w:t>FIM stands for File Integrity Monitoring, which is a method to secure data by detecting any changes or modifications to files, directories, or registry keys. FIM can help a security administrator track any unauthorized or malicious changes to the data, as well as verify the integrity and compliance of the data. FIM can also alert the administrator of any potential breaches or incidents involving the data.</w:t>
      </w:r>
    </w:p>
    <w:p w14:paraId="75FF9A44" w14:textId="77777777" w:rsidR="00865480" w:rsidRDefault="00000000">
      <w:pPr>
        <w:spacing w:after="0"/>
        <w:rPr>
          <w:rFonts w:ascii="Times New Roman" w:hAnsi="Times New Roman"/>
          <w:sz w:val="24"/>
          <w:szCs w:val="24"/>
        </w:rPr>
      </w:pPr>
      <w:r>
        <w:t>Some of the benefits of FIM are:</w:t>
      </w:r>
    </w:p>
    <w:p w14:paraId="69CE186A" w14:textId="77777777" w:rsidR="00865480" w:rsidRDefault="00000000">
      <w:pPr>
        <w:spacing w:after="0"/>
        <w:rPr>
          <w:rFonts w:ascii="Times New Roman" w:hAnsi="Times New Roman"/>
          <w:sz w:val="24"/>
          <w:szCs w:val="24"/>
        </w:rPr>
      </w:pPr>
      <w:r>
        <w:t>It can prevent data tampering and corruption by verifying the checksums or hashes of the files.</w:t>
      </w:r>
    </w:p>
    <w:p w14:paraId="228B8223" w14:textId="77777777" w:rsidR="00865480" w:rsidRDefault="00000000">
      <w:pPr>
        <w:spacing w:after="0"/>
        <w:rPr>
          <w:rFonts w:ascii="Times New Roman" w:hAnsi="Times New Roman"/>
          <w:sz w:val="24"/>
          <w:szCs w:val="24"/>
        </w:rPr>
      </w:pPr>
      <w:r>
        <w:t>It can identify the source and time of the changes by logging the user and system actions.</w:t>
      </w:r>
    </w:p>
    <w:p w14:paraId="5D0C3435" w14:textId="77777777" w:rsidR="00865480" w:rsidRDefault="00000000">
      <w:pPr>
        <w:spacing w:after="0"/>
        <w:rPr>
          <w:rFonts w:ascii="Times New Roman" w:hAnsi="Times New Roman"/>
          <w:sz w:val="24"/>
          <w:szCs w:val="24"/>
        </w:rPr>
      </w:pPr>
      <w:r>
        <w:t>It can enforce security policies and standards by comparing the current state of the data with the baseline or expected state.</w:t>
      </w:r>
    </w:p>
    <w:p w14:paraId="383BB7A3" w14:textId="77777777" w:rsidR="00865480" w:rsidRDefault="00000000">
      <w:pPr>
        <w:spacing w:after="0"/>
        <w:rPr>
          <w:rFonts w:ascii="Times New Roman" w:hAnsi="Times New Roman"/>
          <w:sz w:val="24"/>
          <w:szCs w:val="24"/>
        </w:rPr>
      </w:pPr>
      <w:r>
        <w:t>It can support forensic analysis and incident response by providing evidence and audit trails of the changes.</w:t>
      </w:r>
    </w:p>
    <w:p w14:paraId="6600AEA5" w14:textId="77777777" w:rsidR="00865480" w:rsidRDefault="00000000">
      <w:pPr>
        <w:spacing w:after="0"/>
        <w:rPr>
          <w:rFonts w:ascii="Times New Roman" w:hAnsi="Times New Roman"/>
          <w:sz w:val="24"/>
          <w:szCs w:val="24"/>
        </w:rPr>
      </w:pPr>
      <w:r>
        <w:t>Reference:</w:t>
      </w:r>
    </w:p>
    <w:p w14:paraId="4338E641"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Certification Study Guide, Chapter 5: Technologies and Tools, Section 5.3: Security Tools, p. 209-210</w:t>
      </w:r>
    </w:p>
    <w:p w14:paraId="78E61E2E"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Certification Exam Objectives, Domain 2: Technologies and Tools, Objective 2.4: Given a scenario, analyze and interpret output from security technologies, Sub-objective: File integrity monitor, p. 12</w:t>
      </w:r>
    </w:p>
    <w:p w14:paraId="2F20D15C" w14:textId="77777777" w:rsidR="00865480" w:rsidRDefault="00865480">
      <w:pPr>
        <w:spacing w:after="0"/>
        <w:rPr>
          <w:rFonts w:ascii="Times New Roman" w:hAnsi="Times New Roman"/>
          <w:sz w:val="24"/>
          <w:szCs w:val="24"/>
        </w:rPr>
      </w:pPr>
    </w:p>
    <w:p w14:paraId="190C79A3" w14:textId="77777777" w:rsidR="00865480" w:rsidRDefault="00865480">
      <w:pPr>
        <w:spacing w:after="0"/>
        <w:rPr>
          <w:rFonts w:ascii="Times New Roman" w:hAnsi="Times New Roman"/>
          <w:sz w:val="24"/>
          <w:szCs w:val="24"/>
        </w:rPr>
      </w:pPr>
    </w:p>
    <w:p w14:paraId="0EA31312" w14:textId="77777777" w:rsidR="00865480" w:rsidRDefault="00865480">
      <w:pPr>
        <w:spacing w:after="0"/>
        <w:rPr>
          <w:rFonts w:ascii="Times New Roman" w:hAnsi="Times New Roman"/>
          <w:sz w:val="24"/>
          <w:szCs w:val="24"/>
        </w:rPr>
      </w:pPr>
    </w:p>
    <w:p w14:paraId="211F5D80" w14:textId="77777777" w:rsidR="00865480" w:rsidRDefault="00000000">
      <w:pPr>
        <w:spacing w:after="0"/>
        <w:rPr>
          <w:rFonts w:ascii="Times New Roman" w:hAnsi="Times New Roman"/>
          <w:sz w:val="24"/>
          <w:szCs w:val="24"/>
        </w:rPr>
      </w:pPr>
      <w:r>
        <w:t>Question: 104</w:t>
      </w:r>
    </w:p>
    <w:p/>
    <w:p w14:paraId="4B52C7A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phase in the incident response process when a security analyst reviews roles and responsibilities?</w:t>
      </w:r>
    </w:p>
    <w:p w14:paraId="41C2F8F6" w14:textId="77777777" w:rsidR="00865480" w:rsidRDefault="00000000">
      <w:pPr>
        <w:spacing w:after="0"/>
        <w:rPr>
          <w:rFonts w:ascii="Times New Roman" w:hAnsi="Times New Roman"/>
          <w:sz w:val="24"/>
          <w:szCs w:val="24"/>
        </w:rPr>
      </w:pPr>
      <w:r>
        <w:t>A. Preparation</w:t>
      </w:r>
    </w:p>
    <w:p w14:paraId="6FD5C949" w14:textId="77777777" w:rsidR="00865480" w:rsidRDefault="00000000">
      <w:pPr>
        <w:spacing w:after="0"/>
        <w:rPr>
          <w:rFonts w:ascii="Times New Roman" w:hAnsi="Times New Roman"/>
          <w:sz w:val="24"/>
          <w:szCs w:val="24"/>
        </w:rPr>
      </w:pPr>
      <w:r>
        <w:t>B. Recovery</w:t>
      </w:r>
    </w:p>
    <w:p w14:paraId="7797E024" w14:textId="77777777" w:rsidR="00865480" w:rsidRDefault="00000000">
      <w:pPr>
        <w:spacing w:after="0"/>
        <w:rPr>
          <w:rFonts w:ascii="Times New Roman" w:hAnsi="Times New Roman"/>
          <w:sz w:val="24"/>
          <w:szCs w:val="24"/>
        </w:rPr>
      </w:pPr>
      <w:r>
        <w:t>C. Lessons learned</w:t>
      </w:r>
    </w:p>
    <w:p w14:paraId="187EB134" w14:textId="77777777" w:rsidR="00865480" w:rsidRDefault="00000000">
      <w:pPr>
        <w:spacing w:after="0"/>
        <w:rPr>
          <w:rFonts w:ascii="Times New Roman" w:hAnsi="Times New Roman"/>
          <w:sz w:val="24"/>
          <w:szCs w:val="24"/>
        </w:rPr>
      </w:pPr>
      <w:r>
        <w:t>D. Analysis</w:t>
      </w:r>
    </w:p>
    <w:p w14:paraId="4F60CF90" w14:textId="77777777" w:rsidR="00865480" w:rsidRDefault="00865480">
      <w:pPr>
        <w:spacing w:after="0"/>
        <w:rPr>
          <w:rFonts w:ascii="Times New Roman" w:hAnsi="Times New Roman"/>
          <w:sz w:val="24"/>
          <w:szCs w:val="24"/>
        </w:rPr>
      </w:pPr>
    </w:p>
    <w:p w14:paraId="50079F9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F81C98E" w14:textId="77777777" w:rsidR="00865480" w:rsidRDefault="00000000">
      <w:pPr>
        <w:spacing w:after="0"/>
        <w:rPr>
          <w:rFonts w:ascii="Times New Roman" w:hAnsi="Times New Roman"/>
          <w:sz w:val="24"/>
          <w:szCs w:val="24"/>
        </w:rPr>
      </w:pPr>
      <w:r>
        <w:t>Explanation:</w:t>
      </w:r>
    </w:p>
    <w:p w14:paraId="411E2FCB" w14:textId="77777777" w:rsidR="00865480" w:rsidRDefault="00865480">
      <w:pPr>
        <w:spacing w:after="0"/>
        <w:rPr>
          <w:rFonts w:ascii="Times New Roman" w:hAnsi="Times New Roman"/>
          <w:sz w:val="24"/>
          <w:szCs w:val="24"/>
        </w:rPr>
      </w:pPr>
      <w:r>
        <w:t>Preparation is the phase in the incident response process when a security analyst reviews roles and responsibilities, as well as the policies and procedures for handling incidents. Preparation also involves gathering and maintaining the necessary tools, resources, and contacts for responding to incidents. Preparation can help a security analyst to be ready and proactive when an incident occurs, as well as to reduce the impact and duration of the incident.</w:t>
      </w:r>
    </w:p>
    <w:p w14:paraId="3E1C451B" w14:textId="77777777" w:rsidR="00865480" w:rsidRDefault="00000000">
      <w:pPr>
        <w:spacing w:after="0"/>
        <w:rPr>
          <w:rFonts w:ascii="Times New Roman" w:hAnsi="Times New Roman"/>
          <w:sz w:val="24"/>
          <w:szCs w:val="24"/>
        </w:rPr>
      </w:pPr>
      <w:r>
        <w:t>Some of the activities that a security analyst performs during the preparation phase are:</w:t>
      </w:r>
    </w:p>
    <w:p w14:paraId="5D93E5CA" w14:textId="77777777" w:rsidR="00865480" w:rsidRDefault="00000000">
      <w:pPr>
        <w:spacing w:after="0"/>
        <w:rPr>
          <w:rFonts w:ascii="Times New Roman" w:hAnsi="Times New Roman"/>
          <w:sz w:val="24"/>
          <w:szCs w:val="24"/>
        </w:rPr>
      </w:pPr>
      <w:r>
        <w:t>Defining the roles and responsibilities of the incident response team members, such as the incident manager, the incident coordinator, the technical lead, the communications lead, and the legal advisor.</w:t>
      </w:r>
    </w:p>
    <w:p w14:paraId="0DE34D14" w14:textId="77777777" w:rsidR="00865480" w:rsidRDefault="00000000">
      <w:pPr>
        <w:spacing w:after="0"/>
        <w:rPr>
          <w:rFonts w:ascii="Times New Roman" w:hAnsi="Times New Roman"/>
          <w:sz w:val="24"/>
          <w:szCs w:val="24"/>
        </w:rPr>
      </w:pPr>
      <w:r>
        <w:t>Establishing the incident response plan, which outlines the objectives, scope, authority, and procedures for responding to incidents, as well as the escalation and reporting mechanisms.</w:t>
      </w:r>
    </w:p>
    <w:p w14:paraId="6410B1CF" w14:textId="77777777" w:rsidR="00865480" w:rsidRDefault="00000000">
      <w:pPr>
        <w:spacing w:after="0"/>
        <w:rPr>
          <w:rFonts w:ascii="Times New Roman" w:hAnsi="Times New Roman"/>
          <w:sz w:val="24"/>
          <w:szCs w:val="24"/>
        </w:rPr>
      </w:pPr>
      <w:r>
        <w:t>Developing the incident response policy, which defines the types and categories of incidents, the severity levels, the notification and reporting requirements, and the roles and responsibilities of the stakeholders.</w:t>
      </w:r>
    </w:p>
    <w:p w14:paraId="6F823F38" w14:textId="77777777" w:rsidR="00865480" w:rsidRDefault="00000000">
      <w:pPr>
        <w:spacing w:after="0"/>
        <w:rPr>
          <w:rFonts w:ascii="Times New Roman" w:hAnsi="Times New Roman"/>
          <w:sz w:val="24"/>
          <w:szCs w:val="24"/>
        </w:rPr>
      </w:pPr>
      <w:r>
        <w:t>Creating the incident response playbook, which provides the step-by-step guidance and checklists for handling specific types of incidents, such as denial-of-service, ransomware, phishing, or data breach.</w:t>
      </w:r>
    </w:p>
    <w:p w14:paraId="72C02C32" w14:textId="77777777" w:rsidR="00865480" w:rsidRDefault="00000000">
      <w:pPr>
        <w:spacing w:after="0"/>
        <w:rPr>
          <w:rFonts w:ascii="Times New Roman" w:hAnsi="Times New Roman"/>
          <w:sz w:val="24"/>
          <w:szCs w:val="24"/>
        </w:rPr>
      </w:pPr>
      <w:r>
        <w:t>Acquiring and testing the incident response tools, such as network and host-based scanners, malware analysis tools, forensic tools, backup and recovery tools, and communication and collaboration tools.</w:t>
      </w:r>
    </w:p>
    <w:p w14:paraId="516C66E2" w14:textId="77777777" w:rsidR="00865480" w:rsidRDefault="00000000">
      <w:pPr>
        <w:spacing w:after="0"/>
        <w:rPr>
          <w:rFonts w:ascii="Times New Roman" w:hAnsi="Times New Roman"/>
          <w:sz w:val="24"/>
          <w:szCs w:val="24"/>
        </w:rPr>
      </w:pPr>
      <w:r>
        <w:t>Identifying and securing the incident response resources, such as the incident response team, the incident response location, the evidence storage, and the external support.</w:t>
      </w:r>
    </w:p>
    <w:p w14:paraId="46B3DB85" w14:textId="77777777" w:rsidR="00865480" w:rsidRDefault="00000000">
      <w:pPr>
        <w:spacing w:after="0"/>
        <w:rPr>
          <w:rFonts w:ascii="Times New Roman" w:hAnsi="Times New Roman"/>
          <w:sz w:val="24"/>
          <w:szCs w:val="24"/>
        </w:rPr>
      </w:pPr>
      <w:r>
        <w:t>Building and maintaining the incident response contacts, such as the internal and external stakeholders, the law enforcement agencies, the regulatory bodies, and the media.</w:t>
      </w:r>
    </w:p>
    <w:p w14:paraId="7CF95AF9" w14:textId="77777777" w:rsidR="00865480" w:rsidRDefault="00000000">
      <w:pPr>
        <w:spacing w:after="0"/>
        <w:rPr>
          <w:rFonts w:ascii="Times New Roman" w:hAnsi="Times New Roman"/>
          <w:sz w:val="24"/>
          <w:szCs w:val="24"/>
        </w:rPr>
      </w:pPr>
    </w:p>
    <w:p w14:paraId="0524049D" w14:textId="77777777" w:rsidR="00865480" w:rsidRDefault="00000000">
      <w:pPr>
        <w:spacing w:after="0"/>
        <w:rPr>
          <w:rFonts w:ascii="Times New Roman" w:hAnsi="Times New Roman"/>
          <w:sz w:val="24"/>
          <w:szCs w:val="24"/>
        </w:rPr>
      </w:pPr>
      <w:r>
        <w:t>Reference:</w:t>
      </w:r>
    </w:p>
    <w:p w14:paraId="51D19BC7"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Certification Study Guide, Chapter 6: Architecture and Design, Section 6.4: Secure Systems Design, p. 279-280</w:t>
      </w:r>
    </w:p>
    <w:p w14:paraId="71520997"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Certification Exam Objectives, Domain 3: Architecture and Design, Objective 3.5: Given a scenario, implement secure network architecture concepts, Sub-objective: Incident response, p. 16</w:t>
      </w:r>
    </w:p>
    <w:p w14:paraId="7346E010" w14:textId="77777777" w:rsidR="00865480" w:rsidRDefault="00865480">
      <w:pPr>
        <w:spacing w:after="0"/>
        <w:rPr>
          <w:rFonts w:ascii="Times New Roman" w:hAnsi="Times New Roman"/>
          <w:sz w:val="24"/>
          <w:szCs w:val="24"/>
        </w:rPr>
      </w:pPr>
    </w:p>
    <w:p w14:paraId="010EA98C" w14:textId="77777777" w:rsidR="00865480" w:rsidRDefault="00865480">
      <w:pPr>
        <w:spacing w:after="0"/>
        <w:rPr>
          <w:rFonts w:ascii="Times New Roman" w:hAnsi="Times New Roman"/>
          <w:sz w:val="24"/>
          <w:szCs w:val="24"/>
        </w:rPr>
      </w:pPr>
    </w:p>
    <w:p w14:paraId="2A8B0A58" w14:textId="77777777" w:rsidR="00865480" w:rsidRDefault="00865480">
      <w:pPr>
        <w:spacing w:after="0"/>
        <w:rPr>
          <w:rFonts w:ascii="Times New Roman" w:hAnsi="Times New Roman"/>
          <w:sz w:val="24"/>
          <w:szCs w:val="24"/>
        </w:rPr>
      </w:pPr>
    </w:p>
    <w:p w14:paraId="3318AB6F" w14:textId="77777777" w:rsidR="00865480" w:rsidRDefault="00000000">
      <w:pPr>
        <w:spacing w:after="0"/>
        <w:rPr>
          <w:rFonts w:ascii="Times New Roman" w:hAnsi="Times New Roman"/>
          <w:sz w:val="24"/>
          <w:szCs w:val="24"/>
        </w:rPr>
      </w:pPr>
      <w:r>
        <w:t>Question: 105</w:t>
      </w:r>
    </w:p>
    <w:p/>
    <w:p w14:paraId="5475A205" w14:textId="77777777" w:rsidR="00865480" w:rsidRDefault="00000000">
      <w:pPr>
        <w:spacing w:after="0"/>
        <w:rPr>
          <w:rFonts w:ascii="Times New Roman" w:hAnsi="Times New Roman"/>
          <w:sz w:val="24"/>
          <w:szCs w:val="24"/>
        </w:rPr>
      </w:pPr>
      <w:r>
        <w:rPr>
          <w:rFonts w:ascii="Times New Roman" w:hAnsi="Times New Roman"/>
          <w:sz w:val="24"/>
          <w:szCs w:val="24"/>
        </w:rPr>
        <w:t>A company is discarding a classified storage array and hires an outside vendor to complete the disposal. Which of the following should the company request from the vendor?</w:t>
      </w:r>
    </w:p>
    <w:p w14:paraId="3FD57019" w14:textId="77777777" w:rsidR="00865480" w:rsidRDefault="00000000">
      <w:pPr>
        <w:spacing w:after="0"/>
        <w:rPr>
          <w:rFonts w:ascii="Times New Roman" w:hAnsi="Times New Roman"/>
          <w:sz w:val="24"/>
          <w:szCs w:val="24"/>
        </w:rPr>
      </w:pPr>
      <w:r>
        <w:t>A. Certification</w:t>
      </w:r>
    </w:p>
    <w:p w14:paraId="7A3A3BCE" w14:textId="77777777" w:rsidR="00865480" w:rsidRDefault="00000000">
      <w:pPr>
        <w:spacing w:after="0"/>
        <w:rPr>
          <w:rFonts w:ascii="Times New Roman" w:hAnsi="Times New Roman"/>
          <w:sz w:val="24"/>
          <w:szCs w:val="24"/>
        </w:rPr>
      </w:pPr>
      <w:r>
        <w:t>B. Inventory list</w:t>
      </w:r>
    </w:p>
    <w:p w14:paraId="27154E0A" w14:textId="77777777" w:rsidR="00865480" w:rsidRDefault="00000000">
      <w:pPr>
        <w:spacing w:after="0"/>
        <w:rPr>
          <w:rFonts w:ascii="Times New Roman" w:hAnsi="Times New Roman"/>
          <w:sz w:val="24"/>
          <w:szCs w:val="24"/>
        </w:rPr>
      </w:pPr>
      <w:r>
        <w:t>C. Classification</w:t>
      </w:r>
    </w:p>
    <w:p w14:paraId="775FA760" w14:textId="77777777" w:rsidR="00865480" w:rsidRDefault="00000000">
      <w:pPr>
        <w:spacing w:after="0"/>
        <w:rPr>
          <w:rFonts w:ascii="Times New Roman" w:hAnsi="Times New Roman"/>
          <w:sz w:val="24"/>
          <w:szCs w:val="24"/>
        </w:rPr>
      </w:pPr>
      <w:r>
        <w:t>D. Proof of ownership</w:t>
      </w:r>
    </w:p>
    <w:p w14:paraId="2BA51499" w14:textId="77777777" w:rsidR="00865480" w:rsidRDefault="00865480">
      <w:pPr>
        <w:spacing w:after="0"/>
        <w:rPr>
          <w:rFonts w:ascii="Times New Roman" w:hAnsi="Times New Roman"/>
          <w:sz w:val="24"/>
          <w:szCs w:val="24"/>
        </w:rPr>
      </w:pPr>
    </w:p>
    <w:p w14:paraId="7713FBD5"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4B11ACE" w14:textId="77777777" w:rsidR="00865480" w:rsidRDefault="00000000">
      <w:pPr>
        <w:spacing w:after="0"/>
        <w:rPr>
          <w:rFonts w:ascii="Times New Roman" w:hAnsi="Times New Roman"/>
          <w:sz w:val="24"/>
          <w:szCs w:val="24"/>
        </w:rPr>
      </w:pPr>
      <w:r>
        <w:t>Explanation:</w:t>
      </w:r>
    </w:p>
    <w:p w14:paraId="295E3790" w14:textId="77777777" w:rsidR="00865480" w:rsidRDefault="00000000">
      <w:pPr>
        <w:spacing w:after="0"/>
        <w:rPr>
          <w:rFonts w:ascii="Times New Roman" w:hAnsi="Times New Roman"/>
          <w:sz w:val="24"/>
          <w:szCs w:val="24"/>
        </w:rPr>
      </w:pPr>
      <w:r>
        <w:t>The company should request a certification from the vendor that confirms the storage array has been disposed of securely and in compliance with the company’s policies and standards. A certification provides evidence that the vendor has followed the proper procedures and methods to destroy the classified data and prevent unauthorized access or recovery. A certification may also include details such as the date, time, location, and method of disposal, as well as the names and signatures of the personnel involved. Reference: CompTIA Security+ Study Guide: Exam SY0-701, 9th Edition, Chapter 3, page 1441</w:t>
      </w:r>
    </w:p>
    <w:p w14:paraId="1E866A47" w14:textId="77777777" w:rsidR="00865480" w:rsidRDefault="00865480">
      <w:pPr>
        <w:spacing w:after="0"/>
        <w:rPr>
          <w:rFonts w:ascii="Times New Roman" w:hAnsi="Times New Roman"/>
          <w:sz w:val="24"/>
          <w:szCs w:val="24"/>
        </w:rPr>
      </w:pPr>
    </w:p>
    <w:p w14:paraId="25A7ECE7" w14:textId="77777777" w:rsidR="00865480" w:rsidRDefault="00865480">
      <w:pPr>
        <w:spacing w:after="0"/>
        <w:rPr>
          <w:rFonts w:ascii="Times New Roman" w:hAnsi="Times New Roman"/>
          <w:sz w:val="24"/>
          <w:szCs w:val="24"/>
        </w:rPr>
      </w:pPr>
    </w:p>
    <w:p w14:paraId="36381BDB" w14:textId="77777777" w:rsidR="00865480" w:rsidRDefault="00000000">
      <w:pPr>
        <w:spacing w:after="0"/>
        <w:rPr>
          <w:rFonts w:ascii="Times New Roman" w:hAnsi="Times New Roman"/>
          <w:sz w:val="24"/>
          <w:szCs w:val="24"/>
        </w:rPr>
      </w:pPr>
      <w:r>
        <w:t>Question: 106</w:t>
      </w:r>
    </w:p>
    <w:p/>
    <w:p w14:paraId="2191746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the best ways to ensure only authorized personnel can access a secure facility? (Select two).</w:t>
      </w:r>
    </w:p>
    <w:p w14:paraId="642B7712" w14:textId="77777777" w:rsidR="00865480" w:rsidRDefault="00000000">
      <w:pPr>
        <w:spacing w:after="0"/>
        <w:rPr>
          <w:rFonts w:ascii="Times New Roman" w:hAnsi="Times New Roman"/>
          <w:sz w:val="24"/>
          <w:szCs w:val="24"/>
        </w:rPr>
      </w:pPr>
      <w:r>
        <w:t>A. Fencing</w:t>
      </w:r>
    </w:p>
    <w:p w14:paraId="7283DDB4" w14:textId="77777777" w:rsidR="00865480" w:rsidRDefault="00000000">
      <w:pPr>
        <w:spacing w:after="0"/>
        <w:rPr>
          <w:rFonts w:ascii="Times New Roman" w:hAnsi="Times New Roman"/>
          <w:sz w:val="24"/>
          <w:szCs w:val="24"/>
        </w:rPr>
      </w:pPr>
      <w:r>
        <w:t>B. Video surveillance</w:t>
      </w:r>
    </w:p>
    <w:p w14:paraId="47DD3F5F" w14:textId="77777777" w:rsidR="00865480" w:rsidRDefault="00000000">
      <w:pPr>
        <w:spacing w:after="0"/>
        <w:rPr>
          <w:rFonts w:ascii="Times New Roman" w:hAnsi="Times New Roman"/>
          <w:sz w:val="24"/>
          <w:szCs w:val="24"/>
        </w:rPr>
      </w:pPr>
      <w:r>
        <w:t>C. Badge access</w:t>
      </w:r>
    </w:p>
    <w:p w14:paraId="0DD4F874" w14:textId="77777777" w:rsidR="00865480" w:rsidRDefault="00000000">
      <w:pPr>
        <w:spacing w:after="0"/>
        <w:rPr>
          <w:rFonts w:ascii="Times New Roman" w:hAnsi="Times New Roman"/>
          <w:sz w:val="24"/>
          <w:szCs w:val="24"/>
        </w:rPr>
      </w:pPr>
      <w:r>
        <w:t>D. Access control vestibule</w:t>
      </w:r>
    </w:p>
    <w:p w14:paraId="3E4C44EB" w14:textId="77777777" w:rsidR="00865480" w:rsidRDefault="00000000">
      <w:pPr>
        <w:spacing w:after="0"/>
        <w:rPr>
          <w:rFonts w:ascii="Times New Roman" w:hAnsi="Times New Roman"/>
          <w:sz w:val="24"/>
          <w:szCs w:val="24"/>
        </w:rPr>
      </w:pPr>
      <w:r>
        <w:t>E. Sign-in sheet</w:t>
      </w:r>
    </w:p>
    <w:p w14:paraId="0EFCCFDA" w14:textId="77777777" w:rsidR="00865480" w:rsidRDefault="00000000">
      <w:pPr>
        <w:spacing w:after="0"/>
        <w:rPr>
          <w:rFonts w:ascii="Times New Roman" w:hAnsi="Times New Roman"/>
          <w:sz w:val="24"/>
          <w:szCs w:val="24"/>
        </w:rPr>
      </w:pPr>
      <w:r>
        <w:t>F. Sensor</w:t>
      </w:r>
    </w:p>
    <w:p w14:paraId="13BEA7EE" w14:textId="77777777" w:rsidR="00865480" w:rsidRDefault="00865480">
      <w:pPr>
        <w:spacing w:after="0"/>
        <w:rPr>
          <w:rFonts w:ascii="Times New Roman" w:hAnsi="Times New Roman"/>
          <w:sz w:val="24"/>
          <w:szCs w:val="24"/>
        </w:rPr>
      </w:pPr>
    </w:p>
    <w:p w14:paraId="143CFEC0" w14:textId="77777777" w:rsidR="00865480" w:rsidRDefault="00000000">
      <w:pPr>
        <w:spacing w:after="0"/>
        <w:rPr>
          <w:rFonts w:ascii="Times New Roman" w:hAnsi="Times New Roman"/>
          <w:sz w:val="24"/>
          <w:szCs w:val="24"/>
        </w:rPr>
      </w:pPr>
      <w:r>
        <w:rPr>
          <w:rFonts w:ascii="Times New Roman" w:hAnsi="Times New Roman"/>
          <w:sz w:val="24"/>
          <w:szCs w:val="24"/>
        </w:rPr>
        <w:t>Answer: C,D</w:t>
      </w:r>
    </w:p>
    <w:p/>
    <w:p w14:paraId="0305C274" w14:textId="77777777" w:rsidR="00865480" w:rsidRDefault="00000000">
      <w:pPr>
        <w:spacing w:after="0"/>
        <w:rPr>
          <w:rFonts w:ascii="Times New Roman" w:hAnsi="Times New Roman"/>
          <w:sz w:val="24"/>
          <w:szCs w:val="24"/>
        </w:rPr>
      </w:pPr>
      <w:r>
        <w:t>Explanation:</w:t>
      </w:r>
    </w:p>
    <w:p w14:paraId="0F01802F" w14:textId="77777777" w:rsidR="00865480" w:rsidRDefault="00865480">
      <w:pPr>
        <w:spacing w:after="0"/>
        <w:rPr>
          <w:rFonts w:ascii="Times New Roman" w:hAnsi="Times New Roman"/>
          <w:sz w:val="24"/>
          <w:szCs w:val="24"/>
        </w:rPr>
      </w:pPr>
      <w:r>
        <w:t>Badge access and access control vestibule are two of the best ways to ensure only authorized personnel can access a secure facility. Badge access requires the personnel to present a valid and authenticated badge to a reader or scanner that grants or denies access based on predefined rules and permissions. Access control vestibule is a physical security measure that consists of a small room or chamber with two doors, one leading to the outside and one leading to the secure area. The personnel must enter the vestibule and wait for the first door to close and lock before the second door can be opened. This prevents tailgating or piggybacking by unauthorized individuals. Reference: CompTIA Security+ Study Guide: Exam SY0-701, 9th Edition, Chapter 4, pages 197-1981</w:t>
      </w:r>
    </w:p>
    <w:p w14:paraId="479F4CB7" w14:textId="77777777" w:rsidR="00865480" w:rsidRDefault="00000000">
      <w:pPr>
        <w:spacing w:after="0"/>
        <w:rPr>
          <w:rFonts w:ascii="Times New Roman" w:hAnsi="Times New Roman"/>
          <w:sz w:val="24"/>
          <w:szCs w:val="24"/>
        </w:rPr>
      </w:pPr>
    </w:p>
    <w:p w14:paraId="454ED774" w14:textId="77777777" w:rsidR="00865480" w:rsidRDefault="00865480">
      <w:pPr>
        <w:spacing w:after="0"/>
        <w:rPr>
          <w:rFonts w:ascii="Times New Roman" w:hAnsi="Times New Roman"/>
          <w:sz w:val="24"/>
          <w:szCs w:val="24"/>
        </w:rPr>
      </w:pPr>
    </w:p>
    <w:p w14:paraId="7CAC6836" w14:textId="77777777" w:rsidR="00865480" w:rsidRDefault="00865480">
      <w:pPr>
        <w:spacing w:after="0"/>
        <w:rPr>
          <w:rFonts w:ascii="Times New Roman" w:hAnsi="Times New Roman"/>
          <w:sz w:val="24"/>
          <w:szCs w:val="24"/>
        </w:rPr>
      </w:pPr>
    </w:p>
    <w:p w14:paraId="7D26CF1B" w14:textId="77777777" w:rsidR="00865480" w:rsidRDefault="00865480">
      <w:pPr>
        <w:spacing w:after="0"/>
        <w:rPr>
          <w:rFonts w:ascii="Times New Roman" w:hAnsi="Times New Roman"/>
          <w:sz w:val="24"/>
          <w:szCs w:val="24"/>
        </w:rPr>
      </w:pPr>
    </w:p>
    <w:p w14:paraId="54E449CD" w14:textId="77777777" w:rsidR="00865480" w:rsidRDefault="00000000">
      <w:pPr>
        <w:spacing w:after="0"/>
        <w:rPr>
          <w:rFonts w:ascii="Times New Roman" w:hAnsi="Times New Roman"/>
          <w:sz w:val="24"/>
          <w:szCs w:val="24"/>
        </w:rPr>
      </w:pPr>
      <w:r>
        <w:t>Question: 107</w:t>
      </w:r>
    </w:p>
    <w:p/>
    <w:p w14:paraId="54F01536" w14:textId="77777777" w:rsidR="00865480" w:rsidRDefault="00000000">
      <w:pPr>
        <w:spacing w:after="0"/>
        <w:rPr>
          <w:rFonts w:ascii="Times New Roman" w:hAnsi="Times New Roman"/>
          <w:sz w:val="24"/>
          <w:szCs w:val="24"/>
        </w:rPr>
      </w:pPr>
      <w:r>
        <w:rPr>
          <w:rFonts w:ascii="Times New Roman" w:hAnsi="Times New Roman"/>
          <w:sz w:val="24"/>
          <w:szCs w:val="24"/>
        </w:rPr>
        <w:t>A company's marketing department collects, modifies, and stores sensitive customer data. The infrastructure team is responsible for securing the data while in transit and at rest. Which of the following data roles describes the customer?</w:t>
      </w:r>
    </w:p>
    <w:p w14:paraId="196AAD5C" w14:textId="77777777" w:rsidR="00865480" w:rsidRDefault="00000000">
      <w:pPr>
        <w:spacing w:after="0"/>
        <w:rPr>
          <w:rFonts w:ascii="Times New Roman" w:hAnsi="Times New Roman"/>
          <w:sz w:val="24"/>
          <w:szCs w:val="24"/>
        </w:rPr>
      </w:pPr>
      <w:r>
        <w:t>A. Processor</w:t>
      </w:r>
    </w:p>
    <w:p w14:paraId="2C8955C0" w14:textId="77777777" w:rsidR="00865480" w:rsidRDefault="00000000">
      <w:pPr>
        <w:spacing w:after="0"/>
        <w:rPr>
          <w:rFonts w:ascii="Times New Roman" w:hAnsi="Times New Roman"/>
          <w:sz w:val="24"/>
          <w:szCs w:val="24"/>
        </w:rPr>
      </w:pPr>
      <w:r>
        <w:t>B. Custodian</w:t>
      </w:r>
    </w:p>
    <w:p w14:paraId="2BAB6A7D" w14:textId="77777777" w:rsidR="00865480" w:rsidRDefault="00000000">
      <w:pPr>
        <w:spacing w:after="0"/>
        <w:rPr>
          <w:rFonts w:ascii="Times New Roman" w:hAnsi="Times New Roman"/>
          <w:sz w:val="24"/>
          <w:szCs w:val="24"/>
        </w:rPr>
      </w:pPr>
      <w:r>
        <w:t>C. Subject</w:t>
      </w:r>
    </w:p>
    <w:p w14:paraId="6A20F8AD" w14:textId="77777777" w:rsidR="00865480" w:rsidRDefault="00000000">
      <w:pPr>
        <w:spacing w:after="0"/>
        <w:rPr>
          <w:rFonts w:ascii="Times New Roman" w:hAnsi="Times New Roman"/>
          <w:sz w:val="24"/>
          <w:szCs w:val="24"/>
        </w:rPr>
      </w:pPr>
      <w:r>
        <w:t>D. Owner</w:t>
      </w:r>
    </w:p>
    <w:p w14:paraId="0DF0F8B1" w14:textId="77777777" w:rsidR="00865480" w:rsidRDefault="00865480">
      <w:pPr>
        <w:spacing w:after="0"/>
        <w:rPr>
          <w:rFonts w:ascii="Times New Roman" w:hAnsi="Times New Roman"/>
          <w:sz w:val="24"/>
          <w:szCs w:val="24"/>
        </w:rPr>
      </w:pPr>
    </w:p>
    <w:p w14:paraId="70814AB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2B1CDD1F" w14:textId="77777777" w:rsidR="00865480" w:rsidRDefault="00000000">
      <w:pPr>
        <w:spacing w:after="0"/>
        <w:rPr>
          <w:rFonts w:ascii="Times New Roman" w:hAnsi="Times New Roman"/>
          <w:sz w:val="24"/>
          <w:szCs w:val="24"/>
        </w:rPr>
      </w:pPr>
      <w:r>
        <w:t>Explanation:</w:t>
      </w:r>
    </w:p>
    <w:p w14:paraId="0D5BCB67" w14:textId="77777777" w:rsidR="00865480" w:rsidRDefault="00000000">
      <w:pPr>
        <w:spacing w:after="0"/>
        <w:rPr>
          <w:rFonts w:ascii="Times New Roman" w:hAnsi="Times New Roman"/>
          <w:sz w:val="24"/>
          <w:szCs w:val="24"/>
        </w:rPr>
      </w:pPr>
      <w:r>
        <w:t>According to the CompTIA Security+ SY0-701 Certification Study Guide, data subjects are the individuals whose personal data is collected, processed, or stored by an organization. Data subjects have certain rights and expectations regarding how their data is handled, such as the right to access, correct, delete, or restrict their data. Data subjects are different from data owners, who are the individuals or entities that have the authority and responsibility to determine how data is classified, protected, and used. Data subjects are also different from data processors, who are the individuals or entities that perform operations on data on behalf of the data owner, such as collecting, modifying, storing, or transmitting data. Data subjects are also different from data custodians, who are the individuals or entities that implement the security controls and procedures specified by the data owner to protect data while in transit and at rest.</w:t>
      </w:r>
    </w:p>
    <w:p w14:paraId="1596D96E" w14:textId="77777777" w:rsidR="00865480" w:rsidRDefault="00000000">
      <w:pPr>
        <w:spacing w:after="0"/>
        <w:rPr>
          <w:rFonts w:ascii="Times New Roman" w:hAnsi="Times New Roman"/>
          <w:sz w:val="24"/>
          <w:szCs w:val="24"/>
        </w:rPr>
      </w:pPr>
      <w:r>
        <w:t>ReferenceCompTIA Security+ SY0-701 Certification Study Guide, Chapter 2: Data Security, page 511</w:t>
      </w:r>
    </w:p>
    <w:p w14:paraId="57200E7A" w14:textId="77777777" w:rsidR="00865480" w:rsidRDefault="00865480">
      <w:pPr>
        <w:spacing w:after="0"/>
        <w:rPr>
          <w:rFonts w:ascii="Times New Roman" w:hAnsi="Times New Roman"/>
          <w:sz w:val="24"/>
          <w:szCs w:val="24"/>
        </w:rPr>
      </w:pPr>
    </w:p>
    <w:p w14:paraId="03D83D09" w14:textId="77777777" w:rsidR="00865480" w:rsidRDefault="00865480">
      <w:pPr>
        <w:spacing w:after="0"/>
        <w:rPr>
          <w:rFonts w:ascii="Times New Roman" w:hAnsi="Times New Roman"/>
          <w:sz w:val="24"/>
          <w:szCs w:val="24"/>
        </w:rPr>
      </w:pPr>
    </w:p>
    <w:p w14:paraId="19AA262A" w14:textId="77777777" w:rsidR="00865480" w:rsidRDefault="00000000">
      <w:pPr>
        <w:spacing w:after="0"/>
        <w:rPr>
          <w:rFonts w:ascii="Times New Roman" w:hAnsi="Times New Roman"/>
          <w:sz w:val="24"/>
          <w:szCs w:val="24"/>
        </w:rPr>
      </w:pPr>
      <w:r>
        <w:t>Question: 108</w:t>
      </w:r>
    </w:p>
    <w:p/>
    <w:p w14:paraId="2F86CCF6" w14:textId="77777777" w:rsidR="00865480" w:rsidRDefault="00000000">
      <w:pPr>
        <w:spacing w:after="0"/>
        <w:rPr>
          <w:rFonts w:ascii="Times New Roman" w:hAnsi="Times New Roman"/>
          <w:sz w:val="24"/>
          <w:szCs w:val="24"/>
        </w:rPr>
      </w:pPr>
      <w:r>
        <w:rPr>
          <w:rFonts w:ascii="Times New Roman" w:hAnsi="Times New Roman"/>
          <w:sz w:val="24"/>
          <w:szCs w:val="24"/>
        </w:rPr>
        <w:t>Malware spread across a company's network after an employee visited a compromised industry blog. Which of the following best describes this type of attack?</w:t>
      </w:r>
    </w:p>
    <w:p w14:paraId="6171B994" w14:textId="77777777" w:rsidR="00865480" w:rsidRDefault="00000000">
      <w:pPr>
        <w:spacing w:after="0"/>
        <w:rPr>
          <w:rFonts w:ascii="Times New Roman" w:hAnsi="Times New Roman"/>
          <w:sz w:val="24"/>
          <w:szCs w:val="24"/>
        </w:rPr>
      </w:pPr>
      <w:r>
        <w:t>A. Impersonation</w:t>
      </w:r>
    </w:p>
    <w:p w14:paraId="62E95627" w14:textId="77777777" w:rsidR="00865480" w:rsidRDefault="00000000">
      <w:pPr>
        <w:spacing w:after="0"/>
        <w:rPr>
          <w:rFonts w:ascii="Times New Roman" w:hAnsi="Times New Roman"/>
          <w:sz w:val="24"/>
          <w:szCs w:val="24"/>
        </w:rPr>
      </w:pPr>
      <w:r>
        <w:t>B. Disinformation</w:t>
      </w:r>
    </w:p>
    <w:p w14:paraId="2C9B0BE2" w14:textId="77777777" w:rsidR="00865480" w:rsidRDefault="00000000">
      <w:pPr>
        <w:spacing w:after="0"/>
        <w:rPr>
          <w:rFonts w:ascii="Times New Roman" w:hAnsi="Times New Roman"/>
          <w:sz w:val="24"/>
          <w:szCs w:val="24"/>
        </w:rPr>
      </w:pPr>
      <w:r>
        <w:t>C. Watering-hole</w:t>
      </w:r>
    </w:p>
    <w:p w14:paraId="53239E4A" w14:textId="77777777" w:rsidR="00865480" w:rsidRDefault="00000000">
      <w:pPr>
        <w:spacing w:after="0"/>
        <w:rPr>
          <w:rFonts w:ascii="Times New Roman" w:hAnsi="Times New Roman"/>
          <w:sz w:val="24"/>
          <w:szCs w:val="24"/>
        </w:rPr>
      </w:pPr>
      <w:r>
        <w:t>D. Smishing</w:t>
      </w:r>
    </w:p>
    <w:p w14:paraId="187C57C6" w14:textId="77777777" w:rsidR="00865480" w:rsidRDefault="00865480">
      <w:pPr>
        <w:spacing w:after="0"/>
        <w:rPr>
          <w:rFonts w:ascii="Times New Roman" w:hAnsi="Times New Roman"/>
          <w:sz w:val="24"/>
          <w:szCs w:val="24"/>
        </w:rPr>
      </w:pPr>
    </w:p>
    <w:p w14:paraId="75400711"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345C0399" w14:textId="77777777" w:rsidR="00865480" w:rsidRDefault="00000000">
      <w:pPr>
        <w:spacing w:after="0"/>
        <w:rPr>
          <w:rFonts w:ascii="Times New Roman" w:hAnsi="Times New Roman"/>
          <w:sz w:val="24"/>
          <w:szCs w:val="24"/>
        </w:rPr>
      </w:pPr>
      <w:r>
        <w:t>Explanation:</w:t>
      </w:r>
    </w:p>
    <w:p w14:paraId="4902D820" w14:textId="77777777" w:rsidR="00865480" w:rsidRDefault="00000000">
      <w:pPr>
        <w:spacing w:after="0"/>
        <w:rPr>
          <w:rFonts w:ascii="Times New Roman" w:hAnsi="Times New Roman"/>
          <w:sz w:val="24"/>
          <w:szCs w:val="24"/>
        </w:rPr>
      </w:pPr>
      <w:r>
        <w:t>A watering-hole attack is a type of cyberattack that targets groups of users by infecting websites that they commonly visit. The attackers exploit vulnerabilities to deliver a malicious payload to the organization’s network. The attack aims to infect users’ computers and gain access to a connected corporate network. The attackers target websites known to be popular among members of a particular organization or demographic. The attack differs from phishing and spear-phishing attacks, which typically attempt to steal data or install malware onto users’ devices1</w:t>
      </w:r>
    </w:p>
    <w:p w14:paraId="0D2A31C6" w14:textId="77777777" w:rsidR="00865480" w:rsidRDefault="00000000">
      <w:pPr>
        <w:spacing w:after="0"/>
        <w:rPr>
          <w:rFonts w:ascii="Times New Roman" w:hAnsi="Times New Roman"/>
          <w:sz w:val="24"/>
          <w:szCs w:val="24"/>
        </w:rPr>
      </w:pPr>
      <w:r>
        <w:t>In this scenario, the compromised industry blog is the watering hole that the attackers used to spread malware across the company’s network. The attackers likely chose this blog because they knew that the employees of the company were interested in its content and visited it frequently. The attackers may have injected malicious code into the blog or redirected the visitors to a spoofed website that hosted the malware. The malware then infected the employees’ computers and propagated to the network.</w:t>
      </w:r>
    </w:p>
    <w:p w14:paraId="26C42CDB" w14:textId="77777777" w:rsidR="00865480" w:rsidRDefault="00000000">
      <w:pPr>
        <w:spacing w:after="0"/>
        <w:rPr>
          <w:rFonts w:ascii="Times New Roman" w:hAnsi="Times New Roman"/>
          <w:sz w:val="24"/>
          <w:szCs w:val="24"/>
        </w:rPr>
      </w:pPr>
      <w:r>
        <w:t>Reference1: Watering Hole Attacks: Stages, Examples, Risk Factors &amp; Defense …</w:t>
      </w:r>
    </w:p>
    <w:p w14:paraId="4EF9A2AD" w14:textId="77777777" w:rsidR="00865480" w:rsidRDefault="00865480">
      <w:pPr>
        <w:spacing w:after="0"/>
        <w:rPr>
          <w:rFonts w:ascii="Times New Roman" w:hAnsi="Times New Roman"/>
          <w:sz w:val="24"/>
          <w:szCs w:val="24"/>
        </w:rPr>
      </w:pPr>
    </w:p>
    <w:p w14:paraId="59E2ADDF" w14:textId="77777777" w:rsidR="00865480" w:rsidRDefault="00865480">
      <w:pPr>
        <w:spacing w:after="0"/>
        <w:rPr>
          <w:rFonts w:ascii="Times New Roman" w:hAnsi="Times New Roman"/>
          <w:sz w:val="24"/>
          <w:szCs w:val="24"/>
        </w:rPr>
      </w:pPr>
    </w:p>
    <w:p w14:paraId="68353AD9" w14:textId="77777777" w:rsidR="00865480" w:rsidRDefault="00000000">
      <w:pPr>
        <w:spacing w:after="0"/>
        <w:rPr>
          <w:rFonts w:ascii="Times New Roman" w:hAnsi="Times New Roman"/>
          <w:sz w:val="24"/>
          <w:szCs w:val="24"/>
        </w:rPr>
      </w:pPr>
      <w:r>
        <w:t>Question: 109</w:t>
      </w:r>
    </w:p>
    <w:p/>
    <w:p w14:paraId="5D1F73D1" w14:textId="77777777" w:rsidR="00865480" w:rsidRDefault="00000000">
      <w:pPr>
        <w:spacing w:after="0"/>
        <w:rPr>
          <w:rFonts w:ascii="Times New Roman" w:hAnsi="Times New Roman"/>
          <w:sz w:val="24"/>
          <w:szCs w:val="24"/>
        </w:rPr>
      </w:pPr>
      <w:r>
        <w:rPr>
          <w:rFonts w:ascii="Times New Roman" w:hAnsi="Times New Roman"/>
          <w:sz w:val="24"/>
          <w:szCs w:val="24"/>
        </w:rPr>
        <w:t>After a recent ransomware attack on a company's system, an administrator reviewed the log files. Which of the following control types did the administrator use?</w:t>
      </w:r>
    </w:p>
    <w:p w14:paraId="1AAB02BA" w14:textId="77777777" w:rsidR="00865480" w:rsidRDefault="00000000">
      <w:pPr>
        <w:spacing w:after="0"/>
        <w:rPr>
          <w:rFonts w:ascii="Times New Roman" w:hAnsi="Times New Roman"/>
          <w:sz w:val="24"/>
          <w:szCs w:val="24"/>
        </w:rPr>
      </w:pPr>
      <w:r>
        <w:t>A. Compensating</w:t>
      </w:r>
    </w:p>
    <w:p w14:paraId="2D945F54" w14:textId="77777777" w:rsidR="00865480" w:rsidRDefault="00000000">
      <w:pPr>
        <w:spacing w:after="0"/>
        <w:rPr>
          <w:rFonts w:ascii="Times New Roman" w:hAnsi="Times New Roman"/>
          <w:sz w:val="24"/>
          <w:szCs w:val="24"/>
        </w:rPr>
      </w:pPr>
      <w:r>
        <w:t>B. Detective</w:t>
      </w:r>
    </w:p>
    <w:p w14:paraId="3019F77A" w14:textId="77777777" w:rsidR="00865480" w:rsidRDefault="00000000">
      <w:pPr>
        <w:spacing w:after="0"/>
        <w:rPr>
          <w:rFonts w:ascii="Times New Roman" w:hAnsi="Times New Roman"/>
          <w:sz w:val="24"/>
          <w:szCs w:val="24"/>
        </w:rPr>
      </w:pPr>
      <w:r>
        <w:t>C. Preventive</w:t>
      </w:r>
    </w:p>
    <w:p w14:paraId="6F37D49D" w14:textId="77777777" w:rsidR="00865480" w:rsidRDefault="00000000">
      <w:pPr>
        <w:spacing w:after="0"/>
        <w:rPr>
          <w:rFonts w:ascii="Times New Roman" w:hAnsi="Times New Roman"/>
          <w:sz w:val="24"/>
          <w:szCs w:val="24"/>
        </w:rPr>
      </w:pPr>
      <w:r>
        <w:t>D. Corrective</w:t>
      </w:r>
    </w:p>
    <w:p w14:paraId="4BE48E4F" w14:textId="77777777" w:rsidR="00865480" w:rsidRDefault="00865480">
      <w:pPr>
        <w:spacing w:after="0"/>
        <w:rPr>
          <w:rFonts w:ascii="Times New Roman" w:hAnsi="Times New Roman"/>
          <w:sz w:val="24"/>
          <w:szCs w:val="24"/>
        </w:rPr>
      </w:pPr>
    </w:p>
    <w:p w14:paraId="1A344F88"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3DBDE49" w14:textId="77777777" w:rsidR="00865480" w:rsidRDefault="00000000">
      <w:pPr>
        <w:spacing w:after="0"/>
        <w:rPr>
          <w:rFonts w:ascii="Times New Roman" w:hAnsi="Times New Roman"/>
          <w:sz w:val="24"/>
          <w:szCs w:val="24"/>
        </w:rPr>
      </w:pPr>
      <w:r>
        <w:t>Explanation:</w:t>
      </w:r>
    </w:p>
    <w:p w14:paraId="04EB741C" w14:textId="77777777" w:rsidR="00865480" w:rsidRDefault="00000000">
      <w:pPr>
        <w:spacing w:after="0"/>
        <w:rPr>
          <w:rFonts w:ascii="Times New Roman" w:hAnsi="Times New Roman"/>
          <w:sz w:val="24"/>
          <w:szCs w:val="24"/>
        </w:rPr>
      </w:pPr>
      <w:r>
        <w:t>Detective controls are security measures that are designed to identify and monitor any malicious activity or anomalies on a system or network. They can help to discover the source, scope, and impact of an attack, and provide evidence for further analysis or investigation. Detective controls include log files, security audits, intrusion detection systems, network monitoring tools, and antivirus software. In this case, the administrator used log files as a detective control to review the ransomware attack on the company’s system. Log files are records of events and activities that occur on a system or network, such as user actions, system errors, network traffic, and security alerts. They can provide valuable information for troubleshooting, auditing, and forensics.</w:t>
      </w:r>
    </w:p>
    <w:p w14:paraId="57D204A0" w14:textId="77777777" w:rsidR="00865480" w:rsidRDefault="00000000">
      <w:pPr>
        <w:spacing w:after="0"/>
        <w:rPr>
          <w:rFonts w:ascii="Times New Roman" w:hAnsi="Times New Roman"/>
          <w:sz w:val="24"/>
          <w:szCs w:val="24"/>
        </w:rPr>
      </w:pPr>
      <w:r>
        <w:t>Reference:</w:t>
      </w:r>
    </w:p>
    <w:p w14:paraId="2F085FA5" w14:textId="77777777" w:rsidR="00865480" w:rsidRDefault="00000000">
      <w:pPr>
        <w:spacing w:after="0"/>
        <w:rPr>
          <w:rFonts w:ascii="Times New Roman" w:hAnsi="Times New Roman"/>
          <w:sz w:val="24"/>
          <w:szCs w:val="24"/>
        </w:rPr>
      </w:pPr>
      <w:r>
        <w:rPr>
          <w:rFonts w:ascii="Times New Roman" w:hAnsi="Times New Roman"/>
          <w:sz w:val="24"/>
          <w:szCs w:val="24"/>
        </w:rPr>
        <w:t>Security+ (Plus) Certification | CompTIA IT Certifications, under “About the exam”, bullet point 3: “Operate with an awareness of applicable regulations and policies, including principles of governance, risk, and compliance.”</w:t>
      </w:r>
    </w:p>
    <w:p w14:paraId="6F49F788" w14:textId="77777777" w:rsidR="00865480" w:rsidRDefault="00000000">
      <w:pPr>
        <w:spacing w:after="0"/>
        <w:rPr>
          <w:rFonts w:ascii="Times New Roman" w:hAnsi="Times New Roman"/>
          <w:sz w:val="24"/>
          <w:szCs w:val="24"/>
        </w:rPr>
      </w:pPr>
      <w:r>
        <w:rPr>
          <w:rFonts w:ascii="Times New Roman" w:hAnsi="Times New Roman"/>
          <w:sz w:val="24"/>
          <w:szCs w:val="24"/>
        </w:rPr>
        <w:t>CompTIA Security+ Certification Kit: Exam SY0-701, 7th Edition, Chapter 1, page 14: “Detective controls are designed to identify and monitor any malicious activity or anomalies on a system or network.”</w:t>
      </w:r>
    </w:p>
    <w:p w14:paraId="03AA1E43" w14:textId="77777777" w:rsidR="00865480" w:rsidRDefault="00000000">
      <w:pPr>
        <w:spacing w:after="0"/>
        <w:rPr>
          <w:rFonts w:ascii="Times New Roman" w:hAnsi="Times New Roman"/>
          <w:sz w:val="24"/>
          <w:szCs w:val="24"/>
        </w:rPr>
      </w:pPr>
      <w:r>
        <w:rPr>
          <w:rFonts w:ascii="Times New Roman" w:hAnsi="Times New Roman"/>
          <w:sz w:val="24"/>
          <w:szCs w:val="24"/>
        </w:rPr>
        <w:t>Control Types – CompTIA Security+ SY0-401: 2.1 - Professor Messer IT …, under “Detective Controls”: “Detective controls are security measures that are designed to identify and monitor any malicious activity or anomalies on a system or network.”</w:t>
      </w:r>
    </w:p>
    <w:p w14:paraId="30579B93" w14:textId="77777777" w:rsidR="00865480" w:rsidRDefault="00865480">
      <w:pPr>
        <w:spacing w:after="0"/>
        <w:rPr>
          <w:rFonts w:ascii="Times New Roman" w:hAnsi="Times New Roman"/>
          <w:sz w:val="24"/>
          <w:szCs w:val="24"/>
        </w:rPr>
      </w:pPr>
    </w:p>
    <w:p w14:paraId="2BF828D3" w14:textId="77777777" w:rsidR="00865480" w:rsidRDefault="00865480">
      <w:pPr>
        <w:spacing w:after="0"/>
        <w:rPr>
          <w:rFonts w:ascii="Times New Roman" w:hAnsi="Times New Roman"/>
          <w:sz w:val="24"/>
          <w:szCs w:val="24"/>
        </w:rPr>
      </w:pPr>
    </w:p>
    <w:p w14:paraId="6A42F8FF" w14:textId="77777777" w:rsidR="00865480" w:rsidRDefault="00000000">
      <w:pPr>
        <w:spacing w:after="0"/>
        <w:rPr>
          <w:rFonts w:ascii="Times New Roman" w:hAnsi="Times New Roman"/>
          <w:sz w:val="24"/>
          <w:szCs w:val="24"/>
        </w:rPr>
      </w:pPr>
      <w:r>
        <w:t>Question: 110</w:t>
      </w:r>
    </w:p>
    <w:p/>
    <w:p w14:paraId="2657406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agreement types defines the time frame in which a vendor needs to respond?</w:t>
      </w:r>
    </w:p>
    <w:p w14:paraId="7C4D98BC" w14:textId="77777777" w:rsidR="00865480" w:rsidRDefault="00000000">
      <w:pPr>
        <w:spacing w:after="0"/>
        <w:rPr>
          <w:rFonts w:ascii="Times New Roman" w:hAnsi="Times New Roman"/>
          <w:sz w:val="24"/>
          <w:szCs w:val="24"/>
          <w:lang w:val="it-IT"/>
        </w:rPr>
      </w:pPr>
      <w:r>
        <w:t>A. SOW</w:t>
      </w:r>
    </w:p>
    <w:p w14:paraId="47E959C9" w14:textId="77777777" w:rsidR="00865480" w:rsidRDefault="00000000">
      <w:pPr>
        <w:spacing w:after="0"/>
        <w:rPr>
          <w:rFonts w:ascii="Times New Roman" w:hAnsi="Times New Roman"/>
          <w:sz w:val="24"/>
          <w:szCs w:val="24"/>
          <w:lang w:val="it-IT"/>
        </w:rPr>
      </w:pPr>
      <w:r>
        <w:t>B. SLA</w:t>
      </w:r>
    </w:p>
    <w:p w14:paraId="5E2646AA" w14:textId="77777777" w:rsidR="00865480" w:rsidRDefault="00000000">
      <w:pPr>
        <w:spacing w:after="0"/>
        <w:rPr>
          <w:rFonts w:ascii="Times New Roman" w:hAnsi="Times New Roman"/>
          <w:sz w:val="24"/>
          <w:szCs w:val="24"/>
          <w:lang w:val="it-IT"/>
        </w:rPr>
      </w:pPr>
      <w:r>
        <w:t>C. MOA</w:t>
      </w:r>
    </w:p>
    <w:p w14:paraId="7D71CF01" w14:textId="77777777" w:rsidR="00865480" w:rsidRDefault="00000000">
      <w:pPr>
        <w:spacing w:after="0"/>
        <w:rPr>
          <w:rFonts w:ascii="Times New Roman" w:hAnsi="Times New Roman"/>
          <w:sz w:val="24"/>
          <w:szCs w:val="24"/>
        </w:rPr>
      </w:pPr>
      <w:r>
        <w:t>D. MOU</w:t>
      </w:r>
    </w:p>
    <w:p w14:paraId="121F651C" w14:textId="77777777" w:rsidR="00865480" w:rsidRDefault="00865480">
      <w:pPr>
        <w:spacing w:after="0"/>
        <w:rPr>
          <w:rFonts w:ascii="Times New Roman" w:hAnsi="Times New Roman"/>
          <w:sz w:val="24"/>
          <w:szCs w:val="24"/>
        </w:rPr>
      </w:pPr>
    </w:p>
    <w:p w14:paraId="59768D81"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41F7FC1" w14:textId="77777777" w:rsidR="00865480" w:rsidRDefault="00000000">
      <w:pPr>
        <w:spacing w:after="0"/>
        <w:rPr>
          <w:rFonts w:ascii="Times New Roman" w:hAnsi="Times New Roman"/>
          <w:sz w:val="24"/>
          <w:szCs w:val="24"/>
        </w:rPr>
      </w:pPr>
      <w:r>
        <w:t>Explanation:</w:t>
      </w:r>
    </w:p>
    <w:p w14:paraId="3774EC8D" w14:textId="77777777" w:rsidR="00865480" w:rsidRDefault="00865480">
      <w:pPr>
        <w:spacing w:after="0"/>
        <w:rPr>
          <w:rFonts w:ascii="Times New Roman" w:hAnsi="Times New Roman"/>
          <w:sz w:val="24"/>
          <w:szCs w:val="24"/>
        </w:rPr>
      </w:pPr>
      <w:r>
        <w:t>A service level agreement (SLA) is a type of agreement that defines the expectations and responsibilities between a service provider and a customer. It usually includes the quality, availability, and performance metrics of the service, as well as the time frame in which the provider needs to respond to service requests, incidents, or complaints. An SLA can help ensure that the customer receives the desired level of service and that the provider is accountable for meeting the agreed-upon standards.</w:t>
      </w:r>
    </w:p>
    <w:p w14:paraId="1BA3A41B" w14:textId="77777777" w:rsidR="00865480" w:rsidRDefault="00000000">
      <w:pPr>
        <w:spacing w:after="0"/>
        <w:rPr>
          <w:rFonts w:ascii="Times New Roman" w:hAnsi="Times New Roman"/>
          <w:sz w:val="24"/>
          <w:szCs w:val="24"/>
        </w:rPr>
      </w:pPr>
    </w:p>
    <w:p w14:paraId="6FDB7334" w14:textId="77777777" w:rsidR="00865480" w:rsidRDefault="00000000">
      <w:pPr>
        <w:spacing w:after="0"/>
        <w:rPr>
          <w:rFonts w:ascii="Times New Roman" w:hAnsi="Times New Roman"/>
          <w:sz w:val="24"/>
          <w:szCs w:val="24"/>
        </w:rPr>
      </w:pPr>
      <w:r>
        <w:t>Reference:</w:t>
      </w:r>
    </w:p>
    <w:p w14:paraId="50DF7219" w14:textId="77777777" w:rsidR="00865480" w:rsidRDefault="00000000">
      <w:pPr>
        <w:spacing w:after="0"/>
        <w:rPr>
          <w:rFonts w:ascii="Times New Roman" w:hAnsi="Times New Roman"/>
          <w:sz w:val="24"/>
          <w:szCs w:val="24"/>
        </w:rPr>
      </w:pPr>
      <w:r>
        <w:rPr>
          <w:rFonts w:ascii="Times New Roman" w:hAnsi="Times New Roman"/>
          <w:sz w:val="24"/>
          <w:szCs w:val="24"/>
        </w:rPr>
        <w:t>Security+ (Plus) Certification | CompTIA IT Certifications, under “About the exam”, bullet point 3: “Operate with an awareness of applicable regulations and policies, including principles of governance, risk, and compliance.”</w:t>
      </w:r>
    </w:p>
    <w:p w14:paraId="27290B9D" w14:textId="77777777" w:rsidR="00865480" w:rsidRDefault="00000000">
      <w:pPr>
        <w:spacing w:after="0"/>
        <w:rPr>
          <w:rFonts w:ascii="Times New Roman" w:hAnsi="Times New Roman"/>
          <w:sz w:val="24"/>
          <w:szCs w:val="24"/>
        </w:rPr>
      </w:pPr>
      <w:r>
        <w:rPr>
          <w:rFonts w:ascii="Times New Roman" w:hAnsi="Times New Roman"/>
          <w:sz w:val="24"/>
          <w:szCs w:val="24"/>
        </w:rPr>
        <w:t>CompTIA Security+ Certification Kit: Exam SY0-701, 7th Edition, Chapter 1, page 14: “Service Level Agreements (SLAs) are contracts between a service provider and a customer that specify the level of service expected from the service provider.”</w:t>
      </w:r>
    </w:p>
    <w:p w14:paraId="6CAF5A67" w14:textId="77777777" w:rsidR="00865480" w:rsidRDefault="00865480">
      <w:pPr>
        <w:spacing w:after="0"/>
        <w:rPr>
          <w:rFonts w:ascii="Times New Roman" w:hAnsi="Times New Roman"/>
          <w:sz w:val="24"/>
          <w:szCs w:val="24"/>
        </w:rPr>
      </w:pPr>
    </w:p>
    <w:p w14:paraId="1E2C0F7D" w14:textId="77777777" w:rsidR="00865480" w:rsidRDefault="00865480">
      <w:pPr>
        <w:spacing w:after="0"/>
        <w:rPr>
          <w:rFonts w:ascii="Times New Roman" w:hAnsi="Times New Roman"/>
          <w:sz w:val="24"/>
          <w:szCs w:val="24"/>
        </w:rPr>
      </w:pPr>
    </w:p>
    <w:p w14:paraId="1B5B01CF" w14:textId="77777777" w:rsidR="00865480" w:rsidRDefault="00865480">
      <w:pPr>
        <w:spacing w:after="0"/>
        <w:rPr>
          <w:rFonts w:ascii="Times New Roman" w:hAnsi="Times New Roman"/>
          <w:sz w:val="24"/>
          <w:szCs w:val="24"/>
        </w:rPr>
      </w:pPr>
    </w:p>
    <w:p w14:paraId="0D611C0C" w14:textId="77777777" w:rsidR="00865480" w:rsidRDefault="00000000">
      <w:pPr>
        <w:spacing w:after="0"/>
        <w:rPr>
          <w:rFonts w:ascii="Times New Roman" w:hAnsi="Times New Roman"/>
          <w:sz w:val="24"/>
          <w:szCs w:val="24"/>
        </w:rPr>
      </w:pPr>
      <w:r>
        <w:t>Question: 111</w:t>
      </w:r>
    </w:p>
    <w:p/>
    <w:p w14:paraId="617DB486" w14:textId="77777777" w:rsidR="00865480" w:rsidRDefault="00000000">
      <w:pPr>
        <w:spacing w:after="0"/>
        <w:rPr>
          <w:rFonts w:ascii="Times New Roman" w:hAnsi="Times New Roman"/>
          <w:sz w:val="24"/>
          <w:szCs w:val="24"/>
        </w:rPr>
      </w:pPr>
      <w:r>
        <w:rPr>
          <w:rFonts w:ascii="Times New Roman" w:hAnsi="Times New Roman"/>
          <w:sz w:val="24"/>
          <w:szCs w:val="24"/>
        </w:rPr>
        <w:t>A Chief Information Security Officer wants to monitor the company's servers for SQLi attacks and allow for comprehensive investigations if an attack occurs. The company uses SSL decryption to allow traffic monitoring. Which of the following strategies would best accomplish this goal?</w:t>
      </w:r>
    </w:p>
    <w:p w14:paraId="2E83736A" w14:textId="77777777" w:rsidR="00865480" w:rsidRDefault="00000000">
      <w:pPr>
        <w:spacing w:after="0"/>
        <w:rPr>
          <w:rFonts w:ascii="Times New Roman" w:hAnsi="Times New Roman"/>
          <w:sz w:val="24"/>
          <w:szCs w:val="24"/>
        </w:rPr>
      </w:pPr>
      <w:r>
        <w:t>A. Logging all NetFlow traffic into a SIEM</w:t>
      </w:r>
    </w:p>
    <w:p w14:paraId="03EF7138" w14:textId="77777777" w:rsidR="00865480" w:rsidRDefault="00000000">
      <w:pPr>
        <w:spacing w:after="0"/>
        <w:rPr>
          <w:rFonts w:ascii="Times New Roman" w:hAnsi="Times New Roman"/>
          <w:sz w:val="24"/>
          <w:szCs w:val="24"/>
        </w:rPr>
      </w:pPr>
      <w:r>
        <w:t>B. Deploying network traffic sensors on the same subnet as the servers</w:t>
      </w:r>
    </w:p>
    <w:p w14:paraId="13D71E4E" w14:textId="77777777" w:rsidR="00865480" w:rsidRDefault="00000000">
      <w:pPr>
        <w:spacing w:after="0"/>
        <w:rPr>
          <w:rFonts w:ascii="Times New Roman" w:hAnsi="Times New Roman"/>
          <w:sz w:val="24"/>
          <w:szCs w:val="24"/>
        </w:rPr>
      </w:pPr>
      <w:r>
        <w:t>C. Logging endpoint and OS-specific security logs</w:t>
      </w:r>
    </w:p>
    <w:p w14:paraId="3EB24936" w14:textId="77777777" w:rsidR="00865480" w:rsidRDefault="00000000">
      <w:pPr>
        <w:spacing w:after="0"/>
        <w:rPr>
          <w:rFonts w:ascii="Times New Roman" w:hAnsi="Times New Roman"/>
          <w:sz w:val="24"/>
          <w:szCs w:val="24"/>
        </w:rPr>
      </w:pPr>
      <w:r>
        <w:t>D. Enabling full packet capture for traffic entering and exiting the servers</w:t>
      </w:r>
    </w:p>
    <w:p w14:paraId="58AF8345" w14:textId="77777777" w:rsidR="00865480" w:rsidRDefault="00865480">
      <w:pPr>
        <w:spacing w:after="0"/>
        <w:rPr>
          <w:rFonts w:ascii="Times New Roman" w:hAnsi="Times New Roman"/>
          <w:sz w:val="24"/>
          <w:szCs w:val="24"/>
        </w:rPr>
      </w:pPr>
    </w:p>
    <w:p w14:paraId="604BC20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560AB0A" w14:textId="77777777" w:rsidR="00865480" w:rsidRDefault="00000000">
      <w:pPr>
        <w:spacing w:after="0"/>
        <w:rPr>
          <w:rFonts w:ascii="Times New Roman" w:hAnsi="Times New Roman"/>
          <w:sz w:val="24"/>
          <w:szCs w:val="24"/>
        </w:rPr>
      </w:pPr>
      <w:r>
        <w:t>Explanation:</w:t>
      </w:r>
    </w:p>
    <w:p w14:paraId="788E868E" w14:textId="77777777" w:rsidR="00865480" w:rsidRDefault="00000000">
      <w:pPr>
        <w:spacing w:after="0"/>
        <w:rPr>
          <w:rFonts w:ascii="Times New Roman" w:hAnsi="Times New Roman"/>
          <w:sz w:val="24"/>
          <w:szCs w:val="24"/>
        </w:rPr>
      </w:pPr>
      <w:r>
        <w:t>Full packet capture is a technique that records all network traffic passing through a device, such as a router or firewall. It allows for detailed analysis and investigation of network events, such as SQLi attacks, by providing the complete content and context of the packets. Full packet capture can help identify the source, destination, payload, and timing of an SQLi attack, as well as the impact on the server and database. Logging NetFlow traffic, network traffic sensors, and endpoint and OS-specific security logs can provide some information about network activity, but they do not capture the full content of the packets, which may limit the scope and depth of the investigation. Reference: CompTIA Security+ Study Guide: Exam SY0-701, 9th Edition, page 372-373</w:t>
      </w:r>
    </w:p>
    <w:p w14:paraId="0ECCF352" w14:textId="77777777" w:rsidR="00865480" w:rsidRDefault="00865480">
      <w:pPr>
        <w:spacing w:after="0"/>
        <w:rPr>
          <w:rFonts w:ascii="Times New Roman" w:hAnsi="Times New Roman"/>
          <w:sz w:val="24"/>
          <w:szCs w:val="24"/>
        </w:rPr>
      </w:pPr>
    </w:p>
    <w:p w14:paraId="679F3C78" w14:textId="77777777" w:rsidR="00865480" w:rsidRDefault="00000000">
      <w:pPr>
        <w:spacing w:after="0"/>
        <w:rPr>
          <w:rFonts w:ascii="Times New Roman" w:hAnsi="Times New Roman"/>
          <w:sz w:val="24"/>
          <w:szCs w:val="24"/>
        </w:rPr>
      </w:pPr>
      <w:r>
        <w:t>Question: 112</w:t>
      </w:r>
    </w:p>
    <w:p/>
    <w:p w14:paraId="62DFC3D3" w14:textId="77777777" w:rsidR="00865480" w:rsidRDefault="00000000">
      <w:pPr>
        <w:spacing w:after="0"/>
        <w:rPr>
          <w:rFonts w:ascii="Times New Roman" w:hAnsi="Times New Roman"/>
          <w:sz w:val="24"/>
          <w:szCs w:val="24"/>
        </w:rPr>
      </w:pPr>
      <w:r>
        <w:rPr>
          <w:rFonts w:ascii="Times New Roman" w:hAnsi="Times New Roman"/>
          <w:sz w:val="24"/>
          <w:szCs w:val="24"/>
        </w:rPr>
        <w:t>A client demands at least 99.99% uptime from a service provider's hosted security services. Which of the following documents includes the information the service provider should return to the client?</w:t>
      </w:r>
    </w:p>
    <w:p w14:paraId="3D6855A3" w14:textId="77777777" w:rsidR="00865480" w:rsidRDefault="00000000">
      <w:pPr>
        <w:spacing w:after="0"/>
        <w:rPr>
          <w:rFonts w:ascii="Times New Roman" w:hAnsi="Times New Roman"/>
          <w:sz w:val="24"/>
          <w:szCs w:val="24"/>
          <w:lang w:val="pt-BR"/>
        </w:rPr>
      </w:pPr>
      <w:r>
        <w:t>A. MOA</w:t>
      </w:r>
    </w:p>
    <w:p w14:paraId="66AA1BD7" w14:textId="77777777" w:rsidR="00865480" w:rsidRDefault="00000000">
      <w:pPr>
        <w:spacing w:after="0"/>
        <w:rPr>
          <w:rFonts w:ascii="Times New Roman" w:hAnsi="Times New Roman"/>
          <w:sz w:val="24"/>
          <w:szCs w:val="24"/>
          <w:lang w:val="pt-BR"/>
        </w:rPr>
      </w:pPr>
      <w:r>
        <w:t>B. SOW</w:t>
      </w:r>
    </w:p>
    <w:p w14:paraId="26FAE7D7" w14:textId="77777777" w:rsidR="00865480" w:rsidRDefault="00000000">
      <w:pPr>
        <w:spacing w:after="0"/>
        <w:rPr>
          <w:rFonts w:ascii="Times New Roman" w:hAnsi="Times New Roman"/>
          <w:sz w:val="24"/>
          <w:szCs w:val="24"/>
          <w:lang w:val="pt-BR"/>
        </w:rPr>
      </w:pPr>
      <w:r>
        <w:t>C. MOU</w:t>
      </w:r>
    </w:p>
    <w:p w14:paraId="029CE9B1" w14:textId="77777777" w:rsidR="00865480" w:rsidRDefault="00000000">
      <w:pPr>
        <w:spacing w:after="0"/>
        <w:rPr>
          <w:rFonts w:ascii="Times New Roman" w:hAnsi="Times New Roman"/>
          <w:sz w:val="24"/>
          <w:szCs w:val="24"/>
        </w:rPr>
      </w:pPr>
      <w:r>
        <w:t>D. SLA</w:t>
      </w:r>
    </w:p>
    <w:p w14:paraId="58BDE2D2" w14:textId="77777777" w:rsidR="00865480" w:rsidRDefault="00865480">
      <w:pPr>
        <w:spacing w:after="0"/>
        <w:rPr>
          <w:rFonts w:ascii="Times New Roman" w:hAnsi="Times New Roman"/>
          <w:sz w:val="24"/>
          <w:szCs w:val="24"/>
        </w:rPr>
      </w:pPr>
    </w:p>
    <w:p w14:paraId="07B382FD"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CB4CF39" w14:textId="77777777" w:rsidR="00865480" w:rsidRDefault="00000000">
      <w:pPr>
        <w:spacing w:after="0"/>
        <w:rPr>
          <w:rFonts w:ascii="Times New Roman" w:hAnsi="Times New Roman"/>
          <w:sz w:val="24"/>
          <w:szCs w:val="24"/>
        </w:rPr>
      </w:pPr>
      <w:r>
        <w:t>Explanation:</w:t>
      </w:r>
    </w:p>
    <w:p w14:paraId="0F7E70BD" w14:textId="77777777" w:rsidR="00865480" w:rsidRDefault="00000000">
      <w:pPr>
        <w:spacing w:after="0"/>
        <w:rPr>
          <w:rFonts w:ascii="Times New Roman" w:hAnsi="Times New Roman"/>
          <w:sz w:val="24"/>
          <w:szCs w:val="24"/>
        </w:rPr>
      </w:pPr>
      <w:r>
        <w:t>A service level agreement (SLA) is a document that defines the level of service expected by a customer from a service provider, indicating the metrics by which that service is measured, and the remedies or penalties, if any, should the agreed-upon levels not be achieved. An SLA can specify the minimum uptime or availability of a service, such as 99.99%, and the consequences for failing to meet that standard. A memorandum of agreement (MOA), a statement of work (SOW), and a memorandum of understanding (MOU) are other types of documents that can be used to establish a relationship between parties, but they do not typically include the details of service levels and performance metrics that an SLA does. Reference: CompTIA Security+ Study Guide: Exam SY0-701, 9th Edition, page 16-17</w:t>
      </w:r>
    </w:p>
    <w:p w14:paraId="00B7AA87" w14:textId="77777777" w:rsidR="00865480" w:rsidRDefault="00865480">
      <w:pPr>
        <w:spacing w:after="0"/>
        <w:rPr>
          <w:rFonts w:ascii="Times New Roman" w:hAnsi="Times New Roman"/>
          <w:sz w:val="24"/>
          <w:szCs w:val="24"/>
        </w:rPr>
      </w:pPr>
    </w:p>
    <w:p w14:paraId="2115A26F" w14:textId="77777777" w:rsidR="00865480" w:rsidRDefault="00000000">
      <w:pPr>
        <w:spacing w:after="0"/>
        <w:rPr>
          <w:rFonts w:ascii="Times New Roman" w:hAnsi="Times New Roman"/>
          <w:sz w:val="24"/>
          <w:szCs w:val="24"/>
        </w:rPr>
      </w:pPr>
      <w:r>
        <w:t>Question: 113</w:t>
      </w:r>
    </w:p>
    <w:p/>
    <w:p w14:paraId="5605484D" w14:textId="77777777" w:rsidR="00865480" w:rsidRDefault="00000000">
      <w:pPr>
        <w:spacing w:after="0"/>
        <w:rPr>
          <w:rFonts w:ascii="Times New Roman" w:hAnsi="Times New Roman"/>
          <w:sz w:val="24"/>
          <w:szCs w:val="24"/>
        </w:rPr>
      </w:pPr>
      <w:r>
        <w:rPr>
          <w:rFonts w:ascii="Times New Roman" w:hAnsi="Times New Roman"/>
          <w:sz w:val="24"/>
          <w:szCs w:val="24"/>
        </w:rPr>
        <w:t>A company is adding a clause to its AUP that states employees are not allowed to modify the operating system on mobile devices. Which of the following vulnerabilities is the organization addressing?</w:t>
      </w:r>
    </w:p>
    <w:p w14:paraId="23B39E5C" w14:textId="77777777" w:rsidR="00865480" w:rsidRDefault="00000000">
      <w:pPr>
        <w:spacing w:after="0"/>
        <w:rPr>
          <w:rFonts w:ascii="Times New Roman" w:hAnsi="Times New Roman"/>
          <w:sz w:val="24"/>
          <w:szCs w:val="24"/>
        </w:rPr>
      </w:pPr>
      <w:r>
        <w:t>A. Cross-site scripting</w:t>
      </w:r>
    </w:p>
    <w:p w14:paraId="3CCEEC44" w14:textId="77777777" w:rsidR="00865480" w:rsidRDefault="00000000">
      <w:pPr>
        <w:spacing w:after="0"/>
        <w:rPr>
          <w:rFonts w:ascii="Times New Roman" w:hAnsi="Times New Roman"/>
          <w:sz w:val="24"/>
          <w:szCs w:val="24"/>
        </w:rPr>
      </w:pPr>
      <w:r>
        <w:t>B. Buffer overflow</w:t>
      </w:r>
    </w:p>
    <w:p w14:paraId="694AB30F" w14:textId="77777777" w:rsidR="00865480" w:rsidRDefault="00000000">
      <w:pPr>
        <w:spacing w:after="0"/>
        <w:rPr>
          <w:rFonts w:ascii="Times New Roman" w:hAnsi="Times New Roman"/>
          <w:sz w:val="24"/>
          <w:szCs w:val="24"/>
        </w:rPr>
      </w:pPr>
      <w:r>
        <w:t>C. Jailbreaking</w:t>
      </w:r>
    </w:p>
    <w:p w14:paraId="71C435CA" w14:textId="77777777" w:rsidR="00865480" w:rsidRDefault="00000000">
      <w:pPr>
        <w:spacing w:after="0"/>
        <w:rPr>
          <w:rFonts w:ascii="Times New Roman" w:hAnsi="Times New Roman"/>
          <w:sz w:val="24"/>
          <w:szCs w:val="24"/>
        </w:rPr>
      </w:pPr>
      <w:r>
        <w:t>D. Side loading</w:t>
      </w:r>
    </w:p>
    <w:p w14:paraId="0F508371" w14:textId="77777777" w:rsidR="00865480" w:rsidRDefault="00865480">
      <w:pPr>
        <w:spacing w:after="0"/>
        <w:rPr>
          <w:rFonts w:ascii="Times New Roman" w:hAnsi="Times New Roman"/>
          <w:sz w:val="24"/>
          <w:szCs w:val="24"/>
        </w:rPr>
      </w:pPr>
    </w:p>
    <w:p w14:paraId="1ECF3FAC"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FCA771D" w14:textId="77777777" w:rsidR="00865480" w:rsidRDefault="00000000">
      <w:pPr>
        <w:spacing w:after="0"/>
        <w:rPr>
          <w:rFonts w:ascii="Times New Roman" w:hAnsi="Times New Roman"/>
          <w:sz w:val="24"/>
          <w:szCs w:val="24"/>
        </w:rPr>
      </w:pPr>
      <w:r>
        <w:t>Explanation:</w:t>
      </w:r>
    </w:p>
    <w:p w14:paraId="65484DE7" w14:textId="77777777" w:rsidR="00865480" w:rsidRDefault="00000000">
      <w:pPr>
        <w:spacing w:after="0"/>
        <w:rPr>
          <w:rFonts w:ascii="Times New Roman" w:hAnsi="Times New Roman"/>
          <w:sz w:val="24"/>
          <w:szCs w:val="24"/>
        </w:rPr>
      </w:pPr>
      <w:r>
        <w:t>Jailbreaking is the process of removing the restrictions imposed by the manufacturer or carrier on a mobile device, such as an iPhone or iPad. Jailbreaking allows users to install unauthorized applications, modify system settings, and access root privileges. However, jailbreaking also exposes the device to potential security risks, such as malware, spyware, unauthorized access, data loss, and voided warranty. Therefore, an organization may prohibit employees from jailbreaking their mobile devices to prevent these vulnerabilities and protect the corporate data and network. Reference: CompTIA Security+ Study Guide: Exam SY0-701, 9th Edition, Chapter 10: Mobile Device Security, page 507 2</w:t>
      </w:r>
    </w:p>
    <w:p w14:paraId="21E183DE" w14:textId="77777777" w:rsidR="00865480" w:rsidRDefault="00865480">
      <w:pPr>
        <w:spacing w:after="0"/>
        <w:rPr>
          <w:rFonts w:ascii="Times New Roman" w:hAnsi="Times New Roman"/>
          <w:sz w:val="24"/>
          <w:szCs w:val="24"/>
        </w:rPr>
      </w:pPr>
    </w:p>
    <w:p w14:paraId="638C932B" w14:textId="77777777" w:rsidR="00865480" w:rsidRDefault="00865480">
      <w:pPr>
        <w:spacing w:after="0"/>
        <w:rPr>
          <w:rFonts w:ascii="Times New Roman" w:hAnsi="Times New Roman"/>
          <w:sz w:val="24"/>
          <w:szCs w:val="24"/>
        </w:rPr>
      </w:pPr>
    </w:p>
    <w:p w14:paraId="22F6C951" w14:textId="77777777" w:rsidR="00865480" w:rsidRDefault="00000000">
      <w:pPr>
        <w:spacing w:after="0"/>
        <w:rPr>
          <w:rFonts w:ascii="Times New Roman" w:hAnsi="Times New Roman"/>
          <w:sz w:val="24"/>
          <w:szCs w:val="24"/>
        </w:rPr>
      </w:pPr>
      <w:r>
        <w:t>Question: 114</w:t>
      </w:r>
    </w:p>
    <w:p/>
    <w:p w14:paraId="7095E31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practices would be best to prevent an insider from introducing malicious code into a company's development process?</w:t>
      </w:r>
    </w:p>
    <w:p w14:paraId="4135F22D" w14:textId="77777777" w:rsidR="00865480" w:rsidRDefault="00000000">
      <w:pPr>
        <w:spacing w:after="0"/>
        <w:rPr>
          <w:rFonts w:ascii="Times New Roman" w:hAnsi="Times New Roman"/>
          <w:sz w:val="24"/>
          <w:szCs w:val="24"/>
        </w:rPr>
      </w:pPr>
      <w:r>
        <w:t>A. Code scanning for vulnerabilities</w:t>
      </w:r>
    </w:p>
    <w:p w14:paraId="4D9875E6" w14:textId="77777777" w:rsidR="00865480" w:rsidRDefault="00000000">
      <w:pPr>
        <w:spacing w:after="0"/>
        <w:rPr>
          <w:rFonts w:ascii="Times New Roman" w:hAnsi="Times New Roman"/>
          <w:sz w:val="24"/>
          <w:szCs w:val="24"/>
        </w:rPr>
      </w:pPr>
      <w:r>
        <w:t>B. Open-source component usage</w:t>
      </w:r>
    </w:p>
    <w:p w14:paraId="6CEFD251" w14:textId="77777777" w:rsidR="00865480" w:rsidRDefault="00000000">
      <w:pPr>
        <w:spacing w:after="0"/>
        <w:rPr>
          <w:rFonts w:ascii="Times New Roman" w:hAnsi="Times New Roman"/>
          <w:sz w:val="24"/>
          <w:szCs w:val="24"/>
        </w:rPr>
      </w:pPr>
      <w:r>
        <w:t>C. Quality assurance testing</w:t>
      </w:r>
    </w:p>
    <w:p w14:paraId="47645E7E" w14:textId="77777777" w:rsidR="00865480" w:rsidRDefault="00000000">
      <w:pPr>
        <w:spacing w:after="0"/>
        <w:rPr>
          <w:rFonts w:ascii="Times New Roman" w:hAnsi="Times New Roman"/>
          <w:sz w:val="24"/>
          <w:szCs w:val="24"/>
        </w:rPr>
      </w:pPr>
      <w:r>
        <w:t>D. Peer review and approval</w:t>
      </w:r>
    </w:p>
    <w:p w14:paraId="7089E55B" w14:textId="77777777" w:rsidR="00865480" w:rsidRDefault="00865480">
      <w:pPr>
        <w:spacing w:after="0"/>
        <w:rPr>
          <w:rFonts w:ascii="Times New Roman" w:hAnsi="Times New Roman"/>
          <w:sz w:val="24"/>
          <w:szCs w:val="24"/>
        </w:rPr>
      </w:pPr>
    </w:p>
    <w:p w14:paraId="7530CF3D"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C8B48AD" w14:textId="77777777" w:rsidR="00865480" w:rsidRDefault="00000000">
      <w:pPr>
        <w:spacing w:after="0"/>
        <w:rPr>
          <w:rFonts w:ascii="Times New Roman" w:hAnsi="Times New Roman"/>
          <w:sz w:val="24"/>
          <w:szCs w:val="24"/>
        </w:rPr>
      </w:pPr>
      <w:r>
        <w:t>Explanation:</w:t>
      </w:r>
    </w:p>
    <w:p w14:paraId="366FF5E1" w14:textId="77777777" w:rsidR="00865480" w:rsidRDefault="00000000">
      <w:pPr>
        <w:spacing w:after="0"/>
        <w:rPr>
          <w:rFonts w:ascii="Times New Roman" w:hAnsi="Times New Roman"/>
          <w:sz w:val="24"/>
          <w:szCs w:val="24"/>
        </w:rPr>
      </w:pPr>
      <w:r>
        <w:t>Peer review and approval is a practice that involves having other developers or experts review the code before it is deployed or released. Peer review and approval can help detect and prevent malicious code, errors, bugs, vulnerabilities, and poor quality in the development process. Peer review and approval can also enforce coding standards, best practices, and compliance requirements. Peer review and approval can be done manually or with the help of tools, such as code analysis, code review, and code signing. Reference: CompTIA Security+ Study Guide: Exam SY0-701, 9th Edition, Chapter 11: Secure Application Development, page 543 2</w:t>
      </w:r>
    </w:p>
    <w:p w14:paraId="00389B46" w14:textId="77777777" w:rsidR="00865480" w:rsidRDefault="00865480">
      <w:pPr>
        <w:spacing w:after="0"/>
        <w:rPr>
          <w:rFonts w:ascii="Times New Roman" w:hAnsi="Times New Roman"/>
          <w:sz w:val="24"/>
          <w:szCs w:val="24"/>
        </w:rPr>
      </w:pPr>
    </w:p>
    <w:p w14:paraId="16A97A70" w14:textId="77777777" w:rsidR="00865480" w:rsidRDefault="00865480">
      <w:pPr>
        <w:spacing w:after="0"/>
        <w:rPr>
          <w:rFonts w:ascii="Times New Roman" w:hAnsi="Times New Roman"/>
          <w:sz w:val="24"/>
          <w:szCs w:val="24"/>
        </w:rPr>
      </w:pPr>
    </w:p>
    <w:p w14:paraId="7ECAE264" w14:textId="77777777" w:rsidR="00865480" w:rsidRDefault="00000000">
      <w:pPr>
        <w:spacing w:after="0"/>
        <w:rPr>
          <w:rFonts w:ascii="Times New Roman" w:hAnsi="Times New Roman"/>
          <w:sz w:val="24"/>
          <w:szCs w:val="24"/>
        </w:rPr>
      </w:pPr>
      <w:r>
        <w:t>Question: 115</w:t>
      </w:r>
    </w:p>
    <w:p/>
    <w:p w14:paraId="485C1E61"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is creating a script that would save time and prevent human error when performing account creation for a large number of end users. Which of the following would be a good use case for this task?</w:t>
      </w:r>
    </w:p>
    <w:p w14:paraId="11064BA1" w14:textId="77777777" w:rsidR="00865480" w:rsidRDefault="00000000">
      <w:pPr>
        <w:spacing w:after="0"/>
        <w:rPr>
          <w:rFonts w:ascii="Times New Roman" w:hAnsi="Times New Roman"/>
          <w:sz w:val="24"/>
          <w:szCs w:val="24"/>
        </w:rPr>
      </w:pPr>
      <w:r>
        <w:t>A. Off-the-shelf software</w:t>
      </w:r>
    </w:p>
    <w:p w14:paraId="3990118B" w14:textId="77777777" w:rsidR="00865480" w:rsidRDefault="00000000">
      <w:pPr>
        <w:spacing w:after="0"/>
        <w:rPr>
          <w:rFonts w:ascii="Times New Roman" w:hAnsi="Times New Roman"/>
          <w:sz w:val="24"/>
          <w:szCs w:val="24"/>
        </w:rPr>
      </w:pPr>
      <w:r>
        <w:t>B. Orchestration</w:t>
      </w:r>
    </w:p>
    <w:p w14:paraId="66FDC1DC" w14:textId="77777777" w:rsidR="00865480" w:rsidRDefault="00000000">
      <w:pPr>
        <w:spacing w:after="0"/>
        <w:rPr>
          <w:rFonts w:ascii="Times New Roman" w:hAnsi="Times New Roman"/>
          <w:sz w:val="24"/>
          <w:szCs w:val="24"/>
        </w:rPr>
      </w:pPr>
      <w:r>
        <w:t>C. Baseline</w:t>
      </w:r>
    </w:p>
    <w:p w14:paraId="3002EFE3" w14:textId="77777777" w:rsidR="00865480" w:rsidRDefault="00000000">
      <w:pPr>
        <w:spacing w:after="0"/>
        <w:rPr>
          <w:rFonts w:ascii="Times New Roman" w:hAnsi="Times New Roman"/>
          <w:sz w:val="24"/>
          <w:szCs w:val="24"/>
        </w:rPr>
      </w:pPr>
      <w:r>
        <w:t>D. Policy enforcement</w:t>
      </w:r>
    </w:p>
    <w:p w14:paraId="7BB99E92" w14:textId="77777777" w:rsidR="00865480" w:rsidRDefault="00865480">
      <w:pPr>
        <w:spacing w:after="0"/>
        <w:rPr>
          <w:rFonts w:ascii="Times New Roman" w:hAnsi="Times New Roman"/>
          <w:sz w:val="24"/>
          <w:szCs w:val="24"/>
        </w:rPr>
      </w:pPr>
    </w:p>
    <w:p w14:paraId="1B052F58"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0F5F074" w14:textId="77777777" w:rsidR="00865480" w:rsidRDefault="00000000">
      <w:pPr>
        <w:spacing w:after="0"/>
        <w:rPr>
          <w:rFonts w:ascii="Times New Roman" w:hAnsi="Times New Roman"/>
          <w:sz w:val="24"/>
          <w:szCs w:val="24"/>
        </w:rPr>
      </w:pPr>
      <w:r>
        <w:t>Explanation:</w:t>
      </w:r>
    </w:p>
    <w:p w14:paraId="66164F6E" w14:textId="77777777" w:rsidR="00865480" w:rsidRDefault="00000000">
      <w:pPr>
        <w:spacing w:after="0"/>
        <w:rPr>
          <w:rFonts w:ascii="Times New Roman" w:hAnsi="Times New Roman"/>
          <w:sz w:val="24"/>
          <w:szCs w:val="24"/>
        </w:rPr>
      </w:pPr>
      <w:r>
        <w:t>Orchestration is the process of automating multiple tasks across different systems and applications. It can help save time and reduce human error by executing predefined workflows and scripts. In this case, the systems administrator can use orchestration to create accounts for a large number of end users without having to manually enter their information and assign permissions. Reference: CompTIA Security+ Study Guide: Exam SY0-701, 9th Edition, page 457 1</w:t>
      </w:r>
    </w:p>
    <w:p w14:paraId="00F21F22" w14:textId="77777777" w:rsidR="00865480" w:rsidRDefault="00865480">
      <w:pPr>
        <w:spacing w:after="0"/>
        <w:rPr>
          <w:rFonts w:ascii="Times New Roman" w:hAnsi="Times New Roman"/>
          <w:sz w:val="24"/>
          <w:szCs w:val="24"/>
        </w:rPr>
      </w:pPr>
    </w:p>
    <w:p w14:paraId="63A10B9B" w14:textId="77777777" w:rsidR="00865480" w:rsidRDefault="00865480">
      <w:pPr>
        <w:spacing w:after="0"/>
        <w:rPr>
          <w:rFonts w:ascii="Times New Roman" w:hAnsi="Times New Roman"/>
          <w:sz w:val="24"/>
          <w:szCs w:val="24"/>
        </w:rPr>
      </w:pPr>
    </w:p>
    <w:p w14:paraId="34471240" w14:textId="77777777" w:rsidR="00865480" w:rsidRDefault="00000000">
      <w:pPr>
        <w:spacing w:after="0"/>
        <w:rPr>
          <w:rFonts w:ascii="Times New Roman" w:hAnsi="Times New Roman"/>
          <w:sz w:val="24"/>
          <w:szCs w:val="24"/>
        </w:rPr>
      </w:pPr>
      <w:r>
        <w:t>Question: 116</w:t>
      </w:r>
    </w:p>
    <w:p/>
    <w:p w14:paraId="2593F77F" w14:textId="77777777" w:rsidR="00865480" w:rsidRDefault="00000000">
      <w:pPr>
        <w:spacing w:after="0"/>
        <w:rPr>
          <w:rFonts w:ascii="Times New Roman" w:hAnsi="Times New Roman"/>
          <w:sz w:val="24"/>
          <w:szCs w:val="24"/>
        </w:rPr>
      </w:pPr>
      <w:r>
        <w:rPr>
          <w:rFonts w:ascii="Times New Roman" w:hAnsi="Times New Roman"/>
          <w:sz w:val="24"/>
          <w:szCs w:val="24"/>
        </w:rPr>
        <w:t>After an audit, an administrator discovers all users have access to confidential data on a file server. Which of the following should the administrator use to restrict access to the data quickly?</w:t>
      </w:r>
    </w:p>
    <w:p w14:paraId="388A793C" w14:textId="77777777" w:rsidR="00865480" w:rsidRDefault="00000000">
      <w:pPr>
        <w:spacing w:after="0"/>
        <w:rPr>
          <w:rFonts w:ascii="Times New Roman" w:hAnsi="Times New Roman"/>
          <w:sz w:val="24"/>
          <w:szCs w:val="24"/>
        </w:rPr>
      </w:pPr>
      <w:r>
        <w:t>A. Group Policy</w:t>
      </w:r>
    </w:p>
    <w:p w14:paraId="3359D22F" w14:textId="77777777" w:rsidR="00865480" w:rsidRDefault="00000000">
      <w:pPr>
        <w:spacing w:after="0"/>
        <w:rPr>
          <w:rFonts w:ascii="Times New Roman" w:hAnsi="Times New Roman"/>
          <w:sz w:val="24"/>
          <w:szCs w:val="24"/>
        </w:rPr>
      </w:pPr>
      <w:r>
        <w:t>B. Content filtering</w:t>
      </w:r>
    </w:p>
    <w:p w14:paraId="17E11152" w14:textId="77777777" w:rsidR="00865480" w:rsidRDefault="00000000">
      <w:pPr>
        <w:spacing w:after="0"/>
        <w:rPr>
          <w:rFonts w:ascii="Times New Roman" w:hAnsi="Times New Roman"/>
          <w:sz w:val="24"/>
          <w:szCs w:val="24"/>
        </w:rPr>
      </w:pPr>
      <w:r>
        <w:t>C. Data loss prevention</w:t>
      </w:r>
    </w:p>
    <w:p w14:paraId="30622BC4" w14:textId="77777777" w:rsidR="00865480" w:rsidRDefault="00000000">
      <w:pPr>
        <w:spacing w:after="0"/>
        <w:rPr>
          <w:rFonts w:ascii="Times New Roman" w:hAnsi="Times New Roman"/>
          <w:sz w:val="24"/>
          <w:szCs w:val="24"/>
        </w:rPr>
      </w:pPr>
      <w:r>
        <w:t>D. Access control lists</w:t>
      </w:r>
    </w:p>
    <w:p w14:paraId="4135C1CA" w14:textId="77777777" w:rsidR="00865480" w:rsidRDefault="00865480">
      <w:pPr>
        <w:spacing w:after="0"/>
        <w:rPr>
          <w:rFonts w:ascii="Times New Roman" w:hAnsi="Times New Roman"/>
          <w:sz w:val="24"/>
          <w:szCs w:val="24"/>
        </w:rPr>
      </w:pPr>
    </w:p>
    <w:p w14:paraId="46583614"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11F72FC" w14:textId="77777777" w:rsidR="00865480" w:rsidRDefault="00000000">
      <w:pPr>
        <w:spacing w:after="0"/>
        <w:rPr>
          <w:rFonts w:ascii="Times New Roman" w:hAnsi="Times New Roman"/>
          <w:sz w:val="24"/>
          <w:szCs w:val="24"/>
        </w:rPr>
      </w:pPr>
      <w:r>
        <w:t>Explanation:</w:t>
      </w:r>
    </w:p>
    <w:p w14:paraId="6E8AFF97" w14:textId="77777777" w:rsidR="00865480" w:rsidRDefault="00000000">
      <w:pPr>
        <w:spacing w:after="0"/>
        <w:rPr>
          <w:rFonts w:ascii="Times New Roman" w:hAnsi="Times New Roman"/>
          <w:sz w:val="24"/>
          <w:szCs w:val="24"/>
        </w:rPr>
      </w:pPr>
      <w:r>
        <w:t>Access control lists (ACLs) are rules that specify which users or groups can access which resources on a file server. They can help restrict access to confidential data by granting or denying permissions based on the identity or role of the user. In this case, the administrator can use ACLs to quickly modify the access rights of the users and prevent them from accessing the data they are not authorized to see. Reference: CompTIA Security+ Study Guide: Exam SY0-701, 9th Edition, page 308 1</w:t>
      </w:r>
    </w:p>
    <w:p w14:paraId="657C4016" w14:textId="77777777" w:rsidR="00865480" w:rsidRDefault="00865480">
      <w:pPr>
        <w:spacing w:after="0"/>
        <w:rPr>
          <w:rFonts w:ascii="Times New Roman" w:hAnsi="Times New Roman"/>
          <w:sz w:val="24"/>
          <w:szCs w:val="24"/>
        </w:rPr>
      </w:pPr>
    </w:p>
    <w:p w14:paraId="6AB36C1F" w14:textId="77777777" w:rsidR="00865480" w:rsidRDefault="00865480">
      <w:pPr>
        <w:spacing w:after="0"/>
        <w:rPr>
          <w:rFonts w:ascii="Times New Roman" w:hAnsi="Times New Roman"/>
          <w:sz w:val="24"/>
          <w:szCs w:val="24"/>
        </w:rPr>
      </w:pPr>
    </w:p>
    <w:p w14:paraId="0047E331" w14:textId="77777777" w:rsidR="00865480" w:rsidRDefault="00000000">
      <w:pPr>
        <w:spacing w:after="0"/>
        <w:rPr>
          <w:rFonts w:ascii="Times New Roman" w:hAnsi="Times New Roman"/>
          <w:sz w:val="24"/>
          <w:szCs w:val="24"/>
        </w:rPr>
      </w:pPr>
      <w:r>
        <w:t>Question: 117</w:t>
      </w:r>
    </w:p>
    <w:p/>
    <w:p w14:paraId="60E380ED" w14:textId="77777777" w:rsidR="00865480" w:rsidRDefault="00000000">
      <w:pPr>
        <w:spacing w:after="0"/>
        <w:rPr>
          <w:rFonts w:ascii="Times New Roman" w:hAnsi="Times New Roman"/>
          <w:sz w:val="24"/>
          <w:szCs w:val="24"/>
        </w:rPr>
      </w:pPr>
      <w:r>
        <w:rPr>
          <w:rFonts w:ascii="Times New Roman" w:hAnsi="Times New Roman"/>
          <w:sz w:val="24"/>
          <w:szCs w:val="24"/>
        </w:rPr>
        <w:t>A Chief Information Security Officer (CISO) wants to explicitly raise awareness about the increase of ransomware-as-a-service in a report to the management team. Which of the following best describes the threat actor in the CISO's report?</w:t>
      </w:r>
    </w:p>
    <w:p w14:paraId="12D5F1CC" w14:textId="77777777" w:rsidR="00865480" w:rsidRDefault="00000000">
      <w:pPr>
        <w:spacing w:after="0"/>
        <w:rPr>
          <w:rFonts w:ascii="Times New Roman" w:hAnsi="Times New Roman"/>
          <w:sz w:val="24"/>
          <w:szCs w:val="24"/>
        </w:rPr>
      </w:pPr>
      <w:r>
        <w:t>A. Insider threat</w:t>
      </w:r>
    </w:p>
    <w:p w14:paraId="34A9DDFA" w14:textId="77777777" w:rsidR="00865480" w:rsidRDefault="00000000">
      <w:pPr>
        <w:spacing w:after="0"/>
        <w:rPr>
          <w:rFonts w:ascii="Times New Roman" w:hAnsi="Times New Roman"/>
          <w:sz w:val="24"/>
          <w:szCs w:val="24"/>
        </w:rPr>
      </w:pPr>
      <w:r>
        <w:t>B. Hacktivist</w:t>
      </w:r>
    </w:p>
    <w:p w14:paraId="73B58281" w14:textId="77777777" w:rsidR="00865480" w:rsidRDefault="00000000">
      <w:pPr>
        <w:spacing w:after="0"/>
        <w:rPr>
          <w:rFonts w:ascii="Times New Roman" w:hAnsi="Times New Roman"/>
          <w:sz w:val="24"/>
          <w:szCs w:val="24"/>
        </w:rPr>
      </w:pPr>
      <w:r>
        <w:t>C. Nation-state</w:t>
      </w:r>
    </w:p>
    <w:p w14:paraId="155C8208" w14:textId="77777777" w:rsidR="00865480" w:rsidRDefault="00000000">
      <w:pPr>
        <w:spacing w:after="0"/>
        <w:rPr>
          <w:rFonts w:ascii="Times New Roman" w:hAnsi="Times New Roman"/>
          <w:sz w:val="24"/>
          <w:szCs w:val="24"/>
        </w:rPr>
      </w:pPr>
      <w:r>
        <w:t>D. Organized crime</w:t>
      </w:r>
    </w:p>
    <w:p w14:paraId="18F5276E" w14:textId="77777777" w:rsidR="00865480" w:rsidRDefault="00865480">
      <w:pPr>
        <w:spacing w:after="0"/>
        <w:rPr>
          <w:rFonts w:ascii="Times New Roman" w:hAnsi="Times New Roman"/>
          <w:sz w:val="24"/>
          <w:szCs w:val="24"/>
        </w:rPr>
      </w:pPr>
    </w:p>
    <w:p w14:paraId="0FF6551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82C358A" w14:textId="77777777" w:rsidR="00865480" w:rsidRDefault="00000000">
      <w:pPr>
        <w:spacing w:after="0"/>
        <w:rPr>
          <w:rFonts w:ascii="Times New Roman" w:hAnsi="Times New Roman"/>
          <w:sz w:val="24"/>
          <w:szCs w:val="24"/>
        </w:rPr>
      </w:pPr>
      <w:r>
        <w:t>Explanation:</w:t>
      </w:r>
    </w:p>
    <w:p w14:paraId="530EE093" w14:textId="77777777" w:rsidR="00865480" w:rsidRDefault="00865480">
      <w:pPr>
        <w:spacing w:after="0"/>
        <w:rPr>
          <w:rFonts w:ascii="Times New Roman" w:hAnsi="Times New Roman"/>
          <w:sz w:val="24"/>
          <w:szCs w:val="24"/>
        </w:rPr>
      </w:pPr>
      <w:r>
        <w:t>Ransomware-as-a-service is a type of cybercrime where hackers sell or rent ransomware tools or services to other criminals who use them to launch attacks and extort money from victims. This is a typical example of organized crime, which is a group of criminals who work together to conduct illegal activities for profit. Organized crime is different from other types of threat actors, such as insider threats, hacktivists, or nation-states, who may have different motives, methods, or targets. Reference: CompTIA Security+ Study Guide: Exam SY0-701, 9th Edition, page 17 1</w:t>
      </w:r>
    </w:p>
    <w:p w14:paraId="7CCA418A" w14:textId="77777777" w:rsidR="00865480" w:rsidRDefault="00000000">
      <w:pPr>
        <w:spacing w:after="0"/>
        <w:rPr>
          <w:rFonts w:ascii="Times New Roman" w:hAnsi="Times New Roman"/>
          <w:sz w:val="24"/>
          <w:szCs w:val="24"/>
        </w:rPr>
      </w:pPr>
    </w:p>
    <w:p w14:paraId="764138AD" w14:textId="77777777" w:rsidR="00865480" w:rsidRDefault="00865480">
      <w:pPr>
        <w:spacing w:after="0"/>
        <w:rPr>
          <w:rFonts w:ascii="Times New Roman" w:hAnsi="Times New Roman"/>
          <w:sz w:val="24"/>
          <w:szCs w:val="24"/>
        </w:rPr>
      </w:pPr>
    </w:p>
    <w:p w14:paraId="3F283444" w14:textId="77777777" w:rsidR="00865480" w:rsidRDefault="00865480">
      <w:pPr>
        <w:spacing w:after="0"/>
        <w:rPr>
          <w:rFonts w:ascii="Times New Roman" w:hAnsi="Times New Roman"/>
          <w:sz w:val="24"/>
          <w:szCs w:val="24"/>
        </w:rPr>
      </w:pPr>
    </w:p>
    <w:p w14:paraId="0469F271" w14:textId="77777777" w:rsidR="00865480" w:rsidRDefault="00000000">
      <w:pPr>
        <w:spacing w:after="0"/>
        <w:rPr>
          <w:rFonts w:ascii="Times New Roman" w:hAnsi="Times New Roman"/>
          <w:sz w:val="24"/>
          <w:szCs w:val="24"/>
        </w:rPr>
      </w:pPr>
      <w:r>
        <w:t>Question: 118</w:t>
      </w:r>
    </w:p>
    <w:p/>
    <w:p w14:paraId="6F869571" w14:textId="77777777" w:rsidR="00865480" w:rsidRDefault="00000000">
      <w:pPr>
        <w:spacing w:after="0"/>
        <w:rPr>
          <w:rFonts w:ascii="Times New Roman" w:hAnsi="Times New Roman"/>
          <w:sz w:val="24"/>
          <w:szCs w:val="24"/>
        </w:rPr>
      </w:pPr>
      <w:r>
        <w:rPr>
          <w:rFonts w:ascii="Times New Roman" w:hAnsi="Times New Roman"/>
          <w:sz w:val="24"/>
          <w:szCs w:val="24"/>
        </w:rPr>
        <w:t>A small business uses kiosks on the sales floor to display product information for customers. A security team discovers the kiosks use end-of-life operating systems. Which of the following is the security team most likely to document as a security implication of the current architecture?</w:t>
      </w:r>
    </w:p>
    <w:p w14:paraId="191FF954" w14:textId="77777777" w:rsidR="00865480" w:rsidRDefault="00000000">
      <w:pPr>
        <w:spacing w:after="0"/>
        <w:rPr>
          <w:rFonts w:ascii="Times New Roman" w:hAnsi="Times New Roman"/>
          <w:sz w:val="24"/>
          <w:szCs w:val="24"/>
        </w:rPr>
      </w:pPr>
      <w:r>
        <w:t>A. Patch availability</w:t>
      </w:r>
    </w:p>
    <w:p w14:paraId="7AACC6EE" w14:textId="77777777" w:rsidR="00865480" w:rsidRDefault="00000000">
      <w:pPr>
        <w:spacing w:after="0"/>
        <w:rPr>
          <w:rFonts w:ascii="Times New Roman" w:hAnsi="Times New Roman"/>
          <w:sz w:val="24"/>
          <w:szCs w:val="24"/>
        </w:rPr>
      </w:pPr>
      <w:r>
        <w:t>B. Product software compatibility</w:t>
      </w:r>
    </w:p>
    <w:p w14:paraId="51589A3C" w14:textId="77777777" w:rsidR="00865480" w:rsidRDefault="00000000">
      <w:pPr>
        <w:spacing w:after="0"/>
        <w:rPr>
          <w:rFonts w:ascii="Times New Roman" w:hAnsi="Times New Roman"/>
          <w:sz w:val="24"/>
          <w:szCs w:val="24"/>
        </w:rPr>
      </w:pPr>
      <w:r>
        <w:t>C. Ease of recovery</w:t>
      </w:r>
    </w:p>
    <w:p w14:paraId="4F21E0B7" w14:textId="77777777" w:rsidR="00865480" w:rsidRDefault="00000000">
      <w:pPr>
        <w:spacing w:after="0"/>
        <w:rPr>
          <w:rFonts w:ascii="Times New Roman" w:hAnsi="Times New Roman"/>
          <w:sz w:val="24"/>
          <w:szCs w:val="24"/>
        </w:rPr>
      </w:pPr>
      <w:r>
        <w:t>D. Cost of replacement</w:t>
      </w:r>
    </w:p>
    <w:p w14:paraId="61B69C0D" w14:textId="77777777" w:rsidR="00865480" w:rsidRDefault="00865480">
      <w:pPr>
        <w:spacing w:after="0"/>
        <w:rPr>
          <w:rFonts w:ascii="Times New Roman" w:hAnsi="Times New Roman"/>
          <w:sz w:val="24"/>
          <w:szCs w:val="24"/>
        </w:rPr>
      </w:pPr>
    </w:p>
    <w:p w14:paraId="358D9B2E"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487023D" w14:textId="77777777" w:rsidR="00865480" w:rsidRDefault="00000000">
      <w:pPr>
        <w:spacing w:after="0"/>
        <w:rPr>
          <w:rFonts w:ascii="Times New Roman" w:hAnsi="Times New Roman"/>
          <w:sz w:val="24"/>
          <w:szCs w:val="24"/>
        </w:rPr>
      </w:pPr>
      <w:r>
        <w:t>Explanation:</w:t>
      </w:r>
    </w:p>
    <w:p w14:paraId="1A6D9F6D" w14:textId="77777777" w:rsidR="00865480" w:rsidRDefault="00000000">
      <w:pPr>
        <w:spacing w:after="0"/>
        <w:rPr>
          <w:rFonts w:ascii="Times New Roman" w:hAnsi="Times New Roman"/>
          <w:sz w:val="24"/>
          <w:szCs w:val="24"/>
        </w:rPr>
      </w:pPr>
      <w:r>
        <w:t>End-of-life operating systems are those that are no longer supported by the vendor or manufacturer, meaning they do not receive any security updates or patches. This makes them vulnerable to exploits and attacks that take advantage of known or unknown flaws in the software. Patch availability is the security implication of using end-of-life operating systems, as it affects the ability to fix or prevent security issues. Other factors, such as product software compatibility, ease of recovery, or cost of replacement, are not directly related to security, but rather to functionality, availability, or budget. Reference: CompTIA Security+ Study Guide: Exam SY0-701, 9th Edition, page 29 1</w:t>
      </w:r>
    </w:p>
    <w:p w14:paraId="7A89D416" w14:textId="77777777" w:rsidR="00865480" w:rsidRDefault="00865480">
      <w:pPr>
        <w:spacing w:after="0"/>
        <w:rPr>
          <w:rFonts w:ascii="Times New Roman" w:hAnsi="Times New Roman"/>
          <w:sz w:val="24"/>
          <w:szCs w:val="24"/>
        </w:rPr>
      </w:pPr>
    </w:p>
    <w:p w14:paraId="149A58BD" w14:textId="77777777" w:rsidR="00865480" w:rsidRDefault="00865480">
      <w:pPr>
        <w:spacing w:after="0"/>
        <w:rPr>
          <w:rFonts w:ascii="Times New Roman" w:hAnsi="Times New Roman"/>
          <w:sz w:val="24"/>
          <w:szCs w:val="24"/>
        </w:rPr>
      </w:pPr>
    </w:p>
    <w:p w14:paraId="004B112C" w14:textId="77777777" w:rsidR="00865480" w:rsidRDefault="00000000">
      <w:pPr>
        <w:spacing w:after="0"/>
        <w:rPr>
          <w:rFonts w:ascii="Times New Roman" w:hAnsi="Times New Roman"/>
          <w:sz w:val="24"/>
          <w:szCs w:val="24"/>
        </w:rPr>
      </w:pPr>
      <w:r>
        <w:t>Question: 119</w:t>
      </w:r>
    </w:p>
    <w:p/>
    <w:p w14:paraId="5ADE7589" w14:textId="77777777" w:rsidR="00865480" w:rsidRDefault="00000000">
      <w:pPr>
        <w:spacing w:after="0"/>
        <w:rPr>
          <w:rFonts w:ascii="Times New Roman" w:hAnsi="Times New Roman"/>
          <w:sz w:val="24"/>
          <w:szCs w:val="24"/>
        </w:rPr>
      </w:pPr>
      <w:r>
        <w:rPr>
          <w:rFonts w:ascii="Times New Roman" w:hAnsi="Times New Roman"/>
          <w:sz w:val="24"/>
          <w:szCs w:val="24"/>
        </w:rPr>
        <w:t>A company is developing a critical system for the government and storing project information on a fileshare. Which of the following describes how this data will most likely be classified? (Select two).</w:t>
      </w:r>
    </w:p>
    <w:p w14:paraId="234FFD96" w14:textId="77777777" w:rsidR="00865480" w:rsidRDefault="00000000">
      <w:pPr>
        <w:spacing w:after="0"/>
        <w:rPr>
          <w:rFonts w:ascii="Times New Roman" w:hAnsi="Times New Roman"/>
          <w:sz w:val="24"/>
          <w:szCs w:val="24"/>
        </w:rPr>
      </w:pPr>
      <w:r>
        <w:t>A. Private</w:t>
      </w:r>
    </w:p>
    <w:p w14:paraId="4EC02C2C" w14:textId="77777777" w:rsidR="00865480" w:rsidRDefault="00000000">
      <w:pPr>
        <w:spacing w:after="0"/>
        <w:rPr>
          <w:rFonts w:ascii="Times New Roman" w:hAnsi="Times New Roman"/>
          <w:sz w:val="24"/>
          <w:szCs w:val="24"/>
        </w:rPr>
      </w:pPr>
      <w:r>
        <w:t>B. Confidential</w:t>
      </w:r>
    </w:p>
    <w:p w14:paraId="3D6B752B" w14:textId="77777777" w:rsidR="00865480" w:rsidRDefault="00000000">
      <w:pPr>
        <w:spacing w:after="0"/>
        <w:rPr>
          <w:rFonts w:ascii="Times New Roman" w:hAnsi="Times New Roman"/>
          <w:sz w:val="24"/>
          <w:szCs w:val="24"/>
        </w:rPr>
      </w:pPr>
      <w:r>
        <w:t>C. Public</w:t>
      </w:r>
    </w:p>
    <w:p w14:paraId="5E7ABCA6" w14:textId="77777777" w:rsidR="00865480" w:rsidRDefault="00000000">
      <w:pPr>
        <w:spacing w:after="0"/>
        <w:rPr>
          <w:rFonts w:ascii="Times New Roman" w:hAnsi="Times New Roman"/>
          <w:sz w:val="24"/>
          <w:szCs w:val="24"/>
        </w:rPr>
      </w:pPr>
      <w:r>
        <w:t>D. Operational</w:t>
      </w:r>
    </w:p>
    <w:p w14:paraId="25A417D4" w14:textId="77777777" w:rsidR="00865480" w:rsidRDefault="00000000">
      <w:pPr>
        <w:spacing w:after="0"/>
        <w:rPr>
          <w:rFonts w:ascii="Times New Roman" w:hAnsi="Times New Roman"/>
          <w:sz w:val="24"/>
          <w:szCs w:val="24"/>
        </w:rPr>
      </w:pPr>
      <w:r>
        <w:t>E. Urgent</w:t>
      </w:r>
    </w:p>
    <w:p w14:paraId="2332EC98" w14:textId="77777777" w:rsidR="00865480" w:rsidRDefault="00000000">
      <w:pPr>
        <w:spacing w:after="0"/>
        <w:rPr>
          <w:rFonts w:ascii="Times New Roman" w:hAnsi="Times New Roman"/>
          <w:sz w:val="24"/>
          <w:szCs w:val="24"/>
        </w:rPr>
      </w:pPr>
      <w:r>
        <w:t>F. Restricted</w:t>
      </w:r>
    </w:p>
    <w:p w14:paraId="73AB4F1E" w14:textId="77777777" w:rsidR="00865480" w:rsidRDefault="00865480">
      <w:pPr>
        <w:spacing w:after="0"/>
        <w:rPr>
          <w:rFonts w:ascii="Times New Roman" w:hAnsi="Times New Roman"/>
          <w:sz w:val="24"/>
          <w:szCs w:val="24"/>
        </w:rPr>
      </w:pPr>
    </w:p>
    <w:p w14:paraId="0E07322E" w14:textId="77777777" w:rsidR="00865480" w:rsidRDefault="00000000">
      <w:pPr>
        <w:spacing w:after="0"/>
        <w:rPr>
          <w:rFonts w:ascii="Times New Roman" w:hAnsi="Times New Roman"/>
          <w:sz w:val="24"/>
          <w:szCs w:val="24"/>
        </w:rPr>
      </w:pPr>
      <w:r>
        <w:rPr>
          <w:rFonts w:ascii="Times New Roman" w:hAnsi="Times New Roman"/>
          <w:sz w:val="24"/>
          <w:szCs w:val="24"/>
        </w:rPr>
        <w:t>Answer: B,F</w:t>
      </w:r>
    </w:p>
    <w:p/>
    <w:p w14:paraId="451CC0FD" w14:textId="77777777" w:rsidR="00865480" w:rsidRDefault="00000000">
      <w:pPr>
        <w:spacing w:after="0"/>
        <w:rPr>
          <w:rFonts w:ascii="Times New Roman" w:hAnsi="Times New Roman"/>
          <w:sz w:val="24"/>
          <w:szCs w:val="24"/>
        </w:rPr>
      </w:pPr>
      <w:r>
        <w:t>Explanation:</w:t>
      </w:r>
    </w:p>
    <w:p w14:paraId="7B247F2D" w14:textId="77777777" w:rsidR="00865480" w:rsidRDefault="00865480">
      <w:pPr>
        <w:spacing w:after="0"/>
        <w:rPr>
          <w:rFonts w:ascii="Times New Roman" w:hAnsi="Times New Roman"/>
          <w:sz w:val="24"/>
          <w:szCs w:val="24"/>
        </w:rPr>
      </w:pPr>
      <w:r>
        <w:t>Data classification is the process of assigning labels to data based on its sensitivity and business impact. Different organizations and sectors may have different data classification schemes, but a common one is the following1:</w:t>
      </w:r>
    </w:p>
    <w:p w14:paraId="422FD650" w14:textId="77777777" w:rsidR="00865480" w:rsidRDefault="00000000">
      <w:pPr>
        <w:spacing w:after="0"/>
        <w:rPr>
          <w:rFonts w:ascii="Times New Roman" w:hAnsi="Times New Roman"/>
          <w:sz w:val="24"/>
          <w:szCs w:val="24"/>
        </w:rPr>
      </w:pPr>
      <w:r>
        <w:t>Public: Data that can be freely disclosed to anyone without any harm or risk.</w:t>
      </w:r>
    </w:p>
    <w:p w14:paraId="403D835E" w14:textId="77777777" w:rsidR="00865480" w:rsidRDefault="00000000">
      <w:pPr>
        <w:spacing w:after="0"/>
        <w:rPr>
          <w:rFonts w:ascii="Times New Roman" w:hAnsi="Times New Roman"/>
          <w:sz w:val="24"/>
          <w:szCs w:val="24"/>
        </w:rPr>
      </w:pPr>
      <w:r>
        <w:t>Private: Data that is intended for internal use only and may cause some harm or risk if disclosed.</w:t>
      </w:r>
    </w:p>
    <w:p w14:paraId="12E591DB" w14:textId="77777777" w:rsidR="00865480" w:rsidRDefault="00000000">
      <w:pPr>
        <w:spacing w:after="0"/>
        <w:rPr>
          <w:rFonts w:ascii="Times New Roman" w:hAnsi="Times New Roman"/>
          <w:sz w:val="24"/>
          <w:szCs w:val="24"/>
        </w:rPr>
      </w:pPr>
      <w:r>
        <w:t>Confidential: Data that is intended for authorized use only and may cause significant harm or risk if disclosed.</w:t>
      </w:r>
    </w:p>
    <w:p w14:paraId="0C1936D5" w14:textId="77777777" w:rsidR="00865480" w:rsidRDefault="00000000">
      <w:pPr>
        <w:spacing w:after="0"/>
        <w:rPr>
          <w:rFonts w:ascii="Times New Roman" w:hAnsi="Times New Roman"/>
          <w:sz w:val="24"/>
          <w:szCs w:val="24"/>
        </w:rPr>
      </w:pPr>
      <w:r>
        <w:t>Restricted: Data that is intended for very limited use only and may cause severe harm or risk if disclosed.</w:t>
      </w:r>
    </w:p>
    <w:p w14:paraId="3E594CAA" w14:textId="77777777" w:rsidR="00865480" w:rsidRDefault="00000000">
      <w:pPr>
        <w:spacing w:after="0"/>
        <w:rPr>
          <w:rFonts w:ascii="Times New Roman" w:hAnsi="Times New Roman"/>
          <w:sz w:val="24"/>
          <w:szCs w:val="24"/>
        </w:rPr>
      </w:pPr>
      <w:r>
        <w:t>In this scenario, the company is developing a critical system for the government and storing project information on a fileshare. This data is likely to be classified as confidential and restricted, because it is not meant for public or private use, and it may cause serious damage to national security or public safety if disclosed. The government may also have specific requirements or regulations for handling such data, such as encryption, access control, and auditing2. Reference: 1: CompTIA Security+ Study Guide: Exam SY0-701, 9th Edition, page 16-17 2: Data Classification Practices: Final Project Description Released</w:t>
      </w:r>
    </w:p>
    <w:p w14:paraId="02DEF3F2" w14:textId="77777777" w:rsidR="00865480" w:rsidRDefault="00000000">
      <w:pPr>
        <w:spacing w:after="0"/>
        <w:rPr>
          <w:rFonts w:ascii="Times New Roman" w:hAnsi="Times New Roman"/>
          <w:sz w:val="24"/>
          <w:szCs w:val="24"/>
        </w:rPr>
      </w:pPr>
    </w:p>
    <w:p w14:paraId="3E414AC1" w14:textId="77777777" w:rsidR="00865480" w:rsidRDefault="00865480">
      <w:pPr>
        <w:spacing w:after="0"/>
        <w:rPr>
          <w:rFonts w:ascii="Times New Roman" w:hAnsi="Times New Roman"/>
          <w:sz w:val="24"/>
          <w:szCs w:val="24"/>
        </w:rPr>
      </w:pPr>
    </w:p>
    <w:p w14:paraId="69DD9EA9" w14:textId="77777777" w:rsidR="00865480" w:rsidRDefault="00865480">
      <w:pPr>
        <w:spacing w:after="0"/>
        <w:rPr>
          <w:rFonts w:ascii="Times New Roman" w:hAnsi="Times New Roman"/>
          <w:sz w:val="24"/>
          <w:szCs w:val="24"/>
        </w:rPr>
      </w:pPr>
    </w:p>
    <w:p w14:paraId="761CB459" w14:textId="77777777" w:rsidR="00865480" w:rsidRDefault="00865480">
      <w:pPr>
        <w:spacing w:after="0"/>
        <w:rPr>
          <w:rFonts w:ascii="Times New Roman" w:hAnsi="Times New Roman"/>
          <w:sz w:val="24"/>
          <w:szCs w:val="24"/>
        </w:rPr>
      </w:pPr>
    </w:p>
    <w:p w14:paraId="463FBD4E" w14:textId="77777777" w:rsidR="00865480" w:rsidRDefault="00000000">
      <w:pPr>
        <w:spacing w:after="0"/>
        <w:rPr>
          <w:rFonts w:ascii="Times New Roman" w:hAnsi="Times New Roman"/>
          <w:sz w:val="24"/>
          <w:szCs w:val="24"/>
        </w:rPr>
      </w:pPr>
      <w:r>
        <w:t>Question: 120</w:t>
      </w:r>
    </w:p>
    <w:p/>
    <w:p w14:paraId="164E46A9" w14:textId="77777777" w:rsidR="00865480" w:rsidRDefault="00000000">
      <w:pPr>
        <w:spacing w:after="0"/>
        <w:rPr>
          <w:rFonts w:ascii="Times New Roman" w:hAnsi="Times New Roman"/>
          <w:sz w:val="24"/>
          <w:szCs w:val="24"/>
        </w:rPr>
      </w:pPr>
      <w:r>
        <w:rPr>
          <w:rFonts w:ascii="Times New Roman" w:hAnsi="Times New Roman"/>
          <w:sz w:val="24"/>
          <w:szCs w:val="24"/>
        </w:rPr>
        <w:t>After reviewing the following vulnerability scanning report:</w:t>
      </w:r>
    </w:p>
    <w:p w14:paraId="53F97565" w14:textId="77777777" w:rsidR="00865480" w:rsidRDefault="00000000">
      <w:pPr>
        <w:spacing w:after="0"/>
        <w:rPr>
          <w:rFonts w:ascii="Times New Roman" w:hAnsi="Times New Roman"/>
          <w:sz w:val="24"/>
          <w:szCs w:val="24"/>
        </w:rPr>
      </w:pPr>
      <w:r>
        <w:rPr>
          <w:rFonts w:ascii="Times New Roman" w:hAnsi="Times New Roman"/>
          <w:sz w:val="24"/>
          <w:szCs w:val="24"/>
        </w:rPr>
        <w:t>Server:192.168.14.6</w:t>
      </w:r>
    </w:p>
    <w:p w14:paraId="24197FC8" w14:textId="77777777" w:rsidR="00865480" w:rsidRDefault="00000000">
      <w:pPr>
        <w:spacing w:after="0"/>
        <w:rPr>
          <w:rFonts w:ascii="Times New Roman" w:hAnsi="Times New Roman"/>
          <w:sz w:val="24"/>
          <w:szCs w:val="24"/>
        </w:rPr>
      </w:pPr>
      <w:r>
        <w:rPr>
          <w:rFonts w:ascii="Times New Roman" w:hAnsi="Times New Roman"/>
          <w:sz w:val="24"/>
          <w:szCs w:val="24"/>
        </w:rPr>
        <w:t>Service: Telnet</w:t>
      </w:r>
    </w:p>
    <w:p w14:paraId="0147D834" w14:textId="77777777" w:rsidR="00865480" w:rsidRDefault="00000000">
      <w:pPr>
        <w:spacing w:after="0"/>
        <w:rPr>
          <w:rFonts w:ascii="Times New Roman" w:hAnsi="Times New Roman"/>
          <w:sz w:val="24"/>
          <w:szCs w:val="24"/>
        </w:rPr>
      </w:pPr>
      <w:r>
        <w:rPr>
          <w:rFonts w:ascii="Times New Roman" w:hAnsi="Times New Roman"/>
          <w:sz w:val="24"/>
          <w:szCs w:val="24"/>
        </w:rPr>
        <w:t>Port: 23 Protocol: TCP</w:t>
      </w:r>
    </w:p>
    <w:p w14:paraId="3C3DED60" w14:textId="77777777" w:rsidR="00865480" w:rsidRDefault="00000000">
      <w:pPr>
        <w:spacing w:after="0"/>
        <w:rPr>
          <w:rFonts w:ascii="Times New Roman" w:hAnsi="Times New Roman"/>
          <w:sz w:val="24"/>
          <w:szCs w:val="24"/>
        </w:rPr>
      </w:pPr>
      <w:r>
        <w:rPr>
          <w:rFonts w:ascii="Times New Roman" w:hAnsi="Times New Roman"/>
          <w:sz w:val="24"/>
          <w:szCs w:val="24"/>
        </w:rPr>
        <w:t>Status: Open Severity: High</w:t>
      </w:r>
    </w:p>
    <w:p w14:paraId="2EC85558" w14:textId="77777777" w:rsidR="00865480" w:rsidRDefault="00000000">
      <w:pPr>
        <w:spacing w:after="0"/>
        <w:rPr>
          <w:rFonts w:ascii="Times New Roman" w:hAnsi="Times New Roman"/>
          <w:sz w:val="24"/>
          <w:szCs w:val="24"/>
        </w:rPr>
      </w:pPr>
      <w:r>
        <w:rPr>
          <w:rFonts w:ascii="Times New Roman" w:hAnsi="Times New Roman"/>
          <w:sz w:val="24"/>
          <w:szCs w:val="24"/>
        </w:rPr>
        <w:t>Vulnerability: Use of an insecure network protocol</w:t>
      </w:r>
    </w:p>
    <w:p w14:paraId="567ECB43" w14:textId="77777777" w:rsidR="00865480" w:rsidRDefault="00865480">
      <w:pPr>
        <w:spacing w:after="0"/>
        <w:rPr>
          <w:rFonts w:ascii="Times New Roman" w:hAnsi="Times New Roman"/>
          <w:sz w:val="24"/>
          <w:szCs w:val="24"/>
        </w:rPr>
      </w:pPr>
    </w:p>
    <w:p w14:paraId="5948AF51" w14:textId="77777777" w:rsidR="00865480" w:rsidRDefault="00000000">
      <w:pPr>
        <w:spacing w:after="0"/>
        <w:rPr>
          <w:rFonts w:ascii="Times New Roman" w:hAnsi="Times New Roman"/>
          <w:sz w:val="24"/>
          <w:szCs w:val="24"/>
        </w:rPr>
      </w:pPr>
      <w:r>
        <w:rPr>
          <w:rFonts w:ascii="Times New Roman" w:hAnsi="Times New Roman"/>
          <w:sz w:val="24"/>
          <w:szCs w:val="24"/>
        </w:rPr>
        <w:t>A security analyst performs the following test:</w:t>
      </w:r>
    </w:p>
    <w:p w14:paraId="547A986E" w14:textId="77777777" w:rsidR="00865480" w:rsidRDefault="00000000">
      <w:pPr>
        <w:spacing w:after="0"/>
        <w:rPr>
          <w:rFonts w:ascii="Times New Roman" w:hAnsi="Times New Roman"/>
          <w:sz w:val="24"/>
          <w:szCs w:val="24"/>
        </w:rPr>
      </w:pPr>
      <w:r>
        <w:rPr>
          <w:rFonts w:ascii="Times New Roman" w:hAnsi="Times New Roman"/>
          <w:sz w:val="24"/>
          <w:szCs w:val="24"/>
        </w:rPr>
        <w:t>nmap -p 23 192.168.14.6 —script telnet-encryption</w:t>
      </w:r>
    </w:p>
    <w:p w14:paraId="7E36A446" w14:textId="77777777" w:rsidR="00865480" w:rsidRDefault="00000000">
      <w:pPr>
        <w:spacing w:after="0"/>
        <w:rPr>
          <w:rFonts w:ascii="Times New Roman" w:hAnsi="Times New Roman"/>
          <w:sz w:val="24"/>
          <w:szCs w:val="24"/>
        </w:rPr>
      </w:pPr>
      <w:r>
        <w:rPr>
          <w:rFonts w:ascii="Times New Roman" w:hAnsi="Times New Roman"/>
          <w:sz w:val="24"/>
          <w:szCs w:val="24"/>
        </w:rPr>
        <w:t>PORT STATE SERVICE REASON</w:t>
      </w:r>
    </w:p>
    <w:p w14:paraId="11491C5A" w14:textId="77777777" w:rsidR="00865480" w:rsidRDefault="00000000">
      <w:pPr>
        <w:spacing w:after="0"/>
        <w:rPr>
          <w:rFonts w:ascii="Times New Roman" w:hAnsi="Times New Roman"/>
          <w:sz w:val="24"/>
          <w:szCs w:val="24"/>
        </w:rPr>
      </w:pPr>
      <w:r>
        <w:rPr>
          <w:rFonts w:ascii="Times New Roman" w:hAnsi="Times New Roman"/>
          <w:sz w:val="24"/>
          <w:szCs w:val="24"/>
        </w:rPr>
        <w:t>23/tcp open telnet syn-ack</w:t>
      </w:r>
    </w:p>
    <w:p w14:paraId="3CD1532E" w14:textId="77777777" w:rsidR="00865480" w:rsidRDefault="00000000">
      <w:pPr>
        <w:spacing w:after="0"/>
        <w:rPr>
          <w:rFonts w:ascii="Times New Roman" w:hAnsi="Times New Roman"/>
          <w:sz w:val="24"/>
          <w:szCs w:val="24"/>
        </w:rPr>
      </w:pPr>
      <w:r>
        <w:rPr>
          <w:rFonts w:ascii="Times New Roman" w:hAnsi="Times New Roman"/>
          <w:sz w:val="24"/>
          <w:szCs w:val="24"/>
        </w:rPr>
        <w:t>I telnet encryption:</w:t>
      </w:r>
    </w:p>
    <w:p w14:paraId="4570E52D" w14:textId="77777777" w:rsidR="00865480" w:rsidRDefault="00000000">
      <w:pPr>
        <w:spacing w:after="0"/>
        <w:rPr>
          <w:rFonts w:ascii="Times New Roman" w:hAnsi="Times New Roman"/>
          <w:sz w:val="24"/>
          <w:szCs w:val="24"/>
        </w:rPr>
      </w:pPr>
      <w:r>
        <w:rPr>
          <w:rFonts w:ascii="Times New Roman" w:hAnsi="Times New Roman"/>
          <w:sz w:val="24"/>
          <w:szCs w:val="24"/>
        </w:rPr>
        <w:t>| _ Telnet server supports encryption</w:t>
      </w:r>
    </w:p>
    <w:p w14:paraId="1714C48B"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the security analyst conclude for this reported vulnerability?</w:t>
      </w:r>
    </w:p>
    <w:p w14:paraId="12C4D021" w14:textId="77777777" w:rsidR="00865480" w:rsidRDefault="00000000">
      <w:pPr>
        <w:spacing w:after="0"/>
        <w:rPr>
          <w:rFonts w:ascii="Times New Roman" w:hAnsi="Times New Roman"/>
          <w:sz w:val="24"/>
          <w:szCs w:val="24"/>
        </w:rPr>
      </w:pPr>
      <w:r>
        <w:t>A. It is a false positive.</w:t>
      </w:r>
    </w:p>
    <w:p w14:paraId="23714E58" w14:textId="77777777" w:rsidR="00865480" w:rsidRDefault="00000000">
      <w:pPr>
        <w:spacing w:after="0"/>
        <w:rPr>
          <w:rFonts w:ascii="Times New Roman" w:hAnsi="Times New Roman"/>
          <w:sz w:val="24"/>
          <w:szCs w:val="24"/>
        </w:rPr>
      </w:pPr>
      <w:r>
        <w:t>B. A rescan is required.</w:t>
      </w:r>
    </w:p>
    <w:p w14:paraId="4CD73CF7" w14:textId="77777777" w:rsidR="00865480" w:rsidRDefault="00000000">
      <w:pPr>
        <w:spacing w:after="0"/>
        <w:rPr>
          <w:rFonts w:ascii="Times New Roman" w:hAnsi="Times New Roman"/>
          <w:sz w:val="24"/>
          <w:szCs w:val="24"/>
        </w:rPr>
      </w:pPr>
      <w:r>
        <w:t>C. It is considered noise.</w:t>
      </w:r>
    </w:p>
    <w:p w14:paraId="784AB601" w14:textId="77777777" w:rsidR="00865480" w:rsidRDefault="00000000">
      <w:pPr>
        <w:spacing w:after="0"/>
        <w:rPr>
          <w:rFonts w:ascii="Times New Roman" w:hAnsi="Times New Roman"/>
          <w:sz w:val="24"/>
          <w:szCs w:val="24"/>
        </w:rPr>
      </w:pPr>
      <w:r>
        <w:t>D. Compensating controls exist.</w:t>
      </w:r>
    </w:p>
    <w:p w14:paraId="6535423E" w14:textId="77777777" w:rsidR="00865480" w:rsidRDefault="00865480">
      <w:pPr>
        <w:spacing w:after="0"/>
        <w:rPr>
          <w:rFonts w:ascii="Times New Roman" w:hAnsi="Times New Roman"/>
          <w:sz w:val="24"/>
          <w:szCs w:val="24"/>
        </w:rPr>
      </w:pPr>
    </w:p>
    <w:p w14:paraId="473B245B"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2EE9D1C" w14:textId="77777777" w:rsidR="00865480" w:rsidRDefault="00000000">
      <w:pPr>
        <w:spacing w:after="0"/>
        <w:rPr>
          <w:rFonts w:ascii="Times New Roman" w:hAnsi="Times New Roman"/>
          <w:sz w:val="24"/>
          <w:szCs w:val="24"/>
        </w:rPr>
      </w:pPr>
      <w:r>
        <w:t>Explanation:</w:t>
      </w:r>
    </w:p>
    <w:p w14:paraId="570E2425" w14:textId="77777777" w:rsidR="00865480" w:rsidRDefault="00865480">
      <w:pPr>
        <w:spacing w:after="0"/>
        <w:rPr>
          <w:rFonts w:ascii="Times New Roman" w:hAnsi="Times New Roman"/>
          <w:sz w:val="24"/>
          <w:szCs w:val="24"/>
        </w:rPr>
      </w:pPr>
      <w:r>
        <w:t>A false positive is a result that indicates a vulnerability or a problem when there is none. In this case, the vulnerability scanning report shows that the telnet service on port 23 is open and uses an insecure network protocol. However, the security analyst performs a test using nmap and a script that checks for telnet encryption support. The result shows that the telnet server supports encryption, which means that the data transmitted between the client and the server can be protected from eavesdropping. Therefore, the reported vulnerability is a false positive and does not reflect the actual security posture of the server. The security analyst should verify the encryption settings of the telnet server and client and ensure that they are configured properly3. Reference: 3: Telnet Protocol - Can You Encrypt Telnet?</w:t>
      </w:r>
    </w:p>
    <w:p w14:paraId="548D8BA3" w14:textId="77777777" w:rsidR="00865480" w:rsidRDefault="00000000">
      <w:pPr>
        <w:spacing w:after="0"/>
        <w:rPr>
          <w:rFonts w:ascii="Times New Roman" w:hAnsi="Times New Roman"/>
          <w:sz w:val="24"/>
          <w:szCs w:val="24"/>
        </w:rPr>
      </w:pPr>
    </w:p>
    <w:p w14:paraId="5532D124" w14:textId="77777777" w:rsidR="00865480" w:rsidRDefault="00865480">
      <w:pPr>
        <w:spacing w:after="0"/>
        <w:rPr>
          <w:rFonts w:ascii="Times New Roman" w:hAnsi="Times New Roman"/>
          <w:sz w:val="24"/>
          <w:szCs w:val="24"/>
        </w:rPr>
      </w:pPr>
    </w:p>
    <w:p w14:paraId="198E459F" w14:textId="77777777" w:rsidR="00865480" w:rsidRDefault="00865480">
      <w:pPr>
        <w:spacing w:after="0"/>
        <w:rPr>
          <w:rFonts w:ascii="Times New Roman" w:hAnsi="Times New Roman"/>
          <w:sz w:val="24"/>
          <w:szCs w:val="24"/>
        </w:rPr>
      </w:pPr>
    </w:p>
    <w:p w14:paraId="02119BB0" w14:textId="77777777" w:rsidR="00865480" w:rsidRDefault="00000000">
      <w:pPr>
        <w:spacing w:after="0"/>
        <w:rPr>
          <w:rFonts w:ascii="Times New Roman" w:hAnsi="Times New Roman"/>
          <w:sz w:val="24"/>
          <w:szCs w:val="24"/>
        </w:rPr>
      </w:pPr>
      <w:r>
        <w:t>Question: 121</w:t>
      </w:r>
    </w:p>
    <w:p/>
    <w:p w14:paraId="788E67E1" w14:textId="77777777" w:rsidR="00865480" w:rsidRDefault="00000000">
      <w:pPr>
        <w:spacing w:after="0"/>
        <w:rPr>
          <w:rFonts w:ascii="Times New Roman" w:hAnsi="Times New Roman"/>
          <w:sz w:val="24"/>
          <w:szCs w:val="24"/>
        </w:rPr>
      </w:pPr>
      <w:r>
        <w:rPr>
          <w:rFonts w:ascii="Times New Roman" w:hAnsi="Times New Roman"/>
          <w:sz w:val="24"/>
          <w:szCs w:val="24"/>
        </w:rPr>
        <w:t>A security consultant needs secure, remote access to a client environment. Which of the following should the security consultant most likely use to gain access?</w:t>
      </w:r>
    </w:p>
    <w:p w14:paraId="0A3424BF" w14:textId="77777777" w:rsidR="00865480" w:rsidRDefault="00000000">
      <w:pPr>
        <w:spacing w:after="0"/>
        <w:rPr>
          <w:rFonts w:ascii="Times New Roman" w:hAnsi="Times New Roman"/>
          <w:sz w:val="24"/>
          <w:szCs w:val="24"/>
        </w:rPr>
      </w:pPr>
      <w:r>
        <w:t>A. EAP</w:t>
      </w:r>
    </w:p>
    <w:p w14:paraId="0D725D20" w14:textId="77777777" w:rsidR="00865480" w:rsidRDefault="00000000">
      <w:pPr>
        <w:spacing w:after="0"/>
        <w:rPr>
          <w:rFonts w:ascii="Times New Roman" w:hAnsi="Times New Roman"/>
          <w:sz w:val="24"/>
          <w:szCs w:val="24"/>
        </w:rPr>
      </w:pPr>
      <w:r>
        <w:t>B. DHCP</w:t>
      </w:r>
    </w:p>
    <w:p w14:paraId="776B4EC4" w14:textId="77777777" w:rsidR="00865480" w:rsidRDefault="00000000">
      <w:pPr>
        <w:spacing w:after="0"/>
        <w:rPr>
          <w:rFonts w:ascii="Times New Roman" w:hAnsi="Times New Roman"/>
          <w:sz w:val="24"/>
          <w:szCs w:val="24"/>
        </w:rPr>
      </w:pPr>
      <w:r>
        <w:t>C. IPSec</w:t>
      </w:r>
    </w:p>
    <w:p w14:paraId="6AB9B39B" w14:textId="77777777" w:rsidR="00865480" w:rsidRDefault="00000000">
      <w:pPr>
        <w:spacing w:after="0"/>
        <w:rPr>
          <w:rFonts w:ascii="Times New Roman" w:hAnsi="Times New Roman"/>
          <w:sz w:val="24"/>
          <w:szCs w:val="24"/>
        </w:rPr>
      </w:pPr>
      <w:r>
        <w:t>D. NAT</w:t>
      </w:r>
    </w:p>
    <w:p w14:paraId="712C2BA1" w14:textId="77777777" w:rsidR="00865480" w:rsidRDefault="00865480">
      <w:pPr>
        <w:spacing w:after="0"/>
        <w:rPr>
          <w:rFonts w:ascii="Times New Roman" w:hAnsi="Times New Roman"/>
          <w:sz w:val="24"/>
          <w:szCs w:val="24"/>
        </w:rPr>
      </w:pPr>
    </w:p>
    <w:p w14:paraId="4692B60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55DEBCF" w14:textId="77777777" w:rsidR="00865480" w:rsidRDefault="00000000">
      <w:pPr>
        <w:spacing w:after="0"/>
        <w:rPr>
          <w:rFonts w:ascii="Times New Roman" w:hAnsi="Times New Roman"/>
          <w:sz w:val="24"/>
          <w:szCs w:val="24"/>
        </w:rPr>
      </w:pPr>
      <w:r>
        <w:t>Explanation:</w:t>
      </w:r>
    </w:p>
    <w:p w14:paraId="7F2C1FB0" w14:textId="77777777" w:rsidR="00865480" w:rsidRDefault="00000000">
      <w:pPr>
        <w:spacing w:after="0"/>
        <w:rPr>
          <w:rFonts w:ascii="Times New Roman" w:hAnsi="Times New Roman"/>
          <w:sz w:val="24"/>
          <w:szCs w:val="24"/>
        </w:rPr>
      </w:pPr>
      <w:r>
        <w:t>IPSec is a protocol suite that provides secure communication over IP networks. IPSec can be used to create virtual private networks (VPNs) that encrypt and authenticate the data exchanged between two or more parties. IPSec can also provide data integrity, confidentiality, replay protection, and access control. A security consultant can use IPSec to gain secure, remote access to a client environment by establishing a VPN tunnel with the client’s network. Reference: CompTIA Security+ Study Guide: Exam SY0-701, 9th Edition, Chapter 8: Secure Protocols and Services, page 385 1</w:t>
      </w:r>
    </w:p>
    <w:p w14:paraId="5AC8ABAE" w14:textId="77777777" w:rsidR="00865480" w:rsidRDefault="00865480">
      <w:pPr>
        <w:spacing w:after="0"/>
        <w:rPr>
          <w:rFonts w:ascii="Times New Roman" w:hAnsi="Times New Roman"/>
          <w:sz w:val="24"/>
          <w:szCs w:val="24"/>
        </w:rPr>
      </w:pPr>
    </w:p>
    <w:p w14:paraId="5F6F1F15" w14:textId="77777777" w:rsidR="00865480" w:rsidRDefault="00865480">
      <w:pPr>
        <w:spacing w:after="0"/>
        <w:rPr>
          <w:rFonts w:ascii="Times New Roman" w:hAnsi="Times New Roman"/>
          <w:sz w:val="24"/>
          <w:szCs w:val="24"/>
        </w:rPr>
      </w:pPr>
    </w:p>
    <w:p w14:paraId="45083F8C" w14:textId="77777777" w:rsidR="00865480" w:rsidRDefault="00000000">
      <w:pPr>
        <w:spacing w:after="0"/>
        <w:rPr>
          <w:rFonts w:ascii="Times New Roman" w:hAnsi="Times New Roman"/>
          <w:sz w:val="24"/>
          <w:szCs w:val="24"/>
        </w:rPr>
      </w:pPr>
      <w:r>
        <w:t>Question: 122</w:t>
      </w:r>
    </w:p>
    <w:p/>
    <w:p w14:paraId="687AAC4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practices gives administrators a set period to perform changes to an operational system to ensure availability and minimize business impacts?</w:t>
      </w:r>
    </w:p>
    <w:p w14:paraId="4531335B" w14:textId="77777777" w:rsidR="00865480" w:rsidRDefault="00000000">
      <w:pPr>
        <w:spacing w:after="0"/>
        <w:rPr>
          <w:rFonts w:ascii="Times New Roman" w:hAnsi="Times New Roman"/>
          <w:sz w:val="24"/>
          <w:szCs w:val="24"/>
        </w:rPr>
      </w:pPr>
      <w:r>
        <w:t>A. Impact analysis</w:t>
      </w:r>
    </w:p>
    <w:p w14:paraId="0B8C100A" w14:textId="77777777" w:rsidR="00865480" w:rsidRDefault="00000000">
      <w:pPr>
        <w:spacing w:after="0"/>
        <w:rPr>
          <w:rFonts w:ascii="Times New Roman" w:hAnsi="Times New Roman"/>
          <w:sz w:val="24"/>
          <w:szCs w:val="24"/>
        </w:rPr>
      </w:pPr>
      <w:r>
        <w:t>B. Scheduled downtime</w:t>
      </w:r>
    </w:p>
    <w:p w14:paraId="17500B47" w14:textId="77777777" w:rsidR="00865480" w:rsidRDefault="00000000">
      <w:pPr>
        <w:spacing w:after="0"/>
        <w:rPr>
          <w:rFonts w:ascii="Times New Roman" w:hAnsi="Times New Roman"/>
          <w:sz w:val="24"/>
          <w:szCs w:val="24"/>
        </w:rPr>
      </w:pPr>
      <w:r>
        <w:t>C. Backout plan</w:t>
      </w:r>
    </w:p>
    <w:p w14:paraId="74CD6CBF" w14:textId="77777777" w:rsidR="00865480" w:rsidRDefault="00000000">
      <w:pPr>
        <w:spacing w:after="0"/>
        <w:rPr>
          <w:rFonts w:ascii="Times New Roman" w:hAnsi="Times New Roman"/>
          <w:sz w:val="24"/>
          <w:szCs w:val="24"/>
        </w:rPr>
      </w:pPr>
      <w:r>
        <w:t>D. Change management boards</w:t>
      </w:r>
    </w:p>
    <w:p w14:paraId="07D1BFF2" w14:textId="77777777" w:rsidR="00865480" w:rsidRDefault="00865480">
      <w:pPr>
        <w:spacing w:after="0"/>
        <w:rPr>
          <w:rFonts w:ascii="Times New Roman" w:hAnsi="Times New Roman"/>
          <w:sz w:val="24"/>
          <w:szCs w:val="24"/>
        </w:rPr>
      </w:pPr>
    </w:p>
    <w:p w14:paraId="14BD516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DE88F85" w14:textId="77777777" w:rsidR="00865480" w:rsidRDefault="00000000">
      <w:pPr>
        <w:spacing w:after="0"/>
        <w:rPr>
          <w:rFonts w:ascii="Times New Roman" w:hAnsi="Times New Roman"/>
          <w:sz w:val="24"/>
          <w:szCs w:val="24"/>
        </w:rPr>
      </w:pPr>
      <w:r>
        <w:t>Explanation:</w:t>
      </w:r>
    </w:p>
    <w:p w14:paraId="1DD6B683" w14:textId="77777777" w:rsidR="00865480" w:rsidRDefault="00000000">
      <w:pPr>
        <w:spacing w:after="0"/>
        <w:rPr>
          <w:rFonts w:ascii="Times New Roman" w:hAnsi="Times New Roman"/>
          <w:sz w:val="24"/>
          <w:szCs w:val="24"/>
        </w:rPr>
      </w:pPr>
      <w:r>
        <w:t>Scheduled downtime is a planned period of time when a system or service is unavailable for maintenance, updates, upgrades, or other changes. Scheduled downtime gives administrators a set period to perform changes to an operational system without disrupting the normal business operations or affecting the availability of the system or service. Scheduled downtime also allows administrators to inform the users and stakeholders about the expected duration and impact of the changes. Reference: CompTIA Security+ Study Guide: Exam SY0-701, 9th Edition, Chapter 12: Security Operations and Administration, page 579 1</w:t>
      </w:r>
    </w:p>
    <w:p w14:paraId="51248738" w14:textId="77777777" w:rsidR="00865480" w:rsidRDefault="00865480">
      <w:pPr>
        <w:spacing w:after="0"/>
        <w:rPr>
          <w:rFonts w:ascii="Times New Roman" w:hAnsi="Times New Roman"/>
          <w:sz w:val="24"/>
          <w:szCs w:val="24"/>
        </w:rPr>
      </w:pPr>
    </w:p>
    <w:p w14:paraId="01646210" w14:textId="77777777" w:rsidR="00865480" w:rsidRDefault="00865480">
      <w:pPr>
        <w:spacing w:after="0"/>
        <w:rPr>
          <w:rFonts w:ascii="Times New Roman" w:hAnsi="Times New Roman"/>
          <w:sz w:val="24"/>
          <w:szCs w:val="24"/>
        </w:rPr>
      </w:pPr>
    </w:p>
    <w:p w14:paraId="0312B6D0" w14:textId="77777777" w:rsidR="00865480" w:rsidRDefault="00000000">
      <w:pPr>
        <w:spacing w:after="0"/>
        <w:rPr>
          <w:rFonts w:ascii="Times New Roman" w:hAnsi="Times New Roman"/>
          <w:sz w:val="24"/>
          <w:szCs w:val="24"/>
        </w:rPr>
      </w:pPr>
      <w:r>
        <w:t>Question: 123</w:t>
      </w:r>
    </w:p>
    <w:p/>
    <w:p w14:paraId="7FFC0979"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actions could a security engineer take to ensure workstations and servers are properly monitored for unauthorized changes and software?</w:t>
      </w:r>
    </w:p>
    <w:p w14:paraId="03047057" w14:textId="77777777" w:rsidR="00865480" w:rsidRDefault="00000000">
      <w:pPr>
        <w:spacing w:after="0"/>
        <w:rPr>
          <w:rFonts w:ascii="Times New Roman" w:hAnsi="Times New Roman"/>
          <w:sz w:val="24"/>
          <w:szCs w:val="24"/>
        </w:rPr>
      </w:pPr>
      <w:r>
        <w:t>A. Configure all systems to log scheduled tasks.</w:t>
      </w:r>
    </w:p>
    <w:p w14:paraId="5C566AD5" w14:textId="77777777" w:rsidR="00865480" w:rsidRDefault="00000000">
      <w:pPr>
        <w:spacing w:after="0"/>
        <w:rPr>
          <w:rFonts w:ascii="Times New Roman" w:hAnsi="Times New Roman"/>
          <w:sz w:val="24"/>
          <w:szCs w:val="24"/>
        </w:rPr>
      </w:pPr>
      <w:r>
        <w:t>B. Collect and monitor all traffic exiting the network.</w:t>
      </w:r>
    </w:p>
    <w:p w14:paraId="7A4D542E" w14:textId="77777777" w:rsidR="00865480" w:rsidRDefault="00000000">
      <w:pPr>
        <w:spacing w:after="0"/>
        <w:rPr>
          <w:rFonts w:ascii="Times New Roman" w:hAnsi="Times New Roman"/>
          <w:sz w:val="24"/>
          <w:szCs w:val="24"/>
        </w:rPr>
      </w:pPr>
      <w:r>
        <w:t>C. Block traffic based on known malicious signatures.</w:t>
      </w:r>
    </w:p>
    <w:p w14:paraId="03A361A6" w14:textId="77777777" w:rsidR="00865480" w:rsidRDefault="00000000">
      <w:pPr>
        <w:spacing w:after="0"/>
        <w:rPr>
          <w:rFonts w:ascii="Times New Roman" w:hAnsi="Times New Roman"/>
          <w:sz w:val="24"/>
          <w:szCs w:val="24"/>
        </w:rPr>
      </w:pPr>
      <w:r>
        <w:t>D. Install endpoint management software on all systems.</w:t>
      </w:r>
    </w:p>
    <w:p w14:paraId="2DE5D760" w14:textId="77777777" w:rsidR="00865480" w:rsidRDefault="00865480">
      <w:pPr>
        <w:spacing w:after="0"/>
        <w:rPr>
          <w:rFonts w:ascii="Times New Roman" w:hAnsi="Times New Roman"/>
          <w:sz w:val="24"/>
          <w:szCs w:val="24"/>
        </w:rPr>
      </w:pPr>
    </w:p>
    <w:p w14:paraId="65844EF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FD58849" w14:textId="77777777" w:rsidR="00865480" w:rsidRDefault="00000000">
      <w:pPr>
        <w:spacing w:after="0"/>
        <w:rPr>
          <w:rFonts w:ascii="Times New Roman" w:hAnsi="Times New Roman"/>
          <w:sz w:val="24"/>
          <w:szCs w:val="24"/>
        </w:rPr>
      </w:pPr>
      <w:r>
        <w:t>Explanation:</w:t>
      </w:r>
    </w:p>
    <w:p w14:paraId="5DDA2159" w14:textId="77777777" w:rsidR="00865480" w:rsidRDefault="00000000">
      <w:pPr>
        <w:spacing w:after="0"/>
        <w:rPr>
          <w:rFonts w:ascii="Times New Roman" w:hAnsi="Times New Roman"/>
          <w:sz w:val="24"/>
          <w:szCs w:val="24"/>
        </w:rPr>
      </w:pPr>
      <w:r>
        <w:t>Endpoint management software is a tool that allows security engineers to monitor and control the configuration, security, and performance of workstations and servers from a central console. Endpoint management software can help detect and prevent unauthorized changes and software installations, enforce policies and compliance, and provide reports and alerts on the status of the endpoints. The other options are not as effective or comprehensive as endpoint management software for this purpose. Reference: CompTIA Security+ Study Guide: Exam SY0-701, 9th Edition, page 137 1</w:t>
      </w:r>
    </w:p>
    <w:p w14:paraId="143E4274" w14:textId="77777777" w:rsidR="00865480" w:rsidRDefault="00865480">
      <w:pPr>
        <w:spacing w:after="0"/>
        <w:rPr>
          <w:rFonts w:ascii="Times New Roman" w:hAnsi="Times New Roman"/>
          <w:sz w:val="24"/>
          <w:szCs w:val="24"/>
        </w:rPr>
      </w:pPr>
    </w:p>
    <w:p w14:paraId="33881DEE" w14:textId="77777777" w:rsidR="00865480" w:rsidRDefault="00865480">
      <w:pPr>
        <w:spacing w:after="0"/>
        <w:rPr>
          <w:rFonts w:ascii="Times New Roman" w:hAnsi="Times New Roman"/>
          <w:sz w:val="24"/>
          <w:szCs w:val="24"/>
        </w:rPr>
      </w:pPr>
    </w:p>
    <w:p w14:paraId="07F0F95F" w14:textId="77777777" w:rsidR="00865480" w:rsidRDefault="00000000">
      <w:pPr>
        <w:spacing w:after="0"/>
        <w:rPr>
          <w:rFonts w:ascii="Times New Roman" w:hAnsi="Times New Roman"/>
          <w:sz w:val="24"/>
          <w:szCs w:val="24"/>
        </w:rPr>
      </w:pPr>
      <w:r>
        <w:t>Question: 124</w:t>
      </w:r>
    </w:p>
    <w:p/>
    <w:p w14:paraId="429B770C" w14:textId="77777777" w:rsidR="00865480" w:rsidRDefault="00000000">
      <w:pPr>
        <w:spacing w:after="0"/>
        <w:rPr>
          <w:rFonts w:ascii="Times New Roman" w:hAnsi="Times New Roman"/>
          <w:sz w:val="24"/>
          <w:szCs w:val="24"/>
        </w:rPr>
      </w:pPr>
      <w:r>
        <w:rPr>
          <w:rFonts w:ascii="Times New Roman" w:hAnsi="Times New Roman"/>
          <w:sz w:val="24"/>
          <w:szCs w:val="24"/>
        </w:rPr>
        <w:t>After a security awareness training session, a user called the IT help desk and reported a suspicious call. The suspicious caller stated that the Chief Financial Officer wanted credit card information in order to close an invoice. Which of the following topics did the user recognize from the training?</w:t>
      </w:r>
    </w:p>
    <w:p w14:paraId="6132D06A" w14:textId="77777777" w:rsidR="00865480" w:rsidRDefault="00000000">
      <w:pPr>
        <w:spacing w:after="0"/>
        <w:rPr>
          <w:rFonts w:ascii="Times New Roman" w:hAnsi="Times New Roman"/>
          <w:sz w:val="24"/>
          <w:szCs w:val="24"/>
        </w:rPr>
      </w:pPr>
      <w:r>
        <w:t>A. Insider threat</w:t>
      </w:r>
    </w:p>
    <w:p w14:paraId="7572502A" w14:textId="77777777" w:rsidR="00865480" w:rsidRDefault="00000000">
      <w:pPr>
        <w:spacing w:after="0"/>
        <w:rPr>
          <w:rFonts w:ascii="Times New Roman" w:hAnsi="Times New Roman"/>
          <w:sz w:val="24"/>
          <w:szCs w:val="24"/>
        </w:rPr>
      </w:pPr>
      <w:r>
        <w:t>B. Email phishing</w:t>
      </w:r>
    </w:p>
    <w:p w14:paraId="3D7A5D69" w14:textId="77777777" w:rsidR="00865480" w:rsidRDefault="00000000">
      <w:pPr>
        <w:spacing w:after="0"/>
        <w:rPr>
          <w:rFonts w:ascii="Times New Roman" w:hAnsi="Times New Roman"/>
          <w:sz w:val="24"/>
          <w:szCs w:val="24"/>
        </w:rPr>
      </w:pPr>
      <w:r>
        <w:t>C. Social engineering</w:t>
      </w:r>
    </w:p>
    <w:p w14:paraId="1A5E4C41" w14:textId="77777777" w:rsidR="00865480" w:rsidRDefault="00000000">
      <w:pPr>
        <w:spacing w:after="0"/>
        <w:rPr>
          <w:rFonts w:ascii="Times New Roman" w:hAnsi="Times New Roman"/>
          <w:sz w:val="24"/>
          <w:szCs w:val="24"/>
        </w:rPr>
      </w:pPr>
      <w:r>
        <w:t>D. Executive whaling</w:t>
      </w:r>
    </w:p>
    <w:p w14:paraId="2EA01B8D" w14:textId="77777777" w:rsidR="00865480" w:rsidRDefault="00865480">
      <w:pPr>
        <w:spacing w:after="0"/>
        <w:rPr>
          <w:rFonts w:ascii="Times New Roman" w:hAnsi="Times New Roman"/>
          <w:sz w:val="24"/>
          <w:szCs w:val="24"/>
        </w:rPr>
      </w:pPr>
    </w:p>
    <w:p w14:paraId="4F4DC411"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567A3D4" w14:textId="77777777" w:rsidR="00865480" w:rsidRDefault="00000000">
      <w:pPr>
        <w:spacing w:after="0"/>
        <w:rPr>
          <w:rFonts w:ascii="Times New Roman" w:hAnsi="Times New Roman"/>
          <w:sz w:val="24"/>
          <w:szCs w:val="24"/>
        </w:rPr>
      </w:pPr>
      <w:r>
        <w:t>Explanation:</w:t>
      </w:r>
    </w:p>
    <w:p w14:paraId="2404EC2F" w14:textId="77777777" w:rsidR="00865480" w:rsidRDefault="00000000">
      <w:pPr>
        <w:spacing w:after="0"/>
        <w:rPr>
          <w:rFonts w:ascii="Times New Roman" w:hAnsi="Times New Roman"/>
          <w:sz w:val="24"/>
          <w:szCs w:val="24"/>
        </w:rPr>
      </w:pPr>
      <w:r>
        <w:t>Social engineering is the practice of manipulating people into performing actions or divulging confidential information, often by impersonating someone else or creating a sense of urgency or trust. The suspicious caller in this scenario was trying to use social engineering to trick the user into giving away credit card information by pretending to be the CFO and asking for a payment. The user recognized this as a potential scam and reported it to the IT help desk. The other topics are not relevant to this situation. Reference: CompTIA Security+ Study Guide: Exam SY0-701, 9th Edition, page 19 1</w:t>
      </w:r>
    </w:p>
    <w:p w14:paraId="6BE59DC4" w14:textId="77777777" w:rsidR="00865480" w:rsidRDefault="00865480">
      <w:pPr>
        <w:spacing w:after="0"/>
        <w:rPr>
          <w:rFonts w:ascii="Times New Roman" w:hAnsi="Times New Roman"/>
          <w:sz w:val="24"/>
          <w:szCs w:val="24"/>
        </w:rPr>
      </w:pPr>
    </w:p>
    <w:p w14:paraId="62E2481C" w14:textId="77777777" w:rsidR="00865480" w:rsidRDefault="00000000">
      <w:pPr>
        <w:spacing w:after="0"/>
        <w:rPr>
          <w:rFonts w:ascii="Times New Roman" w:hAnsi="Times New Roman"/>
          <w:sz w:val="24"/>
          <w:szCs w:val="24"/>
        </w:rPr>
      </w:pPr>
      <w:r>
        <w:t>Question: 125</w:t>
      </w:r>
    </w:p>
    <w:p/>
    <w:p w14:paraId="1DF5473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exercises should an organization use to improve its incident response process?</w:t>
      </w:r>
    </w:p>
    <w:p w14:paraId="65B907A7" w14:textId="77777777" w:rsidR="00865480" w:rsidRDefault="00000000">
      <w:pPr>
        <w:spacing w:after="0"/>
        <w:rPr>
          <w:rFonts w:ascii="Times New Roman" w:hAnsi="Times New Roman"/>
          <w:sz w:val="24"/>
          <w:szCs w:val="24"/>
        </w:rPr>
      </w:pPr>
      <w:r>
        <w:t>A. Tabletop</w:t>
      </w:r>
    </w:p>
    <w:p w14:paraId="06677E3E" w14:textId="77777777" w:rsidR="00865480" w:rsidRDefault="00000000">
      <w:pPr>
        <w:spacing w:after="0"/>
        <w:rPr>
          <w:rFonts w:ascii="Times New Roman" w:hAnsi="Times New Roman"/>
          <w:sz w:val="24"/>
          <w:szCs w:val="24"/>
        </w:rPr>
      </w:pPr>
      <w:r>
        <w:t>B. Replication</w:t>
      </w:r>
    </w:p>
    <w:p w14:paraId="4B62CB91" w14:textId="77777777" w:rsidR="00865480" w:rsidRDefault="00000000">
      <w:pPr>
        <w:spacing w:after="0"/>
        <w:rPr>
          <w:rFonts w:ascii="Times New Roman" w:hAnsi="Times New Roman"/>
          <w:sz w:val="24"/>
          <w:szCs w:val="24"/>
        </w:rPr>
      </w:pPr>
      <w:r>
        <w:t>C. Failover</w:t>
      </w:r>
    </w:p>
    <w:p w14:paraId="2828589D" w14:textId="77777777" w:rsidR="00865480" w:rsidRDefault="00000000">
      <w:pPr>
        <w:spacing w:after="0"/>
        <w:rPr>
          <w:rFonts w:ascii="Times New Roman" w:hAnsi="Times New Roman"/>
          <w:sz w:val="24"/>
          <w:szCs w:val="24"/>
        </w:rPr>
      </w:pPr>
      <w:r>
        <w:t>D. Recovery</w:t>
      </w:r>
    </w:p>
    <w:p w14:paraId="2EDC37D5" w14:textId="77777777" w:rsidR="00865480" w:rsidRDefault="00865480">
      <w:pPr>
        <w:spacing w:after="0"/>
        <w:rPr>
          <w:rFonts w:ascii="Times New Roman" w:hAnsi="Times New Roman"/>
          <w:sz w:val="24"/>
          <w:szCs w:val="24"/>
        </w:rPr>
      </w:pPr>
    </w:p>
    <w:p w14:paraId="5156B41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6474AF8" w14:textId="77777777" w:rsidR="00865480" w:rsidRDefault="00000000">
      <w:pPr>
        <w:spacing w:after="0"/>
        <w:rPr>
          <w:rFonts w:ascii="Times New Roman" w:hAnsi="Times New Roman"/>
          <w:sz w:val="24"/>
          <w:szCs w:val="24"/>
        </w:rPr>
      </w:pPr>
      <w:r>
        <w:t>Explanation:</w:t>
      </w:r>
    </w:p>
    <w:p w14:paraId="7813CE8D" w14:textId="77777777" w:rsidR="00865480" w:rsidRDefault="00000000">
      <w:pPr>
        <w:spacing w:after="0"/>
        <w:rPr>
          <w:rFonts w:ascii="Times New Roman" w:hAnsi="Times New Roman"/>
          <w:sz w:val="24"/>
          <w:szCs w:val="24"/>
        </w:rPr>
      </w:pPr>
      <w:r>
        <w:t>A tabletop exercise is a simulated scenario that tests the organization’s incident response plan and procedures. It involves key stakeholders and decision-makers who discuss their roles and actions in response to a hypothetical incident. It can help identify gaps, weaknesses, and improvement areas in the incident response process. It can also enhance communication, coordination, and collaboration among the participants. Reference: CompTIA Security+ Study Guide: Exam SY0-701, 9th Edition, page 525 1</w:t>
      </w:r>
    </w:p>
    <w:p w14:paraId="2AE7FBD9" w14:textId="77777777" w:rsidR="00865480" w:rsidRDefault="00865480">
      <w:pPr>
        <w:spacing w:after="0"/>
        <w:rPr>
          <w:rFonts w:ascii="Times New Roman" w:hAnsi="Times New Roman"/>
          <w:sz w:val="24"/>
          <w:szCs w:val="24"/>
        </w:rPr>
      </w:pPr>
    </w:p>
    <w:p w14:paraId="20B57ACB" w14:textId="77777777" w:rsidR="00865480" w:rsidRDefault="00000000">
      <w:pPr>
        <w:spacing w:after="0"/>
        <w:rPr>
          <w:rFonts w:ascii="Times New Roman" w:hAnsi="Times New Roman"/>
          <w:sz w:val="24"/>
          <w:szCs w:val="24"/>
        </w:rPr>
      </w:pPr>
      <w:r>
        <w:t>Question: 126</w:t>
      </w:r>
    </w:p>
    <w:p/>
    <w:p w14:paraId="6D3471BE"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used to validate a certificate when it is presented to a user?</w:t>
      </w:r>
    </w:p>
    <w:p w14:paraId="0FFC887A" w14:textId="77777777" w:rsidR="00865480" w:rsidRDefault="00000000">
      <w:pPr>
        <w:spacing w:after="0"/>
        <w:rPr>
          <w:rFonts w:ascii="Times New Roman" w:hAnsi="Times New Roman"/>
          <w:sz w:val="24"/>
          <w:szCs w:val="24"/>
        </w:rPr>
      </w:pPr>
      <w:r>
        <w:t>A. OCSP</w:t>
      </w:r>
    </w:p>
    <w:p w14:paraId="660C6CEF" w14:textId="77777777" w:rsidR="00865480" w:rsidRDefault="00000000">
      <w:pPr>
        <w:spacing w:after="0"/>
        <w:rPr>
          <w:rFonts w:ascii="Times New Roman" w:hAnsi="Times New Roman"/>
          <w:sz w:val="24"/>
          <w:szCs w:val="24"/>
        </w:rPr>
      </w:pPr>
      <w:r>
        <w:t>B. CSR</w:t>
      </w:r>
    </w:p>
    <w:p w14:paraId="05BC0B02" w14:textId="77777777" w:rsidR="00865480" w:rsidRDefault="00000000">
      <w:pPr>
        <w:spacing w:after="0"/>
        <w:rPr>
          <w:rFonts w:ascii="Times New Roman" w:hAnsi="Times New Roman"/>
          <w:sz w:val="24"/>
          <w:szCs w:val="24"/>
        </w:rPr>
      </w:pPr>
      <w:r>
        <w:t>C. CA</w:t>
      </w:r>
    </w:p>
    <w:p w14:paraId="19FEFAB6" w14:textId="77777777" w:rsidR="00865480" w:rsidRDefault="00000000">
      <w:pPr>
        <w:spacing w:after="0"/>
        <w:rPr>
          <w:rFonts w:ascii="Times New Roman" w:hAnsi="Times New Roman"/>
          <w:sz w:val="24"/>
          <w:szCs w:val="24"/>
        </w:rPr>
      </w:pPr>
      <w:r>
        <w:t>D. CRC</w:t>
      </w:r>
    </w:p>
    <w:p w14:paraId="65E4C752" w14:textId="77777777" w:rsidR="00865480" w:rsidRDefault="00865480">
      <w:pPr>
        <w:spacing w:after="0"/>
        <w:rPr>
          <w:rFonts w:ascii="Times New Roman" w:hAnsi="Times New Roman"/>
          <w:sz w:val="24"/>
          <w:szCs w:val="24"/>
        </w:rPr>
      </w:pPr>
    </w:p>
    <w:p w14:paraId="14BF7F4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1820B74" w14:textId="77777777" w:rsidR="00865480" w:rsidRDefault="00000000">
      <w:pPr>
        <w:spacing w:after="0"/>
        <w:rPr>
          <w:rFonts w:ascii="Times New Roman" w:hAnsi="Times New Roman"/>
          <w:sz w:val="24"/>
          <w:szCs w:val="24"/>
        </w:rPr>
      </w:pPr>
      <w:r>
        <w:t>Explanation:</w:t>
      </w:r>
    </w:p>
    <w:p w14:paraId="44FE1A03" w14:textId="77777777" w:rsidR="00865480" w:rsidRDefault="00000000">
      <w:pPr>
        <w:spacing w:after="0"/>
        <w:rPr>
          <w:rFonts w:ascii="Times New Roman" w:hAnsi="Times New Roman"/>
          <w:sz w:val="24"/>
          <w:szCs w:val="24"/>
        </w:rPr>
      </w:pPr>
      <w:r>
        <w:t>OCSP stands for Online Certificate Status Protocol. It is a protocol that allows applications to check the revocation status of a certificate in real-time. It works by sending a query to an OCSP responder, which is a server that maintains a database of revoked certificates. The OCSP responder returns a response that indicates whether the certificate is valid, revoked, or unknown. OCSP is faster and more efficient than downloading and parsing Certificate Revocation Lists (CRLs), which are large files that contain the serial numbers of all revoked certificates issued by a Certificate Authority (CA). Reference: CompTIA Security+ Study Guide: Exam SY0-701, 9th Edition, page 337 1</w:t>
      </w:r>
    </w:p>
    <w:p w14:paraId="6338B9C2" w14:textId="77777777" w:rsidR="00865480" w:rsidRDefault="00865480">
      <w:pPr>
        <w:spacing w:after="0"/>
        <w:rPr>
          <w:rFonts w:ascii="Times New Roman" w:hAnsi="Times New Roman"/>
          <w:sz w:val="24"/>
          <w:szCs w:val="24"/>
        </w:rPr>
      </w:pPr>
    </w:p>
    <w:p w14:paraId="123B2B0F" w14:textId="77777777" w:rsidR="00865480" w:rsidRDefault="00000000">
      <w:pPr>
        <w:spacing w:after="0"/>
        <w:rPr>
          <w:rFonts w:ascii="Times New Roman" w:hAnsi="Times New Roman"/>
          <w:sz w:val="24"/>
          <w:szCs w:val="24"/>
        </w:rPr>
      </w:pPr>
      <w:r>
        <w:t>Question: 127</w:t>
      </w:r>
    </w:p>
    <w:p/>
    <w:p w14:paraId="02EFA14A" w14:textId="77777777" w:rsidR="00865480" w:rsidRDefault="00000000">
      <w:pPr>
        <w:spacing w:after="0"/>
        <w:rPr>
          <w:rFonts w:ascii="Times New Roman" w:hAnsi="Times New Roman"/>
          <w:sz w:val="24"/>
          <w:szCs w:val="24"/>
        </w:rPr>
      </w:pPr>
      <w:r>
        <w:rPr>
          <w:rFonts w:ascii="Times New Roman" w:hAnsi="Times New Roman"/>
          <w:sz w:val="24"/>
          <w:szCs w:val="24"/>
        </w:rPr>
        <w:t>A newly identified network access vulnerability has been found in the OS of legacy loT devices. Which of the following would best mitigate this vulnerability quickly?</w:t>
      </w:r>
    </w:p>
    <w:p w14:paraId="3E0B4842" w14:textId="77777777" w:rsidR="00865480" w:rsidRDefault="00000000">
      <w:pPr>
        <w:spacing w:after="0"/>
        <w:rPr>
          <w:rFonts w:ascii="Times New Roman" w:hAnsi="Times New Roman"/>
          <w:sz w:val="24"/>
          <w:szCs w:val="24"/>
        </w:rPr>
      </w:pPr>
      <w:r>
        <w:t>A. Insurance</w:t>
      </w:r>
    </w:p>
    <w:p w14:paraId="51DFE48B" w14:textId="77777777" w:rsidR="00865480" w:rsidRDefault="00000000">
      <w:pPr>
        <w:spacing w:after="0"/>
        <w:rPr>
          <w:rFonts w:ascii="Times New Roman" w:hAnsi="Times New Roman"/>
          <w:sz w:val="24"/>
          <w:szCs w:val="24"/>
        </w:rPr>
      </w:pPr>
      <w:r>
        <w:t>B. Patching</w:t>
      </w:r>
    </w:p>
    <w:p w14:paraId="154F8DCD" w14:textId="77777777" w:rsidR="00865480" w:rsidRDefault="00000000">
      <w:pPr>
        <w:spacing w:after="0"/>
        <w:rPr>
          <w:rFonts w:ascii="Times New Roman" w:hAnsi="Times New Roman"/>
          <w:sz w:val="24"/>
          <w:szCs w:val="24"/>
        </w:rPr>
      </w:pPr>
      <w:r>
        <w:t>C. Segmentation</w:t>
      </w:r>
    </w:p>
    <w:p w14:paraId="27FFBB21" w14:textId="77777777" w:rsidR="00865480" w:rsidRDefault="00000000">
      <w:pPr>
        <w:spacing w:after="0"/>
        <w:rPr>
          <w:rFonts w:ascii="Times New Roman" w:hAnsi="Times New Roman"/>
          <w:sz w:val="24"/>
          <w:szCs w:val="24"/>
        </w:rPr>
      </w:pPr>
      <w:r>
        <w:t>D. Replacement</w:t>
      </w:r>
    </w:p>
    <w:p w14:paraId="18BAA9AC" w14:textId="77777777" w:rsidR="00865480" w:rsidRDefault="00865480">
      <w:pPr>
        <w:spacing w:after="0"/>
        <w:rPr>
          <w:rFonts w:ascii="Times New Roman" w:hAnsi="Times New Roman"/>
          <w:sz w:val="24"/>
          <w:szCs w:val="24"/>
        </w:rPr>
      </w:pPr>
    </w:p>
    <w:p w14:paraId="4C0BE64D"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F8F085D" w14:textId="77777777" w:rsidR="00865480" w:rsidRDefault="00000000">
      <w:pPr>
        <w:spacing w:after="0"/>
        <w:rPr>
          <w:rFonts w:ascii="Times New Roman" w:hAnsi="Times New Roman"/>
          <w:sz w:val="24"/>
          <w:szCs w:val="24"/>
        </w:rPr>
      </w:pPr>
      <w:r>
        <w:t>Explanation:</w:t>
      </w:r>
    </w:p>
    <w:p w14:paraId="2D40C34F" w14:textId="77777777" w:rsidR="00865480" w:rsidRDefault="00000000">
      <w:pPr>
        <w:spacing w:after="0"/>
        <w:rPr>
          <w:rFonts w:ascii="Times New Roman" w:hAnsi="Times New Roman"/>
          <w:sz w:val="24"/>
          <w:szCs w:val="24"/>
        </w:rPr>
      </w:pPr>
      <w:r>
        <w:t>Segmentation is a technique that divides a network into smaller subnetworks or segments, each with its own security policies and controls. Segmentation can help mitigate network access vulnerabilities in legacy loT devices by isolating them from other devices and systems, reducing their attack surface and limiting the potential impact of a breach. Segmentation can also improve network performance and efficiency by reducing congestion and traffic. Patching, insurance, and replacement are other possible strategies to deal with network access vulnerabilities, but they may not be feasible or effective in the short term. Patching may not be available or compatible for legacy loT devices, insurance may not cover the costs or damages of a cyberattack, and replacement may be expensive and time-consuming. Reference: CompTIA Security+ Study Guide: Exam SY0-701, 9th Edition, page 142-143</w:t>
      </w:r>
    </w:p>
    <w:p w14:paraId="28917A5A" w14:textId="77777777" w:rsidR="00865480" w:rsidRDefault="00865480">
      <w:pPr>
        <w:spacing w:after="0"/>
        <w:rPr>
          <w:rFonts w:ascii="Times New Roman" w:hAnsi="Times New Roman"/>
          <w:sz w:val="24"/>
          <w:szCs w:val="24"/>
        </w:rPr>
      </w:pPr>
    </w:p>
    <w:p w14:paraId="700FA190" w14:textId="77777777" w:rsidR="00865480" w:rsidRDefault="00000000">
      <w:pPr>
        <w:spacing w:after="0"/>
        <w:rPr>
          <w:rFonts w:ascii="Times New Roman" w:hAnsi="Times New Roman"/>
          <w:sz w:val="24"/>
          <w:szCs w:val="24"/>
        </w:rPr>
      </w:pPr>
      <w:r>
        <w:t>Question: 128</w:t>
      </w:r>
    </w:p>
    <w:p/>
    <w:p w14:paraId="22B60D79" w14:textId="77777777" w:rsidR="00865480" w:rsidRDefault="00000000">
      <w:pPr>
        <w:spacing w:after="0"/>
        <w:rPr>
          <w:rFonts w:ascii="Times New Roman" w:hAnsi="Times New Roman"/>
          <w:sz w:val="24"/>
          <w:szCs w:val="24"/>
        </w:rPr>
      </w:pPr>
      <w:r>
        <w:rPr>
          <w:rFonts w:ascii="Times New Roman" w:hAnsi="Times New Roman"/>
          <w:sz w:val="24"/>
          <w:szCs w:val="24"/>
        </w:rPr>
        <w:t>A bank insists all of its vendors must prevent data loss on stolen laptops. Which of the following strategies is the bank requiring?</w:t>
      </w:r>
    </w:p>
    <w:p w14:paraId="3D2F8DAF" w14:textId="77777777" w:rsidR="00865480" w:rsidRDefault="00000000">
      <w:pPr>
        <w:spacing w:after="0"/>
        <w:rPr>
          <w:rFonts w:ascii="Times New Roman" w:hAnsi="Times New Roman"/>
          <w:sz w:val="24"/>
          <w:szCs w:val="24"/>
        </w:rPr>
      </w:pPr>
      <w:r>
        <w:t>A. Encryption at rest</w:t>
      </w:r>
    </w:p>
    <w:p w14:paraId="645B4B4A" w14:textId="77777777" w:rsidR="00865480" w:rsidRDefault="00000000">
      <w:pPr>
        <w:spacing w:after="0"/>
        <w:rPr>
          <w:rFonts w:ascii="Times New Roman" w:hAnsi="Times New Roman"/>
          <w:sz w:val="24"/>
          <w:szCs w:val="24"/>
        </w:rPr>
      </w:pPr>
      <w:r>
        <w:t>B. Masking</w:t>
      </w:r>
    </w:p>
    <w:p w14:paraId="1D64321F" w14:textId="77777777" w:rsidR="00865480" w:rsidRDefault="00000000">
      <w:pPr>
        <w:spacing w:after="0"/>
        <w:rPr>
          <w:rFonts w:ascii="Times New Roman" w:hAnsi="Times New Roman"/>
          <w:sz w:val="24"/>
          <w:szCs w:val="24"/>
        </w:rPr>
      </w:pPr>
      <w:r>
        <w:t>C. Data classification</w:t>
      </w:r>
    </w:p>
    <w:p w14:paraId="27E399BE" w14:textId="77777777" w:rsidR="00865480" w:rsidRDefault="00000000">
      <w:pPr>
        <w:spacing w:after="0"/>
        <w:rPr>
          <w:rFonts w:ascii="Times New Roman" w:hAnsi="Times New Roman"/>
          <w:sz w:val="24"/>
          <w:szCs w:val="24"/>
        </w:rPr>
      </w:pPr>
      <w:r>
        <w:t>D. Permission restrictions</w:t>
      </w:r>
    </w:p>
    <w:p w14:paraId="618DD6A1" w14:textId="77777777" w:rsidR="00865480" w:rsidRDefault="00865480">
      <w:pPr>
        <w:spacing w:after="0"/>
        <w:rPr>
          <w:rFonts w:ascii="Times New Roman" w:hAnsi="Times New Roman"/>
          <w:sz w:val="24"/>
          <w:szCs w:val="24"/>
        </w:rPr>
      </w:pPr>
    </w:p>
    <w:p w14:paraId="196FB8B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E0D9F8A" w14:textId="77777777" w:rsidR="00865480" w:rsidRDefault="00000000">
      <w:pPr>
        <w:spacing w:after="0"/>
        <w:rPr>
          <w:rFonts w:ascii="Times New Roman" w:hAnsi="Times New Roman"/>
          <w:sz w:val="24"/>
          <w:szCs w:val="24"/>
        </w:rPr>
      </w:pPr>
      <w:r>
        <w:t>Explanation:</w:t>
      </w:r>
    </w:p>
    <w:p w14:paraId="1BAE5C48" w14:textId="77777777" w:rsidR="00865480" w:rsidRDefault="00000000">
      <w:pPr>
        <w:spacing w:after="0"/>
        <w:rPr>
          <w:rFonts w:ascii="Times New Roman" w:hAnsi="Times New Roman"/>
          <w:sz w:val="24"/>
          <w:szCs w:val="24"/>
        </w:rPr>
      </w:pPr>
      <w:r>
        <w:t>Encryption at rest is a strategy that protects data stored on a device, such as a laptop, by converting it into an unreadable format that can only be accessed with a decryption key or password. Encryption at rest can prevent data loss on stolen laptops by preventing unauthorized access to the data, even if the device is physically compromised. Encryption at rest can also help comply with data privacy regulations and standards that require data protection. Masking, data classification, and permission restrictions are other strategies that can help protect data, but they may not be sufficient or applicable for data stored on laptops. Masking is a technique that obscures sensitive data elements, such as credit card numbers, with random characters or symbols, but it is usually used for data in transit or in use, not at rest. Data classification is a process that assigns labels to data based on its sensitivity and business impact, but it does not protect the data itself. Permission restrictions are rules that define who can access, modify, or delete data, but they may not prevent unauthorized access if the laptop is stolen and the security controls are bypassed. Reference: CompTIA Security+ Study Guide: Exam SY0-701, 9th Edition, page 17-18, 372-373</w:t>
      </w:r>
    </w:p>
    <w:p w14:paraId="0B170668" w14:textId="77777777" w:rsidR="00865480" w:rsidRDefault="00865480">
      <w:pPr>
        <w:spacing w:after="0"/>
        <w:rPr>
          <w:rFonts w:ascii="Times New Roman" w:hAnsi="Times New Roman"/>
          <w:sz w:val="24"/>
          <w:szCs w:val="24"/>
        </w:rPr>
      </w:pPr>
    </w:p>
    <w:p w14:paraId="0D5D8BDE" w14:textId="77777777" w:rsidR="00865480" w:rsidRDefault="00865480">
      <w:pPr>
        <w:spacing w:after="0"/>
        <w:rPr>
          <w:rFonts w:ascii="Times New Roman" w:hAnsi="Times New Roman"/>
          <w:sz w:val="24"/>
          <w:szCs w:val="24"/>
        </w:rPr>
      </w:pPr>
    </w:p>
    <w:p w14:paraId="58CB6D15" w14:textId="77777777" w:rsidR="00865480" w:rsidRDefault="00000000">
      <w:pPr>
        <w:spacing w:after="0"/>
        <w:rPr>
          <w:rFonts w:ascii="Times New Roman" w:hAnsi="Times New Roman"/>
          <w:sz w:val="24"/>
          <w:szCs w:val="24"/>
        </w:rPr>
      </w:pPr>
      <w:r>
        <w:t>Question: 129</w:t>
      </w:r>
    </w:p>
    <w:p/>
    <w:p w14:paraId="0F24A9A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best suited for constantly changing environments?</w:t>
      </w:r>
    </w:p>
    <w:p w14:paraId="0C8C47A7" w14:textId="77777777" w:rsidR="00865480" w:rsidRDefault="00000000">
      <w:pPr>
        <w:spacing w:after="0"/>
        <w:rPr>
          <w:rFonts w:ascii="Times New Roman" w:hAnsi="Times New Roman"/>
          <w:sz w:val="24"/>
          <w:szCs w:val="24"/>
        </w:rPr>
      </w:pPr>
      <w:r>
        <w:t>A. RTOS</w:t>
      </w:r>
    </w:p>
    <w:p w14:paraId="7CA5940D" w14:textId="77777777" w:rsidR="00865480" w:rsidRDefault="00000000">
      <w:pPr>
        <w:spacing w:after="0"/>
        <w:rPr>
          <w:rFonts w:ascii="Times New Roman" w:hAnsi="Times New Roman"/>
          <w:sz w:val="24"/>
          <w:szCs w:val="24"/>
        </w:rPr>
      </w:pPr>
      <w:r>
        <w:t>B. Containers</w:t>
      </w:r>
    </w:p>
    <w:p w14:paraId="772DB460" w14:textId="77777777" w:rsidR="00865480" w:rsidRDefault="00000000">
      <w:pPr>
        <w:spacing w:after="0"/>
        <w:rPr>
          <w:rFonts w:ascii="Times New Roman" w:hAnsi="Times New Roman"/>
          <w:sz w:val="24"/>
          <w:szCs w:val="24"/>
        </w:rPr>
      </w:pPr>
      <w:r>
        <w:t>C. Embedded systems</w:t>
      </w:r>
    </w:p>
    <w:p w14:paraId="2F6DB83E" w14:textId="77777777" w:rsidR="00865480" w:rsidRDefault="00000000">
      <w:pPr>
        <w:spacing w:after="0"/>
        <w:rPr>
          <w:rFonts w:ascii="Times New Roman" w:hAnsi="Times New Roman"/>
          <w:sz w:val="24"/>
          <w:szCs w:val="24"/>
        </w:rPr>
      </w:pPr>
      <w:r>
        <w:t>D. SCADA</w:t>
      </w:r>
    </w:p>
    <w:p w14:paraId="1F41F59F" w14:textId="77777777" w:rsidR="00865480" w:rsidRDefault="00865480">
      <w:pPr>
        <w:spacing w:after="0"/>
        <w:rPr>
          <w:rFonts w:ascii="Times New Roman" w:hAnsi="Times New Roman"/>
          <w:sz w:val="24"/>
          <w:szCs w:val="24"/>
        </w:rPr>
      </w:pPr>
    </w:p>
    <w:p w14:paraId="40789919"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D9620BB" w14:textId="77777777" w:rsidR="00865480" w:rsidRDefault="00000000">
      <w:pPr>
        <w:spacing w:after="0"/>
        <w:rPr>
          <w:rFonts w:ascii="Times New Roman" w:hAnsi="Times New Roman"/>
          <w:sz w:val="24"/>
          <w:szCs w:val="24"/>
        </w:rPr>
      </w:pPr>
      <w:r>
        <w:t>Explanation:</w:t>
      </w:r>
    </w:p>
    <w:p w14:paraId="33729F2B" w14:textId="77777777" w:rsidR="00865480" w:rsidRDefault="00000000">
      <w:pPr>
        <w:spacing w:after="0"/>
        <w:rPr>
          <w:rFonts w:ascii="Times New Roman" w:hAnsi="Times New Roman"/>
          <w:sz w:val="24"/>
          <w:szCs w:val="24"/>
        </w:rPr>
      </w:pPr>
      <w:r>
        <w:t>Containers are a method of virtualization that allows applications to run in isolated environments with their own dependencies, libraries, and configurations. Containers are best suited for constantly changing environments because they are lightweight, portable, scalable, and easy to deploy and update. Containers can also support microservices architectures, which enable faster and more frequent delivery of software features. Reference: CompTIA Security+ Study Guide: Exam SY0-701, 9th Edition, Chapter 10: Mobile Device Security, page 512 1</w:t>
      </w:r>
    </w:p>
    <w:p w14:paraId="4F510A90" w14:textId="77777777" w:rsidR="00865480" w:rsidRDefault="00865480">
      <w:pPr>
        <w:spacing w:after="0"/>
        <w:rPr>
          <w:rFonts w:ascii="Times New Roman" w:hAnsi="Times New Roman"/>
          <w:sz w:val="24"/>
          <w:szCs w:val="24"/>
        </w:rPr>
      </w:pPr>
    </w:p>
    <w:p w14:paraId="730F1D43" w14:textId="77777777" w:rsidR="00865480" w:rsidRDefault="00865480">
      <w:pPr>
        <w:spacing w:after="0"/>
        <w:rPr>
          <w:rFonts w:ascii="Times New Roman" w:hAnsi="Times New Roman"/>
          <w:sz w:val="24"/>
          <w:szCs w:val="24"/>
        </w:rPr>
      </w:pPr>
    </w:p>
    <w:p w14:paraId="25E28336" w14:textId="77777777" w:rsidR="00865480" w:rsidRDefault="00000000">
      <w:pPr>
        <w:spacing w:after="0"/>
        <w:rPr>
          <w:rFonts w:ascii="Times New Roman" w:hAnsi="Times New Roman"/>
          <w:sz w:val="24"/>
          <w:szCs w:val="24"/>
        </w:rPr>
      </w:pPr>
      <w:r>
        <w:t>Question: 130</w:t>
      </w:r>
    </w:p>
    <w:p/>
    <w:p w14:paraId="7DD0696F" w14:textId="77777777" w:rsidR="00865480" w:rsidRDefault="00000000">
      <w:pPr>
        <w:spacing w:after="0"/>
        <w:rPr>
          <w:rFonts w:ascii="Times New Roman" w:hAnsi="Times New Roman"/>
          <w:sz w:val="24"/>
          <w:szCs w:val="24"/>
        </w:rPr>
      </w:pPr>
      <w:r>
        <w:rPr>
          <w:rFonts w:ascii="Times New Roman" w:hAnsi="Times New Roman"/>
          <w:sz w:val="24"/>
          <w:szCs w:val="24"/>
        </w:rPr>
        <w:t>A security analyst scans a company's public network and discovers a host is running a remote desktop that can be used to access the production network. Which of the following changes should the security analyst recommend?</w:t>
      </w:r>
    </w:p>
    <w:p w14:paraId="3F69B7B8" w14:textId="77777777" w:rsidR="00865480" w:rsidRDefault="00000000">
      <w:pPr>
        <w:spacing w:after="0"/>
        <w:rPr>
          <w:rFonts w:ascii="Times New Roman" w:hAnsi="Times New Roman"/>
          <w:sz w:val="24"/>
          <w:szCs w:val="24"/>
        </w:rPr>
      </w:pPr>
      <w:r>
        <w:t>A. Changing the remote desktop port to a non-standard number</w:t>
      </w:r>
    </w:p>
    <w:p w14:paraId="55B9D300" w14:textId="77777777" w:rsidR="00865480" w:rsidRDefault="00000000">
      <w:pPr>
        <w:spacing w:after="0"/>
        <w:rPr>
          <w:rFonts w:ascii="Times New Roman" w:hAnsi="Times New Roman"/>
          <w:sz w:val="24"/>
          <w:szCs w:val="24"/>
        </w:rPr>
      </w:pPr>
      <w:r>
        <w:t>B. Setting up a VPN and placing the jump server inside the firewall</w:t>
      </w:r>
    </w:p>
    <w:p w14:paraId="54E099F0" w14:textId="77777777" w:rsidR="00865480" w:rsidRDefault="00000000">
      <w:pPr>
        <w:spacing w:after="0"/>
        <w:rPr>
          <w:rFonts w:ascii="Times New Roman" w:hAnsi="Times New Roman"/>
          <w:sz w:val="24"/>
          <w:szCs w:val="24"/>
        </w:rPr>
      </w:pPr>
      <w:r>
        <w:t>C. Using a proxy for web connections from the remote desktop server</w:t>
      </w:r>
    </w:p>
    <w:p w14:paraId="477E7E74" w14:textId="77777777" w:rsidR="00865480" w:rsidRDefault="00000000">
      <w:pPr>
        <w:spacing w:after="0"/>
        <w:rPr>
          <w:rFonts w:ascii="Times New Roman" w:hAnsi="Times New Roman"/>
          <w:sz w:val="24"/>
          <w:szCs w:val="24"/>
        </w:rPr>
      </w:pPr>
      <w:r>
        <w:t>D. Connecting the remote server to the domain and increasing the password length</w:t>
      </w:r>
    </w:p>
    <w:p w14:paraId="5AC6020E" w14:textId="77777777" w:rsidR="00865480" w:rsidRDefault="00865480">
      <w:pPr>
        <w:spacing w:after="0"/>
        <w:rPr>
          <w:rFonts w:ascii="Times New Roman" w:hAnsi="Times New Roman"/>
          <w:sz w:val="24"/>
          <w:szCs w:val="24"/>
        </w:rPr>
      </w:pPr>
    </w:p>
    <w:p w14:paraId="7949ABB9"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1A4DD3D7" w14:textId="77777777" w:rsidR="00865480" w:rsidRDefault="00000000">
      <w:pPr>
        <w:spacing w:after="0"/>
        <w:rPr>
          <w:rFonts w:ascii="Times New Roman" w:hAnsi="Times New Roman"/>
          <w:sz w:val="24"/>
          <w:szCs w:val="24"/>
        </w:rPr>
      </w:pPr>
      <w:r>
        <w:t>Explanation:</w:t>
      </w:r>
    </w:p>
    <w:p w14:paraId="36C4ADDB" w14:textId="77777777" w:rsidR="00865480" w:rsidRDefault="00865480">
      <w:pPr>
        <w:spacing w:after="0"/>
        <w:rPr>
          <w:rFonts w:ascii="Times New Roman" w:hAnsi="Times New Roman"/>
          <w:sz w:val="24"/>
          <w:szCs w:val="24"/>
        </w:rPr>
      </w:pPr>
      <w:r>
        <w:t>A VPN is a virtual private network that creates a secure tunnel between two or more devices over a public network. A VPN can encrypt and authenticate the data, as well as hide the IP addresses and locations of the devices. A jump server is a server that acts as an intermediary between a user and a target server, such as a production server. A jump server can provide an additional layer of security and access control, as well as logging and auditing capabilities. A firewall is a device or software that filters and blocks unwanted network traffic based on predefined rules. A firewall can protect the internal network from external threats and limit the exposure of sensitive services and ports. A security analyst should recommend setting up a VPN and placing the jump server inside the firewall to improve the security of the remote desktop access to the production network. This way, the remote desktop service will not be exposed to the public network, and only authorized users with VPN credentials can access the jump server and then the production server. Reference: CompTIA Security+ Study Guide: Exam SY0-701, 9th Edition, Chapter 8: Secure Protocols and Services, page 382-383 1; Chapter 9: Network Security, page 441-442 1</w:t>
      </w:r>
    </w:p>
    <w:p w14:paraId="324E80BA" w14:textId="77777777" w:rsidR="00865480" w:rsidRDefault="00000000">
      <w:pPr>
        <w:spacing w:after="0"/>
        <w:rPr>
          <w:rFonts w:ascii="Times New Roman" w:hAnsi="Times New Roman"/>
          <w:sz w:val="24"/>
          <w:szCs w:val="24"/>
        </w:rPr>
      </w:pPr>
    </w:p>
    <w:p w14:paraId="08AD3511" w14:textId="77777777" w:rsidR="00865480" w:rsidRDefault="00865480">
      <w:pPr>
        <w:spacing w:after="0"/>
        <w:rPr>
          <w:rFonts w:ascii="Times New Roman" w:hAnsi="Times New Roman"/>
          <w:sz w:val="24"/>
          <w:szCs w:val="24"/>
        </w:rPr>
      </w:pPr>
    </w:p>
    <w:p w14:paraId="77D98A50" w14:textId="77777777" w:rsidR="00865480" w:rsidRDefault="00865480">
      <w:pPr>
        <w:spacing w:after="0"/>
        <w:rPr>
          <w:rFonts w:ascii="Times New Roman" w:hAnsi="Times New Roman"/>
          <w:sz w:val="24"/>
          <w:szCs w:val="24"/>
        </w:rPr>
      </w:pPr>
    </w:p>
    <w:p w14:paraId="6F9C27A7" w14:textId="77777777" w:rsidR="00865480" w:rsidRDefault="00000000">
      <w:pPr>
        <w:spacing w:after="0"/>
        <w:rPr>
          <w:rFonts w:ascii="Times New Roman" w:hAnsi="Times New Roman"/>
          <w:sz w:val="24"/>
          <w:szCs w:val="24"/>
        </w:rPr>
      </w:pPr>
      <w:r>
        <w:t>Question: 131</w:t>
      </w:r>
    </w:p>
    <w:p/>
    <w:p w14:paraId="54AA36F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involves an attempt to take advantage of database misconfigurations?</w:t>
      </w:r>
    </w:p>
    <w:p w14:paraId="210B80F7" w14:textId="77777777" w:rsidR="00865480" w:rsidRDefault="00000000">
      <w:pPr>
        <w:spacing w:after="0"/>
        <w:rPr>
          <w:rFonts w:ascii="Times New Roman" w:hAnsi="Times New Roman"/>
          <w:sz w:val="24"/>
          <w:szCs w:val="24"/>
        </w:rPr>
      </w:pPr>
      <w:r>
        <w:t>A. Buffer overflow</w:t>
      </w:r>
    </w:p>
    <w:p w14:paraId="515F5866" w14:textId="77777777" w:rsidR="00865480" w:rsidRDefault="00000000">
      <w:pPr>
        <w:spacing w:after="0"/>
        <w:rPr>
          <w:rFonts w:ascii="Times New Roman" w:hAnsi="Times New Roman"/>
          <w:sz w:val="24"/>
          <w:szCs w:val="24"/>
        </w:rPr>
      </w:pPr>
      <w:r>
        <w:t>B. SQL injection</w:t>
      </w:r>
    </w:p>
    <w:p w14:paraId="51CF24A2" w14:textId="77777777" w:rsidR="00865480" w:rsidRDefault="00000000">
      <w:pPr>
        <w:spacing w:after="0"/>
        <w:rPr>
          <w:rFonts w:ascii="Times New Roman" w:hAnsi="Times New Roman"/>
          <w:sz w:val="24"/>
          <w:szCs w:val="24"/>
        </w:rPr>
      </w:pPr>
      <w:r>
        <w:t>C. VM escape</w:t>
      </w:r>
    </w:p>
    <w:p w14:paraId="12BD440E" w14:textId="77777777" w:rsidR="00865480" w:rsidRDefault="00000000">
      <w:pPr>
        <w:spacing w:after="0"/>
        <w:rPr>
          <w:rFonts w:ascii="Times New Roman" w:hAnsi="Times New Roman"/>
          <w:sz w:val="24"/>
          <w:szCs w:val="24"/>
        </w:rPr>
      </w:pPr>
      <w:r>
        <w:t>D. Memory injection</w:t>
      </w:r>
    </w:p>
    <w:p w14:paraId="01E88177" w14:textId="77777777" w:rsidR="00865480" w:rsidRDefault="00865480">
      <w:pPr>
        <w:spacing w:after="0"/>
        <w:rPr>
          <w:rFonts w:ascii="Times New Roman" w:hAnsi="Times New Roman"/>
          <w:sz w:val="24"/>
          <w:szCs w:val="24"/>
        </w:rPr>
      </w:pPr>
    </w:p>
    <w:p w14:paraId="4FBB646F"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308C4A0" w14:textId="77777777" w:rsidR="00865480" w:rsidRDefault="00000000">
      <w:pPr>
        <w:spacing w:after="0"/>
        <w:rPr>
          <w:rFonts w:ascii="Times New Roman" w:hAnsi="Times New Roman"/>
          <w:sz w:val="24"/>
          <w:szCs w:val="24"/>
        </w:rPr>
      </w:pPr>
      <w:r>
        <w:t>Explanation:</w:t>
      </w:r>
    </w:p>
    <w:p w14:paraId="626C17D9" w14:textId="77777777" w:rsidR="00865480" w:rsidRDefault="00000000">
      <w:pPr>
        <w:spacing w:after="0"/>
        <w:rPr>
          <w:rFonts w:ascii="Times New Roman" w:hAnsi="Times New Roman"/>
          <w:sz w:val="24"/>
          <w:szCs w:val="24"/>
        </w:rPr>
      </w:pPr>
      <w:r>
        <w:t>SQL injection is a type of attack that exploits a database misconfiguration or a flaw in the application code that interacts with the database. An attacker can inject malicious SQL statements into the user input fields or the URL parameters that are sent to the database server. These statements can then execute unauthorized commands, such as reading, modifying, deleting, or creating data, or even taking over the database server. SQL injection can compromise the confidentiality, integrity, and availability of the data and the system. Reference: CompTIA Security+ Study Guide: Exam SY0-701, 9th Edition, page 215 1</w:t>
      </w:r>
    </w:p>
    <w:p w14:paraId="67DBC4FC" w14:textId="77777777" w:rsidR="00865480" w:rsidRDefault="00865480">
      <w:pPr>
        <w:spacing w:after="0"/>
        <w:rPr>
          <w:rFonts w:ascii="Times New Roman" w:hAnsi="Times New Roman"/>
          <w:sz w:val="24"/>
          <w:szCs w:val="24"/>
        </w:rPr>
      </w:pPr>
    </w:p>
    <w:p w14:paraId="7520D9A0" w14:textId="77777777" w:rsidR="00865480" w:rsidRDefault="00000000">
      <w:pPr>
        <w:spacing w:after="0"/>
        <w:rPr>
          <w:rFonts w:ascii="Times New Roman" w:hAnsi="Times New Roman"/>
          <w:sz w:val="24"/>
          <w:szCs w:val="24"/>
        </w:rPr>
      </w:pPr>
      <w:r>
        <w:t>Question: 132</w:t>
      </w:r>
    </w:p>
    <w:p/>
    <w:p w14:paraId="0849C66A" w14:textId="77777777" w:rsidR="00865480" w:rsidRDefault="00000000">
      <w:pPr>
        <w:spacing w:after="0"/>
        <w:rPr>
          <w:rFonts w:ascii="Times New Roman" w:hAnsi="Times New Roman"/>
          <w:sz w:val="24"/>
          <w:szCs w:val="24"/>
        </w:rPr>
      </w:pPr>
      <w:r>
        <w:rPr>
          <w:rFonts w:ascii="Times New Roman" w:hAnsi="Times New Roman"/>
          <w:sz w:val="24"/>
          <w:szCs w:val="24"/>
        </w:rPr>
        <w:t>An organization would like to store customer data on a separate part of the network that is not accessible to users on the main corporate network. Which of the following should the administrator use to accomplish this goal?</w:t>
      </w:r>
    </w:p>
    <w:p w14:paraId="114D8A95" w14:textId="77777777" w:rsidR="00865480" w:rsidRDefault="00000000">
      <w:pPr>
        <w:spacing w:after="0"/>
        <w:rPr>
          <w:rFonts w:ascii="Times New Roman" w:hAnsi="Times New Roman"/>
          <w:sz w:val="24"/>
          <w:szCs w:val="24"/>
        </w:rPr>
      </w:pPr>
      <w:r>
        <w:t>A. Segmentation</w:t>
      </w:r>
    </w:p>
    <w:p w14:paraId="66CA20D6" w14:textId="77777777" w:rsidR="00865480" w:rsidRDefault="00000000">
      <w:pPr>
        <w:spacing w:after="0"/>
        <w:rPr>
          <w:rFonts w:ascii="Times New Roman" w:hAnsi="Times New Roman"/>
          <w:sz w:val="24"/>
          <w:szCs w:val="24"/>
        </w:rPr>
      </w:pPr>
      <w:r>
        <w:t>B. Isolation</w:t>
      </w:r>
    </w:p>
    <w:p w14:paraId="735AA01C" w14:textId="77777777" w:rsidR="00865480" w:rsidRDefault="00000000">
      <w:pPr>
        <w:spacing w:after="0"/>
        <w:rPr>
          <w:rFonts w:ascii="Times New Roman" w:hAnsi="Times New Roman"/>
          <w:sz w:val="24"/>
          <w:szCs w:val="24"/>
        </w:rPr>
      </w:pPr>
      <w:r>
        <w:t>C. Patching</w:t>
      </w:r>
    </w:p>
    <w:p w14:paraId="76BD415D" w14:textId="77777777" w:rsidR="00865480" w:rsidRDefault="00000000">
      <w:pPr>
        <w:spacing w:after="0"/>
        <w:rPr>
          <w:rFonts w:ascii="Times New Roman" w:hAnsi="Times New Roman"/>
          <w:sz w:val="24"/>
          <w:szCs w:val="24"/>
        </w:rPr>
      </w:pPr>
      <w:r>
        <w:t>D. Encryption</w:t>
      </w:r>
    </w:p>
    <w:p w14:paraId="55817BE7" w14:textId="77777777" w:rsidR="00865480" w:rsidRDefault="00865480">
      <w:pPr>
        <w:spacing w:after="0"/>
        <w:rPr>
          <w:rFonts w:ascii="Times New Roman" w:hAnsi="Times New Roman"/>
          <w:sz w:val="24"/>
          <w:szCs w:val="24"/>
        </w:rPr>
      </w:pPr>
    </w:p>
    <w:p w14:paraId="637B352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8B29952" w14:textId="77777777" w:rsidR="00865480" w:rsidRDefault="00000000">
      <w:pPr>
        <w:spacing w:after="0"/>
        <w:rPr>
          <w:rFonts w:ascii="Times New Roman" w:hAnsi="Times New Roman"/>
          <w:sz w:val="24"/>
          <w:szCs w:val="24"/>
        </w:rPr>
      </w:pPr>
      <w:r>
        <w:t>Explanation:</w:t>
      </w:r>
    </w:p>
    <w:p w14:paraId="46B0A034" w14:textId="77777777" w:rsidR="00865480" w:rsidRDefault="00000000">
      <w:pPr>
        <w:spacing w:after="0"/>
        <w:rPr>
          <w:rFonts w:ascii="Times New Roman" w:hAnsi="Times New Roman"/>
          <w:sz w:val="24"/>
          <w:szCs w:val="24"/>
        </w:rPr>
      </w:pPr>
      <w:r>
        <w:t>Segmentation is a network design technique that divides the network into smaller and isolated segments based on logical or physical boundaries. Segmentation can help improve network security by limiting the scope of an attack, reducing the attack surface, and enforcing access control policies. Segmentation can also enhance network performance, scalability, and manageability. To accomplish the goal of storing customer data on a separate part of the network, the administrator can use segmentation technologies such as subnetting, VLANs, firewalls, routers, or switches. Reference: CompTIA Security+ Study Guide: Exam SY0-701, 9th Edition, page 308-309 1</w:t>
      </w:r>
    </w:p>
    <w:p w14:paraId="00FEB453" w14:textId="77777777" w:rsidR="00865480" w:rsidRDefault="00865480">
      <w:pPr>
        <w:spacing w:after="0"/>
        <w:rPr>
          <w:rFonts w:ascii="Times New Roman" w:hAnsi="Times New Roman"/>
          <w:sz w:val="24"/>
          <w:szCs w:val="24"/>
        </w:rPr>
      </w:pPr>
    </w:p>
    <w:p w14:paraId="465887EE" w14:textId="77777777" w:rsidR="00865480" w:rsidRDefault="00000000">
      <w:pPr>
        <w:spacing w:after="0"/>
        <w:rPr>
          <w:rFonts w:ascii="Times New Roman" w:hAnsi="Times New Roman"/>
          <w:sz w:val="24"/>
          <w:szCs w:val="24"/>
        </w:rPr>
      </w:pPr>
      <w:r>
        <w:t>Question: 133</w:t>
      </w:r>
    </w:p>
    <w:p/>
    <w:p w14:paraId="4D637CA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used to quantitatively measure the criticality of a vulnerability?</w:t>
      </w:r>
    </w:p>
    <w:p w14:paraId="7CB19A4F" w14:textId="77777777" w:rsidR="00865480" w:rsidRDefault="00000000">
      <w:pPr>
        <w:spacing w:after="0"/>
        <w:rPr>
          <w:rFonts w:ascii="Times New Roman" w:hAnsi="Times New Roman"/>
          <w:sz w:val="24"/>
          <w:szCs w:val="24"/>
          <w:lang w:val="pt-BR"/>
        </w:rPr>
      </w:pPr>
      <w:r>
        <w:t>A. CVE</w:t>
      </w:r>
    </w:p>
    <w:p w14:paraId="4479B6C5" w14:textId="77777777" w:rsidR="00865480" w:rsidRDefault="00000000">
      <w:pPr>
        <w:spacing w:after="0"/>
        <w:rPr>
          <w:rFonts w:ascii="Times New Roman" w:hAnsi="Times New Roman"/>
          <w:sz w:val="24"/>
          <w:szCs w:val="24"/>
          <w:lang w:val="pt-BR"/>
        </w:rPr>
      </w:pPr>
      <w:r>
        <w:t>B. CVSS</w:t>
      </w:r>
    </w:p>
    <w:p w14:paraId="0C6576F7" w14:textId="77777777" w:rsidR="00865480" w:rsidRDefault="00000000">
      <w:pPr>
        <w:spacing w:after="0"/>
        <w:rPr>
          <w:rFonts w:ascii="Times New Roman" w:hAnsi="Times New Roman"/>
          <w:sz w:val="24"/>
          <w:szCs w:val="24"/>
          <w:lang w:val="pt-BR"/>
        </w:rPr>
      </w:pPr>
      <w:r>
        <w:t>C. CIA</w:t>
      </w:r>
    </w:p>
    <w:p w14:paraId="2B919B94" w14:textId="77777777" w:rsidR="00865480" w:rsidRDefault="00000000">
      <w:pPr>
        <w:spacing w:after="0"/>
        <w:rPr>
          <w:rFonts w:ascii="Times New Roman" w:hAnsi="Times New Roman"/>
          <w:sz w:val="24"/>
          <w:szCs w:val="24"/>
          <w:lang w:val="pt-BR"/>
        </w:rPr>
      </w:pPr>
      <w:r>
        <w:t>D. CERT</w:t>
      </w:r>
    </w:p>
    <w:p w14:paraId="0C0A38F0" w14:textId="77777777" w:rsidR="00865480" w:rsidRDefault="00865480">
      <w:pPr>
        <w:spacing w:after="0"/>
        <w:rPr>
          <w:rFonts w:ascii="Times New Roman" w:hAnsi="Times New Roman"/>
          <w:sz w:val="24"/>
          <w:szCs w:val="24"/>
          <w:lang w:val="pt-BR"/>
        </w:rPr>
      </w:pPr>
    </w:p>
    <w:p w14:paraId="7F36FD31"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7B9C2EDE" w14:textId="77777777" w:rsidR="00865480" w:rsidRDefault="00000000">
      <w:pPr>
        <w:spacing w:after="0"/>
        <w:rPr>
          <w:rFonts w:ascii="Times New Roman" w:hAnsi="Times New Roman"/>
          <w:sz w:val="24"/>
          <w:szCs w:val="24"/>
        </w:rPr>
      </w:pPr>
      <w:r>
        <w:t>Explanation:</w:t>
      </w:r>
    </w:p>
    <w:p w14:paraId="31BEF468" w14:textId="77777777" w:rsidR="00865480" w:rsidRDefault="00000000">
      <w:pPr>
        <w:spacing w:after="0"/>
        <w:rPr>
          <w:rFonts w:ascii="Times New Roman" w:hAnsi="Times New Roman"/>
          <w:sz w:val="24"/>
          <w:szCs w:val="24"/>
        </w:rPr>
      </w:pPr>
      <w:r>
        <w:t>CVSS stands for Common Vulnerability Scoring System, which is a framework that provides a standardized way to assess and communicate the severity and risk of vulnerabilities. CVSS uses a set of metrics and formulas to calculate a numerical score ranging from 0 to 10, where higher scores indicate higher criticality. CVSS can help organizations prioritize remediation efforts and compare vulnerabilities across different systems and vendors. The other options are not used to measure the criticality of a vulnerability, but rather to identify, classify, or report them. Reference: CompTIA Security+ Study Guide: Exam SY0-701, 9th Edition, page 39</w:t>
      </w:r>
    </w:p>
    <w:p w14:paraId="05B31A11" w14:textId="77777777" w:rsidR="00865480" w:rsidRDefault="00865480">
      <w:pPr>
        <w:spacing w:after="0"/>
        <w:rPr>
          <w:rFonts w:ascii="Times New Roman" w:hAnsi="Times New Roman"/>
          <w:sz w:val="24"/>
          <w:szCs w:val="24"/>
        </w:rPr>
      </w:pPr>
    </w:p>
    <w:p w14:paraId="42FBC150" w14:textId="77777777" w:rsidR="00865480" w:rsidRDefault="00000000">
      <w:pPr>
        <w:spacing w:after="0"/>
        <w:rPr>
          <w:rFonts w:ascii="Times New Roman" w:hAnsi="Times New Roman"/>
          <w:sz w:val="24"/>
          <w:szCs w:val="24"/>
        </w:rPr>
      </w:pPr>
      <w:r>
        <w:t>Question: 134</w:t>
      </w:r>
    </w:p>
    <w:p/>
    <w:p w14:paraId="4F33EA4F" w14:textId="77777777" w:rsidR="00865480" w:rsidRDefault="00000000">
      <w:pPr>
        <w:spacing w:after="0"/>
        <w:rPr>
          <w:rFonts w:ascii="Times New Roman" w:hAnsi="Times New Roman"/>
          <w:sz w:val="24"/>
          <w:szCs w:val="24"/>
        </w:rPr>
      </w:pPr>
      <w:r>
        <w:rPr>
          <w:rFonts w:ascii="Times New Roman" w:hAnsi="Times New Roman"/>
          <w:sz w:val="24"/>
          <w:szCs w:val="24"/>
        </w:rPr>
        <w:t>A technician is opening ports on a firewall for a new system being deployed and supported by a SaaS provider. Which of the following is a risk in the new system?</w:t>
      </w:r>
    </w:p>
    <w:p w14:paraId="15B0C725" w14:textId="77777777" w:rsidR="00865480" w:rsidRDefault="00000000">
      <w:pPr>
        <w:spacing w:after="0"/>
        <w:rPr>
          <w:rFonts w:ascii="Times New Roman" w:hAnsi="Times New Roman"/>
          <w:sz w:val="24"/>
          <w:szCs w:val="24"/>
        </w:rPr>
      </w:pPr>
      <w:r>
        <w:t>A. Default credentials</w:t>
      </w:r>
    </w:p>
    <w:p w14:paraId="39D4A63E" w14:textId="77777777" w:rsidR="00865480" w:rsidRDefault="00000000">
      <w:pPr>
        <w:spacing w:after="0"/>
        <w:rPr>
          <w:rFonts w:ascii="Times New Roman" w:hAnsi="Times New Roman"/>
          <w:sz w:val="24"/>
          <w:szCs w:val="24"/>
        </w:rPr>
      </w:pPr>
      <w:r>
        <w:t>B. Non-segmented network</w:t>
      </w:r>
    </w:p>
    <w:p w14:paraId="2DFA5D29" w14:textId="77777777" w:rsidR="00865480" w:rsidRDefault="00000000">
      <w:pPr>
        <w:spacing w:after="0"/>
        <w:rPr>
          <w:rFonts w:ascii="Times New Roman" w:hAnsi="Times New Roman"/>
          <w:sz w:val="24"/>
          <w:szCs w:val="24"/>
        </w:rPr>
      </w:pPr>
      <w:r>
        <w:t>C. Supply chain vendor</w:t>
      </w:r>
    </w:p>
    <w:p w14:paraId="78D4B00E" w14:textId="77777777" w:rsidR="00865480" w:rsidRDefault="00000000">
      <w:pPr>
        <w:spacing w:after="0"/>
        <w:rPr>
          <w:rFonts w:ascii="Times New Roman" w:hAnsi="Times New Roman"/>
          <w:sz w:val="24"/>
          <w:szCs w:val="24"/>
        </w:rPr>
      </w:pPr>
      <w:r>
        <w:t>D. Vulnerable software</w:t>
      </w:r>
    </w:p>
    <w:p w14:paraId="1272F1D7" w14:textId="77777777" w:rsidR="00865480" w:rsidRDefault="00865480">
      <w:pPr>
        <w:spacing w:after="0"/>
        <w:rPr>
          <w:rFonts w:ascii="Times New Roman" w:hAnsi="Times New Roman"/>
          <w:sz w:val="24"/>
          <w:szCs w:val="24"/>
        </w:rPr>
      </w:pPr>
    </w:p>
    <w:p w14:paraId="5EB4762F"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4C26C1F0" w14:textId="77777777" w:rsidR="00865480" w:rsidRDefault="00000000">
      <w:pPr>
        <w:spacing w:after="0"/>
        <w:rPr>
          <w:rFonts w:ascii="Times New Roman" w:hAnsi="Times New Roman"/>
          <w:sz w:val="24"/>
          <w:szCs w:val="24"/>
        </w:rPr>
      </w:pPr>
      <w:r>
        <w:t>Explanation:</w:t>
      </w:r>
    </w:p>
    <w:p w14:paraId="05EAFE5D" w14:textId="77777777" w:rsidR="00865480" w:rsidRDefault="00000000">
      <w:pPr>
        <w:spacing w:after="0"/>
        <w:rPr>
          <w:rFonts w:ascii="Times New Roman" w:hAnsi="Times New Roman"/>
          <w:sz w:val="24"/>
          <w:szCs w:val="24"/>
        </w:rPr>
      </w:pPr>
      <w:r>
        <w:t>A supply chain vendor is a third-party entity that provides goods or services to an organization, such as a SaaS provider. A supply chain vendor can pose a risk to the new system if the vendor has poor security practices, breaches, or compromises that could affect the confidentiality, integrity, or availability of the system or its data. The organization should perform due diligence and establish a service level agreement with the vendor to mitigate this risk. The other options are not specific to the scenario of using a SaaS provider, but rather general risks that could apply to any system.</w:t>
      </w:r>
    </w:p>
    <w:p w14:paraId="232CF806" w14:textId="77777777" w:rsidR="00865480" w:rsidRDefault="00865480">
      <w:pPr>
        <w:spacing w:after="0"/>
        <w:rPr>
          <w:rFonts w:ascii="Times New Roman" w:hAnsi="Times New Roman"/>
          <w:sz w:val="24"/>
          <w:szCs w:val="24"/>
        </w:rPr>
      </w:pPr>
    </w:p>
    <w:p w14:paraId="0F33C78A" w14:textId="77777777" w:rsidR="00865480" w:rsidRDefault="00000000">
      <w:pPr>
        <w:spacing w:after="0"/>
        <w:rPr>
          <w:rFonts w:ascii="Times New Roman" w:hAnsi="Times New Roman"/>
          <w:sz w:val="24"/>
          <w:szCs w:val="24"/>
        </w:rPr>
      </w:pPr>
      <w:r>
        <w:t>Question: 135</w:t>
      </w:r>
    </w:p>
    <w:p/>
    <w:p w14:paraId="507AA5F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security concepts is the best reason for permissions on a human resources fileshare to follow the principle of least privilege?</w:t>
      </w:r>
    </w:p>
    <w:p w14:paraId="0C3CD9DB" w14:textId="77777777" w:rsidR="00865480" w:rsidRDefault="00000000">
      <w:pPr>
        <w:spacing w:after="0"/>
        <w:rPr>
          <w:rFonts w:ascii="Times New Roman" w:hAnsi="Times New Roman"/>
          <w:sz w:val="24"/>
          <w:szCs w:val="24"/>
        </w:rPr>
      </w:pPr>
      <w:r>
        <w:t>A. Integrity</w:t>
      </w:r>
    </w:p>
    <w:p w14:paraId="157E6F18" w14:textId="77777777" w:rsidR="00865480" w:rsidRDefault="00000000">
      <w:pPr>
        <w:spacing w:after="0"/>
        <w:rPr>
          <w:rFonts w:ascii="Times New Roman" w:hAnsi="Times New Roman"/>
          <w:sz w:val="24"/>
          <w:szCs w:val="24"/>
        </w:rPr>
      </w:pPr>
      <w:r>
        <w:t>B. Availability</w:t>
      </w:r>
    </w:p>
    <w:p w14:paraId="2E78989A" w14:textId="77777777" w:rsidR="00865480" w:rsidRDefault="00000000">
      <w:pPr>
        <w:spacing w:after="0"/>
        <w:rPr>
          <w:rFonts w:ascii="Times New Roman" w:hAnsi="Times New Roman"/>
          <w:sz w:val="24"/>
          <w:szCs w:val="24"/>
        </w:rPr>
      </w:pPr>
      <w:r>
        <w:t>C. Confidentiality</w:t>
      </w:r>
    </w:p>
    <w:p w14:paraId="63831E37" w14:textId="77777777" w:rsidR="00865480" w:rsidRDefault="00000000">
      <w:pPr>
        <w:spacing w:after="0"/>
        <w:rPr>
          <w:rFonts w:ascii="Times New Roman" w:hAnsi="Times New Roman"/>
          <w:sz w:val="24"/>
          <w:szCs w:val="24"/>
        </w:rPr>
      </w:pPr>
      <w:r>
        <w:t>D. Non-repudiation</w:t>
      </w:r>
    </w:p>
    <w:p w14:paraId="382B0EC1" w14:textId="77777777" w:rsidR="00865480" w:rsidRDefault="00865480">
      <w:pPr>
        <w:spacing w:after="0"/>
        <w:rPr>
          <w:rFonts w:ascii="Times New Roman" w:hAnsi="Times New Roman"/>
          <w:sz w:val="24"/>
          <w:szCs w:val="24"/>
        </w:rPr>
      </w:pPr>
    </w:p>
    <w:p w14:paraId="66E1D5B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0D15C0D" w14:textId="77777777" w:rsidR="00865480" w:rsidRDefault="00000000">
      <w:pPr>
        <w:spacing w:after="0"/>
        <w:rPr>
          <w:rFonts w:ascii="Times New Roman" w:hAnsi="Times New Roman"/>
          <w:sz w:val="24"/>
          <w:szCs w:val="24"/>
        </w:rPr>
      </w:pPr>
      <w:r>
        <w:t>Explanation:</w:t>
      </w:r>
    </w:p>
    <w:p w14:paraId="7AC50E86" w14:textId="77777777" w:rsidR="00865480" w:rsidRDefault="00000000">
      <w:pPr>
        <w:spacing w:after="0"/>
        <w:rPr>
          <w:rFonts w:ascii="Times New Roman" w:hAnsi="Times New Roman"/>
          <w:sz w:val="24"/>
          <w:szCs w:val="24"/>
        </w:rPr>
      </w:pPr>
      <w:r>
        <w:t>Confidentiality is the security concept that ensures data is protected from unauthorized access or disclosure. The principle of least privilege is a technique that grants users or systems the minimum level of access or permissions that they need to perform their tasks, and nothing more. By applying the principle of least privilege to a human resources fileshare, the permissions can be restricted to only those who have a legitimate need to access the sensitive data, such as HR staff, managers, or auditors. This can prevent unauthorized users, such as hackers, employees, or contractors, from accessing, copying, modifying, or deleting the data. Therefore, the principle of least privilege can enhance the confidentiality of the data on the fileshare. Integrity, availability, and non-repudiation are other security concepts, but they are not the best reason for permissions on a human resources fileshare to follow the principle of least privilege. Integrity is the security concept that ensures data is accurate and consistent, and protected from unauthorized modification or corruption. Availability is the security concept that ensures data is accessible and usable by authorized users or systems when needed. Non-repudiation is the security concept that ensures the authenticity and accountability of data and actions, and prevents the denial of involvement or responsibility. While these concepts are also important for data security, they are not directly related to the level of access or permissions granted to users or systems. Reference: CompTIA Security+ Study Guide: Exam SY0-701, 9th Edition, page 16-17, 372-373</w:t>
      </w:r>
    </w:p>
    <w:p w14:paraId="74CB2689" w14:textId="77777777" w:rsidR="00865480" w:rsidRDefault="00865480">
      <w:pPr>
        <w:spacing w:after="0"/>
        <w:rPr>
          <w:rFonts w:ascii="Times New Roman" w:hAnsi="Times New Roman"/>
          <w:sz w:val="24"/>
          <w:szCs w:val="24"/>
        </w:rPr>
      </w:pPr>
    </w:p>
    <w:p w14:paraId="309244E4" w14:textId="77777777" w:rsidR="00865480" w:rsidRDefault="00865480">
      <w:pPr>
        <w:spacing w:after="0"/>
        <w:rPr>
          <w:rFonts w:ascii="Times New Roman" w:hAnsi="Times New Roman"/>
          <w:sz w:val="24"/>
          <w:szCs w:val="24"/>
        </w:rPr>
      </w:pPr>
    </w:p>
    <w:p w14:paraId="7669A0B0" w14:textId="77777777" w:rsidR="00865480" w:rsidRDefault="00000000">
      <w:pPr>
        <w:spacing w:after="0"/>
        <w:rPr>
          <w:rFonts w:ascii="Times New Roman" w:hAnsi="Times New Roman"/>
          <w:sz w:val="24"/>
          <w:szCs w:val="24"/>
        </w:rPr>
      </w:pPr>
      <w:r>
        <w:t>Question: 136</w:t>
      </w:r>
    </w:p>
    <w:p/>
    <w:p w14:paraId="4D46732D" w14:textId="77777777" w:rsidR="00865480" w:rsidRDefault="00000000">
      <w:pPr>
        <w:spacing w:after="0"/>
        <w:rPr>
          <w:rFonts w:ascii="Times New Roman" w:hAnsi="Times New Roman"/>
          <w:sz w:val="24"/>
          <w:szCs w:val="24"/>
        </w:rPr>
      </w:pPr>
      <w:r>
        <w:rPr>
          <w:rFonts w:ascii="Times New Roman" w:hAnsi="Times New Roman"/>
          <w:sz w:val="24"/>
          <w:szCs w:val="24"/>
        </w:rPr>
        <w:t>Security controls in a data center are being reviewed to ensure data is properly protected and that human life considerations are included. Which of the following best describes how the controls should be set up?</w:t>
      </w:r>
    </w:p>
    <w:p w14:paraId="22BD6D46" w14:textId="77777777" w:rsidR="00865480" w:rsidRDefault="00000000">
      <w:pPr>
        <w:spacing w:after="0"/>
        <w:rPr>
          <w:rFonts w:ascii="Times New Roman" w:hAnsi="Times New Roman"/>
          <w:sz w:val="24"/>
          <w:szCs w:val="24"/>
        </w:rPr>
      </w:pPr>
      <w:r>
        <w:t>A. Remote access points should fail closed.</w:t>
      </w:r>
    </w:p>
    <w:p w14:paraId="5815EDCC" w14:textId="77777777" w:rsidR="00865480" w:rsidRDefault="00000000">
      <w:pPr>
        <w:spacing w:after="0"/>
        <w:rPr>
          <w:rFonts w:ascii="Times New Roman" w:hAnsi="Times New Roman"/>
          <w:sz w:val="24"/>
          <w:szCs w:val="24"/>
        </w:rPr>
      </w:pPr>
      <w:r>
        <w:t>B. Logging controls should fail open.</w:t>
      </w:r>
    </w:p>
    <w:p w14:paraId="5C507D01" w14:textId="77777777" w:rsidR="00865480" w:rsidRDefault="00000000">
      <w:pPr>
        <w:spacing w:after="0"/>
        <w:rPr>
          <w:rFonts w:ascii="Times New Roman" w:hAnsi="Times New Roman"/>
          <w:sz w:val="24"/>
          <w:szCs w:val="24"/>
        </w:rPr>
      </w:pPr>
      <w:r>
        <w:t>C. Safety controls should fail open.</w:t>
      </w:r>
    </w:p>
    <w:p w14:paraId="16D87DA9" w14:textId="77777777" w:rsidR="00865480" w:rsidRDefault="00000000">
      <w:pPr>
        <w:spacing w:after="0"/>
        <w:rPr>
          <w:rFonts w:ascii="Times New Roman" w:hAnsi="Times New Roman"/>
          <w:sz w:val="24"/>
          <w:szCs w:val="24"/>
        </w:rPr>
      </w:pPr>
      <w:r>
        <w:t>D. Logical security controls should fail closed.</w:t>
      </w:r>
    </w:p>
    <w:p w14:paraId="0A597E43" w14:textId="77777777" w:rsidR="00865480" w:rsidRDefault="00865480">
      <w:pPr>
        <w:spacing w:after="0"/>
        <w:rPr>
          <w:rFonts w:ascii="Times New Roman" w:hAnsi="Times New Roman"/>
          <w:sz w:val="24"/>
          <w:szCs w:val="24"/>
        </w:rPr>
      </w:pPr>
    </w:p>
    <w:p w14:paraId="264D76D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4D570FA" w14:textId="77777777" w:rsidR="00865480" w:rsidRDefault="00000000">
      <w:pPr>
        <w:spacing w:after="0"/>
        <w:rPr>
          <w:rFonts w:ascii="Times New Roman" w:hAnsi="Times New Roman"/>
          <w:sz w:val="24"/>
          <w:szCs w:val="24"/>
        </w:rPr>
      </w:pPr>
      <w:r>
        <w:t>Explanation:</w:t>
      </w:r>
    </w:p>
    <w:p w14:paraId="0B5BC9E4" w14:textId="77777777" w:rsidR="00865480" w:rsidRDefault="00000000">
      <w:pPr>
        <w:spacing w:after="0"/>
        <w:rPr>
          <w:rFonts w:ascii="Times New Roman" w:hAnsi="Times New Roman"/>
          <w:sz w:val="24"/>
          <w:szCs w:val="24"/>
        </w:rPr>
      </w:pPr>
      <w:r>
        <w:t>Safety controls are security controls that are designed to protect human life and physical assets from harm or damage. Examples of safety controls include fire alarms, sprinklers, emergency exits, backup generators, and surge protectors. Safety controls should fail open, which means that they should remain operational or allow access when a failure or error occurs. Failing open can prevent or minimize the impact of a disaster, such as a fire, flood, earthquake, or power outage, on human life and physical assets. For example, if a fire alarm fails, it should still trigger the sprinklers and unlock the emergency exits, rather than remain silent and locked. Failing open can also ensure that essential services, such as healthcare, transportation, or communication, are available during a crisis. Remote access points, logging controls, and logical security controls are other types of security controls, but they should not fail open in a data center. Remote access points are security controls that allow users or systems to access a network or a system from a remote location, such as a VPN, a web portal, or a wireless access point. Remote access points should fail closed, which means that they should deny access when a failure or error occurs. Failing closed can prevent unauthorized or malicious access to the data center’s network or systems, such as by hackers, malware, or rogue devices. Logging controls are security controls that record and monitor the activities and events that occur on a network or a system, such as user actions, system errors, security incidents, or performance metrics. Logging controls should also fail closed, which means that they should stop or suspend the activities or events when a failure or error occurs. Failing closed can prevent data loss, corruption, or tampering, as well as ensure compliance with regulations and standards. Logical security controls are security controls that use software or code to protect data and systems from unauthorized or malicious access, modification, or destruction, such as encryption, authentication, authorization, or firewall. Logical security controls should also fail closed, which means that they should block or restrict access when a failure or error occurs. Failing closed can prevent data breaches, cyberattacks, or logical flaws, as well as ensure confidentiality, integrity, and availability of data and systems. Reference: CompTIA Security+ Study Guide: Exam SY0-701, 9th Edition, page 142-143, 372-373, 376-377</w:t>
      </w:r>
    </w:p>
    <w:p w14:paraId="5B5CE39A" w14:textId="77777777" w:rsidR="00865480" w:rsidRDefault="00865480">
      <w:pPr>
        <w:spacing w:after="0"/>
        <w:rPr>
          <w:rFonts w:ascii="Times New Roman" w:hAnsi="Times New Roman"/>
          <w:sz w:val="24"/>
          <w:szCs w:val="24"/>
        </w:rPr>
      </w:pPr>
    </w:p>
    <w:p w14:paraId="1594787E" w14:textId="77777777" w:rsidR="00865480" w:rsidRDefault="00000000">
      <w:pPr>
        <w:spacing w:after="0"/>
        <w:rPr>
          <w:rFonts w:ascii="Times New Roman" w:hAnsi="Times New Roman"/>
          <w:sz w:val="24"/>
          <w:szCs w:val="24"/>
        </w:rPr>
      </w:pPr>
      <w:r>
        <w:t>Question: 137</w:t>
      </w:r>
    </w:p>
    <w:p/>
    <w:p w14:paraId="7BDF42A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common data loss path for an air-gapped network?</w:t>
      </w:r>
    </w:p>
    <w:p w14:paraId="3F0DDCEF" w14:textId="77777777" w:rsidR="00865480" w:rsidRDefault="00000000">
      <w:pPr>
        <w:spacing w:after="0"/>
        <w:rPr>
          <w:rFonts w:ascii="Times New Roman" w:hAnsi="Times New Roman"/>
          <w:sz w:val="24"/>
          <w:szCs w:val="24"/>
        </w:rPr>
      </w:pPr>
      <w:r>
        <w:t>A. Bastion host</w:t>
      </w:r>
    </w:p>
    <w:p w14:paraId="11E1A0DB" w14:textId="77777777" w:rsidR="00865480" w:rsidRDefault="00000000">
      <w:pPr>
        <w:spacing w:after="0"/>
        <w:rPr>
          <w:rFonts w:ascii="Times New Roman" w:hAnsi="Times New Roman"/>
          <w:sz w:val="24"/>
          <w:szCs w:val="24"/>
        </w:rPr>
      </w:pPr>
      <w:r>
        <w:t>B. Unsecured Bluetooth</w:t>
      </w:r>
    </w:p>
    <w:p w14:paraId="17E4B7D8" w14:textId="77777777" w:rsidR="00865480" w:rsidRDefault="00000000">
      <w:pPr>
        <w:spacing w:after="0"/>
        <w:rPr>
          <w:rFonts w:ascii="Times New Roman" w:hAnsi="Times New Roman"/>
          <w:sz w:val="24"/>
          <w:szCs w:val="24"/>
        </w:rPr>
      </w:pPr>
      <w:r>
        <w:t>C. Unpatched OS</w:t>
      </w:r>
    </w:p>
    <w:p w14:paraId="3C6D9B7B" w14:textId="77777777" w:rsidR="00865480" w:rsidRDefault="00000000">
      <w:pPr>
        <w:spacing w:after="0"/>
        <w:rPr>
          <w:rFonts w:ascii="Times New Roman" w:hAnsi="Times New Roman"/>
          <w:sz w:val="24"/>
          <w:szCs w:val="24"/>
        </w:rPr>
      </w:pPr>
      <w:r>
        <w:t>D. Removable devices</w:t>
      </w:r>
    </w:p>
    <w:p w14:paraId="53F2987F" w14:textId="77777777" w:rsidR="00865480" w:rsidRDefault="00865480">
      <w:pPr>
        <w:spacing w:after="0"/>
        <w:rPr>
          <w:rFonts w:ascii="Times New Roman" w:hAnsi="Times New Roman"/>
          <w:sz w:val="24"/>
          <w:szCs w:val="24"/>
        </w:rPr>
      </w:pPr>
    </w:p>
    <w:p w14:paraId="1CD11FAC"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DB8D3AA" w14:textId="77777777" w:rsidR="00865480" w:rsidRDefault="00000000">
      <w:pPr>
        <w:spacing w:after="0"/>
        <w:rPr>
          <w:rFonts w:ascii="Times New Roman" w:hAnsi="Times New Roman"/>
          <w:sz w:val="24"/>
          <w:szCs w:val="24"/>
        </w:rPr>
      </w:pPr>
      <w:r>
        <w:t>Explanation:</w:t>
      </w:r>
    </w:p>
    <w:p w14:paraId="569CF3DA" w14:textId="77777777" w:rsidR="00865480" w:rsidRDefault="00000000">
      <w:pPr>
        <w:spacing w:after="0"/>
        <w:rPr>
          <w:rFonts w:ascii="Times New Roman" w:hAnsi="Times New Roman"/>
          <w:sz w:val="24"/>
          <w:szCs w:val="24"/>
        </w:rPr>
      </w:pPr>
      <w:r>
        <w:t>An air-gapped network is a network that is physically isolated from other networks, such as the internet, to prevent unauthorized access and data leakage. However, an air-gapped network can still be compromised by removable devices, such as USB drives, CDs, DVDs, or external hard drives, that are used to transfer data between the air-gapped network and other networks. Removable devices can carry malware, spyware, or other malicious code that can infect the air-gapped network or exfiltrate data from it. Therefore, removable devices are the most common data loss path for an air-gapped network. Reference: CompTIA Security+ Study Guide: Exam SY0-701, 9th Edition, Chapter 9: Network Security, page 449 1</w:t>
      </w:r>
    </w:p>
    <w:p w14:paraId="5E43DCE4" w14:textId="77777777" w:rsidR="00865480" w:rsidRDefault="00865480">
      <w:pPr>
        <w:spacing w:after="0"/>
        <w:rPr>
          <w:rFonts w:ascii="Times New Roman" w:hAnsi="Times New Roman"/>
          <w:sz w:val="24"/>
          <w:szCs w:val="24"/>
        </w:rPr>
      </w:pPr>
    </w:p>
    <w:p w14:paraId="6C7E09D7" w14:textId="77777777" w:rsidR="00865480" w:rsidRDefault="00000000">
      <w:pPr>
        <w:spacing w:after="0"/>
        <w:rPr>
          <w:rFonts w:ascii="Times New Roman" w:hAnsi="Times New Roman"/>
          <w:sz w:val="24"/>
          <w:szCs w:val="24"/>
        </w:rPr>
      </w:pPr>
      <w:r>
        <w:t>Question: 138</w:t>
      </w:r>
    </w:p>
    <w:p/>
    <w:p w14:paraId="3A4C765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can best protect against an employee inadvertently installing malware on a company system?</w:t>
      </w:r>
    </w:p>
    <w:p w14:paraId="2264BD8D" w14:textId="77777777" w:rsidR="00865480" w:rsidRDefault="00000000">
      <w:pPr>
        <w:spacing w:after="0"/>
        <w:rPr>
          <w:rFonts w:ascii="Times New Roman" w:hAnsi="Times New Roman"/>
          <w:sz w:val="24"/>
          <w:szCs w:val="24"/>
        </w:rPr>
      </w:pPr>
      <w:r>
        <w:t>A. Host-based firewall</w:t>
      </w:r>
    </w:p>
    <w:p w14:paraId="0DC88AD0" w14:textId="77777777" w:rsidR="00865480" w:rsidRDefault="00000000">
      <w:pPr>
        <w:spacing w:after="0"/>
        <w:rPr>
          <w:rFonts w:ascii="Times New Roman" w:hAnsi="Times New Roman"/>
          <w:sz w:val="24"/>
          <w:szCs w:val="24"/>
        </w:rPr>
      </w:pPr>
      <w:r>
        <w:t>B. System isolation</w:t>
      </w:r>
    </w:p>
    <w:p w14:paraId="61821711" w14:textId="77777777" w:rsidR="00865480" w:rsidRDefault="00000000">
      <w:pPr>
        <w:spacing w:after="0"/>
        <w:rPr>
          <w:rFonts w:ascii="Times New Roman" w:hAnsi="Times New Roman"/>
          <w:sz w:val="24"/>
          <w:szCs w:val="24"/>
        </w:rPr>
      </w:pPr>
      <w:r>
        <w:t>C. Least privilege</w:t>
      </w:r>
    </w:p>
    <w:p w14:paraId="56BBC848" w14:textId="77777777" w:rsidR="00865480" w:rsidRDefault="00000000">
      <w:pPr>
        <w:spacing w:after="0"/>
        <w:rPr>
          <w:rFonts w:ascii="Times New Roman" w:hAnsi="Times New Roman"/>
          <w:sz w:val="24"/>
          <w:szCs w:val="24"/>
        </w:rPr>
      </w:pPr>
      <w:r>
        <w:t>D. Application allow list</w:t>
      </w:r>
    </w:p>
    <w:p w14:paraId="7CFF5B94" w14:textId="77777777" w:rsidR="00865480" w:rsidRDefault="00865480">
      <w:pPr>
        <w:spacing w:after="0"/>
        <w:rPr>
          <w:rFonts w:ascii="Times New Roman" w:hAnsi="Times New Roman"/>
          <w:sz w:val="24"/>
          <w:szCs w:val="24"/>
        </w:rPr>
      </w:pPr>
    </w:p>
    <w:p w14:paraId="6B692C68"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3CD9847F" w14:textId="77777777" w:rsidR="00865480" w:rsidRDefault="00000000">
      <w:pPr>
        <w:spacing w:after="0"/>
        <w:rPr>
          <w:rFonts w:ascii="Times New Roman" w:hAnsi="Times New Roman"/>
          <w:sz w:val="24"/>
          <w:szCs w:val="24"/>
        </w:rPr>
      </w:pPr>
      <w:r>
        <w:t>Explanation:</w:t>
      </w:r>
    </w:p>
    <w:p w14:paraId="7FBCD992" w14:textId="77777777" w:rsidR="00865480" w:rsidRDefault="00000000">
      <w:pPr>
        <w:spacing w:after="0"/>
        <w:rPr>
          <w:rFonts w:ascii="Times New Roman" w:hAnsi="Times New Roman"/>
          <w:sz w:val="24"/>
          <w:szCs w:val="24"/>
        </w:rPr>
      </w:pPr>
      <w:r>
        <w:t>An application allow list is a security technique that specifies which applications are authorized to run on a system and blocks all other applications. An application allow list can best protect against an employee inadvertently installing malware on a company system because it prevents the execution of any unauthorized or malicious software, such as viruses, worms, trojans, ransomware, or spyware. An application allow list can also reduce the attack surface and improve the performance of the system. Reference: CompTIA Security+ Study Guide: Exam SY0-701, 9th Edition, Chapter 11: Secure Application Development, page 551 1</w:t>
      </w:r>
    </w:p>
    <w:p w14:paraId="0AF3A34A" w14:textId="77777777" w:rsidR="00865480" w:rsidRDefault="00865480">
      <w:pPr>
        <w:spacing w:after="0"/>
        <w:rPr>
          <w:rFonts w:ascii="Times New Roman" w:hAnsi="Times New Roman"/>
          <w:sz w:val="24"/>
          <w:szCs w:val="24"/>
        </w:rPr>
      </w:pPr>
    </w:p>
    <w:p w14:paraId="3FCBFB11" w14:textId="77777777" w:rsidR="00865480" w:rsidRDefault="00000000">
      <w:pPr>
        <w:spacing w:after="0"/>
        <w:rPr>
          <w:rFonts w:ascii="Times New Roman" w:hAnsi="Times New Roman"/>
          <w:sz w:val="24"/>
          <w:szCs w:val="24"/>
        </w:rPr>
      </w:pPr>
      <w:r>
        <w:t>Question: 139</w:t>
      </w:r>
    </w:p>
    <w:p/>
    <w:p w14:paraId="0F6B82F6" w14:textId="77777777" w:rsidR="00865480" w:rsidRDefault="00000000">
      <w:pPr>
        <w:spacing w:after="0"/>
        <w:rPr>
          <w:rFonts w:ascii="Times New Roman" w:hAnsi="Times New Roman"/>
          <w:sz w:val="24"/>
          <w:szCs w:val="24"/>
        </w:rPr>
      </w:pPr>
      <w:r>
        <w:rPr>
          <w:rFonts w:ascii="Times New Roman" w:hAnsi="Times New Roman"/>
          <w:sz w:val="24"/>
          <w:szCs w:val="24"/>
        </w:rPr>
        <w:t>An organization is struggling with scaling issues on its VPN concentrator and internet circuit due to remote work. The organization is looking for a software solution that will allow it to reduce traffic on the VPN and internet circuit, while still providing encrypted tunnel access to the data center and monitoring of remote employee internet traffic. Which of the following will help achieve these objectives?</w:t>
      </w:r>
    </w:p>
    <w:p w14:paraId="2A8BCB4B" w14:textId="77777777" w:rsidR="00865480" w:rsidRDefault="00000000">
      <w:pPr>
        <w:spacing w:after="0"/>
        <w:rPr>
          <w:rFonts w:ascii="Times New Roman" w:hAnsi="Times New Roman"/>
          <w:sz w:val="24"/>
          <w:szCs w:val="24"/>
        </w:rPr>
      </w:pPr>
      <w:r>
        <w:t>A. Deploying a SASE solution to remote employees</w:t>
      </w:r>
    </w:p>
    <w:p w14:paraId="5002D15D" w14:textId="77777777" w:rsidR="00865480" w:rsidRDefault="00000000">
      <w:pPr>
        <w:spacing w:after="0"/>
        <w:rPr>
          <w:rFonts w:ascii="Times New Roman" w:hAnsi="Times New Roman"/>
          <w:sz w:val="24"/>
          <w:szCs w:val="24"/>
        </w:rPr>
      </w:pPr>
      <w:r>
        <w:t>B. Building a load-balanced VPN solution with redundant internet</w:t>
      </w:r>
    </w:p>
    <w:p w14:paraId="1726C3D0" w14:textId="77777777" w:rsidR="00865480" w:rsidRDefault="00000000">
      <w:pPr>
        <w:spacing w:after="0"/>
        <w:rPr>
          <w:rFonts w:ascii="Times New Roman" w:hAnsi="Times New Roman"/>
          <w:sz w:val="24"/>
          <w:szCs w:val="24"/>
        </w:rPr>
      </w:pPr>
      <w:r>
        <w:t>C. Purchasing a low-cost SD-WAN solution for VPN traffic</w:t>
      </w:r>
    </w:p>
    <w:p w14:paraId="4532D309" w14:textId="77777777" w:rsidR="00865480" w:rsidRDefault="00000000">
      <w:pPr>
        <w:spacing w:after="0"/>
        <w:rPr>
          <w:rFonts w:ascii="Times New Roman" w:hAnsi="Times New Roman"/>
          <w:sz w:val="24"/>
          <w:szCs w:val="24"/>
        </w:rPr>
      </w:pPr>
      <w:r>
        <w:t>D. Using a cloud provider to create additional VPN concentrators</w:t>
      </w:r>
    </w:p>
    <w:p w14:paraId="49D6DD41" w14:textId="77777777" w:rsidR="00865480" w:rsidRDefault="00865480">
      <w:pPr>
        <w:spacing w:after="0"/>
        <w:rPr>
          <w:rFonts w:ascii="Times New Roman" w:hAnsi="Times New Roman"/>
          <w:sz w:val="24"/>
          <w:szCs w:val="24"/>
        </w:rPr>
      </w:pPr>
    </w:p>
    <w:p w14:paraId="52F2F069"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CFDD844" w14:textId="77777777" w:rsidR="00865480" w:rsidRDefault="00000000">
      <w:pPr>
        <w:spacing w:after="0"/>
        <w:rPr>
          <w:rFonts w:ascii="Times New Roman" w:hAnsi="Times New Roman"/>
          <w:sz w:val="24"/>
          <w:szCs w:val="24"/>
        </w:rPr>
      </w:pPr>
      <w:r>
        <w:t>Explanation:</w:t>
      </w:r>
    </w:p>
    <w:p w14:paraId="415E86AA" w14:textId="77777777" w:rsidR="00865480" w:rsidRDefault="00000000">
      <w:pPr>
        <w:spacing w:after="0"/>
        <w:rPr>
          <w:rFonts w:ascii="Times New Roman" w:hAnsi="Times New Roman"/>
          <w:sz w:val="24"/>
          <w:szCs w:val="24"/>
        </w:rPr>
      </w:pPr>
      <w:r>
        <w:t>SASE stands for Secure Access Service Edge. It is a cloud-based service that combines network and security functions into a single integrated solution. SASE can help reduce traffic on the VPN and internet circuit by providing secure and optimized access to the data center and cloud applications for remote employees. SASE can also monitor and enforce security policies on the remote employee internet traffic, regardless of their location or device. SASE can offer benefits such as lower costs, improved performance, scalability, and flexibility compared to traditional VPN solutions. Reference: CompTIA Security+ Study Guide: Exam SY0-701, 9th Edition, page 457-458 1</w:t>
      </w:r>
    </w:p>
    <w:p w14:paraId="6260F90E" w14:textId="77777777" w:rsidR="00865480" w:rsidRDefault="00865480">
      <w:pPr>
        <w:spacing w:after="0"/>
        <w:rPr>
          <w:rFonts w:ascii="Times New Roman" w:hAnsi="Times New Roman"/>
          <w:sz w:val="24"/>
          <w:szCs w:val="24"/>
        </w:rPr>
      </w:pPr>
    </w:p>
    <w:p w14:paraId="3D3F6AFF" w14:textId="77777777" w:rsidR="00865480" w:rsidRDefault="00000000">
      <w:pPr>
        <w:spacing w:after="0"/>
        <w:rPr>
          <w:rFonts w:ascii="Times New Roman" w:hAnsi="Times New Roman"/>
          <w:sz w:val="24"/>
          <w:szCs w:val="24"/>
        </w:rPr>
      </w:pPr>
      <w:r>
        <w:t>Question: 140</w:t>
      </w:r>
    </w:p>
    <w:p/>
    <w:p w14:paraId="44F89B78" w14:textId="77777777" w:rsidR="00865480" w:rsidRDefault="00000000">
      <w:pPr>
        <w:spacing w:after="0"/>
        <w:rPr>
          <w:rFonts w:ascii="Times New Roman" w:hAnsi="Times New Roman"/>
          <w:sz w:val="24"/>
          <w:szCs w:val="24"/>
        </w:rPr>
      </w:pPr>
      <w:r>
        <w:rPr>
          <w:rFonts w:ascii="Times New Roman" w:hAnsi="Times New Roman"/>
          <w:sz w:val="24"/>
          <w:szCs w:val="24"/>
        </w:rPr>
        <w:t>A company's end users are reporting that they are unable to reach external websites. After reviewing the performance data for the DNS severs, the analyst discovers that the CPU, disk, and memory usage are minimal, but the network interface is flooded with inbound traffic. Network logs show only a small number of DNS queries sent to this server. Which of the following best describes what the security analyst is seeing?</w:t>
      </w:r>
    </w:p>
    <w:p w14:paraId="1071147A" w14:textId="77777777" w:rsidR="00865480" w:rsidRDefault="00000000">
      <w:pPr>
        <w:spacing w:after="0"/>
        <w:rPr>
          <w:rFonts w:ascii="Times New Roman" w:hAnsi="Times New Roman"/>
          <w:sz w:val="24"/>
          <w:szCs w:val="24"/>
        </w:rPr>
      </w:pPr>
      <w:r>
        <w:t>A. Concurrent session usage</w:t>
      </w:r>
    </w:p>
    <w:p w14:paraId="5D2B438A" w14:textId="77777777" w:rsidR="00865480" w:rsidRDefault="00000000">
      <w:pPr>
        <w:spacing w:after="0"/>
        <w:rPr>
          <w:rFonts w:ascii="Times New Roman" w:hAnsi="Times New Roman"/>
          <w:sz w:val="24"/>
          <w:szCs w:val="24"/>
        </w:rPr>
      </w:pPr>
      <w:r>
        <w:t>B. Secure DNS cryptographic downgrade</w:t>
      </w:r>
    </w:p>
    <w:p w14:paraId="5FCB0050" w14:textId="77777777" w:rsidR="00865480" w:rsidRDefault="00000000">
      <w:pPr>
        <w:spacing w:after="0"/>
        <w:rPr>
          <w:rFonts w:ascii="Times New Roman" w:hAnsi="Times New Roman"/>
          <w:sz w:val="24"/>
          <w:szCs w:val="24"/>
        </w:rPr>
      </w:pPr>
      <w:r>
        <w:t>C. On-path resource consumption</w:t>
      </w:r>
    </w:p>
    <w:p w14:paraId="09D7EE95" w14:textId="77777777" w:rsidR="00865480" w:rsidRDefault="00000000">
      <w:pPr>
        <w:spacing w:after="0"/>
        <w:rPr>
          <w:rFonts w:ascii="Times New Roman" w:hAnsi="Times New Roman"/>
          <w:sz w:val="24"/>
          <w:szCs w:val="24"/>
        </w:rPr>
      </w:pPr>
      <w:r>
        <w:t>D. Reflected denial of service</w:t>
      </w:r>
    </w:p>
    <w:p w14:paraId="3BE884B9" w14:textId="77777777" w:rsidR="00865480" w:rsidRDefault="00865480">
      <w:pPr>
        <w:spacing w:after="0"/>
        <w:rPr>
          <w:rFonts w:ascii="Times New Roman" w:hAnsi="Times New Roman"/>
          <w:sz w:val="24"/>
          <w:szCs w:val="24"/>
        </w:rPr>
      </w:pPr>
    </w:p>
    <w:p w14:paraId="623888B1"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DE0E630" w14:textId="77777777" w:rsidR="00865480" w:rsidRDefault="00000000">
      <w:pPr>
        <w:spacing w:after="0"/>
        <w:rPr>
          <w:rFonts w:ascii="Times New Roman" w:hAnsi="Times New Roman"/>
          <w:sz w:val="24"/>
          <w:szCs w:val="24"/>
        </w:rPr>
      </w:pPr>
      <w:r>
        <w:t>Explanation:</w:t>
      </w:r>
    </w:p>
    <w:p w14:paraId="27EB8AE4" w14:textId="77777777" w:rsidR="00865480" w:rsidRDefault="00000000">
      <w:pPr>
        <w:spacing w:after="0"/>
        <w:rPr>
          <w:rFonts w:ascii="Times New Roman" w:hAnsi="Times New Roman"/>
          <w:sz w:val="24"/>
          <w:szCs w:val="24"/>
        </w:rPr>
      </w:pPr>
      <w:r>
        <w:t>A reflected denial of service (RDoS) attack is a type of DDoS attack that uses spoofed source IP addresses to send requests to a third-party server, which then sends responses to the victim server. The attacker exploits the difference in size between the request and the response, which can amplify the amount of traffic sent to the victim server. The attacker also hides their identity by using the victim’s IP address as the source. A RDoS attack can target DNS servers by sending forged DNS queries that generate large DNS responses. This can flood the network interface of the DNS server and prevent it from serving legitimate requests from end users. Reference: CompTIA Security+ Study Guide: Exam SY0-701, 9th Edition, page 215-216 1</w:t>
      </w:r>
    </w:p>
    <w:p w14:paraId="123C234C" w14:textId="77777777" w:rsidR="00865480" w:rsidRDefault="00865480">
      <w:pPr>
        <w:spacing w:after="0"/>
        <w:rPr>
          <w:rFonts w:ascii="Times New Roman" w:hAnsi="Times New Roman"/>
          <w:sz w:val="24"/>
          <w:szCs w:val="24"/>
        </w:rPr>
      </w:pPr>
    </w:p>
    <w:p w14:paraId="2822E59D" w14:textId="77777777" w:rsidR="00865480" w:rsidRDefault="00000000">
      <w:pPr>
        <w:spacing w:after="0"/>
        <w:rPr>
          <w:rFonts w:ascii="Times New Roman" w:hAnsi="Times New Roman"/>
          <w:sz w:val="24"/>
          <w:szCs w:val="24"/>
        </w:rPr>
      </w:pPr>
      <w:r>
        <w:t>Question: 141</w:t>
      </w:r>
    </w:p>
    <w:p/>
    <w:p w14:paraId="5DCF8B0E"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wants to prevent users from being able to access data based on their responsibilities. The administrator also wants to apply the required access structure via a simplified format. Which of the following should the administrator apply to the site recovery resource group?</w:t>
      </w:r>
    </w:p>
    <w:p w14:paraId="7E167BD0" w14:textId="77777777" w:rsidR="00865480" w:rsidRDefault="00000000">
      <w:pPr>
        <w:spacing w:after="0"/>
        <w:rPr>
          <w:rFonts w:ascii="Times New Roman" w:hAnsi="Times New Roman"/>
          <w:sz w:val="24"/>
          <w:szCs w:val="24"/>
        </w:rPr>
      </w:pPr>
      <w:r>
        <w:t>A. RBAC</w:t>
      </w:r>
    </w:p>
    <w:p w14:paraId="3F98D1B3" w14:textId="77777777" w:rsidR="00865480" w:rsidRDefault="00000000">
      <w:pPr>
        <w:spacing w:after="0"/>
        <w:rPr>
          <w:rFonts w:ascii="Times New Roman" w:hAnsi="Times New Roman"/>
          <w:sz w:val="24"/>
          <w:szCs w:val="24"/>
        </w:rPr>
      </w:pPr>
      <w:r>
        <w:t>B. ACL</w:t>
      </w:r>
    </w:p>
    <w:p w14:paraId="64B192AC" w14:textId="77777777" w:rsidR="00865480" w:rsidRDefault="00000000">
      <w:pPr>
        <w:spacing w:after="0"/>
        <w:rPr>
          <w:rFonts w:ascii="Times New Roman" w:hAnsi="Times New Roman"/>
          <w:sz w:val="24"/>
          <w:szCs w:val="24"/>
        </w:rPr>
      </w:pPr>
      <w:r>
        <w:t>C. SAML</w:t>
      </w:r>
    </w:p>
    <w:p w14:paraId="0B54B7BD" w14:textId="77777777" w:rsidR="00865480" w:rsidRDefault="00000000">
      <w:pPr>
        <w:spacing w:after="0"/>
        <w:rPr>
          <w:rFonts w:ascii="Times New Roman" w:hAnsi="Times New Roman"/>
          <w:sz w:val="24"/>
          <w:szCs w:val="24"/>
        </w:rPr>
      </w:pPr>
      <w:r>
        <w:t>D. GPO</w:t>
      </w:r>
    </w:p>
    <w:p w14:paraId="4C198CAD" w14:textId="77777777" w:rsidR="00865480" w:rsidRDefault="00865480">
      <w:pPr>
        <w:spacing w:after="0"/>
        <w:rPr>
          <w:rFonts w:ascii="Times New Roman" w:hAnsi="Times New Roman"/>
          <w:sz w:val="24"/>
          <w:szCs w:val="24"/>
        </w:rPr>
      </w:pPr>
    </w:p>
    <w:p w14:paraId="0B369979"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8AA7B84" w14:textId="77777777" w:rsidR="00865480" w:rsidRDefault="00000000">
      <w:pPr>
        <w:spacing w:after="0"/>
        <w:rPr>
          <w:rFonts w:ascii="Times New Roman" w:hAnsi="Times New Roman"/>
          <w:sz w:val="24"/>
          <w:szCs w:val="24"/>
        </w:rPr>
      </w:pPr>
      <w:r>
        <w:t>Explanation:</w:t>
      </w:r>
    </w:p>
    <w:p w14:paraId="4F515882" w14:textId="77777777" w:rsidR="00865480" w:rsidRDefault="00000000">
      <w:pPr>
        <w:spacing w:after="0"/>
        <w:rPr>
          <w:rFonts w:ascii="Times New Roman" w:hAnsi="Times New Roman"/>
          <w:sz w:val="24"/>
          <w:szCs w:val="24"/>
        </w:rPr>
      </w:pPr>
      <w:r>
        <w:t>RBAC stands for Role-Based Access Control, which is a method of restricting access to data and resources based on the roles or responsibilities of users. RBAC simplifies the management of permissions by assigning roles to users and granting access rights to roles, rather than to individual users. RBAC can help enforce the principle of least privilege and reduce the risk of unauthorized access or data leakage. The other options are not as suitable for the scenario as RBAC, as they either do not prevent access based on responsibilities, or do not apply a simplified format. Reference: CompTIA Security+ Study Guide: Exam SY0-701, 9th Edition, page 133 1</w:t>
      </w:r>
    </w:p>
    <w:p w14:paraId="7EBD6018" w14:textId="77777777" w:rsidR="00865480" w:rsidRDefault="00865480">
      <w:pPr>
        <w:spacing w:after="0"/>
        <w:rPr>
          <w:rFonts w:ascii="Times New Roman" w:hAnsi="Times New Roman"/>
          <w:sz w:val="24"/>
          <w:szCs w:val="24"/>
        </w:rPr>
      </w:pPr>
    </w:p>
    <w:p w14:paraId="421C7600" w14:textId="77777777" w:rsidR="00865480" w:rsidRDefault="00000000">
      <w:pPr>
        <w:spacing w:after="0"/>
        <w:rPr>
          <w:rFonts w:ascii="Times New Roman" w:hAnsi="Times New Roman"/>
          <w:sz w:val="24"/>
          <w:szCs w:val="24"/>
        </w:rPr>
      </w:pPr>
      <w:r>
        <w:t>Question: 142</w:t>
      </w:r>
    </w:p>
    <w:p/>
    <w:p w14:paraId="58E7AC73" w14:textId="77777777" w:rsidR="00865480" w:rsidRDefault="00000000">
      <w:pPr>
        <w:spacing w:after="0"/>
        <w:rPr>
          <w:rFonts w:ascii="Times New Roman" w:hAnsi="Times New Roman"/>
          <w:sz w:val="24"/>
          <w:szCs w:val="24"/>
        </w:rPr>
      </w:pPr>
      <w:r>
        <w:rPr>
          <w:rFonts w:ascii="Times New Roman" w:hAnsi="Times New Roman"/>
          <w:sz w:val="24"/>
          <w:szCs w:val="24"/>
        </w:rPr>
        <w:t>One of a company's vendors sent an analyst a security bulletin that recommends a BIOS update. Which of the following vulnerability types is being addressed by the patch?</w:t>
      </w:r>
    </w:p>
    <w:p w14:paraId="4ACF986F" w14:textId="77777777" w:rsidR="00865480" w:rsidRDefault="00000000">
      <w:pPr>
        <w:spacing w:after="0"/>
        <w:rPr>
          <w:rFonts w:ascii="Times New Roman" w:hAnsi="Times New Roman"/>
          <w:sz w:val="24"/>
          <w:szCs w:val="24"/>
        </w:rPr>
      </w:pPr>
      <w:r>
        <w:t>A. Virtualization</w:t>
      </w:r>
    </w:p>
    <w:p w14:paraId="1917C04E" w14:textId="77777777" w:rsidR="00865480" w:rsidRDefault="00000000">
      <w:pPr>
        <w:spacing w:after="0"/>
        <w:rPr>
          <w:rFonts w:ascii="Times New Roman" w:hAnsi="Times New Roman"/>
          <w:sz w:val="24"/>
          <w:szCs w:val="24"/>
        </w:rPr>
      </w:pPr>
      <w:r>
        <w:t>B. Firmware</w:t>
      </w:r>
    </w:p>
    <w:p w14:paraId="3F392BFB" w14:textId="77777777" w:rsidR="00865480" w:rsidRDefault="00000000">
      <w:pPr>
        <w:spacing w:after="0"/>
        <w:rPr>
          <w:rFonts w:ascii="Times New Roman" w:hAnsi="Times New Roman"/>
          <w:sz w:val="24"/>
          <w:szCs w:val="24"/>
        </w:rPr>
      </w:pPr>
      <w:r>
        <w:t>C. Application</w:t>
      </w:r>
    </w:p>
    <w:p w14:paraId="0F590624" w14:textId="77777777" w:rsidR="00865480" w:rsidRDefault="00000000">
      <w:pPr>
        <w:spacing w:after="0"/>
        <w:rPr>
          <w:rFonts w:ascii="Times New Roman" w:hAnsi="Times New Roman"/>
          <w:sz w:val="24"/>
          <w:szCs w:val="24"/>
        </w:rPr>
      </w:pPr>
      <w:r>
        <w:t>D. Operating system</w:t>
      </w:r>
    </w:p>
    <w:p w14:paraId="654D5144" w14:textId="77777777" w:rsidR="00865480" w:rsidRDefault="00865480">
      <w:pPr>
        <w:spacing w:after="0"/>
        <w:rPr>
          <w:rFonts w:ascii="Times New Roman" w:hAnsi="Times New Roman"/>
          <w:sz w:val="24"/>
          <w:szCs w:val="24"/>
        </w:rPr>
      </w:pPr>
    </w:p>
    <w:p w14:paraId="623394C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FDEEEBA" w14:textId="77777777" w:rsidR="00865480" w:rsidRDefault="00000000">
      <w:pPr>
        <w:spacing w:after="0"/>
        <w:rPr>
          <w:rFonts w:ascii="Times New Roman" w:hAnsi="Times New Roman"/>
          <w:sz w:val="24"/>
          <w:szCs w:val="24"/>
        </w:rPr>
      </w:pPr>
      <w:r>
        <w:t>Explanation:</w:t>
      </w:r>
    </w:p>
    <w:p w14:paraId="5679595E" w14:textId="77777777" w:rsidR="00865480" w:rsidRDefault="00000000">
      <w:pPr>
        <w:spacing w:after="0"/>
        <w:rPr>
          <w:rFonts w:ascii="Times New Roman" w:hAnsi="Times New Roman"/>
          <w:sz w:val="24"/>
          <w:szCs w:val="24"/>
        </w:rPr>
      </w:pPr>
      <w:r>
        <w:t>Firmware is a type of software that is embedded in hardware devices, such as BIOS, routers, printers, or cameras. Firmware controls the basic functions and operations of the device, and can be updated or patched to fix bugs, improve performance, or enhance security. Firmware vulnerabilities are flaws or weaknesses in the firmware code that can be exploited by attackers to gain unauthorized access, modify settings, or cause damage to the device or the network. A BIOS update is a patch that addresses a firmware vulnerability in the basic input/output system of a computer, which is responsible for booting the operating system and managing the communication between the hardware and the software. The other options are not types of vulnerabilities, but rather categories of software or technology.</w:t>
      </w:r>
    </w:p>
    <w:p w14:paraId="08665879" w14:textId="77777777" w:rsidR="00865480" w:rsidRDefault="00865480">
      <w:pPr>
        <w:spacing w:after="0"/>
        <w:rPr>
          <w:rFonts w:ascii="Times New Roman" w:hAnsi="Times New Roman"/>
          <w:sz w:val="24"/>
          <w:szCs w:val="24"/>
        </w:rPr>
      </w:pPr>
    </w:p>
    <w:p w14:paraId="595CCDF5" w14:textId="77777777" w:rsidR="00865480" w:rsidRDefault="00000000">
      <w:pPr>
        <w:spacing w:after="0"/>
        <w:rPr>
          <w:rFonts w:ascii="Times New Roman" w:hAnsi="Times New Roman"/>
          <w:sz w:val="24"/>
          <w:szCs w:val="24"/>
        </w:rPr>
      </w:pPr>
      <w:r>
        <w:t>Question: 143</w:t>
      </w:r>
    </w:p>
    <w:p/>
    <w:p w14:paraId="58560C17" w14:textId="77777777" w:rsidR="00865480" w:rsidRDefault="00000000">
      <w:pPr>
        <w:spacing w:after="0"/>
        <w:rPr>
          <w:rFonts w:ascii="Times New Roman" w:hAnsi="Times New Roman"/>
          <w:sz w:val="24"/>
          <w:szCs w:val="24"/>
        </w:rPr>
      </w:pPr>
      <w:r>
        <w:rPr>
          <w:rFonts w:ascii="Times New Roman" w:hAnsi="Times New Roman"/>
          <w:sz w:val="24"/>
          <w:szCs w:val="24"/>
        </w:rPr>
        <w:t>A security analyst locates a potentially malicious video file on a server and needs to identify both the creation date and the file's creator. Which of the following actions would most likely give the security analyst the information required?</w:t>
      </w:r>
    </w:p>
    <w:p w14:paraId="781AB142" w14:textId="77777777" w:rsidR="00865480" w:rsidRDefault="00000000">
      <w:pPr>
        <w:spacing w:after="0"/>
        <w:rPr>
          <w:rFonts w:ascii="Times New Roman" w:hAnsi="Times New Roman"/>
          <w:sz w:val="24"/>
          <w:szCs w:val="24"/>
        </w:rPr>
      </w:pPr>
      <w:r>
        <w:t>A. Obtain the file's SHA-256 hash.</w:t>
      </w:r>
    </w:p>
    <w:p w14:paraId="330F2830" w14:textId="77777777" w:rsidR="00865480" w:rsidRDefault="00000000">
      <w:pPr>
        <w:spacing w:after="0"/>
        <w:rPr>
          <w:rFonts w:ascii="Times New Roman" w:hAnsi="Times New Roman"/>
          <w:sz w:val="24"/>
          <w:szCs w:val="24"/>
        </w:rPr>
      </w:pPr>
      <w:r>
        <w:t>B. Use hexdump on the file's contents.</w:t>
      </w:r>
    </w:p>
    <w:p w14:paraId="678592FA" w14:textId="77777777" w:rsidR="00865480" w:rsidRDefault="00000000">
      <w:pPr>
        <w:spacing w:after="0"/>
        <w:rPr>
          <w:rFonts w:ascii="Times New Roman" w:hAnsi="Times New Roman"/>
          <w:sz w:val="24"/>
          <w:szCs w:val="24"/>
        </w:rPr>
      </w:pPr>
      <w:r>
        <w:t>C. Check endpoint logs.</w:t>
      </w:r>
    </w:p>
    <w:p w14:paraId="0A645CFC" w14:textId="77777777" w:rsidR="00865480" w:rsidRDefault="00000000">
      <w:pPr>
        <w:spacing w:after="0"/>
        <w:rPr>
          <w:rFonts w:ascii="Times New Roman" w:hAnsi="Times New Roman"/>
          <w:sz w:val="24"/>
          <w:szCs w:val="24"/>
        </w:rPr>
      </w:pPr>
      <w:r>
        <w:t>D. Query the file's metadata.</w:t>
      </w:r>
    </w:p>
    <w:p w14:paraId="474FF30F" w14:textId="77777777" w:rsidR="00865480" w:rsidRDefault="00865480">
      <w:pPr>
        <w:spacing w:after="0"/>
        <w:rPr>
          <w:rFonts w:ascii="Times New Roman" w:hAnsi="Times New Roman"/>
          <w:sz w:val="24"/>
          <w:szCs w:val="24"/>
        </w:rPr>
      </w:pPr>
    </w:p>
    <w:p w14:paraId="612C532D"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C7FBF2F" w14:textId="77777777" w:rsidR="00865480" w:rsidRDefault="00000000">
      <w:pPr>
        <w:spacing w:after="0"/>
        <w:rPr>
          <w:rFonts w:ascii="Times New Roman" w:hAnsi="Times New Roman"/>
          <w:sz w:val="24"/>
          <w:szCs w:val="24"/>
        </w:rPr>
      </w:pPr>
      <w:r>
        <w:t>Explanation:</w:t>
      </w:r>
    </w:p>
    <w:p w14:paraId="4BD6661C" w14:textId="77777777" w:rsidR="00865480" w:rsidRDefault="00000000">
      <w:pPr>
        <w:spacing w:after="0"/>
        <w:rPr>
          <w:rFonts w:ascii="Times New Roman" w:hAnsi="Times New Roman"/>
          <w:sz w:val="24"/>
          <w:szCs w:val="24"/>
        </w:rPr>
      </w:pPr>
      <w:r>
        <w:t>Metadata is data that describes other data, such as its format, origin, creation date, author, and other attributes. Video files, like other types of files, can contain metadata that can provide useful information for forensic analysis. For example, metadata can reveal the camera model, location, date and time, and software used to create or edit the video file. To query the file’s metadata, a security analyst can use various tools, such as MediaInfo1, ffprobe2, or hexdump3, to extract and display the metadata from the video file. By querying the file’s metadata, the security analyst can most likely identify both the creation date and the file’s creator, as well as other relevant information. Obtaining the file’s SHA-256 hash, checking endpoint logs, or using hexdump on the file’s contents are other possible actions, but they are not the most appropriate to answer the question. The file’s SHA-256 hash is a cryptographic value that can be used to verify the integrity or uniqueness of the file, but it does not reveal any information about the file’s creation date or creator. Checking endpoint logs can provide some clues about the file’s origin or activity, but it may not be reliable or accurate, especially if the logs are tampered with or incomplete. Using hexdump on the file’s contents can show the raw binary data of the file, but it may not be easy or feasible to interpret the metadata from the hex output, especially if the file is large or encrypted. Reference: 1: How do I get the meta-data of a video file? 2: How to check if an mp4 file contains malware? 3: [Hexdump - Wikipedia]</w:t>
      </w:r>
    </w:p>
    <w:p w14:paraId="7B1819B5" w14:textId="77777777" w:rsidR="00865480" w:rsidRDefault="00865480">
      <w:pPr>
        <w:spacing w:after="0"/>
        <w:rPr>
          <w:rFonts w:ascii="Times New Roman" w:hAnsi="Times New Roman"/>
          <w:sz w:val="24"/>
          <w:szCs w:val="24"/>
        </w:rPr>
      </w:pPr>
    </w:p>
    <w:p w14:paraId="669F3747" w14:textId="77777777" w:rsidR="00865480" w:rsidRDefault="00000000">
      <w:pPr>
        <w:spacing w:after="0"/>
        <w:rPr>
          <w:rFonts w:ascii="Times New Roman" w:hAnsi="Times New Roman"/>
          <w:sz w:val="24"/>
          <w:szCs w:val="24"/>
        </w:rPr>
      </w:pPr>
      <w:r>
        <w:t>Question: 144</w:t>
      </w:r>
    </w:p>
    <w:p/>
    <w:p w14:paraId="051888D2" w14:textId="77777777" w:rsidR="00865480" w:rsidRDefault="00000000">
      <w:pPr>
        <w:spacing w:after="0"/>
        <w:rPr>
          <w:rFonts w:ascii="Times New Roman" w:hAnsi="Times New Roman"/>
          <w:sz w:val="24"/>
          <w:szCs w:val="24"/>
        </w:rPr>
      </w:pPr>
      <w:r>
        <w:rPr>
          <w:rFonts w:ascii="Times New Roman" w:hAnsi="Times New Roman"/>
          <w:sz w:val="24"/>
          <w:szCs w:val="24"/>
        </w:rPr>
        <w:t>After a recent vulnerability scan, a security engineer needs to harden the routers within the corporate network. Which of the following is the most appropriate to disable?</w:t>
      </w:r>
    </w:p>
    <w:p w14:paraId="19459497" w14:textId="77777777" w:rsidR="00865480" w:rsidRDefault="00000000">
      <w:pPr>
        <w:spacing w:after="0"/>
        <w:rPr>
          <w:rFonts w:ascii="Times New Roman" w:hAnsi="Times New Roman"/>
          <w:sz w:val="24"/>
          <w:szCs w:val="24"/>
        </w:rPr>
      </w:pPr>
      <w:r>
        <w:t>A. Console access</w:t>
      </w:r>
    </w:p>
    <w:p w14:paraId="1D623674" w14:textId="77777777" w:rsidR="00865480" w:rsidRDefault="00000000">
      <w:pPr>
        <w:spacing w:after="0"/>
        <w:rPr>
          <w:rFonts w:ascii="Times New Roman" w:hAnsi="Times New Roman"/>
          <w:sz w:val="24"/>
          <w:szCs w:val="24"/>
        </w:rPr>
      </w:pPr>
      <w:r>
        <w:t>B. Routing protocols</w:t>
      </w:r>
    </w:p>
    <w:p w14:paraId="5BCFD28F" w14:textId="77777777" w:rsidR="00865480" w:rsidRDefault="00000000">
      <w:pPr>
        <w:spacing w:after="0"/>
        <w:rPr>
          <w:rFonts w:ascii="Times New Roman" w:hAnsi="Times New Roman"/>
          <w:sz w:val="24"/>
          <w:szCs w:val="24"/>
        </w:rPr>
      </w:pPr>
      <w:r>
        <w:t>C. VLANs</w:t>
      </w:r>
    </w:p>
    <w:p w14:paraId="4ECDB0A8" w14:textId="77777777" w:rsidR="00865480" w:rsidRDefault="00000000">
      <w:pPr>
        <w:spacing w:after="0"/>
        <w:rPr>
          <w:rFonts w:ascii="Times New Roman" w:hAnsi="Times New Roman"/>
          <w:sz w:val="24"/>
          <w:szCs w:val="24"/>
        </w:rPr>
      </w:pPr>
      <w:r>
        <w:t>D. Web-based administration</w:t>
      </w:r>
    </w:p>
    <w:p w14:paraId="43FF0EC6" w14:textId="77777777" w:rsidR="00865480" w:rsidRDefault="00865480">
      <w:pPr>
        <w:spacing w:after="0"/>
        <w:rPr>
          <w:rFonts w:ascii="Times New Roman" w:hAnsi="Times New Roman"/>
          <w:sz w:val="24"/>
          <w:szCs w:val="24"/>
        </w:rPr>
      </w:pPr>
    </w:p>
    <w:p w14:paraId="2AE6916E"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A65F815" w14:textId="77777777" w:rsidR="00865480" w:rsidRDefault="00000000">
      <w:pPr>
        <w:spacing w:after="0"/>
        <w:rPr>
          <w:rFonts w:ascii="Times New Roman" w:hAnsi="Times New Roman"/>
          <w:sz w:val="24"/>
          <w:szCs w:val="24"/>
        </w:rPr>
      </w:pPr>
      <w:r>
        <w:t>Explanation:</w:t>
      </w:r>
    </w:p>
    <w:p w14:paraId="64EB36A3" w14:textId="77777777" w:rsidR="00865480" w:rsidRDefault="00000000">
      <w:pPr>
        <w:spacing w:after="0"/>
        <w:rPr>
          <w:rFonts w:ascii="Times New Roman" w:hAnsi="Times New Roman"/>
          <w:sz w:val="24"/>
          <w:szCs w:val="24"/>
        </w:rPr>
      </w:pPr>
      <w:r>
        <w:t>Web-based administration is a feature that allows users to configure and manage routers through a web browser interface. While this feature can provide convenience and ease of use, it can also pose a security risk, especially if the web interface is exposed to the internet or uses weak authentication or encryption methods. Web-based administration can be exploited by attackers to gain unauthorized access to the router’s settings, firmware, or data, or to launch attacks such as cross-site scripting (XSS) or cross-site request forgery (CSRF). Therefore, disabling web-based administration is a good practice to harden the routers within the corporate network. Console access, routing protocols, and VLANs are other features that can be configured on routers, but they are not the most appropriate to disable for hardening purposes. Console access is a physical connection to the router that requires direct access to the device, which can be secured by locking the router in a cabinet or using a strong password. Routing protocols are essential for routers to exchange routing information and maintain network connectivity, and they can be secured by using authentication or encryption mechanisms. VLANs are logical segments of a network that can enhance network performance and security by isolating traffic and devices, and they can be secured by using VLAN access control lists (VACLs) or private VLANs (PVLANs). Reference: CCNA SEC: Router Hardening Your Router’s Security Stinks: Here’s How to Fix It</w:t>
      </w:r>
    </w:p>
    <w:p w14:paraId="2E9BF278" w14:textId="77777777" w:rsidR="00865480" w:rsidRDefault="00865480">
      <w:pPr>
        <w:spacing w:after="0"/>
        <w:rPr>
          <w:rFonts w:ascii="Times New Roman" w:hAnsi="Times New Roman"/>
          <w:sz w:val="24"/>
          <w:szCs w:val="24"/>
        </w:rPr>
      </w:pPr>
    </w:p>
    <w:p w14:paraId="2FB1A49C" w14:textId="77777777" w:rsidR="00865480" w:rsidRDefault="00000000">
      <w:pPr>
        <w:spacing w:after="0"/>
        <w:rPr>
          <w:rFonts w:ascii="Times New Roman" w:hAnsi="Times New Roman"/>
          <w:sz w:val="24"/>
          <w:szCs w:val="24"/>
        </w:rPr>
      </w:pPr>
      <w:r>
        <w:t>Question: 145</w:t>
      </w:r>
    </w:p>
    <w:p/>
    <w:p w14:paraId="4D04C54B"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a systems administrator use to ensure an easy deployment of resources within the cloud provider?</w:t>
      </w:r>
    </w:p>
    <w:p w14:paraId="4B11B92B" w14:textId="77777777" w:rsidR="00865480" w:rsidRDefault="00000000">
      <w:pPr>
        <w:spacing w:after="0"/>
        <w:rPr>
          <w:rFonts w:ascii="Times New Roman" w:hAnsi="Times New Roman"/>
          <w:sz w:val="24"/>
          <w:szCs w:val="24"/>
        </w:rPr>
      </w:pPr>
      <w:r>
        <w:t>A. Software as a service</w:t>
      </w:r>
    </w:p>
    <w:p w14:paraId="01F9882F" w14:textId="77777777" w:rsidR="00865480" w:rsidRDefault="00000000">
      <w:pPr>
        <w:spacing w:after="0"/>
        <w:rPr>
          <w:rFonts w:ascii="Times New Roman" w:hAnsi="Times New Roman"/>
          <w:sz w:val="24"/>
          <w:szCs w:val="24"/>
        </w:rPr>
      </w:pPr>
      <w:r>
        <w:t>B. Infrastructure as code</w:t>
      </w:r>
    </w:p>
    <w:p w14:paraId="5CEA1338" w14:textId="77777777" w:rsidR="00865480" w:rsidRDefault="00000000">
      <w:pPr>
        <w:spacing w:after="0"/>
        <w:rPr>
          <w:rFonts w:ascii="Times New Roman" w:hAnsi="Times New Roman"/>
          <w:sz w:val="24"/>
          <w:szCs w:val="24"/>
        </w:rPr>
      </w:pPr>
      <w:r>
        <w:t>C. Internet of Things</w:t>
      </w:r>
    </w:p>
    <w:p w14:paraId="1AF02244" w14:textId="77777777" w:rsidR="00865480" w:rsidRDefault="00000000">
      <w:pPr>
        <w:spacing w:after="0"/>
        <w:rPr>
          <w:rFonts w:ascii="Times New Roman" w:hAnsi="Times New Roman"/>
          <w:sz w:val="24"/>
          <w:szCs w:val="24"/>
        </w:rPr>
      </w:pPr>
      <w:r>
        <w:t>D. Software-defined networking</w:t>
      </w:r>
    </w:p>
    <w:p w14:paraId="095F49CC" w14:textId="77777777" w:rsidR="00865480" w:rsidRDefault="00865480">
      <w:pPr>
        <w:spacing w:after="0"/>
        <w:rPr>
          <w:rFonts w:ascii="Times New Roman" w:hAnsi="Times New Roman"/>
          <w:sz w:val="24"/>
          <w:szCs w:val="24"/>
        </w:rPr>
      </w:pPr>
    </w:p>
    <w:p w14:paraId="279EC85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1178720C" w14:textId="77777777" w:rsidR="00865480" w:rsidRDefault="00000000">
      <w:pPr>
        <w:spacing w:after="0"/>
        <w:rPr>
          <w:rFonts w:ascii="Times New Roman" w:hAnsi="Times New Roman"/>
          <w:sz w:val="24"/>
          <w:szCs w:val="24"/>
        </w:rPr>
      </w:pPr>
      <w:r>
        <w:t>Explanation:</w:t>
      </w:r>
    </w:p>
    <w:p w14:paraId="54BBF1ED" w14:textId="77777777" w:rsidR="00865480" w:rsidRDefault="00865480">
      <w:pPr>
        <w:spacing w:after="0"/>
        <w:rPr>
          <w:rFonts w:ascii="Times New Roman" w:hAnsi="Times New Roman"/>
          <w:sz w:val="24"/>
          <w:szCs w:val="24"/>
        </w:rPr>
      </w:pPr>
      <w:r>
        <w:t>Infrastructure as code (IaC) is a method of using code and automation to manage and provision cloud resources, such as servers, networks, storage, and applications. IaC allows for easy deployment, scalability, consistency, and repeatability of cloud environments. IaC is also a key component of DevSecOps, which integrates security into the development and operations processes. Reference: CompTIA Security+ Study Guide: Exam SY0-701, 9th Edition, Chapter 6: Cloud and Virtualization Concepts, page 294.</w:t>
      </w:r>
    </w:p>
    <w:p w14:paraId="493CFA72" w14:textId="77777777" w:rsidR="00865480" w:rsidRDefault="00000000">
      <w:pPr>
        <w:spacing w:after="0"/>
        <w:rPr>
          <w:rFonts w:ascii="Times New Roman" w:hAnsi="Times New Roman"/>
          <w:sz w:val="24"/>
          <w:szCs w:val="24"/>
        </w:rPr>
      </w:pPr>
    </w:p>
    <w:p w14:paraId="4360D017" w14:textId="77777777" w:rsidR="00865480" w:rsidRDefault="00865480">
      <w:pPr>
        <w:spacing w:after="0"/>
        <w:rPr>
          <w:rFonts w:ascii="Times New Roman" w:hAnsi="Times New Roman"/>
          <w:sz w:val="24"/>
          <w:szCs w:val="24"/>
        </w:rPr>
      </w:pPr>
    </w:p>
    <w:p w14:paraId="741BD2AD" w14:textId="77777777" w:rsidR="00865480" w:rsidRDefault="00865480">
      <w:pPr>
        <w:spacing w:after="0"/>
        <w:rPr>
          <w:rFonts w:ascii="Times New Roman" w:hAnsi="Times New Roman"/>
          <w:sz w:val="24"/>
          <w:szCs w:val="24"/>
        </w:rPr>
      </w:pPr>
    </w:p>
    <w:p w14:paraId="6A6E2C42" w14:textId="77777777" w:rsidR="00865480" w:rsidRDefault="00000000">
      <w:pPr>
        <w:spacing w:after="0"/>
        <w:rPr>
          <w:rFonts w:ascii="Times New Roman" w:hAnsi="Times New Roman"/>
          <w:sz w:val="24"/>
          <w:szCs w:val="24"/>
        </w:rPr>
      </w:pPr>
      <w:r>
        <w:t>Question: 146</w:t>
      </w:r>
    </w:p>
    <w:p/>
    <w:p w14:paraId="1FA4D218" w14:textId="77777777" w:rsidR="00865480" w:rsidRDefault="00000000">
      <w:pPr>
        <w:spacing w:after="0"/>
        <w:rPr>
          <w:rFonts w:ascii="Times New Roman" w:hAnsi="Times New Roman"/>
          <w:sz w:val="24"/>
          <w:szCs w:val="24"/>
        </w:rPr>
      </w:pPr>
      <w:r>
        <w:rPr>
          <w:rFonts w:ascii="Times New Roman" w:hAnsi="Times New Roman"/>
          <w:sz w:val="24"/>
          <w:szCs w:val="24"/>
        </w:rPr>
        <w:t>An enterprise has been experiencing attacks focused on exploiting vulnerabilities in older browser versions with well-known exploits. Which of the following security solutions should be configured to best provide the ability to monitor and block these known signature-based attacks?</w:t>
      </w:r>
    </w:p>
    <w:p w14:paraId="111CAEB3" w14:textId="77777777" w:rsidR="00865480" w:rsidRDefault="00000000">
      <w:pPr>
        <w:spacing w:after="0"/>
        <w:rPr>
          <w:rFonts w:ascii="Times New Roman" w:hAnsi="Times New Roman"/>
          <w:sz w:val="24"/>
          <w:szCs w:val="24"/>
        </w:rPr>
      </w:pPr>
      <w:r>
        <w:t>A. ACL</w:t>
      </w:r>
    </w:p>
    <w:p w14:paraId="1466C38D" w14:textId="77777777" w:rsidR="00865480" w:rsidRDefault="00000000">
      <w:pPr>
        <w:spacing w:after="0"/>
        <w:rPr>
          <w:rFonts w:ascii="Times New Roman" w:hAnsi="Times New Roman"/>
          <w:sz w:val="24"/>
          <w:szCs w:val="24"/>
        </w:rPr>
      </w:pPr>
      <w:r>
        <w:t>B. DLP</w:t>
      </w:r>
    </w:p>
    <w:p w14:paraId="4568A661" w14:textId="77777777" w:rsidR="00865480" w:rsidRDefault="00000000">
      <w:pPr>
        <w:spacing w:after="0"/>
        <w:rPr>
          <w:rFonts w:ascii="Times New Roman" w:hAnsi="Times New Roman"/>
          <w:sz w:val="24"/>
          <w:szCs w:val="24"/>
        </w:rPr>
      </w:pPr>
      <w:r>
        <w:t>C. IDS</w:t>
      </w:r>
    </w:p>
    <w:p w14:paraId="5AC3ACE1" w14:textId="77777777" w:rsidR="00865480" w:rsidRDefault="00000000">
      <w:pPr>
        <w:spacing w:after="0"/>
        <w:rPr>
          <w:rFonts w:ascii="Times New Roman" w:hAnsi="Times New Roman"/>
          <w:sz w:val="24"/>
          <w:szCs w:val="24"/>
        </w:rPr>
      </w:pPr>
      <w:r>
        <w:t>D. IPS</w:t>
      </w:r>
    </w:p>
    <w:p w14:paraId="1FCC252F" w14:textId="77777777" w:rsidR="00865480" w:rsidRDefault="00865480">
      <w:pPr>
        <w:spacing w:after="0"/>
        <w:rPr>
          <w:rFonts w:ascii="Times New Roman" w:hAnsi="Times New Roman"/>
          <w:sz w:val="24"/>
          <w:szCs w:val="24"/>
        </w:rPr>
      </w:pPr>
    </w:p>
    <w:p w14:paraId="75BB2FB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921C5A3" w14:textId="77777777" w:rsidR="00865480" w:rsidRDefault="00000000">
      <w:pPr>
        <w:spacing w:after="0"/>
        <w:rPr>
          <w:rFonts w:ascii="Times New Roman" w:hAnsi="Times New Roman"/>
          <w:sz w:val="24"/>
          <w:szCs w:val="24"/>
        </w:rPr>
      </w:pPr>
      <w:r>
        <w:t>Explanation:</w:t>
      </w:r>
    </w:p>
    <w:p w14:paraId="0FA7CF5E" w14:textId="77777777" w:rsidR="00865480" w:rsidRDefault="00000000">
      <w:pPr>
        <w:spacing w:after="0"/>
        <w:rPr>
          <w:rFonts w:ascii="Times New Roman" w:hAnsi="Times New Roman"/>
          <w:sz w:val="24"/>
          <w:szCs w:val="24"/>
        </w:rPr>
      </w:pPr>
      <w:r>
        <w:t>An intrusion prevention system (IPS) is a security device that monitors network traffic and blocks or modifies malicious packets based on predefined rules or signatures. An IPS can prevent attacks that exploit known vulnerabilities in older browser versions by detecting and dropping the malicious packets before they reach the target system. An IPS can also perform other functions, such as rate limiting, encryption, or redirection. Reference: CompTIA Security+ Study Guide: Exam SY0-701, 9th Edition, Chapter 3: Securing Networks, page 132.</w:t>
      </w:r>
    </w:p>
    <w:p w14:paraId="33CAF1C3" w14:textId="77777777" w:rsidR="00865480" w:rsidRDefault="00865480">
      <w:pPr>
        <w:spacing w:after="0"/>
        <w:rPr>
          <w:rFonts w:ascii="Times New Roman" w:hAnsi="Times New Roman"/>
          <w:sz w:val="24"/>
          <w:szCs w:val="24"/>
        </w:rPr>
      </w:pPr>
    </w:p>
    <w:p w14:paraId="0BA98A8D" w14:textId="77777777" w:rsidR="00865480" w:rsidRDefault="00000000">
      <w:pPr>
        <w:spacing w:after="0"/>
        <w:rPr>
          <w:rFonts w:ascii="Times New Roman" w:hAnsi="Times New Roman"/>
          <w:sz w:val="24"/>
          <w:szCs w:val="24"/>
        </w:rPr>
      </w:pPr>
      <w:r>
        <w:t>Question: 147</w:t>
      </w:r>
    </w:p>
    <w:p/>
    <w:p w14:paraId="02350C5B" w14:textId="77777777" w:rsidR="00865480" w:rsidRDefault="00000000">
      <w:pPr>
        <w:spacing w:after="0"/>
        <w:rPr>
          <w:rFonts w:ascii="Times New Roman" w:hAnsi="Times New Roman"/>
          <w:sz w:val="24"/>
          <w:szCs w:val="24"/>
        </w:rPr>
      </w:pPr>
      <w:r>
        <w:rPr>
          <w:rFonts w:ascii="Times New Roman" w:hAnsi="Times New Roman"/>
          <w:sz w:val="24"/>
          <w:szCs w:val="24"/>
        </w:rPr>
        <w:t>During the onboarding process, an employee needs to create a password for an intranet account. The password must include ten characters, numbers, and letters, and two special characters. Once the password is created, the company will grant the employee access to other company-owned websites based on the intranet profile. Which of the following access management concepts is the company most likely using to safeguard intranet accounts and grant access to multiple sites based on a user's intranet account? (Select two).</w:t>
      </w:r>
    </w:p>
    <w:p w14:paraId="4827BD53" w14:textId="77777777" w:rsidR="00865480" w:rsidRDefault="00000000">
      <w:pPr>
        <w:spacing w:after="0"/>
        <w:rPr>
          <w:rFonts w:ascii="Times New Roman" w:hAnsi="Times New Roman"/>
          <w:sz w:val="24"/>
          <w:szCs w:val="24"/>
        </w:rPr>
      </w:pPr>
      <w:r>
        <w:t>A. Federation</w:t>
      </w:r>
    </w:p>
    <w:p w14:paraId="3796F0D2" w14:textId="77777777" w:rsidR="00865480" w:rsidRDefault="00000000">
      <w:pPr>
        <w:spacing w:after="0"/>
        <w:rPr>
          <w:rFonts w:ascii="Times New Roman" w:hAnsi="Times New Roman"/>
          <w:sz w:val="24"/>
          <w:szCs w:val="24"/>
        </w:rPr>
      </w:pPr>
      <w:r>
        <w:t>B. Identity proofing</w:t>
      </w:r>
    </w:p>
    <w:p w14:paraId="34A186B3" w14:textId="77777777" w:rsidR="00865480" w:rsidRDefault="00000000">
      <w:pPr>
        <w:spacing w:after="0"/>
        <w:rPr>
          <w:rFonts w:ascii="Times New Roman" w:hAnsi="Times New Roman"/>
          <w:sz w:val="24"/>
          <w:szCs w:val="24"/>
        </w:rPr>
      </w:pPr>
      <w:r>
        <w:t>C. Password complexity</w:t>
      </w:r>
    </w:p>
    <w:p w14:paraId="33B955C6" w14:textId="77777777" w:rsidR="00865480" w:rsidRDefault="00000000">
      <w:pPr>
        <w:spacing w:after="0"/>
        <w:rPr>
          <w:rFonts w:ascii="Times New Roman" w:hAnsi="Times New Roman"/>
          <w:sz w:val="24"/>
          <w:szCs w:val="24"/>
        </w:rPr>
      </w:pPr>
      <w:r>
        <w:t>D. Default password changes</w:t>
      </w:r>
    </w:p>
    <w:p w14:paraId="681C511D" w14:textId="77777777" w:rsidR="00865480" w:rsidRDefault="00000000">
      <w:pPr>
        <w:spacing w:after="0"/>
        <w:rPr>
          <w:rFonts w:ascii="Times New Roman" w:hAnsi="Times New Roman"/>
          <w:sz w:val="24"/>
          <w:szCs w:val="24"/>
        </w:rPr>
      </w:pPr>
      <w:r>
        <w:t>E. Password manager</w:t>
      </w:r>
    </w:p>
    <w:p w14:paraId="2160AA9E" w14:textId="77777777" w:rsidR="00865480" w:rsidRDefault="00000000">
      <w:pPr>
        <w:spacing w:after="0"/>
        <w:rPr>
          <w:rFonts w:ascii="Times New Roman" w:hAnsi="Times New Roman"/>
          <w:sz w:val="24"/>
          <w:szCs w:val="24"/>
        </w:rPr>
      </w:pPr>
      <w:r>
        <w:t>F. Open authentication</w:t>
      </w:r>
    </w:p>
    <w:p w14:paraId="147E2427" w14:textId="77777777" w:rsidR="00865480" w:rsidRDefault="00865480">
      <w:pPr>
        <w:spacing w:after="0"/>
        <w:rPr>
          <w:rFonts w:ascii="Times New Roman" w:hAnsi="Times New Roman"/>
          <w:sz w:val="24"/>
          <w:szCs w:val="24"/>
        </w:rPr>
      </w:pPr>
    </w:p>
    <w:p w14:paraId="463D9AD9" w14:textId="77777777" w:rsidR="00865480" w:rsidRDefault="00000000">
      <w:pPr>
        <w:spacing w:after="0"/>
        <w:rPr>
          <w:rFonts w:ascii="Times New Roman" w:hAnsi="Times New Roman"/>
          <w:sz w:val="24"/>
          <w:szCs w:val="24"/>
        </w:rPr>
      </w:pPr>
      <w:r>
        <w:rPr>
          <w:rFonts w:ascii="Times New Roman" w:hAnsi="Times New Roman"/>
          <w:sz w:val="24"/>
          <w:szCs w:val="24"/>
        </w:rPr>
        <w:t>Answer: A,C</w:t>
      </w:r>
    </w:p>
    <w:p/>
    <w:p w14:paraId="446A56E4" w14:textId="77777777" w:rsidR="00865480" w:rsidRDefault="00000000">
      <w:pPr>
        <w:spacing w:after="0"/>
        <w:rPr>
          <w:rFonts w:ascii="Times New Roman" w:hAnsi="Times New Roman"/>
          <w:sz w:val="24"/>
          <w:szCs w:val="24"/>
        </w:rPr>
      </w:pPr>
      <w:r>
        <w:t>Explanation:</w:t>
      </w:r>
    </w:p>
    <w:p w14:paraId="3E943D6C" w14:textId="77777777" w:rsidR="00865480" w:rsidRDefault="00000000">
      <w:pPr>
        <w:spacing w:after="0"/>
        <w:rPr>
          <w:rFonts w:ascii="Times New Roman" w:hAnsi="Times New Roman"/>
          <w:sz w:val="24"/>
          <w:szCs w:val="24"/>
        </w:rPr>
      </w:pPr>
      <w:r>
        <w:t>Federation is an access management concept that allows users to authenticate once and access multiple resources or services across different domains or organizations. Federation relies on a trusted third party that stores the user’s credentials and provides them to the requested resources or services without exposing them. Password complexity is a security measure that requires users to create passwords that meet certain criteria, such as length, character types, and uniqueness. Password complexity can help prevent brute-force attacks, password guessing, and credential stuffing by making passwords harder to crack or guess. Reference: CompTIA Security+ Study Guide: Exam SY0-701, 9th Edition, page 308-309 and 312-313 1</w:t>
      </w:r>
    </w:p>
    <w:p w14:paraId="580534D8" w14:textId="77777777" w:rsidR="00865480" w:rsidRDefault="00865480">
      <w:pPr>
        <w:spacing w:after="0"/>
        <w:rPr>
          <w:rFonts w:ascii="Times New Roman" w:hAnsi="Times New Roman"/>
          <w:sz w:val="24"/>
          <w:szCs w:val="24"/>
        </w:rPr>
      </w:pPr>
    </w:p>
    <w:p w14:paraId="5AC92FCA" w14:textId="77777777" w:rsidR="00865480" w:rsidRDefault="00865480">
      <w:pPr>
        <w:spacing w:after="0"/>
        <w:rPr>
          <w:rFonts w:ascii="Times New Roman" w:hAnsi="Times New Roman"/>
          <w:sz w:val="24"/>
          <w:szCs w:val="24"/>
        </w:rPr>
      </w:pPr>
    </w:p>
    <w:p w14:paraId="733B32BE" w14:textId="77777777" w:rsidR="00865480" w:rsidRDefault="00000000">
      <w:pPr>
        <w:spacing w:after="0"/>
        <w:rPr>
          <w:rFonts w:ascii="Times New Roman" w:hAnsi="Times New Roman"/>
          <w:sz w:val="24"/>
          <w:szCs w:val="24"/>
        </w:rPr>
      </w:pPr>
      <w:r>
        <w:t>Question: 148</w:t>
      </w:r>
    </w:p>
    <w:p/>
    <w:p w14:paraId="4116A579" w14:textId="77777777" w:rsidR="00865480" w:rsidRDefault="00000000">
      <w:pPr>
        <w:spacing w:after="0"/>
        <w:rPr>
          <w:rFonts w:ascii="Times New Roman" w:hAnsi="Times New Roman"/>
          <w:sz w:val="24"/>
          <w:szCs w:val="24"/>
        </w:rPr>
      </w:pPr>
      <w:r>
        <w:rPr>
          <w:rFonts w:ascii="Times New Roman" w:hAnsi="Times New Roman"/>
          <w:sz w:val="24"/>
          <w:szCs w:val="24"/>
        </w:rPr>
        <w:t>An administrator is reviewing a single server's security logs and discovers the following;</w:t>
      </w:r>
    </w:p>
    <w:p w14:paraId="1CD6F5F1" w14:textId="77777777" w:rsidR="00865480" w:rsidRDefault="00865480">
      <w:pPr>
        <w:spacing w:after="0"/>
      </w:pPr>
    </w:p>
    <w:p w14:paraId="7DA5D000" w14:textId="77777777" w:rsidR="00865480" w:rsidRDefault="00865480">
      <w:pPr>
        <w:spacing w:after="0"/>
        <w:rPr>
          <w:rFonts w:ascii="Times New Roman" w:hAnsi="Times New Roman"/>
          <w:sz w:val="24"/>
          <w:szCs w:val="24"/>
        </w:rPr>
      </w:pPr>
    </w:p>
    <w:p w14:paraId="5D298BB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describes the action captured in this log file?</w:t>
      </w:r>
    </w:p>
    <w:p w14:paraId="1DE17466" w14:textId="77777777" w:rsidR="00865480" w:rsidRDefault="00000000">
      <w:pPr>
        <w:spacing w:after="0"/>
        <w:rPr>
          <w:rFonts w:ascii="Times New Roman" w:hAnsi="Times New Roman"/>
          <w:sz w:val="24"/>
          <w:szCs w:val="24"/>
        </w:rPr>
      </w:pPr>
      <w:r>
        <w:t>A. Brute-force attack</w:t>
      </w:r>
    </w:p>
    <w:p w14:paraId="6D3B3821" w14:textId="77777777" w:rsidR="00865480" w:rsidRDefault="00000000">
      <w:pPr>
        <w:spacing w:after="0"/>
        <w:rPr>
          <w:rFonts w:ascii="Times New Roman" w:hAnsi="Times New Roman"/>
          <w:sz w:val="24"/>
          <w:szCs w:val="24"/>
        </w:rPr>
      </w:pPr>
      <w:r>
        <w:t>B. Privilege escalation</w:t>
      </w:r>
    </w:p>
    <w:p w14:paraId="13E54A58" w14:textId="77777777" w:rsidR="00865480" w:rsidRDefault="00000000">
      <w:pPr>
        <w:spacing w:after="0"/>
        <w:rPr>
          <w:rFonts w:ascii="Times New Roman" w:hAnsi="Times New Roman"/>
          <w:sz w:val="24"/>
          <w:szCs w:val="24"/>
        </w:rPr>
      </w:pPr>
      <w:r>
        <w:t>C. Failed password audit</w:t>
      </w:r>
    </w:p>
    <w:p w14:paraId="5E61CB4A" w14:textId="77777777" w:rsidR="00865480" w:rsidRDefault="00000000">
      <w:pPr>
        <w:spacing w:after="0"/>
        <w:rPr>
          <w:rFonts w:ascii="Times New Roman" w:hAnsi="Times New Roman"/>
          <w:sz w:val="24"/>
          <w:szCs w:val="24"/>
        </w:rPr>
      </w:pPr>
      <w:r>
        <w:t>D. Forgotten password by the user</w:t>
      </w:r>
    </w:p>
    <w:p w14:paraId="68C0ADFF" w14:textId="77777777" w:rsidR="00865480" w:rsidRDefault="00865480">
      <w:pPr>
        <w:spacing w:after="0"/>
        <w:rPr>
          <w:rFonts w:ascii="Times New Roman" w:hAnsi="Times New Roman"/>
          <w:sz w:val="24"/>
          <w:szCs w:val="24"/>
        </w:rPr>
      </w:pPr>
    </w:p>
    <w:p w14:paraId="42E000D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68D96A5" w14:textId="77777777" w:rsidR="00865480" w:rsidRDefault="00000000">
      <w:pPr>
        <w:spacing w:after="0"/>
        <w:rPr>
          <w:rFonts w:ascii="Times New Roman" w:hAnsi="Times New Roman"/>
          <w:sz w:val="24"/>
          <w:szCs w:val="24"/>
        </w:rPr>
      </w:pPr>
      <w:r>
        <w:t>Explanation:</w:t>
      </w:r>
    </w:p>
    <w:p w14:paraId="20D8FD8D" w14:textId="77777777" w:rsidR="00865480" w:rsidRDefault="00000000">
      <w:pPr>
        <w:spacing w:after="0"/>
        <w:rPr>
          <w:rFonts w:ascii="Times New Roman" w:hAnsi="Times New Roman"/>
          <w:sz w:val="24"/>
          <w:szCs w:val="24"/>
        </w:rPr>
      </w:pPr>
      <w:r>
        <w:t>A brute-force attack is a type of attack that involves systematically trying all possible combinations of passwords or keys until the correct one is found. The log file shows multiple failed login attempts in a short amount of time, which is a characteristic of a brute-force attack. The attacker is trying to guess the password of the Administrator account on the server. The log file also shows the event ID 4625, which indicates a failed logon attempt, and the status code 0xC000006A, which means the user name is correct but the password is wrong. These are indicators of compromise (IoC) that suggest a brute-force attack is taking place. Reference: CompTIA Security+ Study Guide: Exam SY0-701, 9th Edition, page 215-216 and 223 1</w:t>
      </w:r>
    </w:p>
    <w:p w14:paraId="3F83DA3F" w14:textId="77777777" w:rsidR="00865480" w:rsidRDefault="00865480">
      <w:pPr>
        <w:spacing w:after="0"/>
        <w:rPr>
          <w:rFonts w:ascii="Times New Roman" w:hAnsi="Times New Roman"/>
          <w:sz w:val="24"/>
          <w:szCs w:val="24"/>
        </w:rPr>
      </w:pPr>
    </w:p>
    <w:p w14:paraId="40587C6D" w14:textId="77777777" w:rsidR="00865480" w:rsidRDefault="00000000">
      <w:pPr>
        <w:spacing w:after="0"/>
        <w:rPr>
          <w:rFonts w:ascii="Times New Roman" w:hAnsi="Times New Roman"/>
          <w:sz w:val="24"/>
          <w:szCs w:val="24"/>
        </w:rPr>
      </w:pPr>
      <w:r>
        <w:t>Question: 149</w:t>
      </w:r>
    </w:p>
    <w:p/>
    <w:p w14:paraId="1DAA3DC3" w14:textId="77777777" w:rsidR="00865480" w:rsidRDefault="00000000">
      <w:pPr>
        <w:spacing w:after="0"/>
        <w:rPr>
          <w:rFonts w:ascii="Times New Roman" w:hAnsi="Times New Roman"/>
          <w:sz w:val="24"/>
          <w:szCs w:val="24"/>
        </w:rPr>
      </w:pPr>
      <w:r>
        <w:rPr>
          <w:rFonts w:ascii="Times New Roman" w:hAnsi="Times New Roman"/>
          <w:sz w:val="24"/>
          <w:szCs w:val="24"/>
        </w:rPr>
        <w:t>A security engineer is implementing FDE for all laptops in an organization. Which of the following are the most important for the engineer to consider as part of the planning process? (Select two).</w:t>
      </w:r>
    </w:p>
    <w:p w14:paraId="2710255A" w14:textId="77777777" w:rsidR="00865480" w:rsidRDefault="00000000">
      <w:pPr>
        <w:spacing w:after="0"/>
        <w:rPr>
          <w:rFonts w:ascii="Times New Roman" w:hAnsi="Times New Roman"/>
          <w:sz w:val="24"/>
          <w:szCs w:val="24"/>
        </w:rPr>
      </w:pPr>
      <w:r>
        <w:t>A. Key escrow</w:t>
      </w:r>
    </w:p>
    <w:p w14:paraId="3175BA6C" w14:textId="77777777" w:rsidR="00865480" w:rsidRDefault="00000000">
      <w:pPr>
        <w:spacing w:after="0"/>
        <w:rPr>
          <w:rFonts w:ascii="Times New Roman" w:hAnsi="Times New Roman"/>
          <w:sz w:val="24"/>
          <w:szCs w:val="24"/>
        </w:rPr>
      </w:pPr>
      <w:r>
        <w:t>B. TPM presence</w:t>
      </w:r>
    </w:p>
    <w:p w14:paraId="0C7D9B14" w14:textId="77777777" w:rsidR="00865480" w:rsidRDefault="00000000">
      <w:pPr>
        <w:spacing w:after="0"/>
        <w:rPr>
          <w:rFonts w:ascii="Times New Roman" w:hAnsi="Times New Roman"/>
          <w:sz w:val="24"/>
          <w:szCs w:val="24"/>
        </w:rPr>
      </w:pPr>
      <w:r>
        <w:t>C. Digital signatures</w:t>
      </w:r>
    </w:p>
    <w:p w14:paraId="49B2F993" w14:textId="77777777" w:rsidR="00865480" w:rsidRDefault="00000000">
      <w:pPr>
        <w:spacing w:after="0"/>
        <w:rPr>
          <w:rFonts w:ascii="Times New Roman" w:hAnsi="Times New Roman"/>
          <w:sz w:val="24"/>
          <w:szCs w:val="24"/>
        </w:rPr>
      </w:pPr>
      <w:r>
        <w:t>D. Data tokenization</w:t>
      </w:r>
    </w:p>
    <w:p w14:paraId="721D55CA" w14:textId="77777777" w:rsidR="00865480" w:rsidRDefault="00000000">
      <w:pPr>
        <w:spacing w:after="0"/>
        <w:rPr>
          <w:rFonts w:ascii="Times New Roman" w:hAnsi="Times New Roman"/>
          <w:sz w:val="24"/>
          <w:szCs w:val="24"/>
        </w:rPr>
      </w:pPr>
      <w:r>
        <w:t>E. Public key management</w:t>
      </w:r>
    </w:p>
    <w:p w14:paraId="6A711AF8" w14:textId="77777777" w:rsidR="00865480" w:rsidRDefault="00000000">
      <w:pPr>
        <w:spacing w:after="0"/>
        <w:rPr>
          <w:rFonts w:ascii="Times New Roman" w:hAnsi="Times New Roman"/>
          <w:sz w:val="24"/>
          <w:szCs w:val="24"/>
        </w:rPr>
      </w:pPr>
      <w:r>
        <w:t>F. Certificate authority linking</w:t>
      </w:r>
    </w:p>
    <w:p w14:paraId="10248E36" w14:textId="77777777" w:rsidR="00865480" w:rsidRDefault="00865480">
      <w:pPr>
        <w:spacing w:after="0"/>
        <w:rPr>
          <w:rFonts w:ascii="Times New Roman" w:hAnsi="Times New Roman"/>
          <w:sz w:val="24"/>
          <w:szCs w:val="24"/>
        </w:rPr>
      </w:pPr>
    </w:p>
    <w:p w14:paraId="65707998" w14:textId="77777777" w:rsidR="00865480" w:rsidRDefault="00000000">
      <w:pPr>
        <w:spacing w:after="0"/>
        <w:rPr>
          <w:rFonts w:ascii="Times New Roman" w:hAnsi="Times New Roman"/>
          <w:sz w:val="24"/>
          <w:szCs w:val="24"/>
        </w:rPr>
      </w:pPr>
      <w:r>
        <w:rPr>
          <w:rFonts w:ascii="Times New Roman" w:hAnsi="Times New Roman"/>
          <w:sz w:val="24"/>
          <w:szCs w:val="24"/>
        </w:rPr>
        <w:t>Answer: A,B</w:t>
      </w:r>
    </w:p>
    <w:p/>
    <w:p w14:paraId="26F59D1A" w14:textId="77777777" w:rsidR="00865480" w:rsidRDefault="00000000">
      <w:pPr>
        <w:spacing w:after="0"/>
        <w:rPr>
          <w:rFonts w:ascii="Times New Roman" w:hAnsi="Times New Roman"/>
          <w:sz w:val="24"/>
          <w:szCs w:val="24"/>
        </w:rPr>
      </w:pPr>
      <w:r>
        <w:t>Explanation:</w:t>
      </w:r>
    </w:p>
    <w:p w14:paraId="3798C2F7" w14:textId="77777777" w:rsidR="00865480" w:rsidRDefault="00865480">
      <w:pPr>
        <w:spacing w:after="0"/>
        <w:rPr>
          <w:rFonts w:ascii="Times New Roman" w:hAnsi="Times New Roman"/>
          <w:sz w:val="24"/>
          <w:szCs w:val="24"/>
        </w:rPr>
      </w:pPr>
      <w:r>
        <w:t>Key escrow is a method of storing encryption keys in a secure location, such as a trusted third party or a hardware security module (HSM). Key escrow is important for FDE because it allows the recovery of encrypted data in case of lost or forgotten passwords, device theft, or hardware failure. Key escrow also enables authorized access to encrypted data for legal or forensic purposes.</w:t>
      </w:r>
    </w:p>
    <w:p w14:paraId="7A7C535F" w14:textId="77777777" w:rsidR="00865480" w:rsidRDefault="00000000">
      <w:pPr>
        <w:spacing w:after="0"/>
        <w:rPr>
          <w:rFonts w:ascii="Times New Roman" w:hAnsi="Times New Roman"/>
          <w:sz w:val="24"/>
          <w:szCs w:val="24"/>
        </w:rPr>
      </w:pPr>
      <w:r>
        <w:t>TPM presence is a feature of some laptops that have a dedicated chip for storing encryption keys and other security information. TPM presence is important for FDE because it enhances the security and performance of encryption by generating and protecting the keys within the chip, rather than relying on software or external devices. TPM presence also enables features such as secure boot, remote attestation, and device authentication.</w:t>
      </w:r>
    </w:p>
    <w:p w14:paraId="0E9754F5" w14:textId="77777777" w:rsidR="00865480" w:rsidRDefault="00000000">
      <w:pPr>
        <w:spacing w:after="0"/>
        <w:rPr>
          <w:rFonts w:ascii="Times New Roman" w:hAnsi="Times New Roman"/>
          <w:sz w:val="24"/>
          <w:szCs w:val="24"/>
        </w:rPr>
      </w:pPr>
    </w:p>
    <w:p w14:paraId="5EA2EEC7" w14:textId="77777777" w:rsidR="00865480" w:rsidRDefault="00865480">
      <w:pPr>
        <w:spacing w:after="0"/>
        <w:rPr>
          <w:rFonts w:ascii="Times New Roman" w:hAnsi="Times New Roman"/>
          <w:sz w:val="24"/>
          <w:szCs w:val="24"/>
        </w:rPr>
      </w:pPr>
    </w:p>
    <w:p w14:paraId="2BAF35D7" w14:textId="77777777" w:rsidR="00865480" w:rsidRDefault="00865480">
      <w:pPr>
        <w:spacing w:after="0"/>
        <w:rPr>
          <w:rFonts w:ascii="Times New Roman" w:hAnsi="Times New Roman"/>
          <w:sz w:val="24"/>
          <w:szCs w:val="24"/>
        </w:rPr>
      </w:pPr>
    </w:p>
    <w:p w14:paraId="7BB14202" w14:textId="77777777" w:rsidR="00865480" w:rsidRDefault="00865480">
      <w:pPr>
        <w:spacing w:after="0"/>
        <w:rPr>
          <w:rFonts w:ascii="Times New Roman" w:hAnsi="Times New Roman"/>
          <w:sz w:val="24"/>
          <w:szCs w:val="24"/>
        </w:rPr>
      </w:pPr>
    </w:p>
    <w:p w14:paraId="5A3E3CD0" w14:textId="77777777" w:rsidR="00865480" w:rsidRDefault="00000000">
      <w:pPr>
        <w:spacing w:after="0"/>
        <w:rPr>
          <w:rFonts w:ascii="Times New Roman" w:hAnsi="Times New Roman"/>
          <w:sz w:val="24"/>
          <w:szCs w:val="24"/>
        </w:rPr>
      </w:pPr>
      <w:r>
        <w:t>Question: 150</w:t>
      </w:r>
    </w:p>
    <w:p/>
    <w:p w14:paraId="20AFDB98" w14:textId="77777777" w:rsidR="00865480" w:rsidRDefault="00000000">
      <w:pPr>
        <w:spacing w:after="0"/>
        <w:rPr>
          <w:rFonts w:ascii="Times New Roman" w:hAnsi="Times New Roman"/>
          <w:sz w:val="24"/>
          <w:szCs w:val="24"/>
        </w:rPr>
      </w:pPr>
      <w:r>
        <w:rPr>
          <w:rFonts w:ascii="Times New Roman" w:hAnsi="Times New Roman"/>
          <w:sz w:val="24"/>
          <w:szCs w:val="24"/>
        </w:rPr>
        <w:t>A hacker gained access to a system via a phishing attempt that was a direct result of a user clicking a suspicious link. The link laterally deployed ransomware, which laid dormant for multiple weeks, across the network. Which of the following would have mitigated the spread?</w:t>
      </w:r>
    </w:p>
    <w:p w14:paraId="15881C81" w14:textId="77777777" w:rsidR="00865480" w:rsidRDefault="00000000">
      <w:pPr>
        <w:spacing w:after="0"/>
        <w:rPr>
          <w:rFonts w:ascii="Times New Roman" w:hAnsi="Times New Roman"/>
          <w:sz w:val="24"/>
          <w:szCs w:val="24"/>
        </w:rPr>
      </w:pPr>
      <w:r>
        <w:t>A. IPS</w:t>
      </w:r>
    </w:p>
    <w:p w14:paraId="21BA42E1" w14:textId="77777777" w:rsidR="00865480" w:rsidRDefault="00000000">
      <w:pPr>
        <w:spacing w:after="0"/>
        <w:rPr>
          <w:rFonts w:ascii="Times New Roman" w:hAnsi="Times New Roman"/>
          <w:sz w:val="24"/>
          <w:szCs w:val="24"/>
        </w:rPr>
      </w:pPr>
      <w:r>
        <w:t>B. IDS</w:t>
      </w:r>
    </w:p>
    <w:p w14:paraId="01A46631" w14:textId="77777777" w:rsidR="00865480" w:rsidRDefault="00000000">
      <w:pPr>
        <w:spacing w:after="0"/>
        <w:rPr>
          <w:rFonts w:ascii="Times New Roman" w:hAnsi="Times New Roman"/>
          <w:sz w:val="24"/>
          <w:szCs w:val="24"/>
        </w:rPr>
      </w:pPr>
      <w:r>
        <w:t>C. WAF</w:t>
      </w:r>
    </w:p>
    <w:p w14:paraId="1AF11EF9" w14:textId="77777777" w:rsidR="00865480" w:rsidRDefault="00000000">
      <w:pPr>
        <w:spacing w:after="0"/>
        <w:rPr>
          <w:rFonts w:ascii="Times New Roman" w:hAnsi="Times New Roman"/>
          <w:sz w:val="24"/>
          <w:szCs w:val="24"/>
        </w:rPr>
      </w:pPr>
      <w:r>
        <w:t>D. UAT</w:t>
      </w:r>
    </w:p>
    <w:p w14:paraId="2F3E00A3" w14:textId="77777777" w:rsidR="00865480" w:rsidRDefault="00865480">
      <w:pPr>
        <w:spacing w:after="0"/>
        <w:rPr>
          <w:rFonts w:ascii="Times New Roman" w:hAnsi="Times New Roman"/>
          <w:sz w:val="24"/>
          <w:szCs w:val="24"/>
        </w:rPr>
      </w:pPr>
    </w:p>
    <w:p w14:paraId="78AB4BCF"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E883D8B" w14:textId="77777777" w:rsidR="00865480" w:rsidRDefault="00000000">
      <w:pPr>
        <w:spacing w:after="0"/>
        <w:rPr>
          <w:rFonts w:ascii="Times New Roman" w:hAnsi="Times New Roman"/>
          <w:sz w:val="24"/>
          <w:szCs w:val="24"/>
        </w:rPr>
      </w:pPr>
      <w:r>
        <w:t>Explanation:</w:t>
      </w:r>
    </w:p>
    <w:p w14:paraId="2BADF0F6" w14:textId="77777777" w:rsidR="00865480" w:rsidRDefault="00000000">
      <w:pPr>
        <w:spacing w:after="0"/>
        <w:rPr>
          <w:rFonts w:ascii="Times New Roman" w:hAnsi="Times New Roman"/>
          <w:sz w:val="24"/>
          <w:szCs w:val="24"/>
        </w:rPr>
      </w:pPr>
      <w:r>
        <w:t>IPS stands for intrusion prevention system, which is a network security device that monitors and blocks malicious traffic in real time. IPS is different from IDS, which only detects and alerts on malicious traffic, but does not block it. IPS would have mitigated the spread of ransomware by preventing the hacker from accessing the system via the phishing link, or by stopping the ransomware from communicating with its command and control server or encrypting the files.</w:t>
      </w:r>
    </w:p>
    <w:p w14:paraId="4B01E3AF" w14:textId="77777777" w:rsidR="00865480" w:rsidRDefault="00865480">
      <w:pPr>
        <w:spacing w:after="0"/>
        <w:rPr>
          <w:rFonts w:ascii="Times New Roman" w:hAnsi="Times New Roman"/>
          <w:sz w:val="24"/>
          <w:szCs w:val="24"/>
        </w:rPr>
      </w:pPr>
    </w:p>
    <w:p w14:paraId="22889402" w14:textId="77777777" w:rsidR="00865480" w:rsidRDefault="00865480">
      <w:pPr>
        <w:spacing w:after="0"/>
        <w:rPr>
          <w:rFonts w:ascii="Times New Roman" w:hAnsi="Times New Roman"/>
          <w:sz w:val="24"/>
          <w:szCs w:val="24"/>
        </w:rPr>
      </w:pPr>
    </w:p>
    <w:p w14:paraId="6CA2C5A0" w14:textId="77777777" w:rsidR="00865480" w:rsidRDefault="00865480">
      <w:pPr>
        <w:spacing w:after="0"/>
        <w:rPr>
          <w:rFonts w:ascii="Times New Roman" w:hAnsi="Times New Roman"/>
          <w:sz w:val="24"/>
          <w:szCs w:val="24"/>
        </w:rPr>
      </w:pPr>
    </w:p>
    <w:p w14:paraId="3B846E1B" w14:textId="77777777" w:rsidR="00865480" w:rsidRDefault="00000000">
      <w:pPr>
        <w:spacing w:after="0"/>
        <w:rPr>
          <w:rFonts w:ascii="Times New Roman" w:hAnsi="Times New Roman"/>
          <w:sz w:val="24"/>
          <w:szCs w:val="24"/>
        </w:rPr>
      </w:pPr>
      <w:r>
        <w:t>Question: 151</w:t>
      </w:r>
    </w:p>
    <w:p/>
    <w:p w14:paraId="6280D9B3" w14:textId="77777777" w:rsidR="00865480" w:rsidRDefault="00865480">
      <w:pPr>
        <w:spacing w:after="0"/>
        <w:rPr>
          <w:rFonts w:ascii="Times New Roman" w:hAnsi="Times New Roman"/>
          <w:sz w:val="24"/>
          <w:szCs w:val="24"/>
        </w:rPr>
      </w:pPr>
    </w:p>
    <w:p w14:paraId="042C8458" w14:textId="77777777" w:rsidR="00865480" w:rsidRDefault="00000000">
      <w:pPr>
        <w:spacing w:after="0"/>
        <w:rPr>
          <w:rFonts w:ascii="Times New Roman" w:hAnsi="Times New Roman"/>
          <w:sz w:val="24"/>
          <w:szCs w:val="24"/>
        </w:rPr>
      </w:pPr>
      <w:r>
        <w:rPr>
          <w:rFonts w:ascii="Times New Roman" w:hAnsi="Times New Roman"/>
          <w:sz w:val="24"/>
          <w:szCs w:val="24"/>
        </w:rPr>
        <w:t>A user is attempting to patch a critical system, but the patch fails to transfer. Which of the following access controls is most likely inhibiting the transfer?</w:t>
      </w:r>
    </w:p>
    <w:p w14:paraId="3ADDCF0E" w14:textId="77777777" w:rsidR="00865480" w:rsidRDefault="00000000">
      <w:pPr>
        <w:spacing w:after="0"/>
        <w:rPr>
          <w:rFonts w:ascii="Times New Roman" w:hAnsi="Times New Roman"/>
          <w:sz w:val="24"/>
          <w:szCs w:val="24"/>
        </w:rPr>
      </w:pPr>
      <w:r>
        <w:t>A. Attribute-based</w:t>
      </w:r>
    </w:p>
    <w:p w14:paraId="6A5D1091" w14:textId="77777777" w:rsidR="00865480" w:rsidRDefault="00000000">
      <w:pPr>
        <w:spacing w:after="0"/>
        <w:rPr>
          <w:rFonts w:ascii="Times New Roman" w:hAnsi="Times New Roman"/>
          <w:sz w:val="24"/>
          <w:szCs w:val="24"/>
        </w:rPr>
      </w:pPr>
      <w:r>
        <w:t>B. Time of day</w:t>
      </w:r>
    </w:p>
    <w:p w14:paraId="0F518BA1" w14:textId="77777777" w:rsidR="00865480" w:rsidRDefault="00000000">
      <w:pPr>
        <w:spacing w:after="0"/>
        <w:rPr>
          <w:rFonts w:ascii="Times New Roman" w:hAnsi="Times New Roman"/>
          <w:sz w:val="24"/>
          <w:szCs w:val="24"/>
        </w:rPr>
      </w:pPr>
      <w:r>
        <w:t>C. Role-based</w:t>
      </w:r>
    </w:p>
    <w:p w14:paraId="46666A1E" w14:textId="77777777" w:rsidR="00865480" w:rsidRDefault="00000000">
      <w:pPr>
        <w:spacing w:after="0"/>
        <w:rPr>
          <w:rFonts w:ascii="Times New Roman" w:hAnsi="Times New Roman"/>
          <w:sz w:val="24"/>
          <w:szCs w:val="24"/>
        </w:rPr>
      </w:pPr>
      <w:r>
        <w:t>D. Least privilege</w:t>
      </w:r>
    </w:p>
    <w:p w14:paraId="6201D770" w14:textId="77777777" w:rsidR="00865480" w:rsidRDefault="00865480">
      <w:pPr>
        <w:spacing w:after="0"/>
        <w:rPr>
          <w:rFonts w:ascii="Times New Roman" w:hAnsi="Times New Roman"/>
          <w:sz w:val="24"/>
          <w:szCs w:val="24"/>
        </w:rPr>
      </w:pPr>
    </w:p>
    <w:p w14:paraId="7BB2DC05"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7AFA115" w14:textId="77777777" w:rsidR="00865480" w:rsidRDefault="00000000">
      <w:pPr>
        <w:spacing w:after="0"/>
        <w:rPr>
          <w:rFonts w:ascii="Times New Roman" w:hAnsi="Times New Roman"/>
          <w:sz w:val="24"/>
          <w:szCs w:val="24"/>
        </w:rPr>
      </w:pPr>
      <w:r>
        <w:t>Explanation:</w:t>
      </w:r>
    </w:p>
    <w:p w14:paraId="47C36072" w14:textId="77777777" w:rsidR="00865480" w:rsidRDefault="00000000">
      <w:pPr>
        <w:spacing w:after="0"/>
        <w:rPr>
          <w:rFonts w:ascii="Times New Roman" w:hAnsi="Times New Roman"/>
          <w:sz w:val="24"/>
          <w:szCs w:val="24"/>
        </w:rPr>
      </w:pPr>
      <w:r>
        <w:t>The least privilege principle states that users and processes should only have the minimum level of access required to perform their tasks. This helps to prevent unauthorized or unnecessary actions that could compromise security. In this case, the patch transfer might be failing because the user or process does not have the appropriate permissions to access the critical system or the network resources needed for the transfer. Applying the least privilege principle can help to avoid this issue by granting the user or process the necessary access rights for the patching activity. Reference: CompTIA Security+ Study Guide: Exam SY0-701, 9th Edition, page 931</w:t>
      </w:r>
    </w:p>
    <w:p w14:paraId="2D57C9A3" w14:textId="77777777" w:rsidR="00865480" w:rsidRDefault="00865480">
      <w:pPr>
        <w:spacing w:after="0"/>
        <w:rPr>
          <w:rFonts w:ascii="Times New Roman" w:hAnsi="Times New Roman"/>
          <w:sz w:val="24"/>
          <w:szCs w:val="24"/>
        </w:rPr>
      </w:pPr>
    </w:p>
    <w:p w14:paraId="1BDF2BFD" w14:textId="77777777" w:rsidR="00865480" w:rsidRDefault="00865480">
      <w:pPr>
        <w:spacing w:after="0"/>
        <w:rPr>
          <w:rFonts w:ascii="Times New Roman" w:hAnsi="Times New Roman"/>
          <w:sz w:val="24"/>
          <w:szCs w:val="24"/>
        </w:rPr>
      </w:pPr>
    </w:p>
    <w:p w14:paraId="5BA73E1C" w14:textId="77777777" w:rsidR="00865480" w:rsidRDefault="00865480">
      <w:pPr>
        <w:spacing w:after="0"/>
        <w:rPr>
          <w:rFonts w:ascii="Times New Roman" w:hAnsi="Times New Roman"/>
          <w:sz w:val="24"/>
          <w:szCs w:val="24"/>
        </w:rPr>
      </w:pPr>
    </w:p>
    <w:p w14:paraId="3A0690AA" w14:textId="77777777" w:rsidR="00865480" w:rsidRDefault="00000000">
      <w:pPr>
        <w:spacing w:after="0"/>
        <w:rPr>
          <w:rFonts w:ascii="Times New Roman" w:hAnsi="Times New Roman"/>
          <w:sz w:val="24"/>
          <w:szCs w:val="24"/>
        </w:rPr>
      </w:pPr>
      <w:r>
        <w:t>Question: 152</w:t>
      </w:r>
    </w:p>
    <w:p/>
    <w:p w14:paraId="28E89117" w14:textId="77777777" w:rsidR="00865480" w:rsidRDefault="00865480">
      <w:pPr>
        <w:spacing w:after="0"/>
        <w:rPr>
          <w:rFonts w:ascii="Times New Roman" w:hAnsi="Times New Roman"/>
          <w:sz w:val="24"/>
          <w:szCs w:val="24"/>
        </w:rPr>
      </w:pPr>
    </w:p>
    <w:p w14:paraId="7D12F63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used to protect a computer from viruses, malware, and Trojans being installed and moving laterally across the network?</w:t>
      </w:r>
    </w:p>
    <w:p w14:paraId="5B7BCA02" w14:textId="77777777" w:rsidR="00865480" w:rsidRDefault="00865480">
      <w:pPr>
        <w:spacing w:after="0"/>
        <w:rPr>
          <w:rFonts w:ascii="Times New Roman" w:hAnsi="Times New Roman"/>
          <w:sz w:val="24"/>
          <w:szCs w:val="24"/>
        </w:rPr>
      </w:pPr>
    </w:p>
    <w:p w14:paraId="370193A8" w14:textId="77777777" w:rsidR="00865480" w:rsidRDefault="00000000">
      <w:pPr>
        <w:spacing w:after="0"/>
        <w:rPr>
          <w:rFonts w:ascii="Times New Roman" w:hAnsi="Times New Roman"/>
          <w:sz w:val="24"/>
          <w:szCs w:val="24"/>
        </w:rPr>
      </w:pPr>
      <w:r>
        <w:t>A. IDS</w:t>
      </w:r>
    </w:p>
    <w:p w14:paraId="528A6135" w14:textId="77777777" w:rsidR="00865480" w:rsidRDefault="00000000">
      <w:pPr>
        <w:spacing w:after="0"/>
        <w:rPr>
          <w:rFonts w:ascii="Times New Roman" w:hAnsi="Times New Roman"/>
          <w:sz w:val="24"/>
          <w:szCs w:val="24"/>
        </w:rPr>
      </w:pPr>
      <w:r>
        <w:t>B. ACL</w:t>
      </w:r>
    </w:p>
    <w:p w14:paraId="21C00B8B" w14:textId="77777777" w:rsidR="00865480" w:rsidRDefault="00000000">
      <w:pPr>
        <w:spacing w:after="0"/>
        <w:rPr>
          <w:rFonts w:ascii="Times New Roman" w:hAnsi="Times New Roman"/>
          <w:sz w:val="24"/>
          <w:szCs w:val="24"/>
        </w:rPr>
      </w:pPr>
      <w:r>
        <w:t>C. EDR</w:t>
      </w:r>
    </w:p>
    <w:p w14:paraId="5F878C71" w14:textId="77777777" w:rsidR="00865480" w:rsidRDefault="00000000">
      <w:pPr>
        <w:spacing w:after="0"/>
        <w:rPr>
          <w:rFonts w:ascii="Times New Roman" w:hAnsi="Times New Roman"/>
          <w:sz w:val="24"/>
          <w:szCs w:val="24"/>
        </w:rPr>
      </w:pPr>
      <w:r>
        <w:t>D. NAC</w:t>
      </w:r>
    </w:p>
    <w:p w14:paraId="6E23A6B0" w14:textId="77777777" w:rsidR="00865480" w:rsidRDefault="00865480">
      <w:pPr>
        <w:spacing w:after="0"/>
        <w:rPr>
          <w:rFonts w:ascii="Times New Roman" w:hAnsi="Times New Roman"/>
          <w:sz w:val="24"/>
          <w:szCs w:val="24"/>
        </w:rPr>
      </w:pPr>
    </w:p>
    <w:p w14:paraId="68BE8D65"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143456A" w14:textId="77777777" w:rsidR="00865480" w:rsidRDefault="00000000">
      <w:pPr>
        <w:spacing w:after="0"/>
        <w:rPr>
          <w:rFonts w:ascii="Times New Roman" w:hAnsi="Times New Roman"/>
          <w:sz w:val="24"/>
          <w:szCs w:val="24"/>
        </w:rPr>
      </w:pPr>
      <w:r>
        <w:t>Explanation:</w:t>
      </w:r>
    </w:p>
    <w:p w14:paraId="3CCAD8A9" w14:textId="77777777" w:rsidR="00865480" w:rsidRDefault="00000000">
      <w:pPr>
        <w:spacing w:after="0"/>
        <w:rPr>
          <w:rFonts w:ascii="Times New Roman" w:hAnsi="Times New Roman"/>
          <w:sz w:val="24"/>
          <w:szCs w:val="24"/>
        </w:rPr>
      </w:pPr>
      <w:r>
        <w:t>Endpoint detection and response (EDR) is a technology that monitors and analyzes the activity and behavior of endpoints, such as computers, laptops, mobile devices, and servers. EDR can help to detect and prevent malicious software, such as viruses, malware, and Trojans, from infecting the endpoints and spreading across the network. EDR can also provide visibility and response capabilities to contain and remediate threats. EDR is different from IDS, which is a network-based technology that monitors and alerts on network traffic anomalies. EDR is also different from ACL, which is a list of rules that control the access to network resources. EDR is also different from NAC, which is a technology that enforces policies on the network access of devices based on their identity and compliance status. Reference: CompTIA Security+ Study Guide: Exam SY0-701, 9th Edition, page 2561</w:t>
      </w:r>
    </w:p>
    <w:p w14:paraId="4CE6ADA0" w14:textId="77777777" w:rsidR="00865480" w:rsidRDefault="00865480">
      <w:pPr>
        <w:spacing w:after="0"/>
        <w:rPr>
          <w:rFonts w:ascii="Times New Roman" w:hAnsi="Times New Roman"/>
          <w:sz w:val="24"/>
          <w:szCs w:val="24"/>
        </w:rPr>
      </w:pPr>
    </w:p>
    <w:p w14:paraId="489FB1FC" w14:textId="77777777" w:rsidR="00865480" w:rsidRDefault="00865480">
      <w:pPr>
        <w:spacing w:after="0"/>
        <w:rPr>
          <w:rFonts w:ascii="Times New Roman" w:hAnsi="Times New Roman"/>
          <w:sz w:val="24"/>
          <w:szCs w:val="24"/>
        </w:rPr>
      </w:pPr>
    </w:p>
    <w:p w14:paraId="317BE8BD" w14:textId="77777777" w:rsidR="00865480" w:rsidRDefault="00865480">
      <w:pPr>
        <w:spacing w:after="0"/>
        <w:rPr>
          <w:rFonts w:ascii="Times New Roman" w:hAnsi="Times New Roman"/>
          <w:sz w:val="24"/>
          <w:szCs w:val="24"/>
        </w:rPr>
      </w:pPr>
    </w:p>
    <w:p w14:paraId="799C6C7B" w14:textId="77777777" w:rsidR="00865480" w:rsidRDefault="00000000">
      <w:pPr>
        <w:spacing w:after="0"/>
        <w:rPr>
          <w:rFonts w:ascii="Times New Roman" w:hAnsi="Times New Roman"/>
          <w:sz w:val="24"/>
          <w:szCs w:val="24"/>
        </w:rPr>
      </w:pPr>
      <w:r>
        <w:t>Question: 153</w:t>
      </w:r>
    </w:p>
    <w:p/>
    <w:p w14:paraId="00FA9204"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set up a perimeter firewall but continues to notice suspicious connections between internal endpoints. Which of the following should be set up in order to mitigate the threat posed by the suspicious activity?</w:t>
      </w:r>
    </w:p>
    <w:p w14:paraId="27C04326" w14:textId="77777777" w:rsidR="00865480" w:rsidRDefault="00865480">
      <w:pPr>
        <w:spacing w:after="0"/>
        <w:rPr>
          <w:rFonts w:ascii="Times New Roman" w:hAnsi="Times New Roman"/>
          <w:sz w:val="24"/>
          <w:szCs w:val="24"/>
        </w:rPr>
      </w:pPr>
    </w:p>
    <w:p w14:paraId="15DCDC47" w14:textId="77777777" w:rsidR="00865480" w:rsidRDefault="00000000">
      <w:pPr>
        <w:spacing w:after="0"/>
        <w:rPr>
          <w:rFonts w:ascii="Times New Roman" w:hAnsi="Times New Roman"/>
          <w:sz w:val="24"/>
          <w:szCs w:val="24"/>
        </w:rPr>
      </w:pPr>
      <w:r>
        <w:t>A. Host-based firewall</w:t>
      </w:r>
    </w:p>
    <w:p w14:paraId="54FB5C1B" w14:textId="77777777" w:rsidR="00865480" w:rsidRDefault="00000000">
      <w:pPr>
        <w:spacing w:after="0"/>
        <w:rPr>
          <w:rFonts w:ascii="Times New Roman" w:hAnsi="Times New Roman"/>
          <w:sz w:val="24"/>
          <w:szCs w:val="24"/>
        </w:rPr>
      </w:pPr>
      <w:r>
        <w:t>B. Web application firewall</w:t>
      </w:r>
    </w:p>
    <w:p w14:paraId="4A0964DE" w14:textId="77777777" w:rsidR="00865480" w:rsidRDefault="00000000">
      <w:pPr>
        <w:spacing w:after="0"/>
        <w:rPr>
          <w:rFonts w:ascii="Times New Roman" w:hAnsi="Times New Roman"/>
          <w:sz w:val="24"/>
          <w:szCs w:val="24"/>
        </w:rPr>
      </w:pPr>
      <w:r>
        <w:t>C. Access control list</w:t>
      </w:r>
    </w:p>
    <w:p w14:paraId="656F6DC4" w14:textId="77777777" w:rsidR="00865480" w:rsidRDefault="00000000">
      <w:pPr>
        <w:spacing w:after="0"/>
        <w:rPr>
          <w:rFonts w:ascii="Times New Roman" w:hAnsi="Times New Roman"/>
          <w:sz w:val="24"/>
          <w:szCs w:val="24"/>
        </w:rPr>
      </w:pPr>
      <w:r>
        <w:t>D. Application allow list</w:t>
      </w:r>
    </w:p>
    <w:p w14:paraId="7ED2DF3A" w14:textId="77777777" w:rsidR="00865480" w:rsidRDefault="00865480">
      <w:pPr>
        <w:spacing w:after="0"/>
        <w:rPr>
          <w:rFonts w:ascii="Times New Roman" w:hAnsi="Times New Roman"/>
          <w:sz w:val="24"/>
          <w:szCs w:val="24"/>
        </w:rPr>
      </w:pPr>
    </w:p>
    <w:p w14:paraId="7ACAAAE7"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C0B636B" w14:textId="77777777" w:rsidR="00865480" w:rsidRDefault="00000000">
      <w:pPr>
        <w:spacing w:after="0"/>
        <w:rPr>
          <w:rFonts w:ascii="Times New Roman" w:hAnsi="Times New Roman"/>
          <w:sz w:val="24"/>
          <w:szCs w:val="24"/>
        </w:rPr>
      </w:pPr>
      <w:r>
        <w:t>Explanation:</w:t>
      </w:r>
    </w:p>
    <w:p w14:paraId="6BF1D151" w14:textId="77777777" w:rsidR="00865480" w:rsidRDefault="00000000">
      <w:pPr>
        <w:spacing w:after="0"/>
        <w:rPr>
          <w:rFonts w:ascii="Times New Roman" w:hAnsi="Times New Roman"/>
          <w:sz w:val="24"/>
          <w:szCs w:val="24"/>
        </w:rPr>
      </w:pPr>
      <w:r>
        <w:t>A host-based firewall is a software application that runs on an individual endpoint and filters the incoming and outgoing network traffic based on a set of rules. A host-based firewall can help to mitigate the threat posed by suspicious connections between internal endpoints by blocking or allowing the traffic based on the source, destination, port, protocol, or application. A host-based firewall is different from a web application firewall, which is a type of firewall that protects web applications from common web-based attacks, such as SQL injection, cross-site scripting, and session hijacking. A host-based firewall is also different from an access control list, which is a list of rules that control the access to network resources, such as files, folders, printers, or routers. A host-based firewall is also different from an application allow list, which is a list of applications that are authorized to run on an endpoint, preventing unauthorized or malicious applications from executing. Reference: CompTIA Security+ Study Guide: Exam SY0-701, 9th Edition, page 254</w:t>
      </w:r>
    </w:p>
    <w:p w14:paraId="36F7FB46" w14:textId="77777777" w:rsidR="00865480" w:rsidRDefault="00865480">
      <w:pPr>
        <w:spacing w:after="0"/>
        <w:rPr>
          <w:rFonts w:ascii="Times New Roman" w:hAnsi="Times New Roman"/>
          <w:sz w:val="24"/>
          <w:szCs w:val="24"/>
        </w:rPr>
      </w:pPr>
    </w:p>
    <w:p w14:paraId="626F872B" w14:textId="77777777" w:rsidR="00865480" w:rsidRDefault="00865480">
      <w:pPr>
        <w:spacing w:after="0"/>
        <w:rPr>
          <w:rFonts w:ascii="Times New Roman" w:hAnsi="Times New Roman"/>
          <w:sz w:val="24"/>
          <w:szCs w:val="24"/>
        </w:rPr>
      </w:pPr>
    </w:p>
    <w:p w14:paraId="6BA1552F" w14:textId="77777777" w:rsidR="00865480" w:rsidRDefault="00865480">
      <w:pPr>
        <w:spacing w:after="0"/>
        <w:rPr>
          <w:rFonts w:ascii="Times New Roman" w:hAnsi="Times New Roman"/>
          <w:sz w:val="24"/>
          <w:szCs w:val="24"/>
        </w:rPr>
      </w:pPr>
    </w:p>
    <w:p w14:paraId="274DE0BD" w14:textId="77777777" w:rsidR="00865480" w:rsidRDefault="00000000">
      <w:pPr>
        <w:spacing w:after="0"/>
        <w:rPr>
          <w:rFonts w:ascii="Times New Roman" w:hAnsi="Times New Roman"/>
          <w:sz w:val="24"/>
          <w:szCs w:val="24"/>
        </w:rPr>
      </w:pPr>
      <w:r>
        <w:t>Question: 154</w:t>
      </w:r>
    </w:p>
    <w:p/>
    <w:p w14:paraId="71B38574" w14:textId="77777777" w:rsidR="00865480" w:rsidRDefault="00865480">
      <w:pPr>
        <w:spacing w:after="0"/>
        <w:rPr>
          <w:rFonts w:ascii="Times New Roman" w:hAnsi="Times New Roman"/>
          <w:sz w:val="24"/>
          <w:szCs w:val="24"/>
        </w:rPr>
      </w:pPr>
    </w:p>
    <w:p w14:paraId="0F13A855" w14:textId="77777777" w:rsidR="00865480" w:rsidRDefault="00865480">
      <w:pPr>
        <w:spacing w:after="0"/>
        <w:rPr>
          <w:rFonts w:ascii="Times New Roman" w:hAnsi="Times New Roman"/>
          <w:sz w:val="24"/>
          <w:szCs w:val="24"/>
        </w:rPr>
      </w:pPr>
    </w:p>
    <w:p w14:paraId="002D7BA8" w14:textId="77777777" w:rsidR="00865480" w:rsidRDefault="00000000">
      <w:pPr>
        <w:spacing w:after="0"/>
        <w:rPr>
          <w:rFonts w:ascii="Times New Roman" w:hAnsi="Times New Roman"/>
          <w:sz w:val="24"/>
          <w:szCs w:val="24"/>
        </w:rPr>
      </w:pPr>
      <w:r>
        <w:rPr>
          <w:rFonts w:ascii="Times New Roman" w:hAnsi="Times New Roman"/>
          <w:sz w:val="24"/>
          <w:szCs w:val="24"/>
        </w:rPr>
        <w:t>A business received a small grant to migrate its infrastructure to an off-premises solution. Which of the following should be considered first?</w:t>
      </w:r>
    </w:p>
    <w:p w14:paraId="6BED870A" w14:textId="77777777" w:rsidR="00865480" w:rsidRDefault="00865480">
      <w:pPr>
        <w:spacing w:after="0"/>
        <w:rPr>
          <w:rFonts w:ascii="Times New Roman" w:hAnsi="Times New Roman"/>
          <w:sz w:val="24"/>
          <w:szCs w:val="24"/>
        </w:rPr>
      </w:pPr>
    </w:p>
    <w:p w14:paraId="12626E84" w14:textId="77777777" w:rsidR="00865480" w:rsidRDefault="00000000">
      <w:pPr>
        <w:spacing w:after="0"/>
        <w:rPr>
          <w:rFonts w:ascii="Times New Roman" w:hAnsi="Times New Roman"/>
          <w:sz w:val="24"/>
          <w:szCs w:val="24"/>
        </w:rPr>
      </w:pPr>
      <w:r>
        <w:t>A. Security of cloud providers</w:t>
      </w:r>
    </w:p>
    <w:p w14:paraId="653684C2" w14:textId="77777777" w:rsidR="00865480" w:rsidRDefault="00000000">
      <w:pPr>
        <w:spacing w:after="0"/>
        <w:rPr>
          <w:rFonts w:ascii="Times New Roman" w:hAnsi="Times New Roman"/>
          <w:sz w:val="24"/>
          <w:szCs w:val="24"/>
        </w:rPr>
      </w:pPr>
      <w:r>
        <w:t>B. Cost of implementation</w:t>
      </w:r>
    </w:p>
    <w:p w14:paraId="778FF943" w14:textId="77777777" w:rsidR="00865480" w:rsidRDefault="00000000">
      <w:pPr>
        <w:spacing w:after="0"/>
        <w:rPr>
          <w:rFonts w:ascii="Times New Roman" w:hAnsi="Times New Roman"/>
          <w:sz w:val="24"/>
          <w:szCs w:val="24"/>
        </w:rPr>
      </w:pPr>
      <w:r>
        <w:t>C. Ability of engineers</w:t>
      </w:r>
    </w:p>
    <w:p w14:paraId="695A8A08" w14:textId="77777777" w:rsidR="00865480" w:rsidRDefault="00000000">
      <w:pPr>
        <w:spacing w:after="0"/>
        <w:rPr>
          <w:rFonts w:ascii="Times New Roman" w:hAnsi="Times New Roman"/>
          <w:sz w:val="24"/>
          <w:szCs w:val="24"/>
        </w:rPr>
      </w:pPr>
      <w:r>
        <w:t>D. Security of architecture</w:t>
      </w:r>
    </w:p>
    <w:p w14:paraId="516E3723" w14:textId="77777777" w:rsidR="00865480" w:rsidRDefault="00865480">
      <w:pPr>
        <w:spacing w:after="0"/>
        <w:rPr>
          <w:rFonts w:ascii="Times New Roman" w:hAnsi="Times New Roman"/>
          <w:sz w:val="24"/>
          <w:szCs w:val="24"/>
        </w:rPr>
      </w:pPr>
    </w:p>
    <w:p w14:paraId="0C461894"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8299797" w14:textId="77777777" w:rsidR="00865480" w:rsidRDefault="00000000">
      <w:pPr>
        <w:spacing w:after="0"/>
        <w:rPr>
          <w:rFonts w:ascii="Times New Roman" w:hAnsi="Times New Roman"/>
          <w:sz w:val="24"/>
          <w:szCs w:val="24"/>
        </w:rPr>
      </w:pPr>
      <w:r>
        <w:t>Explanation:</w:t>
      </w:r>
    </w:p>
    <w:p w14:paraId="6EA9740A" w14:textId="77777777" w:rsidR="00865480" w:rsidRDefault="00000000">
      <w:pPr>
        <w:spacing w:after="0"/>
        <w:rPr>
          <w:rFonts w:ascii="Times New Roman" w:hAnsi="Times New Roman"/>
          <w:sz w:val="24"/>
          <w:szCs w:val="24"/>
        </w:rPr>
      </w:pPr>
      <w:r>
        <w:t>Security of architecture is the process of designing and implementing a secure infrastructure that meets the business objectives and requirements. Security of architecture should be considered first when migrating to an off-premises solution, such as cloud computing, because it can help to identify and mitigate the potential risks and challenges associated with the migration, such as data security, compliance, availability, scalability, and performance. Security of architecture is different from security of cloud providers, which is the process of evaluating and selecting a trustworthy and reliable cloud service provider that can meet the security and operational needs of the business. Security of architecture is also different from cost of implementation, which is the amount of money required to migrate and maintain the infrastructure in the cloud. Security of architecture is also different from ability of engineers, which is the level of skill and knowledge of the IT staff who are responsible for the migration and management of the cloud infrastructure. Reference: CompTIA Security+ Study Guide: Exam SY0-701, 9th Edition, page 3491</w:t>
      </w:r>
    </w:p>
    <w:p w14:paraId="75D58AF5" w14:textId="77777777" w:rsidR="00865480" w:rsidRDefault="00865480">
      <w:pPr>
        <w:spacing w:after="0"/>
        <w:rPr>
          <w:rFonts w:ascii="Times New Roman" w:hAnsi="Times New Roman"/>
          <w:sz w:val="24"/>
          <w:szCs w:val="24"/>
        </w:rPr>
      </w:pPr>
    </w:p>
    <w:p w14:paraId="1C40C56D" w14:textId="77777777" w:rsidR="00865480" w:rsidRDefault="00865480">
      <w:pPr>
        <w:spacing w:after="0"/>
        <w:rPr>
          <w:rFonts w:ascii="Times New Roman" w:hAnsi="Times New Roman"/>
          <w:sz w:val="24"/>
          <w:szCs w:val="24"/>
        </w:rPr>
      </w:pPr>
    </w:p>
    <w:p w14:paraId="7BE2BA24" w14:textId="77777777" w:rsidR="00865480" w:rsidRDefault="00000000">
      <w:pPr>
        <w:spacing w:after="0"/>
        <w:rPr>
          <w:rFonts w:ascii="Times New Roman" w:hAnsi="Times New Roman"/>
          <w:sz w:val="24"/>
          <w:szCs w:val="24"/>
        </w:rPr>
      </w:pPr>
      <w:r>
        <w:t>Question: 155</w:t>
      </w:r>
    </w:p>
    <w:p/>
    <w:p w14:paraId="440BE539" w14:textId="77777777" w:rsidR="00865480" w:rsidRDefault="00000000">
      <w:pPr>
        <w:spacing w:after="0"/>
        <w:rPr>
          <w:rFonts w:ascii="Times New Roman" w:hAnsi="Times New Roman"/>
          <w:sz w:val="24"/>
          <w:szCs w:val="24"/>
        </w:rPr>
      </w:pPr>
      <w:r>
        <w:rPr>
          <w:rFonts w:ascii="Times New Roman" w:hAnsi="Times New Roman"/>
          <w:sz w:val="24"/>
          <w:szCs w:val="24"/>
        </w:rPr>
        <w:t>A company is planning a disaster recovery site and needs to ensure that a single natural disaster would not result in the complete loss of regulated backup data. Which of the following should the company consider?</w:t>
      </w:r>
    </w:p>
    <w:p w14:paraId="17659626" w14:textId="77777777" w:rsidR="00865480" w:rsidRDefault="00000000">
      <w:pPr>
        <w:spacing w:after="0"/>
        <w:rPr>
          <w:rFonts w:ascii="Times New Roman" w:hAnsi="Times New Roman"/>
          <w:sz w:val="24"/>
          <w:szCs w:val="24"/>
        </w:rPr>
      </w:pPr>
      <w:r>
        <w:t>A. Geographic dispersion</w:t>
      </w:r>
    </w:p>
    <w:p w14:paraId="2F3DEC7F" w14:textId="77777777" w:rsidR="00865480" w:rsidRDefault="00000000">
      <w:pPr>
        <w:spacing w:after="0"/>
        <w:rPr>
          <w:rFonts w:ascii="Times New Roman" w:hAnsi="Times New Roman"/>
          <w:sz w:val="24"/>
          <w:szCs w:val="24"/>
        </w:rPr>
      </w:pPr>
      <w:r>
        <w:t>B. Platform diversity</w:t>
      </w:r>
    </w:p>
    <w:p w14:paraId="75A6A2EB" w14:textId="77777777" w:rsidR="00865480" w:rsidRDefault="00000000">
      <w:pPr>
        <w:spacing w:after="0"/>
        <w:rPr>
          <w:rFonts w:ascii="Times New Roman" w:hAnsi="Times New Roman"/>
          <w:sz w:val="24"/>
          <w:szCs w:val="24"/>
        </w:rPr>
      </w:pPr>
      <w:r>
        <w:t>C. Hot site</w:t>
      </w:r>
    </w:p>
    <w:p w14:paraId="14C508F6" w14:textId="77777777" w:rsidR="00865480" w:rsidRDefault="00000000">
      <w:pPr>
        <w:spacing w:after="0"/>
        <w:rPr>
          <w:rFonts w:ascii="Times New Roman" w:hAnsi="Times New Roman"/>
          <w:sz w:val="24"/>
          <w:szCs w:val="24"/>
        </w:rPr>
      </w:pPr>
      <w:r>
        <w:t>D. Load balancing</w:t>
      </w:r>
    </w:p>
    <w:p w14:paraId="65F574F2" w14:textId="77777777" w:rsidR="00865480" w:rsidRDefault="00865480">
      <w:pPr>
        <w:spacing w:after="0"/>
        <w:rPr>
          <w:rFonts w:ascii="Times New Roman" w:hAnsi="Times New Roman"/>
          <w:sz w:val="24"/>
          <w:szCs w:val="24"/>
        </w:rPr>
      </w:pPr>
    </w:p>
    <w:p w14:paraId="14944EDE"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8A26428" w14:textId="77777777" w:rsidR="00865480" w:rsidRDefault="00000000">
      <w:pPr>
        <w:spacing w:after="0"/>
        <w:rPr>
          <w:rFonts w:ascii="Times New Roman" w:hAnsi="Times New Roman"/>
          <w:sz w:val="24"/>
          <w:szCs w:val="24"/>
        </w:rPr>
      </w:pPr>
      <w:r>
        <w:t>Explanation:</w:t>
      </w:r>
    </w:p>
    <w:p w14:paraId="28E90D47" w14:textId="77777777" w:rsidR="00865480" w:rsidRDefault="00000000">
      <w:pPr>
        <w:spacing w:after="0"/>
        <w:rPr>
          <w:rFonts w:ascii="Times New Roman" w:hAnsi="Times New Roman"/>
          <w:sz w:val="24"/>
          <w:szCs w:val="24"/>
        </w:rPr>
      </w:pPr>
      <w:r>
        <w:t>Geographic dispersion is the practice of having backup data stored in different locations that are far enough apart to minimize the risk of a single natural disaster affecting both sites. This ensures that the company can recover its regulated data in case of a disaster at the primary site. Platform diversity, hot site, and load balancing are not directly related to the protection of backup data from natural disasters. Reference: CompTIA Security+ Study Guide: Exam SY0-701, 9th Edition, page 449; Disaster Recovery Planning: Geographic Diversity</w:t>
      </w:r>
    </w:p>
    <w:p w14:paraId="0FAF1FDB" w14:textId="77777777" w:rsidR="00865480" w:rsidRDefault="00865480">
      <w:pPr>
        <w:spacing w:after="0"/>
        <w:rPr>
          <w:rFonts w:ascii="Times New Roman" w:hAnsi="Times New Roman"/>
          <w:sz w:val="24"/>
          <w:szCs w:val="24"/>
        </w:rPr>
      </w:pPr>
    </w:p>
    <w:p w14:paraId="4C65DDD7" w14:textId="77777777" w:rsidR="00865480" w:rsidRDefault="00000000">
      <w:pPr>
        <w:spacing w:after="0"/>
        <w:rPr>
          <w:rFonts w:ascii="Times New Roman" w:hAnsi="Times New Roman"/>
          <w:sz w:val="24"/>
          <w:szCs w:val="24"/>
        </w:rPr>
      </w:pPr>
      <w:r>
        <w:t>Question: 156</w:t>
      </w:r>
    </w:p>
    <w:p/>
    <w:p w14:paraId="7AFC4D4E" w14:textId="77777777" w:rsidR="00865480" w:rsidRDefault="00000000">
      <w:pPr>
        <w:spacing w:after="0"/>
        <w:rPr>
          <w:rFonts w:ascii="Times New Roman" w:hAnsi="Times New Roman"/>
          <w:sz w:val="24"/>
          <w:szCs w:val="24"/>
        </w:rPr>
      </w:pPr>
      <w:r>
        <w:rPr>
          <w:rFonts w:ascii="Times New Roman" w:hAnsi="Times New Roman"/>
          <w:sz w:val="24"/>
          <w:szCs w:val="24"/>
        </w:rPr>
        <w:t>A security analyst receives alerts about an internal system sending a large amount of unusual DNS queries to systems on the internet over short periods of time during non-business hours. Which of the following is most likely occurring?</w:t>
      </w:r>
    </w:p>
    <w:p w14:paraId="3C2E9F20" w14:textId="77777777" w:rsidR="00865480" w:rsidRDefault="00000000">
      <w:pPr>
        <w:spacing w:after="0"/>
        <w:rPr>
          <w:rFonts w:ascii="Times New Roman" w:hAnsi="Times New Roman"/>
          <w:sz w:val="24"/>
          <w:szCs w:val="24"/>
        </w:rPr>
      </w:pPr>
      <w:r>
        <w:t>A. A worm is propagating across the network.</w:t>
      </w:r>
    </w:p>
    <w:p w14:paraId="639B56C7" w14:textId="77777777" w:rsidR="00865480" w:rsidRDefault="00000000">
      <w:pPr>
        <w:spacing w:after="0"/>
        <w:rPr>
          <w:rFonts w:ascii="Times New Roman" w:hAnsi="Times New Roman"/>
          <w:sz w:val="24"/>
          <w:szCs w:val="24"/>
        </w:rPr>
      </w:pPr>
      <w:r>
        <w:t>B. Data is being exfiltrated.</w:t>
      </w:r>
    </w:p>
    <w:p w14:paraId="595D0D6C" w14:textId="77777777" w:rsidR="00865480" w:rsidRDefault="00000000">
      <w:pPr>
        <w:spacing w:after="0"/>
        <w:rPr>
          <w:rFonts w:ascii="Times New Roman" w:hAnsi="Times New Roman"/>
          <w:sz w:val="24"/>
          <w:szCs w:val="24"/>
        </w:rPr>
      </w:pPr>
      <w:r>
        <w:t>C. A logic bomb is deleting data.</w:t>
      </w:r>
    </w:p>
    <w:p w14:paraId="61D8CF1C" w14:textId="77777777" w:rsidR="00865480" w:rsidRDefault="00000000">
      <w:pPr>
        <w:spacing w:after="0"/>
        <w:rPr>
          <w:rFonts w:ascii="Times New Roman" w:hAnsi="Times New Roman"/>
          <w:sz w:val="24"/>
          <w:szCs w:val="24"/>
        </w:rPr>
      </w:pPr>
      <w:r>
        <w:t>D. Ransomware is encrypting files.</w:t>
      </w:r>
    </w:p>
    <w:p w14:paraId="558E4E12" w14:textId="77777777" w:rsidR="00865480" w:rsidRDefault="00865480">
      <w:pPr>
        <w:spacing w:after="0"/>
        <w:rPr>
          <w:rFonts w:ascii="Times New Roman" w:hAnsi="Times New Roman"/>
          <w:sz w:val="24"/>
          <w:szCs w:val="24"/>
        </w:rPr>
      </w:pPr>
    </w:p>
    <w:p w14:paraId="4F55EDC4"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2E8F6141" w14:textId="77777777" w:rsidR="00865480" w:rsidRDefault="00000000">
      <w:pPr>
        <w:spacing w:after="0"/>
        <w:rPr>
          <w:rFonts w:ascii="Times New Roman" w:hAnsi="Times New Roman"/>
          <w:sz w:val="24"/>
          <w:szCs w:val="24"/>
        </w:rPr>
      </w:pPr>
      <w:r>
        <w:t>Explanation:</w:t>
      </w:r>
    </w:p>
    <w:p w14:paraId="4D92C76A" w14:textId="77777777" w:rsidR="00865480" w:rsidRDefault="00000000">
      <w:pPr>
        <w:spacing w:after="0"/>
        <w:rPr>
          <w:rFonts w:ascii="Times New Roman" w:hAnsi="Times New Roman"/>
          <w:sz w:val="24"/>
          <w:szCs w:val="24"/>
        </w:rPr>
      </w:pPr>
      <w:r>
        <w:t>Data exfiltration is a technique that attackers use to steal sensitive data from a target system or network by transmitting it through DNS queries and responses. This method is often used in advanced persistent threat (APT) attacks, in which attackers seek to persistently evade detection in the target environment. A large amount of unusual DNS queries to systems on the internet over short periods of time during non-business hours is a strong indicator of data exfiltration. A worm, a logic bomb, and ransomware would not use DNS queries to communicate with their command and control servers or perform their malicious actions. Reference: CompTIA Security+ Study Guide: Exam SY0-701, 9th Edition, page 487; Introduction to DNS Data Exfiltration; Identifying a DNS Exfiltration Attack That Wasn’t Real — This Time</w:t>
      </w:r>
    </w:p>
    <w:p w14:paraId="12F90E51" w14:textId="77777777" w:rsidR="00865480" w:rsidRDefault="00865480">
      <w:pPr>
        <w:spacing w:after="0"/>
        <w:rPr>
          <w:rFonts w:ascii="Times New Roman" w:hAnsi="Times New Roman"/>
          <w:sz w:val="24"/>
          <w:szCs w:val="24"/>
        </w:rPr>
      </w:pPr>
    </w:p>
    <w:p w14:paraId="77A706F9" w14:textId="77777777" w:rsidR="00865480" w:rsidRDefault="00000000">
      <w:pPr>
        <w:spacing w:after="0"/>
        <w:rPr>
          <w:rFonts w:ascii="Times New Roman" w:hAnsi="Times New Roman"/>
          <w:sz w:val="24"/>
          <w:szCs w:val="24"/>
        </w:rPr>
      </w:pPr>
      <w:r>
        <w:t>Question: 157</w:t>
      </w:r>
    </w:p>
    <w:p/>
    <w:p w14:paraId="5DC37E95" w14:textId="77777777" w:rsidR="00865480" w:rsidRDefault="00000000">
      <w:pPr>
        <w:spacing w:after="0"/>
        <w:rPr>
          <w:rFonts w:ascii="Times New Roman" w:hAnsi="Times New Roman"/>
          <w:sz w:val="24"/>
          <w:szCs w:val="24"/>
        </w:rPr>
      </w:pPr>
      <w:r>
        <w:rPr>
          <w:rFonts w:ascii="Times New Roman" w:hAnsi="Times New Roman"/>
          <w:sz w:val="24"/>
          <w:szCs w:val="24"/>
        </w:rPr>
        <w:t>An employee receives a text message from an unknown number claiming to be the company's Chief Executive Officer and asking the employee to purchase several gift cards. Which of the following types of attacks does this describe?</w:t>
      </w:r>
    </w:p>
    <w:p w14:paraId="2FDC0B59" w14:textId="77777777" w:rsidR="00865480" w:rsidRDefault="00000000">
      <w:pPr>
        <w:spacing w:after="0"/>
        <w:rPr>
          <w:rFonts w:ascii="Times New Roman" w:hAnsi="Times New Roman"/>
          <w:sz w:val="24"/>
          <w:szCs w:val="24"/>
        </w:rPr>
      </w:pPr>
      <w:r>
        <w:t>A. Vishing</w:t>
      </w:r>
    </w:p>
    <w:p w14:paraId="27AC1A6B" w14:textId="77777777" w:rsidR="00865480" w:rsidRDefault="00000000">
      <w:pPr>
        <w:spacing w:after="0"/>
        <w:rPr>
          <w:rFonts w:ascii="Times New Roman" w:hAnsi="Times New Roman"/>
          <w:sz w:val="24"/>
          <w:szCs w:val="24"/>
        </w:rPr>
      </w:pPr>
      <w:r>
        <w:t>B. Smishing</w:t>
      </w:r>
    </w:p>
    <w:p w14:paraId="107E407C" w14:textId="77777777" w:rsidR="00865480" w:rsidRDefault="00000000">
      <w:pPr>
        <w:spacing w:after="0"/>
        <w:rPr>
          <w:rFonts w:ascii="Times New Roman" w:hAnsi="Times New Roman"/>
          <w:sz w:val="24"/>
          <w:szCs w:val="24"/>
        </w:rPr>
      </w:pPr>
      <w:r>
        <w:t>C. Pretexting</w:t>
      </w:r>
    </w:p>
    <w:p w14:paraId="567C7EB5" w14:textId="77777777" w:rsidR="00865480" w:rsidRDefault="00000000">
      <w:pPr>
        <w:spacing w:after="0"/>
        <w:rPr>
          <w:rFonts w:ascii="Times New Roman" w:hAnsi="Times New Roman"/>
          <w:sz w:val="24"/>
          <w:szCs w:val="24"/>
        </w:rPr>
      </w:pPr>
      <w:r>
        <w:t>D. Phishing</w:t>
      </w:r>
    </w:p>
    <w:p w14:paraId="0115BF4C" w14:textId="77777777" w:rsidR="00865480" w:rsidRDefault="00865480">
      <w:pPr>
        <w:spacing w:after="0"/>
        <w:rPr>
          <w:rFonts w:ascii="Times New Roman" w:hAnsi="Times New Roman"/>
          <w:sz w:val="24"/>
          <w:szCs w:val="24"/>
        </w:rPr>
      </w:pPr>
    </w:p>
    <w:p w14:paraId="3A587C69"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FA98BA7" w14:textId="77777777" w:rsidR="00865480" w:rsidRDefault="00000000">
      <w:pPr>
        <w:spacing w:after="0"/>
        <w:rPr>
          <w:rFonts w:ascii="Times New Roman" w:hAnsi="Times New Roman"/>
          <w:sz w:val="24"/>
          <w:szCs w:val="24"/>
        </w:rPr>
      </w:pPr>
      <w:r>
        <w:t>Explanation:</w:t>
      </w:r>
    </w:p>
    <w:p w14:paraId="565F8439" w14:textId="77777777" w:rsidR="00865480" w:rsidRDefault="00000000">
      <w:pPr>
        <w:spacing w:after="0"/>
        <w:rPr>
          <w:rFonts w:ascii="Times New Roman" w:hAnsi="Times New Roman"/>
          <w:sz w:val="24"/>
          <w:szCs w:val="24"/>
        </w:rPr>
      </w:pPr>
      <w:r>
        <w:t>Smishing is a type of phishing attack that uses text messages or common messaging apps to trick victims into clicking on malicious links or providing personal information. The scenario in the question describes a smishing attack that uses pretexting, which is a form of social engineering that involves impersonating someone else to gain trust or access. The unknown number claims to be the company’s CEO and asks the employee to purchase gift cards, which is a common scam tactic. Vishing is a similar type of attack that uses phone calls or voicemails, while phishing is a broader term that covers any email-based attack. Reference: CompTIA Security+ Study Guide: Exam SY0-701, 9th Edition, page 771; Smishing vs. Phishing: Understanding the Differences2</w:t>
      </w:r>
    </w:p>
    <w:p w14:paraId="2960509B" w14:textId="77777777" w:rsidR="00865480" w:rsidRDefault="00865480">
      <w:pPr>
        <w:spacing w:after="0"/>
        <w:rPr>
          <w:rFonts w:ascii="Times New Roman" w:hAnsi="Times New Roman"/>
          <w:sz w:val="24"/>
          <w:szCs w:val="24"/>
        </w:rPr>
      </w:pPr>
    </w:p>
    <w:p w14:paraId="6F01123D" w14:textId="77777777" w:rsidR="00865480" w:rsidRDefault="00000000">
      <w:pPr>
        <w:spacing w:after="0"/>
        <w:rPr>
          <w:rFonts w:ascii="Times New Roman" w:hAnsi="Times New Roman"/>
          <w:sz w:val="24"/>
          <w:szCs w:val="24"/>
        </w:rPr>
      </w:pPr>
      <w:r>
        <w:t>Question: 158</w:t>
      </w:r>
    </w:p>
    <w:p/>
    <w:p w14:paraId="17259663"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help ensure a security analyst is able to accurately measure the overall risk to an organization when a new vulnerability is disclosed?</w:t>
      </w:r>
    </w:p>
    <w:p w14:paraId="180720EB" w14:textId="77777777" w:rsidR="00865480" w:rsidRDefault="00000000">
      <w:pPr>
        <w:spacing w:after="0"/>
        <w:rPr>
          <w:rFonts w:ascii="Times New Roman" w:hAnsi="Times New Roman"/>
          <w:sz w:val="24"/>
          <w:szCs w:val="24"/>
        </w:rPr>
      </w:pPr>
      <w:r>
        <w:t>A. A full inventory of all hardware and software</w:t>
      </w:r>
    </w:p>
    <w:p w14:paraId="64869FC0" w14:textId="77777777" w:rsidR="00865480" w:rsidRDefault="00000000">
      <w:pPr>
        <w:spacing w:after="0"/>
        <w:rPr>
          <w:rFonts w:ascii="Times New Roman" w:hAnsi="Times New Roman"/>
          <w:sz w:val="24"/>
          <w:szCs w:val="24"/>
        </w:rPr>
      </w:pPr>
      <w:r>
        <w:t>B. Documentation of system classifications</w:t>
      </w:r>
    </w:p>
    <w:p w14:paraId="1BAB746D" w14:textId="77777777" w:rsidR="00865480" w:rsidRDefault="00000000">
      <w:pPr>
        <w:spacing w:after="0"/>
        <w:rPr>
          <w:rFonts w:ascii="Times New Roman" w:hAnsi="Times New Roman"/>
          <w:sz w:val="24"/>
          <w:szCs w:val="24"/>
        </w:rPr>
      </w:pPr>
      <w:r>
        <w:t>C. A list of system owners and their departments</w:t>
      </w:r>
    </w:p>
    <w:p w14:paraId="1B9E2DC0" w14:textId="77777777" w:rsidR="00865480" w:rsidRDefault="00000000">
      <w:pPr>
        <w:spacing w:after="0"/>
        <w:rPr>
          <w:rFonts w:ascii="Times New Roman" w:hAnsi="Times New Roman"/>
          <w:sz w:val="24"/>
          <w:szCs w:val="24"/>
        </w:rPr>
      </w:pPr>
      <w:r>
        <w:t>D. Third-party risk assessment documentation</w:t>
      </w:r>
    </w:p>
    <w:p w14:paraId="1E4DE26A" w14:textId="77777777" w:rsidR="00865480" w:rsidRDefault="00865480">
      <w:pPr>
        <w:spacing w:after="0"/>
        <w:rPr>
          <w:rFonts w:ascii="Times New Roman" w:hAnsi="Times New Roman"/>
          <w:sz w:val="24"/>
          <w:szCs w:val="24"/>
        </w:rPr>
      </w:pPr>
    </w:p>
    <w:p w14:paraId="2CF3B0CF"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BD2C6CC" w14:textId="77777777" w:rsidR="00865480" w:rsidRDefault="00000000">
      <w:pPr>
        <w:spacing w:after="0"/>
        <w:rPr>
          <w:rFonts w:ascii="Times New Roman" w:hAnsi="Times New Roman"/>
          <w:sz w:val="24"/>
          <w:szCs w:val="24"/>
        </w:rPr>
      </w:pPr>
      <w:r>
        <w:t>Explanation:</w:t>
      </w:r>
    </w:p>
    <w:p w14:paraId="00215289" w14:textId="77777777" w:rsidR="00865480" w:rsidRDefault="00000000">
      <w:pPr>
        <w:spacing w:after="0"/>
        <w:rPr>
          <w:rFonts w:ascii="Times New Roman" w:hAnsi="Times New Roman"/>
          <w:sz w:val="24"/>
          <w:szCs w:val="24"/>
        </w:rPr>
      </w:pPr>
      <w:r>
        <w:t>A full inventory of all hardware and software is essential for measuring the overall risk to an organization when a new vulnerability is disclosed, because it allows the security analyst to identify which systems are affected by the vulnerability and prioritize the remediation efforts. Without a full inventory, the security analyst may miss some vulnerable systems or waste time and resources on irrelevant ones. Documentation of system classifications, a list of system owners and their departments, and third-party risk assessment documentation are all useful for risk management, but they are not sufficient to measure the impact of a new vulnerability. Reference: CompTIA Security+ Study Guide: Exam SY0-701, 9th Edition, page 1221; Risk Assessment and Analysis Methods: Qualitative and Quantitative3</w:t>
      </w:r>
    </w:p>
    <w:p w14:paraId="1967FDC1" w14:textId="77777777" w:rsidR="00865480" w:rsidRDefault="00865480">
      <w:pPr>
        <w:spacing w:after="0"/>
        <w:rPr>
          <w:rFonts w:ascii="Times New Roman" w:hAnsi="Times New Roman"/>
          <w:sz w:val="24"/>
          <w:szCs w:val="24"/>
        </w:rPr>
      </w:pPr>
    </w:p>
    <w:p w14:paraId="457EA07E" w14:textId="77777777" w:rsidR="00865480" w:rsidRDefault="00000000">
      <w:pPr>
        <w:spacing w:after="0"/>
        <w:rPr>
          <w:rFonts w:ascii="Times New Roman" w:hAnsi="Times New Roman"/>
          <w:sz w:val="24"/>
          <w:szCs w:val="24"/>
        </w:rPr>
      </w:pPr>
      <w:r>
        <w:t>Question: 159</w:t>
      </w:r>
    </w:p>
    <w:p/>
    <w:p w14:paraId="25DFDFA4"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is changing the password policy within an enterprise environment and wants this update implemented on all systems as quickly as possible. Which of the following operating system security measures will the administrator most likely use?</w:t>
      </w:r>
    </w:p>
    <w:p w14:paraId="189368C7" w14:textId="77777777" w:rsidR="00865480" w:rsidRDefault="00000000">
      <w:pPr>
        <w:spacing w:after="0"/>
        <w:rPr>
          <w:rFonts w:ascii="Times New Roman" w:hAnsi="Times New Roman"/>
          <w:sz w:val="24"/>
          <w:szCs w:val="24"/>
        </w:rPr>
      </w:pPr>
      <w:r>
        <w:t>A. Deploying PowerShell scripts</w:t>
      </w:r>
    </w:p>
    <w:p w14:paraId="6A2757BB" w14:textId="77777777" w:rsidR="00865480" w:rsidRDefault="00000000">
      <w:pPr>
        <w:spacing w:after="0"/>
        <w:rPr>
          <w:rFonts w:ascii="Times New Roman" w:hAnsi="Times New Roman"/>
          <w:sz w:val="24"/>
          <w:szCs w:val="24"/>
        </w:rPr>
      </w:pPr>
      <w:r>
        <w:t>B. Pushing GPO update</w:t>
      </w:r>
    </w:p>
    <w:p w14:paraId="025D9F0B" w14:textId="77777777" w:rsidR="00865480" w:rsidRDefault="00000000">
      <w:pPr>
        <w:spacing w:after="0"/>
        <w:rPr>
          <w:rFonts w:ascii="Times New Roman" w:hAnsi="Times New Roman"/>
          <w:sz w:val="24"/>
          <w:szCs w:val="24"/>
        </w:rPr>
      </w:pPr>
      <w:r>
        <w:t>C. Enabling PAP</w:t>
      </w:r>
    </w:p>
    <w:p w14:paraId="5CAB1102" w14:textId="77777777" w:rsidR="00865480" w:rsidRDefault="00000000">
      <w:pPr>
        <w:spacing w:after="0"/>
        <w:rPr>
          <w:rFonts w:ascii="Times New Roman" w:hAnsi="Times New Roman"/>
          <w:sz w:val="24"/>
          <w:szCs w:val="24"/>
        </w:rPr>
      </w:pPr>
      <w:r>
        <w:t>D. Updating EDR profiles</w:t>
      </w:r>
    </w:p>
    <w:p w14:paraId="29B8536B" w14:textId="77777777" w:rsidR="00865480" w:rsidRDefault="00865480">
      <w:pPr>
        <w:spacing w:after="0"/>
        <w:rPr>
          <w:rFonts w:ascii="Times New Roman" w:hAnsi="Times New Roman"/>
          <w:sz w:val="24"/>
          <w:szCs w:val="24"/>
        </w:rPr>
      </w:pPr>
    </w:p>
    <w:p w14:paraId="1F650A9D"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254DB3E" w14:textId="77777777" w:rsidR="00865480" w:rsidRDefault="00000000">
      <w:pPr>
        <w:spacing w:after="0"/>
        <w:rPr>
          <w:rFonts w:ascii="Times New Roman" w:hAnsi="Times New Roman"/>
          <w:sz w:val="24"/>
          <w:szCs w:val="24"/>
        </w:rPr>
      </w:pPr>
      <w:r>
        <w:t>Explanation:</w:t>
      </w:r>
    </w:p>
    <w:p w14:paraId="0C6B8177" w14:textId="77777777" w:rsidR="00865480" w:rsidRDefault="00000000">
      <w:pPr>
        <w:spacing w:after="0"/>
        <w:rPr>
          <w:rFonts w:ascii="Times New Roman" w:hAnsi="Times New Roman"/>
          <w:sz w:val="24"/>
          <w:szCs w:val="24"/>
        </w:rPr>
      </w:pPr>
      <w:r>
        <w:t>A group policy object (GPO) is a mechanism for applying configuration settings to computers and users in an Active Directory domain. By pushing a GPO update, the systems administrator can quickly and uniformly enforce the new password policy across all systems in the domain. Deploying PowerShell scripts, enabling PAP, and updating EDR profiles are not the most efficient or effective ways to change the password policy within an enterprise environment. Reference: CompTIA Security+ Study Guide: Exam SY0-701, 9th Edition, page 115; Password Policy - Windows Security</w:t>
      </w:r>
    </w:p>
    <w:p w14:paraId="13525E98" w14:textId="77777777" w:rsidR="00865480" w:rsidRDefault="00865480">
      <w:pPr>
        <w:spacing w:after="0"/>
        <w:rPr>
          <w:rFonts w:ascii="Times New Roman" w:hAnsi="Times New Roman"/>
          <w:sz w:val="24"/>
          <w:szCs w:val="24"/>
        </w:rPr>
      </w:pPr>
    </w:p>
    <w:p w14:paraId="5A03A5B4" w14:textId="77777777" w:rsidR="00865480" w:rsidRDefault="00000000">
      <w:pPr>
        <w:spacing w:after="0"/>
        <w:rPr>
          <w:rFonts w:ascii="Times New Roman" w:hAnsi="Times New Roman"/>
          <w:sz w:val="24"/>
          <w:szCs w:val="24"/>
        </w:rPr>
      </w:pPr>
      <w:r>
        <w:t>Question: 160</w:t>
      </w:r>
    </w:p>
    <w:p/>
    <w:p w14:paraId="58F8D9B2" w14:textId="77777777" w:rsidR="00865480" w:rsidRDefault="00000000">
      <w:pPr>
        <w:spacing w:after="0"/>
        <w:rPr>
          <w:rFonts w:ascii="Times New Roman" w:hAnsi="Times New Roman"/>
          <w:sz w:val="24"/>
          <w:szCs w:val="24"/>
        </w:rPr>
      </w:pPr>
      <w:r>
        <w:rPr>
          <w:rFonts w:ascii="Times New Roman" w:hAnsi="Times New Roman"/>
          <w:sz w:val="24"/>
          <w:szCs w:val="24"/>
        </w:rPr>
        <w:t>Visitors to a secured facility are required to check in with a photo ID and enter the facility through an access control vestibule Which of the following but describes this form of security control?</w:t>
      </w:r>
    </w:p>
    <w:p w14:paraId="5DC46804" w14:textId="77777777" w:rsidR="00865480" w:rsidRDefault="00000000">
      <w:pPr>
        <w:spacing w:after="0"/>
        <w:rPr>
          <w:rFonts w:ascii="Times New Roman" w:hAnsi="Times New Roman"/>
          <w:sz w:val="24"/>
          <w:szCs w:val="24"/>
        </w:rPr>
      </w:pPr>
      <w:r>
        <w:t>A. Physical</w:t>
      </w:r>
    </w:p>
    <w:p w14:paraId="52D73FF0" w14:textId="77777777" w:rsidR="00865480" w:rsidRDefault="00000000">
      <w:pPr>
        <w:spacing w:after="0"/>
        <w:rPr>
          <w:rFonts w:ascii="Times New Roman" w:hAnsi="Times New Roman"/>
          <w:sz w:val="24"/>
          <w:szCs w:val="24"/>
        </w:rPr>
      </w:pPr>
      <w:r>
        <w:t>B. Managerial</w:t>
      </w:r>
    </w:p>
    <w:p w14:paraId="26BCB5E7" w14:textId="77777777" w:rsidR="00865480" w:rsidRDefault="00000000">
      <w:pPr>
        <w:spacing w:after="0"/>
        <w:rPr>
          <w:rFonts w:ascii="Times New Roman" w:hAnsi="Times New Roman"/>
          <w:sz w:val="24"/>
          <w:szCs w:val="24"/>
        </w:rPr>
      </w:pPr>
      <w:r>
        <w:t>C. Technical</w:t>
      </w:r>
    </w:p>
    <w:p w14:paraId="309B1EFC" w14:textId="77777777" w:rsidR="00865480" w:rsidRDefault="00000000">
      <w:pPr>
        <w:spacing w:after="0"/>
        <w:rPr>
          <w:rFonts w:ascii="Times New Roman" w:hAnsi="Times New Roman"/>
          <w:sz w:val="24"/>
          <w:szCs w:val="24"/>
        </w:rPr>
      </w:pPr>
      <w:r>
        <w:t>D. Operational</w:t>
      </w:r>
    </w:p>
    <w:p w14:paraId="4A0068A3" w14:textId="77777777" w:rsidR="00865480" w:rsidRDefault="00865480">
      <w:pPr>
        <w:spacing w:after="0"/>
        <w:rPr>
          <w:rFonts w:ascii="Times New Roman" w:hAnsi="Times New Roman"/>
          <w:sz w:val="24"/>
          <w:szCs w:val="24"/>
        </w:rPr>
      </w:pPr>
    </w:p>
    <w:p w14:paraId="0CBB0CCF"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EE721A2" w14:textId="77777777" w:rsidR="00865480" w:rsidRDefault="00000000">
      <w:pPr>
        <w:spacing w:after="0"/>
        <w:rPr>
          <w:rFonts w:ascii="Times New Roman" w:hAnsi="Times New Roman"/>
          <w:sz w:val="24"/>
          <w:szCs w:val="24"/>
        </w:rPr>
      </w:pPr>
      <w:r>
        <w:t>Explanation:</w:t>
      </w:r>
    </w:p>
    <w:p w14:paraId="04024C26" w14:textId="77777777" w:rsidR="00865480" w:rsidRDefault="00000000">
      <w:pPr>
        <w:spacing w:after="0"/>
        <w:rPr>
          <w:rFonts w:ascii="Times New Roman" w:hAnsi="Times New Roman"/>
          <w:sz w:val="24"/>
          <w:szCs w:val="24"/>
        </w:rPr>
      </w:pPr>
      <w:r>
        <w:t>A physical security control is a device or mechanism that prevents unauthorized access to a physical location or asset. An access control vestibule, also known as a mantrap, is a physical security control that consists of a small space with two sets of interlocking doors, such that the first set of doors must close before the second set opens. This prevents unauthorized individuals from following authorized individuals into the facility, a practice known as piggybacking or tailgating. A photo ID check is another form of physical security control that verifies the identity of visitors. Managerial, technical, and operational security controls are not directly related to physical access, but rather to policies, procedures, systems, and processes that support security objectives. Reference: CompTIA Security+ Study Guide: Exam SY0-701, 9th Edition, page 341; Mantrap (access control) - Wikipedia2</w:t>
      </w:r>
    </w:p>
    <w:p w14:paraId="673010DD" w14:textId="77777777" w:rsidR="00865480" w:rsidRDefault="00865480">
      <w:pPr>
        <w:spacing w:after="0"/>
        <w:rPr>
          <w:rFonts w:ascii="Times New Roman" w:hAnsi="Times New Roman"/>
          <w:sz w:val="24"/>
          <w:szCs w:val="24"/>
        </w:rPr>
      </w:pPr>
    </w:p>
    <w:p w14:paraId="3A03DDEE" w14:textId="77777777" w:rsidR="00865480" w:rsidRDefault="00000000">
      <w:pPr>
        <w:spacing w:after="0"/>
        <w:rPr>
          <w:rFonts w:ascii="Times New Roman" w:hAnsi="Times New Roman"/>
          <w:sz w:val="24"/>
          <w:szCs w:val="24"/>
        </w:rPr>
      </w:pPr>
      <w:r>
        <w:t>Question: 161</w:t>
      </w:r>
    </w:p>
    <w:p/>
    <w:p w14:paraId="4165BFAA" w14:textId="77777777" w:rsidR="00865480" w:rsidRDefault="00000000">
      <w:pPr>
        <w:spacing w:after="0"/>
        <w:rPr>
          <w:rFonts w:ascii="Times New Roman" w:hAnsi="Times New Roman"/>
          <w:sz w:val="24"/>
          <w:szCs w:val="24"/>
        </w:rPr>
      </w:pPr>
      <w:r>
        <w:rPr>
          <w:rFonts w:ascii="Times New Roman" w:hAnsi="Times New Roman"/>
          <w:sz w:val="24"/>
          <w:szCs w:val="24"/>
        </w:rPr>
        <w:t>A company must ensure sensitive data at rest is rendered unreadable. Which of the following will the company most likely use?</w:t>
      </w:r>
    </w:p>
    <w:p w14:paraId="7776AC2E" w14:textId="77777777" w:rsidR="00865480" w:rsidRDefault="00000000">
      <w:pPr>
        <w:spacing w:after="0"/>
        <w:rPr>
          <w:rFonts w:ascii="Times New Roman" w:hAnsi="Times New Roman"/>
          <w:sz w:val="24"/>
          <w:szCs w:val="24"/>
        </w:rPr>
      </w:pPr>
      <w:r>
        <w:t>A. Hashing</w:t>
      </w:r>
    </w:p>
    <w:p w14:paraId="1EB84F3C" w14:textId="77777777" w:rsidR="00865480" w:rsidRDefault="00000000">
      <w:pPr>
        <w:spacing w:after="0"/>
        <w:rPr>
          <w:rFonts w:ascii="Times New Roman" w:hAnsi="Times New Roman"/>
          <w:sz w:val="24"/>
          <w:szCs w:val="24"/>
        </w:rPr>
      </w:pPr>
      <w:r>
        <w:t>B. Tokenization</w:t>
      </w:r>
    </w:p>
    <w:p w14:paraId="1FC46147" w14:textId="77777777" w:rsidR="00865480" w:rsidRDefault="00000000">
      <w:pPr>
        <w:spacing w:after="0"/>
        <w:rPr>
          <w:rFonts w:ascii="Times New Roman" w:hAnsi="Times New Roman"/>
          <w:sz w:val="24"/>
          <w:szCs w:val="24"/>
        </w:rPr>
      </w:pPr>
      <w:r>
        <w:t>C. Encryption</w:t>
      </w:r>
    </w:p>
    <w:p w14:paraId="4BD4A846" w14:textId="77777777" w:rsidR="00865480" w:rsidRDefault="00000000">
      <w:pPr>
        <w:spacing w:after="0"/>
        <w:rPr>
          <w:rFonts w:ascii="Times New Roman" w:hAnsi="Times New Roman"/>
          <w:sz w:val="24"/>
          <w:szCs w:val="24"/>
        </w:rPr>
      </w:pPr>
      <w:r>
        <w:t>D. Segmentation</w:t>
      </w:r>
    </w:p>
    <w:p w14:paraId="38486A36" w14:textId="77777777" w:rsidR="00865480" w:rsidRDefault="00865480">
      <w:pPr>
        <w:spacing w:after="0"/>
        <w:rPr>
          <w:rFonts w:ascii="Times New Roman" w:hAnsi="Times New Roman"/>
          <w:sz w:val="24"/>
          <w:szCs w:val="24"/>
        </w:rPr>
      </w:pPr>
    </w:p>
    <w:p w14:paraId="4D1F58D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46A0AF16" w14:textId="77777777" w:rsidR="00865480" w:rsidRDefault="00000000">
      <w:pPr>
        <w:spacing w:after="0"/>
        <w:rPr>
          <w:rFonts w:ascii="Times New Roman" w:hAnsi="Times New Roman"/>
          <w:sz w:val="24"/>
          <w:szCs w:val="24"/>
        </w:rPr>
      </w:pPr>
      <w:r>
        <w:t>Explanation:</w:t>
      </w:r>
    </w:p>
    <w:p w14:paraId="1D69BD8E" w14:textId="77777777" w:rsidR="00865480" w:rsidRDefault="00000000">
      <w:pPr>
        <w:spacing w:after="0"/>
        <w:rPr>
          <w:rFonts w:ascii="Times New Roman" w:hAnsi="Times New Roman"/>
          <w:sz w:val="24"/>
          <w:szCs w:val="24"/>
        </w:rPr>
      </w:pPr>
      <w:r>
        <w:t>Encryption is a method of transforming data in a way that makes it unreadable without a secret key necessary to decrypt the data back into plaintext. Encryption is one of the most common and effective ways to protect data at rest, as it prevents unauthorized access, modification, or theft of the data. Encryption can be applied to different types of data at rest, such as block storage, object storage, databases, archives, and so on. Hashing, tokenization, and segmentation are not methods of rendering data at rest unreadable, but rather of protecting data in other ways. Hashing is a one-way function that generates a fixed-length output, called a hash or digest, from an input, such that the input cannot be recovered from the output. Hashing is used to verify the integrity and authenticity of data, but not to encrypt it. Tokenization is a process that replaces sensitive data with non-sensitive substitutes, called tokens, that have no meaning or value on their own. Tokenization is used to reduce the exposure and compliance scope of sensitive data, but not to encrypt it. Segmentation is a technique that divides a network or a system into smaller, isolated units, called segments, that have different levels of access and security. Segmentation is used to limit the attack surface and contain the impact of a breach, but not to encrypt data at rest. Reference: CompTIA Security+ Study Guide: Exam SY0-701, 9th Edition, pages 77-781; Protecting data at rest - Security Pillar3</w:t>
      </w:r>
    </w:p>
    <w:p w14:paraId="7C99ACE6" w14:textId="77777777" w:rsidR="00865480" w:rsidRDefault="00865480">
      <w:pPr>
        <w:spacing w:after="0"/>
        <w:rPr>
          <w:rFonts w:ascii="Times New Roman" w:hAnsi="Times New Roman"/>
          <w:sz w:val="24"/>
          <w:szCs w:val="24"/>
        </w:rPr>
      </w:pPr>
    </w:p>
    <w:p w14:paraId="2E8AFC3A" w14:textId="77777777" w:rsidR="00865480" w:rsidRDefault="00000000">
      <w:pPr>
        <w:spacing w:after="0"/>
        <w:rPr>
          <w:rFonts w:ascii="Times New Roman" w:hAnsi="Times New Roman"/>
          <w:sz w:val="24"/>
          <w:szCs w:val="24"/>
        </w:rPr>
      </w:pPr>
      <w:r>
        <w:t>Question: 162</w:t>
      </w:r>
    </w:p>
    <w:p/>
    <w:p w14:paraId="24FAFC89"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describes the maximum allowance of accepted risk?</w:t>
      </w:r>
    </w:p>
    <w:p w14:paraId="4BB6E7D7" w14:textId="77777777" w:rsidR="00865480" w:rsidRDefault="00000000">
      <w:pPr>
        <w:spacing w:after="0"/>
        <w:rPr>
          <w:rFonts w:ascii="Times New Roman" w:hAnsi="Times New Roman"/>
          <w:sz w:val="24"/>
          <w:szCs w:val="24"/>
        </w:rPr>
      </w:pPr>
      <w:r>
        <w:t>A. Risk indicator</w:t>
      </w:r>
    </w:p>
    <w:p w14:paraId="42E8F54D" w14:textId="77777777" w:rsidR="00865480" w:rsidRDefault="00000000">
      <w:pPr>
        <w:spacing w:after="0"/>
        <w:rPr>
          <w:rFonts w:ascii="Times New Roman" w:hAnsi="Times New Roman"/>
          <w:sz w:val="24"/>
          <w:szCs w:val="24"/>
        </w:rPr>
      </w:pPr>
      <w:r>
        <w:t>B. Risk level</w:t>
      </w:r>
    </w:p>
    <w:p w14:paraId="7E176EC6" w14:textId="77777777" w:rsidR="00865480" w:rsidRDefault="00000000">
      <w:pPr>
        <w:spacing w:after="0"/>
        <w:rPr>
          <w:rFonts w:ascii="Times New Roman" w:hAnsi="Times New Roman"/>
          <w:sz w:val="24"/>
          <w:szCs w:val="24"/>
        </w:rPr>
      </w:pPr>
      <w:r>
        <w:t>C. Risk score</w:t>
      </w:r>
    </w:p>
    <w:p w14:paraId="6401A008" w14:textId="77777777" w:rsidR="00865480" w:rsidRDefault="00000000">
      <w:pPr>
        <w:spacing w:after="0"/>
        <w:rPr>
          <w:rFonts w:ascii="Times New Roman" w:hAnsi="Times New Roman"/>
          <w:sz w:val="24"/>
          <w:szCs w:val="24"/>
        </w:rPr>
      </w:pPr>
      <w:r>
        <w:t>D. Risk threshold</w:t>
      </w:r>
    </w:p>
    <w:p w14:paraId="2D6547B9" w14:textId="77777777" w:rsidR="00865480" w:rsidRDefault="00865480">
      <w:pPr>
        <w:spacing w:after="0"/>
        <w:rPr>
          <w:rFonts w:ascii="Times New Roman" w:hAnsi="Times New Roman"/>
          <w:sz w:val="24"/>
          <w:szCs w:val="24"/>
        </w:rPr>
      </w:pPr>
    </w:p>
    <w:p w14:paraId="217D3E81"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CD39A7A" w14:textId="77777777" w:rsidR="00865480" w:rsidRDefault="00000000">
      <w:pPr>
        <w:spacing w:after="0"/>
        <w:rPr>
          <w:rFonts w:ascii="Times New Roman" w:hAnsi="Times New Roman"/>
          <w:sz w:val="24"/>
          <w:szCs w:val="24"/>
        </w:rPr>
      </w:pPr>
      <w:r>
        <w:t>Explanation:</w:t>
      </w:r>
    </w:p>
    <w:p w14:paraId="3CDA1C54" w14:textId="77777777" w:rsidR="00865480" w:rsidRDefault="00000000">
      <w:pPr>
        <w:spacing w:after="0"/>
        <w:rPr>
          <w:rFonts w:ascii="Times New Roman" w:hAnsi="Times New Roman"/>
          <w:sz w:val="24"/>
          <w:szCs w:val="24"/>
        </w:rPr>
      </w:pPr>
      <w:r>
        <w:t>Risk threshold is the maximum amount of risk that an organization is willing to accept for a given activity or decision. It is also known as risk appetite or risk tolerance. Risk threshold helps an organization to prioritize and allocate resources for risk management. Risk indicator, risk level, and risk score are different ways of measuring or expressing the likelihood and impact of a risk, but they do not describe the maximum allowance of accepted risk. Reference: CompTIA Security+ Study Guide: Exam SY0-701, 9th Edition, page 34; Accepting Risk: Definition, How It Works, and Alternatives</w:t>
      </w:r>
    </w:p>
    <w:p w14:paraId="167D8C79" w14:textId="77777777" w:rsidR="00865480" w:rsidRDefault="00865480">
      <w:pPr>
        <w:spacing w:after="0"/>
        <w:rPr>
          <w:rFonts w:ascii="Times New Roman" w:hAnsi="Times New Roman"/>
          <w:sz w:val="24"/>
          <w:szCs w:val="24"/>
        </w:rPr>
      </w:pPr>
    </w:p>
    <w:p w14:paraId="6982BC25" w14:textId="77777777" w:rsidR="00865480" w:rsidRDefault="00000000">
      <w:pPr>
        <w:spacing w:after="0"/>
        <w:rPr>
          <w:rFonts w:ascii="Times New Roman" w:hAnsi="Times New Roman"/>
          <w:sz w:val="24"/>
          <w:szCs w:val="24"/>
        </w:rPr>
      </w:pPr>
      <w:r>
        <w:t>Question: 163</w:t>
      </w:r>
    </w:p>
    <w:p/>
    <w:p w14:paraId="5778CE8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incident response activities ensures evidence is properly handied?</w:t>
      </w:r>
    </w:p>
    <w:p w14:paraId="5096F664" w14:textId="77777777" w:rsidR="00865480" w:rsidRDefault="00000000">
      <w:pPr>
        <w:spacing w:after="0"/>
        <w:rPr>
          <w:rFonts w:ascii="Times New Roman" w:hAnsi="Times New Roman"/>
          <w:sz w:val="24"/>
          <w:szCs w:val="24"/>
        </w:rPr>
      </w:pPr>
      <w:r>
        <w:t>A. E-discovery</w:t>
      </w:r>
    </w:p>
    <w:p w14:paraId="4A7737C3" w14:textId="77777777" w:rsidR="00865480" w:rsidRDefault="00000000">
      <w:pPr>
        <w:spacing w:after="0"/>
        <w:rPr>
          <w:rFonts w:ascii="Times New Roman" w:hAnsi="Times New Roman"/>
          <w:sz w:val="24"/>
          <w:szCs w:val="24"/>
        </w:rPr>
      </w:pPr>
      <w:r>
        <w:t>B. Chain of custody</w:t>
      </w:r>
    </w:p>
    <w:p w14:paraId="5AA32116" w14:textId="77777777" w:rsidR="00865480" w:rsidRDefault="00000000">
      <w:pPr>
        <w:spacing w:after="0"/>
        <w:rPr>
          <w:rFonts w:ascii="Times New Roman" w:hAnsi="Times New Roman"/>
          <w:sz w:val="24"/>
          <w:szCs w:val="24"/>
        </w:rPr>
      </w:pPr>
      <w:r>
        <w:t>C. Legal hold</w:t>
      </w:r>
    </w:p>
    <w:p w14:paraId="3F391C63" w14:textId="77777777" w:rsidR="00865480" w:rsidRDefault="00000000">
      <w:pPr>
        <w:spacing w:after="0"/>
        <w:rPr>
          <w:rFonts w:ascii="Times New Roman" w:hAnsi="Times New Roman"/>
          <w:sz w:val="24"/>
          <w:szCs w:val="24"/>
        </w:rPr>
      </w:pPr>
      <w:r>
        <w:t>D. Preservation</w:t>
      </w:r>
    </w:p>
    <w:p w14:paraId="0D02E22D" w14:textId="77777777" w:rsidR="00865480" w:rsidRDefault="00865480">
      <w:pPr>
        <w:spacing w:after="0"/>
        <w:rPr>
          <w:rFonts w:ascii="Times New Roman" w:hAnsi="Times New Roman"/>
          <w:sz w:val="24"/>
          <w:szCs w:val="24"/>
        </w:rPr>
      </w:pPr>
    </w:p>
    <w:p w14:paraId="42AB9484"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B6D6052" w14:textId="77777777" w:rsidR="00865480" w:rsidRDefault="00000000">
      <w:pPr>
        <w:spacing w:after="0"/>
        <w:rPr>
          <w:rFonts w:ascii="Times New Roman" w:hAnsi="Times New Roman"/>
          <w:sz w:val="24"/>
          <w:szCs w:val="24"/>
        </w:rPr>
      </w:pPr>
      <w:r>
        <w:t>Explanation:</w:t>
      </w:r>
    </w:p>
    <w:p w14:paraId="3E1517DC" w14:textId="77777777" w:rsidR="00865480" w:rsidRDefault="00000000">
      <w:pPr>
        <w:spacing w:after="0"/>
        <w:rPr>
          <w:rFonts w:ascii="Times New Roman" w:hAnsi="Times New Roman"/>
          <w:sz w:val="24"/>
          <w:szCs w:val="24"/>
        </w:rPr>
      </w:pPr>
      <w:r>
        <w:t>Chain of custody is the process of documenting and preserving the integrity of evidence collected during an incident response. It involves recording the details of each person who handled the evidence, the time and date of each transfer, and the location where the evidence was stored. Chain of custody ensures that the evidence is admissible in legal proceedings and can be traced back to its source. E-discovery, legal hold, and preservation are related concepts, but they do not ensure evidence is properly handled. Reference: CompTIA Security+ Study Guide: Exam SY0-701, 9th Edition, page 487; NIST SP 800-61: 3.2. Evidence Gathering and Handling</w:t>
      </w:r>
    </w:p>
    <w:p w14:paraId="4A41263E" w14:textId="77777777" w:rsidR="00865480" w:rsidRDefault="00865480">
      <w:pPr>
        <w:spacing w:after="0"/>
        <w:rPr>
          <w:rFonts w:ascii="Times New Roman" w:hAnsi="Times New Roman"/>
          <w:sz w:val="24"/>
          <w:szCs w:val="24"/>
        </w:rPr>
      </w:pPr>
    </w:p>
    <w:p w14:paraId="4064F1C3" w14:textId="77777777" w:rsidR="00865480" w:rsidRDefault="00000000">
      <w:pPr>
        <w:spacing w:after="0"/>
        <w:rPr>
          <w:rFonts w:ascii="Times New Roman" w:hAnsi="Times New Roman"/>
          <w:sz w:val="24"/>
          <w:szCs w:val="24"/>
        </w:rPr>
      </w:pPr>
      <w:r>
        <w:t>Question: 164</w:t>
      </w:r>
    </w:p>
    <w:p/>
    <w:p w14:paraId="7B9BAC7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risk management strategies should an enterprise adopt first if a legacy application is critical to business operations and there are preventative controls that are not yet implemented?</w:t>
      </w:r>
    </w:p>
    <w:p w14:paraId="1E3531C5" w14:textId="77777777" w:rsidR="00865480" w:rsidRDefault="00000000">
      <w:pPr>
        <w:spacing w:after="0"/>
        <w:rPr>
          <w:rFonts w:ascii="Times New Roman" w:hAnsi="Times New Roman"/>
          <w:sz w:val="24"/>
          <w:szCs w:val="24"/>
        </w:rPr>
      </w:pPr>
      <w:r>
        <w:t>A. Mitigate</w:t>
      </w:r>
    </w:p>
    <w:p w14:paraId="79C31DDE" w14:textId="77777777" w:rsidR="00865480" w:rsidRDefault="00000000">
      <w:pPr>
        <w:spacing w:after="0"/>
        <w:rPr>
          <w:rFonts w:ascii="Times New Roman" w:hAnsi="Times New Roman"/>
          <w:sz w:val="24"/>
          <w:szCs w:val="24"/>
        </w:rPr>
      </w:pPr>
      <w:r>
        <w:t>B. Accept</w:t>
      </w:r>
    </w:p>
    <w:p w14:paraId="4D5DBC8B" w14:textId="77777777" w:rsidR="00865480" w:rsidRDefault="00000000">
      <w:pPr>
        <w:spacing w:after="0"/>
        <w:rPr>
          <w:rFonts w:ascii="Times New Roman" w:hAnsi="Times New Roman"/>
          <w:sz w:val="24"/>
          <w:szCs w:val="24"/>
        </w:rPr>
      </w:pPr>
      <w:r>
        <w:t>C. Transfer</w:t>
      </w:r>
    </w:p>
    <w:p w14:paraId="2016F3BE" w14:textId="77777777" w:rsidR="00865480" w:rsidRDefault="00000000">
      <w:pPr>
        <w:spacing w:after="0"/>
        <w:rPr>
          <w:rFonts w:ascii="Times New Roman" w:hAnsi="Times New Roman"/>
          <w:sz w:val="24"/>
          <w:szCs w:val="24"/>
        </w:rPr>
      </w:pPr>
      <w:r>
        <w:t>D. Avoid</w:t>
      </w:r>
    </w:p>
    <w:p w14:paraId="2B91924C" w14:textId="77777777" w:rsidR="00865480" w:rsidRDefault="00865480">
      <w:pPr>
        <w:spacing w:after="0"/>
        <w:rPr>
          <w:rFonts w:ascii="Times New Roman" w:hAnsi="Times New Roman"/>
          <w:sz w:val="24"/>
          <w:szCs w:val="24"/>
        </w:rPr>
      </w:pPr>
    </w:p>
    <w:p w14:paraId="0AA63206"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4D9BD70" w14:textId="77777777" w:rsidR="00865480" w:rsidRDefault="00000000">
      <w:pPr>
        <w:spacing w:after="0"/>
        <w:rPr>
          <w:rFonts w:ascii="Times New Roman" w:hAnsi="Times New Roman"/>
          <w:sz w:val="24"/>
          <w:szCs w:val="24"/>
        </w:rPr>
      </w:pPr>
      <w:r>
        <w:t>Explanation:</w:t>
      </w:r>
    </w:p>
    <w:p w14:paraId="50454070" w14:textId="77777777" w:rsidR="00865480" w:rsidRDefault="00000000">
      <w:pPr>
        <w:spacing w:after="0"/>
        <w:rPr>
          <w:rFonts w:ascii="Times New Roman" w:hAnsi="Times New Roman"/>
          <w:sz w:val="24"/>
          <w:szCs w:val="24"/>
        </w:rPr>
      </w:pPr>
      <w:r>
        <w:t>Mitigate is the risk management strategy that involves reducing the likelihood or impact of a risk. If a legacy application is critical to business operations and there are preventative controls that are not yet implemented, the enterprise should adopt the mitigate strategy first to address the existing vulnerabilities and gaps in the application. This could involve applying patches, updates, or configuration changes to the application, or adding additional layers of security controls around the application. Accept, transfer, and avoid are other risk management strategies, but they are not the best options for this scenario. Accept means acknowledging the risk and accepting the consequences without taking any action. Transfer means shifting the risk to a third party, such as an insurance company or a vendor. Avoid means eliminating the risk by removing the source or changing the process. These strategies may not be feasible or desirable for a legacy application that is critical to business operations and has no preventative controls in place. Reference: CompTIA Security+ Study Guide: Exam SY0-701, 9th Edition, page 1221; A Risk-Based Framework for Legacy System Migration and Deprecation2</w:t>
      </w:r>
    </w:p>
    <w:p w14:paraId="0BC5DEDC" w14:textId="77777777" w:rsidR="00865480" w:rsidRDefault="00865480">
      <w:pPr>
        <w:spacing w:after="0"/>
        <w:rPr>
          <w:rFonts w:ascii="Times New Roman" w:hAnsi="Times New Roman"/>
          <w:sz w:val="24"/>
          <w:szCs w:val="24"/>
        </w:rPr>
      </w:pPr>
    </w:p>
    <w:p w14:paraId="41034D0D" w14:textId="77777777" w:rsidR="00865480" w:rsidRDefault="00000000">
      <w:pPr>
        <w:spacing w:after="0"/>
        <w:rPr>
          <w:rFonts w:ascii="Times New Roman" w:hAnsi="Times New Roman"/>
          <w:sz w:val="24"/>
          <w:szCs w:val="24"/>
        </w:rPr>
      </w:pPr>
      <w:r>
        <w:t>Question: 165</w:t>
      </w:r>
    </w:p>
    <w:p/>
    <w:p w14:paraId="36AFCF3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teams combines both offensive and defensive testing techniques to protect an organization's critical systems?</w:t>
      </w:r>
    </w:p>
    <w:p w14:paraId="11ADC64E" w14:textId="77777777" w:rsidR="00865480" w:rsidRDefault="00000000">
      <w:pPr>
        <w:spacing w:after="0"/>
        <w:rPr>
          <w:rFonts w:ascii="Times New Roman" w:hAnsi="Times New Roman"/>
          <w:sz w:val="24"/>
          <w:szCs w:val="24"/>
        </w:rPr>
      </w:pPr>
      <w:r>
        <w:t>A. Red</w:t>
      </w:r>
    </w:p>
    <w:p w14:paraId="529D56D5" w14:textId="77777777" w:rsidR="00865480" w:rsidRDefault="00000000">
      <w:pPr>
        <w:spacing w:after="0"/>
        <w:rPr>
          <w:rFonts w:ascii="Times New Roman" w:hAnsi="Times New Roman"/>
          <w:sz w:val="24"/>
          <w:szCs w:val="24"/>
        </w:rPr>
      </w:pPr>
      <w:r>
        <w:t>B. Blue</w:t>
      </w:r>
    </w:p>
    <w:p w14:paraId="79190191" w14:textId="77777777" w:rsidR="00865480" w:rsidRDefault="00000000">
      <w:pPr>
        <w:spacing w:after="0"/>
        <w:rPr>
          <w:rFonts w:ascii="Times New Roman" w:hAnsi="Times New Roman"/>
          <w:sz w:val="24"/>
          <w:szCs w:val="24"/>
        </w:rPr>
      </w:pPr>
      <w:r>
        <w:t>C. Purple</w:t>
      </w:r>
    </w:p>
    <w:p w14:paraId="4F5E0FDC" w14:textId="77777777" w:rsidR="00865480" w:rsidRDefault="00000000">
      <w:pPr>
        <w:spacing w:after="0"/>
        <w:rPr>
          <w:rFonts w:ascii="Times New Roman" w:hAnsi="Times New Roman"/>
          <w:sz w:val="24"/>
          <w:szCs w:val="24"/>
        </w:rPr>
      </w:pPr>
      <w:r>
        <w:t>D. Yellow</w:t>
      </w:r>
    </w:p>
    <w:p w14:paraId="6693523F" w14:textId="77777777" w:rsidR="00865480" w:rsidRDefault="00865480">
      <w:pPr>
        <w:spacing w:after="0"/>
        <w:rPr>
          <w:rFonts w:ascii="Times New Roman" w:hAnsi="Times New Roman"/>
          <w:sz w:val="24"/>
          <w:szCs w:val="24"/>
        </w:rPr>
      </w:pPr>
    </w:p>
    <w:p w14:paraId="3CC7273C"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3F38F54D" w14:textId="77777777" w:rsidR="00865480" w:rsidRDefault="00000000">
      <w:pPr>
        <w:spacing w:after="0"/>
        <w:rPr>
          <w:rFonts w:ascii="Times New Roman" w:hAnsi="Times New Roman"/>
          <w:sz w:val="24"/>
          <w:szCs w:val="24"/>
        </w:rPr>
      </w:pPr>
      <w:r>
        <w:t>Explanation:</w:t>
      </w:r>
    </w:p>
    <w:p w14:paraId="07274FE9" w14:textId="77777777" w:rsidR="00865480" w:rsidRDefault="00000000">
      <w:pPr>
        <w:spacing w:after="0"/>
        <w:rPr>
          <w:rFonts w:ascii="Times New Roman" w:hAnsi="Times New Roman"/>
          <w:sz w:val="24"/>
          <w:szCs w:val="24"/>
        </w:rPr>
      </w:pPr>
      <w:r>
        <w:t>Purple is the team that combines both offensive and defensive testing techniques to protect an organization’s critical systems. Purple is not a separate team, but rather a collaboration between the red team and the blue team. The red team is the offensive team that simulates attacks and exploits vulnerabilities in the organization’s systems. The blue team is the defensive team that monitors and protects the organization’s systems from real and simulated threats. The purple team exists to ensure and maximize the effectiveness of the red and blue teams by integrating the defensive tactics and controls from the blue team with the threats and vulnerabilities found by the red team into a single narrative that improves the overall security posture of the organization. Red, blue, and yellow are other types of teams involved in security testing, but they do not combine both offensive and defensive techniques. The yellow team is the team that builds software solutions, scripts, and other programs that the blue team uses in the security testing. Reference: CompTIA Security+ Study Guide: Exam SY0-701, 9th Edition, page 1331; Penetration Testing: Understanding Red, Blue, &amp; Purple Teams3</w:t>
      </w:r>
    </w:p>
    <w:p w14:paraId="0A315552" w14:textId="77777777" w:rsidR="00865480" w:rsidRDefault="00865480">
      <w:pPr>
        <w:spacing w:after="0"/>
        <w:rPr>
          <w:rFonts w:ascii="Times New Roman" w:hAnsi="Times New Roman"/>
          <w:sz w:val="24"/>
          <w:szCs w:val="24"/>
        </w:rPr>
      </w:pPr>
    </w:p>
    <w:p w14:paraId="21A2DCB2" w14:textId="77777777" w:rsidR="00865480" w:rsidRDefault="00000000">
      <w:pPr>
        <w:spacing w:after="0"/>
        <w:rPr>
          <w:rFonts w:ascii="Times New Roman" w:hAnsi="Times New Roman"/>
          <w:sz w:val="24"/>
          <w:szCs w:val="24"/>
        </w:rPr>
      </w:pPr>
      <w:r>
        <w:t>Question: 166</w:t>
      </w:r>
    </w:p>
    <w:p/>
    <w:p w14:paraId="7FF94B16" w14:textId="77777777" w:rsidR="00865480" w:rsidRDefault="00000000">
      <w:pPr>
        <w:spacing w:after="0"/>
        <w:rPr>
          <w:rFonts w:ascii="Times New Roman" w:hAnsi="Times New Roman"/>
          <w:sz w:val="24"/>
          <w:szCs w:val="24"/>
        </w:rPr>
      </w:pPr>
      <w:r>
        <w:rPr>
          <w:rFonts w:ascii="Times New Roman" w:hAnsi="Times New Roman"/>
          <w:sz w:val="24"/>
          <w:szCs w:val="24"/>
        </w:rPr>
        <w:t>A company is working with a vendor to perform a penetration test Which of the following includes an estimate about the number of hours required to complete the engagement?</w:t>
      </w:r>
    </w:p>
    <w:p w14:paraId="19C29490" w14:textId="77777777" w:rsidR="00865480" w:rsidRDefault="00000000">
      <w:pPr>
        <w:spacing w:after="0"/>
        <w:rPr>
          <w:rFonts w:ascii="Times New Roman" w:hAnsi="Times New Roman"/>
          <w:sz w:val="24"/>
          <w:szCs w:val="24"/>
          <w:lang w:val="it-IT"/>
        </w:rPr>
      </w:pPr>
      <w:r>
        <w:t>A. SOW</w:t>
      </w:r>
    </w:p>
    <w:p w14:paraId="58CA1EAB" w14:textId="77777777" w:rsidR="00865480" w:rsidRDefault="00000000">
      <w:pPr>
        <w:spacing w:after="0"/>
        <w:rPr>
          <w:rFonts w:ascii="Times New Roman" w:hAnsi="Times New Roman"/>
          <w:sz w:val="24"/>
          <w:szCs w:val="24"/>
          <w:lang w:val="it-IT"/>
        </w:rPr>
      </w:pPr>
      <w:r>
        <w:t>B. BPA</w:t>
      </w:r>
    </w:p>
    <w:p w14:paraId="5D077577" w14:textId="77777777" w:rsidR="00865480" w:rsidRDefault="00000000">
      <w:pPr>
        <w:spacing w:after="0"/>
        <w:rPr>
          <w:rFonts w:ascii="Times New Roman" w:hAnsi="Times New Roman"/>
          <w:sz w:val="24"/>
          <w:szCs w:val="24"/>
          <w:lang w:val="it-IT"/>
        </w:rPr>
      </w:pPr>
      <w:r>
        <w:t>C. SLA</w:t>
      </w:r>
    </w:p>
    <w:p w14:paraId="02322CED" w14:textId="77777777" w:rsidR="00865480" w:rsidRDefault="00000000">
      <w:pPr>
        <w:spacing w:after="0"/>
        <w:rPr>
          <w:rFonts w:ascii="Times New Roman" w:hAnsi="Times New Roman"/>
          <w:sz w:val="24"/>
          <w:szCs w:val="24"/>
        </w:rPr>
      </w:pPr>
      <w:r>
        <w:t>D. NDA</w:t>
      </w:r>
    </w:p>
    <w:p w14:paraId="59F239A4" w14:textId="77777777" w:rsidR="00865480" w:rsidRDefault="00865480">
      <w:pPr>
        <w:spacing w:after="0"/>
        <w:rPr>
          <w:rFonts w:ascii="Times New Roman" w:hAnsi="Times New Roman"/>
          <w:sz w:val="24"/>
          <w:szCs w:val="24"/>
        </w:rPr>
      </w:pPr>
    </w:p>
    <w:p w14:paraId="3C9A359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3072A71" w14:textId="77777777" w:rsidR="00865480" w:rsidRDefault="00000000">
      <w:pPr>
        <w:spacing w:after="0"/>
        <w:rPr>
          <w:rFonts w:ascii="Times New Roman" w:hAnsi="Times New Roman"/>
          <w:sz w:val="24"/>
          <w:szCs w:val="24"/>
        </w:rPr>
      </w:pPr>
      <w:r>
        <w:t>Explanation:</w:t>
      </w:r>
    </w:p>
    <w:p w14:paraId="44F3EE31" w14:textId="77777777" w:rsidR="00865480" w:rsidRDefault="00000000">
      <w:pPr>
        <w:spacing w:after="0"/>
        <w:rPr>
          <w:rFonts w:ascii="Times New Roman" w:hAnsi="Times New Roman"/>
          <w:sz w:val="24"/>
          <w:szCs w:val="24"/>
        </w:rPr>
      </w:pPr>
      <w:r>
        <w:t>A statement of work (SOW) is a document that defines the scope, objectives, deliverables, timeline, and costs of a project or service. It typically includes an estimate of the number of hours required to complete the engagement, as well as the roles and responsibilities of the parties involved. A SOW is often used for penetration testing projects to ensure that both the client and the vendor have a clear and mutual understanding of what is expected and how the work will be performed. A business partnership agreement (BPA), a service level agreement (SLA), and a non-disclosure agreement (NDA) are different types of contracts that may be related to a penetration testing project, but they do not include an estimate of the number of hours required to complete the engagement. Reference: CompTIA Security+ Study Guide: Exam SY0-701, 9th Edition, page 492; What to Look For in a Penetration Testing Statement of Work?</w:t>
      </w:r>
    </w:p>
    <w:p w14:paraId="5D05B008" w14:textId="77777777" w:rsidR="00865480" w:rsidRDefault="00865480">
      <w:pPr>
        <w:spacing w:after="0"/>
        <w:rPr>
          <w:rFonts w:ascii="Times New Roman" w:hAnsi="Times New Roman"/>
          <w:sz w:val="24"/>
          <w:szCs w:val="24"/>
        </w:rPr>
      </w:pPr>
    </w:p>
    <w:p w14:paraId="3E3F18C5" w14:textId="77777777" w:rsidR="00865480" w:rsidRDefault="00000000">
      <w:pPr>
        <w:spacing w:after="0"/>
        <w:rPr>
          <w:rFonts w:ascii="Times New Roman" w:hAnsi="Times New Roman"/>
          <w:sz w:val="24"/>
          <w:szCs w:val="24"/>
        </w:rPr>
      </w:pPr>
      <w:r>
        <w:t>Question: 167</w:t>
      </w:r>
    </w:p>
    <w:p/>
    <w:p w14:paraId="15A60CB2" w14:textId="77777777" w:rsidR="00865480" w:rsidRDefault="00000000">
      <w:pPr>
        <w:spacing w:after="0"/>
        <w:rPr>
          <w:rFonts w:ascii="Times New Roman" w:hAnsi="Times New Roman"/>
          <w:sz w:val="24"/>
          <w:szCs w:val="24"/>
        </w:rPr>
      </w:pPr>
      <w:r>
        <w:rPr>
          <w:rFonts w:ascii="Times New Roman" w:hAnsi="Times New Roman"/>
          <w:sz w:val="24"/>
          <w:szCs w:val="24"/>
        </w:rPr>
        <w:t>The local administrator account for a company's VPN appliance was unexpectedly used to log in to the remote management interface. Which of the following would have most likely prevented this from happening'?</w:t>
      </w:r>
    </w:p>
    <w:p w14:paraId="1E41B4F3" w14:textId="77777777" w:rsidR="00865480" w:rsidRDefault="00000000">
      <w:pPr>
        <w:spacing w:after="0"/>
        <w:rPr>
          <w:rFonts w:ascii="Times New Roman" w:hAnsi="Times New Roman"/>
          <w:sz w:val="24"/>
          <w:szCs w:val="24"/>
        </w:rPr>
      </w:pPr>
      <w:r>
        <w:t>A. Using least privilege</w:t>
      </w:r>
    </w:p>
    <w:p w14:paraId="59C78F2A" w14:textId="77777777" w:rsidR="00865480" w:rsidRDefault="00000000">
      <w:pPr>
        <w:spacing w:after="0"/>
        <w:rPr>
          <w:rFonts w:ascii="Times New Roman" w:hAnsi="Times New Roman"/>
          <w:sz w:val="24"/>
          <w:szCs w:val="24"/>
        </w:rPr>
      </w:pPr>
      <w:r>
        <w:t>B. Changing the default password</w:t>
      </w:r>
    </w:p>
    <w:p w14:paraId="57CC23A2" w14:textId="77777777" w:rsidR="00865480" w:rsidRDefault="00000000">
      <w:pPr>
        <w:spacing w:after="0"/>
        <w:rPr>
          <w:rFonts w:ascii="Times New Roman" w:hAnsi="Times New Roman"/>
          <w:sz w:val="24"/>
          <w:szCs w:val="24"/>
        </w:rPr>
      </w:pPr>
      <w:r>
        <w:t>C. Assigning individual user IDs</w:t>
      </w:r>
    </w:p>
    <w:p w14:paraId="4D7FF4D6" w14:textId="77777777" w:rsidR="00865480" w:rsidRDefault="00000000">
      <w:pPr>
        <w:spacing w:after="0"/>
        <w:rPr>
          <w:rFonts w:ascii="Times New Roman" w:hAnsi="Times New Roman"/>
          <w:sz w:val="24"/>
          <w:szCs w:val="24"/>
        </w:rPr>
      </w:pPr>
      <w:r>
        <w:t>D. Reviewing logs more frequently</w:t>
      </w:r>
    </w:p>
    <w:p w14:paraId="40E0A0AA" w14:textId="77777777" w:rsidR="00865480" w:rsidRDefault="00865480">
      <w:pPr>
        <w:spacing w:after="0"/>
        <w:rPr>
          <w:rFonts w:ascii="Times New Roman" w:hAnsi="Times New Roman"/>
          <w:sz w:val="24"/>
          <w:szCs w:val="24"/>
        </w:rPr>
      </w:pPr>
    </w:p>
    <w:p w14:paraId="04807B52"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500798EF" w14:textId="77777777" w:rsidR="00865480" w:rsidRDefault="00000000">
      <w:pPr>
        <w:spacing w:after="0"/>
        <w:rPr>
          <w:rFonts w:ascii="Times New Roman" w:hAnsi="Times New Roman"/>
          <w:sz w:val="24"/>
          <w:szCs w:val="24"/>
        </w:rPr>
      </w:pPr>
      <w:r>
        <w:t>Explanation:</w:t>
      </w:r>
    </w:p>
    <w:p w14:paraId="4E82DFBE" w14:textId="77777777" w:rsidR="00865480" w:rsidRDefault="00865480">
      <w:pPr>
        <w:spacing w:after="0"/>
        <w:rPr>
          <w:rFonts w:ascii="Times New Roman" w:hAnsi="Times New Roman"/>
          <w:sz w:val="24"/>
          <w:szCs w:val="24"/>
        </w:rPr>
      </w:pPr>
      <w:r>
        <w:t>Changing the default password for the local administrator account on a VPN appliance is a basic security measure that would have most likely prevented the unexpected login to the remote management interface. Default passwords are often easy to guess or publicly available, and attackers can use them to gain unauthorized access to devices and systems. Changing the default password to a strong and unique one reduces the risk of brute-force attacks and credential theft. Using least privilege, assigning individual user IDs, and reviewing logs more frequently are also good security practices, but they are not as effective as changing the default password in preventing the unexpected login. Reference: CompTIA Security+ Study Guide: Exam SY0-701, 9th Edition, page 116; Local Admin Accounts - Security Risks and Best Practices (Part 1)</w:t>
      </w:r>
    </w:p>
    <w:p w14:paraId="0DCE4A7A" w14:textId="77777777" w:rsidR="00865480" w:rsidRDefault="00000000">
      <w:pPr>
        <w:spacing w:after="0"/>
        <w:rPr>
          <w:rFonts w:ascii="Times New Roman" w:hAnsi="Times New Roman"/>
          <w:sz w:val="24"/>
          <w:szCs w:val="24"/>
        </w:rPr>
      </w:pPr>
    </w:p>
    <w:p w14:paraId="3E0BE49D" w14:textId="77777777" w:rsidR="00865480" w:rsidRDefault="00865480">
      <w:pPr>
        <w:spacing w:after="0"/>
        <w:rPr>
          <w:rFonts w:ascii="Times New Roman" w:hAnsi="Times New Roman"/>
          <w:sz w:val="24"/>
          <w:szCs w:val="24"/>
        </w:rPr>
      </w:pPr>
    </w:p>
    <w:p w14:paraId="694E4103" w14:textId="77777777" w:rsidR="00865480" w:rsidRDefault="00865480">
      <w:pPr>
        <w:spacing w:after="0"/>
        <w:rPr>
          <w:rFonts w:ascii="Times New Roman" w:hAnsi="Times New Roman"/>
          <w:sz w:val="24"/>
          <w:szCs w:val="24"/>
        </w:rPr>
      </w:pPr>
    </w:p>
    <w:p w14:paraId="7A20F218" w14:textId="77777777" w:rsidR="00865480" w:rsidRDefault="00000000">
      <w:pPr>
        <w:spacing w:after="0"/>
        <w:rPr>
          <w:rFonts w:ascii="Times New Roman" w:hAnsi="Times New Roman"/>
          <w:sz w:val="24"/>
          <w:szCs w:val="24"/>
        </w:rPr>
      </w:pPr>
      <w:r>
        <w:t>Question: 168</w:t>
      </w:r>
    </w:p>
    <w:p/>
    <w:p w14:paraId="5CF47309"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most useful in determining whether the long-term cost to transfer a risk is less than the impact of the risk?</w:t>
      </w:r>
    </w:p>
    <w:p w14:paraId="28EE04E6" w14:textId="77777777" w:rsidR="00865480" w:rsidRDefault="00000000">
      <w:pPr>
        <w:spacing w:after="0"/>
        <w:rPr>
          <w:rFonts w:ascii="Times New Roman" w:hAnsi="Times New Roman"/>
          <w:sz w:val="24"/>
          <w:szCs w:val="24"/>
          <w:lang w:val="it-IT"/>
        </w:rPr>
      </w:pPr>
      <w:r>
        <w:t>A. ARO</w:t>
      </w:r>
    </w:p>
    <w:p w14:paraId="4E3EC338" w14:textId="77777777" w:rsidR="00865480" w:rsidRDefault="00000000">
      <w:pPr>
        <w:spacing w:after="0"/>
        <w:rPr>
          <w:rFonts w:ascii="Times New Roman" w:hAnsi="Times New Roman"/>
          <w:sz w:val="24"/>
          <w:szCs w:val="24"/>
          <w:lang w:val="it-IT"/>
        </w:rPr>
      </w:pPr>
      <w:r>
        <w:t>B. RTO</w:t>
      </w:r>
    </w:p>
    <w:p w14:paraId="58D4291D" w14:textId="77777777" w:rsidR="00865480" w:rsidRDefault="00000000">
      <w:pPr>
        <w:spacing w:after="0"/>
        <w:rPr>
          <w:rFonts w:ascii="Times New Roman" w:hAnsi="Times New Roman"/>
          <w:sz w:val="24"/>
          <w:szCs w:val="24"/>
          <w:lang w:val="it-IT"/>
        </w:rPr>
      </w:pPr>
      <w:r>
        <w:t>C. RPO</w:t>
      </w:r>
    </w:p>
    <w:p w14:paraId="5E3A1B58" w14:textId="77777777" w:rsidR="00865480" w:rsidRDefault="00000000">
      <w:pPr>
        <w:spacing w:after="0"/>
        <w:rPr>
          <w:rFonts w:ascii="Times New Roman" w:hAnsi="Times New Roman"/>
          <w:sz w:val="24"/>
          <w:szCs w:val="24"/>
        </w:rPr>
      </w:pPr>
      <w:r>
        <w:t>D. ALE</w:t>
      </w:r>
    </w:p>
    <w:p w14:paraId="7637E8B1" w14:textId="77777777" w:rsidR="00865480" w:rsidRDefault="00000000">
      <w:pPr>
        <w:spacing w:after="0"/>
        <w:rPr>
          <w:rFonts w:ascii="Times New Roman" w:hAnsi="Times New Roman"/>
          <w:sz w:val="24"/>
          <w:szCs w:val="24"/>
        </w:rPr>
      </w:pPr>
      <w:r>
        <w:t>E. SLE</w:t>
      </w:r>
    </w:p>
    <w:p w14:paraId="59E6B374" w14:textId="77777777" w:rsidR="00865480" w:rsidRDefault="00865480">
      <w:pPr>
        <w:spacing w:after="0"/>
        <w:rPr>
          <w:rFonts w:ascii="Times New Roman" w:hAnsi="Times New Roman"/>
          <w:sz w:val="24"/>
          <w:szCs w:val="24"/>
        </w:rPr>
      </w:pPr>
    </w:p>
    <w:p w14:paraId="027F4B60"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87B5A5E" w14:textId="77777777" w:rsidR="00865480" w:rsidRDefault="00000000">
      <w:pPr>
        <w:spacing w:after="0"/>
        <w:rPr>
          <w:rFonts w:ascii="Times New Roman" w:hAnsi="Times New Roman"/>
          <w:sz w:val="24"/>
          <w:szCs w:val="24"/>
        </w:rPr>
      </w:pPr>
      <w:r>
        <w:t>Explanation:</w:t>
      </w:r>
    </w:p>
    <w:p w14:paraId="5F46C6B4" w14:textId="77777777" w:rsidR="00865480" w:rsidRDefault="00000000">
      <w:pPr>
        <w:spacing w:after="0"/>
        <w:rPr>
          <w:rFonts w:ascii="Times New Roman" w:hAnsi="Times New Roman"/>
          <w:sz w:val="24"/>
          <w:szCs w:val="24"/>
        </w:rPr>
      </w:pPr>
      <w:r>
        <w:t>The Annual Loss Expectancy (ALE) is most useful in determining whether the long-term cost to transfer a risk is less than the impact of the risk. ALE is calculated by multiplying the Single Loss Expectancy (SLE) by the Annualized Rate of Occurrence (ARO), which provides an estimate of the annual expected loss due to a specific risk, making it valuable for long-term financial planning and risk management decisions.Reference: CompTIA Security+ SY0-701 course content and official CompTIA study resources.</w:t>
      </w:r>
    </w:p>
    <w:p w14:paraId="3941D037" w14:textId="77777777" w:rsidR="00865480" w:rsidRDefault="00865480">
      <w:pPr>
        <w:spacing w:after="0"/>
        <w:rPr>
          <w:rFonts w:ascii="Times New Roman" w:hAnsi="Times New Roman"/>
          <w:sz w:val="24"/>
          <w:szCs w:val="24"/>
        </w:rPr>
      </w:pPr>
    </w:p>
    <w:p w14:paraId="2CDDAC3E" w14:textId="77777777" w:rsidR="00865480" w:rsidRDefault="00865480">
      <w:pPr>
        <w:spacing w:after="0"/>
        <w:rPr>
          <w:rFonts w:ascii="Times New Roman" w:hAnsi="Times New Roman"/>
          <w:sz w:val="24"/>
          <w:szCs w:val="24"/>
        </w:rPr>
      </w:pPr>
    </w:p>
    <w:p w14:paraId="4F258D54" w14:textId="77777777" w:rsidR="00865480" w:rsidRDefault="00865480">
      <w:pPr>
        <w:spacing w:after="0"/>
        <w:rPr>
          <w:rFonts w:ascii="Times New Roman" w:hAnsi="Times New Roman"/>
          <w:sz w:val="24"/>
          <w:szCs w:val="24"/>
        </w:rPr>
      </w:pPr>
    </w:p>
    <w:p w14:paraId="6EABC24E" w14:textId="77777777" w:rsidR="00865480" w:rsidRDefault="00000000">
      <w:pPr>
        <w:spacing w:after="0"/>
        <w:rPr>
          <w:rFonts w:ascii="Times New Roman" w:hAnsi="Times New Roman"/>
          <w:sz w:val="24"/>
          <w:szCs w:val="24"/>
        </w:rPr>
      </w:pPr>
      <w:r>
        <w:t>Question: 169</w:t>
      </w:r>
    </w:p>
    <w:p/>
    <w:p w14:paraId="4E4A0EAA" w14:textId="77777777" w:rsidR="00865480" w:rsidRDefault="00000000">
      <w:pPr>
        <w:spacing w:after="0"/>
        <w:rPr>
          <w:rFonts w:ascii="Times New Roman" w:hAnsi="Times New Roman"/>
          <w:sz w:val="24"/>
          <w:szCs w:val="24"/>
        </w:rPr>
      </w:pPr>
      <w:r>
        <w:rPr>
          <w:rFonts w:ascii="Times New Roman" w:hAnsi="Times New Roman"/>
          <w:sz w:val="24"/>
          <w:szCs w:val="24"/>
        </w:rPr>
        <w:t>A security analyst is investigating an application server and discovers that software on the server is behaving abnormally. The software normally runs batch jobs locally and does not generate traffic, but the process is now generating outbound traffic over random high ports. Which of the following vulnerabilities has likely been exploited in this software?</w:t>
      </w:r>
    </w:p>
    <w:p w14:paraId="0A2171FE" w14:textId="77777777" w:rsidR="00865480" w:rsidRDefault="00000000">
      <w:pPr>
        <w:spacing w:after="0"/>
        <w:rPr>
          <w:rFonts w:ascii="Times New Roman" w:hAnsi="Times New Roman"/>
          <w:sz w:val="24"/>
          <w:szCs w:val="24"/>
        </w:rPr>
      </w:pPr>
      <w:r>
        <w:t>A. Memory injection</w:t>
      </w:r>
    </w:p>
    <w:p w14:paraId="401ED5C5" w14:textId="77777777" w:rsidR="00865480" w:rsidRDefault="00000000">
      <w:pPr>
        <w:spacing w:after="0"/>
        <w:rPr>
          <w:rFonts w:ascii="Times New Roman" w:hAnsi="Times New Roman"/>
          <w:sz w:val="24"/>
          <w:szCs w:val="24"/>
        </w:rPr>
      </w:pPr>
      <w:r>
        <w:t>B. Race condition</w:t>
      </w:r>
    </w:p>
    <w:p w14:paraId="79FBBEC1" w14:textId="77777777" w:rsidR="00865480" w:rsidRDefault="00000000">
      <w:pPr>
        <w:spacing w:after="0"/>
        <w:rPr>
          <w:rFonts w:ascii="Times New Roman" w:hAnsi="Times New Roman"/>
          <w:sz w:val="24"/>
          <w:szCs w:val="24"/>
        </w:rPr>
      </w:pPr>
      <w:r>
        <w:t>C. Side loading</w:t>
      </w:r>
    </w:p>
    <w:p w14:paraId="49D1EA4C" w14:textId="77777777" w:rsidR="00865480" w:rsidRDefault="00000000">
      <w:pPr>
        <w:spacing w:after="0"/>
        <w:rPr>
          <w:rFonts w:ascii="Times New Roman" w:hAnsi="Times New Roman"/>
          <w:sz w:val="24"/>
          <w:szCs w:val="24"/>
        </w:rPr>
      </w:pPr>
      <w:r>
        <w:t>D. SQL injection</w:t>
      </w:r>
    </w:p>
    <w:p w14:paraId="15164CF0" w14:textId="77777777" w:rsidR="00865480" w:rsidRDefault="00865480">
      <w:pPr>
        <w:spacing w:after="0"/>
        <w:rPr>
          <w:rFonts w:ascii="Times New Roman" w:hAnsi="Times New Roman"/>
          <w:sz w:val="24"/>
          <w:szCs w:val="24"/>
        </w:rPr>
      </w:pPr>
    </w:p>
    <w:p w14:paraId="1392592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073B97C" w14:textId="77777777" w:rsidR="00865480" w:rsidRDefault="00000000">
      <w:pPr>
        <w:spacing w:after="0"/>
        <w:rPr>
          <w:rFonts w:ascii="Times New Roman" w:hAnsi="Times New Roman"/>
          <w:sz w:val="24"/>
          <w:szCs w:val="24"/>
        </w:rPr>
      </w:pPr>
      <w:r>
        <w:t>Explanation:</w:t>
      </w:r>
    </w:p>
    <w:p w14:paraId="229FB559" w14:textId="77777777" w:rsidR="00865480" w:rsidRDefault="00865480">
      <w:pPr>
        <w:spacing w:after="0"/>
        <w:rPr>
          <w:rFonts w:ascii="Times New Roman" w:hAnsi="Times New Roman"/>
          <w:sz w:val="24"/>
          <w:szCs w:val="24"/>
        </w:rPr>
      </w:pPr>
      <w:r>
        <w:t>Memory injection vulnerabilities allow unauthorized code or commands to be executed within a software program, leading to abnormal behavior such as generating outbound traffic over random high ports. This issue often arises from software not properly validating or encoding input, which can be exploited by attackers to inject malicious code.Reference: CompTIA Security+ SY0-701 course content and official CompTIA study resources.</w:t>
      </w:r>
    </w:p>
    <w:p w14:paraId="63FCCF00" w14:textId="77777777" w:rsidR="00865480" w:rsidRDefault="00000000">
      <w:pPr>
        <w:spacing w:after="0"/>
        <w:rPr>
          <w:rFonts w:ascii="Times New Roman" w:hAnsi="Times New Roman"/>
          <w:sz w:val="24"/>
          <w:szCs w:val="24"/>
        </w:rPr>
      </w:pPr>
    </w:p>
    <w:p w14:paraId="749E31A0" w14:textId="77777777" w:rsidR="00865480" w:rsidRDefault="00865480">
      <w:pPr>
        <w:spacing w:after="0"/>
        <w:rPr>
          <w:rFonts w:ascii="Times New Roman" w:hAnsi="Times New Roman"/>
          <w:sz w:val="24"/>
          <w:szCs w:val="24"/>
        </w:rPr>
      </w:pPr>
    </w:p>
    <w:p w14:paraId="73E2C647" w14:textId="77777777" w:rsidR="00865480" w:rsidRDefault="00865480">
      <w:pPr>
        <w:spacing w:after="0"/>
        <w:rPr>
          <w:rFonts w:ascii="Times New Roman" w:hAnsi="Times New Roman"/>
          <w:sz w:val="24"/>
          <w:szCs w:val="24"/>
        </w:rPr>
      </w:pPr>
    </w:p>
    <w:p w14:paraId="5DDD7512" w14:textId="77777777" w:rsidR="00865480" w:rsidRDefault="00865480">
      <w:pPr>
        <w:spacing w:after="0"/>
        <w:rPr>
          <w:rFonts w:ascii="Times New Roman" w:hAnsi="Times New Roman"/>
          <w:sz w:val="24"/>
          <w:szCs w:val="24"/>
        </w:rPr>
      </w:pPr>
    </w:p>
    <w:p w14:paraId="13E1274E" w14:textId="77777777" w:rsidR="00865480" w:rsidRDefault="00000000">
      <w:pPr>
        <w:spacing w:after="0"/>
        <w:rPr>
          <w:rFonts w:ascii="Times New Roman" w:hAnsi="Times New Roman"/>
          <w:sz w:val="24"/>
          <w:szCs w:val="24"/>
        </w:rPr>
      </w:pPr>
      <w:r>
        <w:t>Question: 170</w:t>
      </w:r>
    </w:p>
    <w:p/>
    <w:p w14:paraId="3FADA72A" w14:textId="77777777" w:rsidR="00865480" w:rsidRDefault="00000000">
      <w:pPr>
        <w:spacing w:after="0"/>
        <w:rPr>
          <w:rFonts w:ascii="Times New Roman" w:hAnsi="Times New Roman"/>
          <w:sz w:val="24"/>
          <w:szCs w:val="24"/>
        </w:rPr>
      </w:pPr>
      <w:r>
        <w:rPr>
          <w:rFonts w:ascii="Times New Roman" w:hAnsi="Times New Roman"/>
          <w:sz w:val="24"/>
          <w:szCs w:val="24"/>
        </w:rPr>
        <w:t>A company wants to verify that the software the company is deploying came from the vendor the company purchased the software from. Which of the following is the best way for the company to confirm this information?</w:t>
      </w:r>
    </w:p>
    <w:p w14:paraId="03F2C935" w14:textId="77777777" w:rsidR="00865480" w:rsidRDefault="00000000">
      <w:pPr>
        <w:spacing w:after="0"/>
        <w:rPr>
          <w:rFonts w:ascii="Times New Roman" w:hAnsi="Times New Roman"/>
          <w:sz w:val="24"/>
          <w:szCs w:val="24"/>
        </w:rPr>
      </w:pPr>
      <w:r>
        <w:t>A. Validate the code signature.</w:t>
      </w:r>
    </w:p>
    <w:p w14:paraId="141DACA8" w14:textId="77777777" w:rsidR="00865480" w:rsidRDefault="00000000">
      <w:pPr>
        <w:spacing w:after="0"/>
        <w:rPr>
          <w:rFonts w:ascii="Times New Roman" w:hAnsi="Times New Roman"/>
          <w:sz w:val="24"/>
          <w:szCs w:val="24"/>
        </w:rPr>
      </w:pPr>
      <w:r>
        <w:t>B. Execute the code in a sandbox.</w:t>
      </w:r>
    </w:p>
    <w:p w14:paraId="51755790" w14:textId="77777777" w:rsidR="00865480" w:rsidRDefault="00000000">
      <w:pPr>
        <w:spacing w:after="0"/>
        <w:rPr>
          <w:rFonts w:ascii="Times New Roman" w:hAnsi="Times New Roman"/>
          <w:sz w:val="24"/>
          <w:szCs w:val="24"/>
        </w:rPr>
      </w:pPr>
      <w:r>
        <w:t>C. Search the executable for ASCII strings.</w:t>
      </w:r>
    </w:p>
    <w:p w14:paraId="1DAD0170" w14:textId="77777777" w:rsidR="00865480" w:rsidRDefault="00000000">
      <w:pPr>
        <w:spacing w:after="0"/>
        <w:rPr>
          <w:rFonts w:ascii="Times New Roman" w:hAnsi="Times New Roman"/>
          <w:sz w:val="24"/>
          <w:szCs w:val="24"/>
        </w:rPr>
      </w:pPr>
      <w:r>
        <w:t>D. Generate a hash of the files.</w:t>
      </w:r>
    </w:p>
    <w:p w14:paraId="111CDC2A" w14:textId="77777777" w:rsidR="00865480" w:rsidRDefault="00865480">
      <w:pPr>
        <w:spacing w:after="0"/>
        <w:rPr>
          <w:rFonts w:ascii="Times New Roman" w:hAnsi="Times New Roman"/>
          <w:sz w:val="24"/>
          <w:szCs w:val="24"/>
        </w:rPr>
      </w:pPr>
    </w:p>
    <w:p w14:paraId="1B36ECC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5259C7B" w14:textId="77777777" w:rsidR="00865480" w:rsidRDefault="00000000">
      <w:pPr>
        <w:spacing w:after="0"/>
        <w:rPr>
          <w:rFonts w:ascii="Times New Roman" w:hAnsi="Times New Roman"/>
          <w:sz w:val="24"/>
          <w:szCs w:val="24"/>
        </w:rPr>
      </w:pPr>
      <w:r>
        <w:t>Explanation:</w:t>
      </w:r>
    </w:p>
    <w:p w14:paraId="2EF0D188" w14:textId="77777777" w:rsidR="00865480" w:rsidRDefault="00000000">
      <w:pPr>
        <w:spacing w:after="0"/>
        <w:rPr>
          <w:rFonts w:ascii="Times New Roman" w:hAnsi="Times New Roman"/>
          <w:sz w:val="24"/>
          <w:szCs w:val="24"/>
        </w:rPr>
      </w:pPr>
      <w:r>
        <w:t>Validating the code signature is the best way to verify software authenticity, as it ensures that the software has not been tampered with and that it comes from a verified source. Code signatures are digital signatures applied by the software vendor, and validating them confirms the software's integrity and origin.Reference: CompTIA Security+ SY0-701 course content and official CompTIA study resources.</w:t>
      </w:r>
    </w:p>
    <w:p w14:paraId="67A326BF" w14:textId="77777777" w:rsidR="00865480" w:rsidRDefault="00865480">
      <w:pPr>
        <w:spacing w:after="0"/>
        <w:rPr>
          <w:rFonts w:ascii="Times New Roman" w:hAnsi="Times New Roman"/>
          <w:sz w:val="24"/>
          <w:szCs w:val="24"/>
        </w:rPr>
      </w:pPr>
    </w:p>
    <w:p w14:paraId="79124D24" w14:textId="77777777" w:rsidR="00865480" w:rsidRDefault="00865480">
      <w:pPr>
        <w:spacing w:after="0"/>
        <w:rPr>
          <w:rFonts w:ascii="Times New Roman" w:hAnsi="Times New Roman"/>
          <w:sz w:val="24"/>
          <w:szCs w:val="24"/>
        </w:rPr>
      </w:pPr>
    </w:p>
    <w:p w14:paraId="4E266386" w14:textId="77777777" w:rsidR="00865480" w:rsidRDefault="00000000">
      <w:pPr>
        <w:spacing w:after="0"/>
        <w:rPr>
          <w:rFonts w:ascii="Times New Roman" w:hAnsi="Times New Roman"/>
          <w:sz w:val="24"/>
          <w:szCs w:val="24"/>
        </w:rPr>
      </w:pPr>
      <w:r>
        <w:t>Question: 171</w:t>
      </w:r>
    </w:p>
    <w:p/>
    <w:p w14:paraId="31C4F8DA" w14:textId="77777777" w:rsidR="00865480" w:rsidRDefault="00000000">
      <w:pPr>
        <w:spacing w:after="0"/>
        <w:rPr>
          <w:rFonts w:ascii="Times New Roman" w:hAnsi="Times New Roman"/>
          <w:sz w:val="24"/>
          <w:szCs w:val="24"/>
        </w:rPr>
      </w:pPr>
      <w:r>
        <w:rPr>
          <w:rFonts w:ascii="Times New Roman" w:hAnsi="Times New Roman"/>
          <w:sz w:val="24"/>
          <w:szCs w:val="24"/>
        </w:rPr>
        <w:t>In order to strengthen a password and prevent a hacker from cracking it, a random string of 36 characters was added to the password. Which of the following best describes this technique?</w:t>
      </w:r>
    </w:p>
    <w:p w14:paraId="6C8B8F9F" w14:textId="77777777" w:rsidR="00865480" w:rsidRDefault="00000000">
      <w:pPr>
        <w:spacing w:after="0"/>
        <w:rPr>
          <w:rFonts w:ascii="Times New Roman" w:hAnsi="Times New Roman"/>
          <w:sz w:val="24"/>
          <w:szCs w:val="24"/>
        </w:rPr>
      </w:pPr>
      <w:r>
        <w:t>A. Key stretching</w:t>
      </w:r>
    </w:p>
    <w:p w14:paraId="4111AB17" w14:textId="77777777" w:rsidR="00865480" w:rsidRDefault="00000000">
      <w:pPr>
        <w:spacing w:after="0"/>
        <w:rPr>
          <w:rFonts w:ascii="Times New Roman" w:hAnsi="Times New Roman"/>
          <w:sz w:val="24"/>
          <w:szCs w:val="24"/>
        </w:rPr>
      </w:pPr>
      <w:r>
        <w:t>B. Tokenization</w:t>
      </w:r>
    </w:p>
    <w:p w14:paraId="5DDD7396" w14:textId="77777777" w:rsidR="00865480" w:rsidRDefault="00000000">
      <w:pPr>
        <w:spacing w:after="0"/>
        <w:rPr>
          <w:rFonts w:ascii="Times New Roman" w:hAnsi="Times New Roman"/>
          <w:sz w:val="24"/>
          <w:szCs w:val="24"/>
        </w:rPr>
      </w:pPr>
      <w:r>
        <w:t>C. Data masking</w:t>
      </w:r>
    </w:p>
    <w:p w14:paraId="13A8205B" w14:textId="77777777" w:rsidR="00865480" w:rsidRDefault="00000000">
      <w:pPr>
        <w:spacing w:after="0"/>
        <w:rPr>
          <w:rFonts w:ascii="Times New Roman" w:hAnsi="Times New Roman"/>
          <w:sz w:val="24"/>
          <w:szCs w:val="24"/>
        </w:rPr>
      </w:pPr>
      <w:r>
        <w:t>D. Salting</w:t>
      </w:r>
    </w:p>
    <w:p w14:paraId="33EDF4E3" w14:textId="77777777" w:rsidR="00865480" w:rsidRDefault="00865480">
      <w:pPr>
        <w:spacing w:after="0"/>
        <w:rPr>
          <w:rFonts w:ascii="Times New Roman" w:hAnsi="Times New Roman"/>
          <w:sz w:val="24"/>
          <w:szCs w:val="24"/>
        </w:rPr>
      </w:pPr>
    </w:p>
    <w:p w14:paraId="4AD87A49"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DD829D8" w14:textId="77777777" w:rsidR="00865480" w:rsidRDefault="00000000">
      <w:pPr>
        <w:spacing w:after="0"/>
        <w:rPr>
          <w:rFonts w:ascii="Times New Roman" w:hAnsi="Times New Roman"/>
          <w:sz w:val="24"/>
          <w:szCs w:val="24"/>
        </w:rPr>
      </w:pPr>
      <w:r>
        <w:t>Explanation:</w:t>
      </w:r>
    </w:p>
    <w:p w14:paraId="18CA2FD1" w14:textId="77777777" w:rsidR="00865480" w:rsidRDefault="00000000">
      <w:pPr>
        <w:spacing w:after="0"/>
        <w:rPr>
          <w:rFonts w:ascii="Times New Roman" w:hAnsi="Times New Roman"/>
          <w:sz w:val="24"/>
          <w:szCs w:val="24"/>
        </w:rPr>
      </w:pPr>
      <w:r>
        <w:t>Adding a random string of characters, known as a "salt," to a password before hashing it is known as salting. This technique strengthens passwords by ensuring that even if two users have the same password, their hashes will be different due to the unique salt, making it much harder for attackers to crack passwords using precomputed tables.Reference: CompTIA Security+ SY0-701 course content and official CompTIA study resources.</w:t>
      </w:r>
    </w:p>
    <w:p w14:paraId="1F993194" w14:textId="77777777" w:rsidR="00865480" w:rsidRDefault="00865480">
      <w:pPr>
        <w:spacing w:after="0"/>
        <w:rPr>
          <w:rFonts w:ascii="Times New Roman" w:hAnsi="Times New Roman"/>
          <w:sz w:val="24"/>
          <w:szCs w:val="24"/>
        </w:rPr>
      </w:pPr>
    </w:p>
    <w:p w14:paraId="530FCDA3" w14:textId="77777777" w:rsidR="00865480" w:rsidRDefault="00865480">
      <w:pPr>
        <w:spacing w:after="0"/>
        <w:rPr>
          <w:rFonts w:ascii="Times New Roman" w:hAnsi="Times New Roman"/>
          <w:sz w:val="24"/>
          <w:szCs w:val="24"/>
        </w:rPr>
      </w:pPr>
    </w:p>
    <w:p w14:paraId="2050BC03" w14:textId="77777777" w:rsidR="00865480" w:rsidRDefault="00000000">
      <w:pPr>
        <w:spacing w:after="0"/>
        <w:rPr>
          <w:rFonts w:ascii="Times New Roman" w:hAnsi="Times New Roman"/>
          <w:sz w:val="24"/>
          <w:szCs w:val="24"/>
        </w:rPr>
      </w:pPr>
      <w:r>
        <w:t>Question: 172</w:t>
      </w:r>
    </w:p>
    <w:p/>
    <w:p w14:paraId="544971BE" w14:textId="77777777" w:rsidR="00865480" w:rsidRDefault="00000000">
      <w:pPr>
        <w:spacing w:after="0"/>
        <w:rPr>
          <w:rFonts w:ascii="Times New Roman" w:hAnsi="Times New Roman"/>
          <w:sz w:val="24"/>
          <w:szCs w:val="24"/>
        </w:rPr>
      </w:pPr>
      <w:r>
        <w:rPr>
          <w:rFonts w:ascii="Times New Roman" w:hAnsi="Times New Roman"/>
          <w:sz w:val="24"/>
          <w:szCs w:val="24"/>
        </w:rPr>
        <w:t>A security administrator recently reset local passwords and the following values were recorded in the system:</w:t>
      </w:r>
    </w:p>
    <w:p w14:paraId="209D57C6" w14:textId="77777777" w:rsidR="00865480" w:rsidRDefault="00000000">
      <w:pPr>
        <w:spacing w:after="0"/>
      </w:pPr>
      <w:r>
        <w:rPr>
          <w:rFonts w:ascii="Times New Roman" w:hAnsi="Times New Roman"/>
          <w:noProof/>
          <w:sz w:val="24"/>
          <w:szCs w:val="24"/>
        </w:rPr>
        <w:drawing>
          <wp:inline distT="0" distB="0" distL="0" distR="0" wp14:anchorId="34FB3537" wp14:editId="243550A8">
            <wp:extent cx="4444898" cy="1117396"/>
            <wp:effectExtent l="0" t="0" r="0" b="6554"/>
            <wp:docPr id="1332682231"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444898" cy="1117396"/>
                    </a:xfrm>
                    <a:prstGeom prst="rect">
                      <a:avLst/>
                    </a:prstGeom>
                    <a:noFill/>
                    <a:ln>
                      <a:noFill/>
                      <a:prstDash/>
                    </a:ln>
                  </pic:spPr>
                </pic:pic>
              </a:graphicData>
            </a:graphic>
          </wp:inline>
        </w:drawing>
      </w:r>
    </w:p>
    <w:p w14:paraId="4F3D00E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in the security administrator most likely protecting against?</w:t>
      </w:r>
    </w:p>
    <w:p w14:paraId="72594E33" w14:textId="77777777" w:rsidR="00865480" w:rsidRDefault="00000000">
      <w:pPr>
        <w:spacing w:after="0"/>
        <w:rPr>
          <w:rFonts w:ascii="Times New Roman" w:hAnsi="Times New Roman"/>
          <w:sz w:val="24"/>
          <w:szCs w:val="24"/>
        </w:rPr>
      </w:pPr>
      <w:r>
        <w:t>A. Account sharing</w:t>
      </w:r>
    </w:p>
    <w:p w14:paraId="6719ED04" w14:textId="77777777" w:rsidR="00865480" w:rsidRDefault="00000000">
      <w:pPr>
        <w:spacing w:after="0"/>
        <w:rPr>
          <w:rFonts w:ascii="Times New Roman" w:hAnsi="Times New Roman"/>
          <w:sz w:val="24"/>
          <w:szCs w:val="24"/>
        </w:rPr>
      </w:pPr>
      <w:r>
        <w:t>B. Weak password complexity</w:t>
      </w:r>
    </w:p>
    <w:p w14:paraId="68A6A145" w14:textId="77777777" w:rsidR="00865480" w:rsidRDefault="00000000">
      <w:pPr>
        <w:spacing w:after="0"/>
        <w:rPr>
          <w:rFonts w:ascii="Times New Roman" w:hAnsi="Times New Roman"/>
          <w:sz w:val="24"/>
          <w:szCs w:val="24"/>
        </w:rPr>
      </w:pPr>
      <w:r>
        <w:t>C. Pass-the-hash attacks</w:t>
      </w:r>
    </w:p>
    <w:p w14:paraId="5B85C6B5" w14:textId="77777777" w:rsidR="00865480" w:rsidRDefault="00000000">
      <w:pPr>
        <w:spacing w:after="0"/>
        <w:rPr>
          <w:rFonts w:ascii="Times New Roman" w:hAnsi="Times New Roman"/>
          <w:sz w:val="24"/>
          <w:szCs w:val="24"/>
        </w:rPr>
      </w:pPr>
      <w:r>
        <w:t>D. Password compromise</w:t>
      </w:r>
    </w:p>
    <w:p w14:paraId="3624E426" w14:textId="77777777" w:rsidR="00865480" w:rsidRDefault="00865480">
      <w:pPr>
        <w:spacing w:after="0"/>
        <w:rPr>
          <w:rFonts w:ascii="Times New Roman" w:hAnsi="Times New Roman"/>
          <w:sz w:val="24"/>
          <w:szCs w:val="24"/>
        </w:rPr>
      </w:pPr>
    </w:p>
    <w:p w14:paraId="405149D7"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98A9440" w14:textId="77777777" w:rsidR="00865480" w:rsidRDefault="00000000">
      <w:pPr>
        <w:spacing w:after="0"/>
        <w:rPr>
          <w:rFonts w:ascii="Times New Roman" w:hAnsi="Times New Roman"/>
          <w:sz w:val="24"/>
          <w:szCs w:val="24"/>
        </w:rPr>
      </w:pPr>
      <w:r/>
    </w:p>
    <w:p w14:paraId="2466183E" w14:textId="77777777" w:rsidR="00865480" w:rsidRDefault="00865480">
      <w:pPr>
        <w:spacing w:after="0"/>
        <w:rPr>
          <w:rFonts w:ascii="Times New Roman" w:hAnsi="Times New Roman"/>
          <w:sz w:val="24"/>
          <w:szCs w:val="24"/>
        </w:rPr>
      </w:pPr>
    </w:p>
    <w:p w14:paraId="7BBCD6D0" w14:textId="77777777" w:rsidR="00865480" w:rsidRDefault="00865480">
      <w:pPr>
        <w:spacing w:after="0"/>
        <w:rPr>
          <w:rFonts w:ascii="Times New Roman" w:hAnsi="Times New Roman"/>
          <w:sz w:val="24"/>
          <w:szCs w:val="24"/>
        </w:rPr>
      </w:pPr>
    </w:p>
    <w:p w14:paraId="1689F708" w14:textId="77777777" w:rsidR="00865480" w:rsidRDefault="00000000">
      <w:pPr>
        <w:spacing w:after="0"/>
        <w:rPr>
          <w:rFonts w:ascii="Times New Roman" w:hAnsi="Times New Roman"/>
          <w:sz w:val="24"/>
          <w:szCs w:val="24"/>
        </w:rPr>
      </w:pPr>
      <w:r>
        <w:t>Question: 173</w:t>
      </w:r>
    </w:p>
    <w:p/>
    <w:p w14:paraId="45D69EFC" w14:textId="77777777" w:rsidR="00865480" w:rsidRDefault="00000000">
      <w:pPr>
        <w:spacing w:after="0"/>
        <w:rPr>
          <w:rFonts w:ascii="Times New Roman" w:hAnsi="Times New Roman"/>
          <w:sz w:val="24"/>
          <w:szCs w:val="24"/>
        </w:rPr>
      </w:pPr>
      <w:r>
        <w:rPr>
          <w:rFonts w:ascii="Times New Roman" w:hAnsi="Times New Roman"/>
          <w:sz w:val="24"/>
          <w:szCs w:val="24"/>
        </w:rPr>
        <w:t>The security operations center is researching an event concerning a suspicious IP address A security analyst looks at the following event logs and discovers that a significant portion of the user accounts have experienced faded log-In attempts when authenticating from the same IP address:</w:t>
      </w:r>
    </w:p>
    <w:p w14:paraId="559E0269" w14:textId="77777777" w:rsidR="00865480" w:rsidRDefault="00000000">
      <w:pPr>
        <w:spacing w:after="0"/>
      </w:pPr>
      <w:r>
        <w:rPr>
          <w:rFonts w:ascii="Times New Roman" w:hAnsi="Times New Roman"/>
          <w:noProof/>
          <w:sz w:val="24"/>
          <w:szCs w:val="24"/>
        </w:rPr>
        <w:drawing>
          <wp:inline distT="0" distB="0" distL="0" distR="0" wp14:anchorId="2C63F00F" wp14:editId="10FD3DAD">
            <wp:extent cx="4038447" cy="876269"/>
            <wp:effectExtent l="0" t="0" r="153" b="31"/>
            <wp:docPr id="158877213"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038447" cy="876269"/>
                    </a:xfrm>
                    <a:prstGeom prst="rect">
                      <a:avLst/>
                    </a:prstGeom>
                    <a:noFill/>
                    <a:ln>
                      <a:noFill/>
                      <a:prstDash/>
                    </a:ln>
                  </pic:spPr>
                </pic:pic>
              </a:graphicData>
            </a:graphic>
          </wp:inline>
        </w:drawing>
      </w:r>
    </w:p>
    <w:p w14:paraId="29CF605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most likely describes attack that took place?</w:t>
      </w:r>
    </w:p>
    <w:p w14:paraId="13AEEC07" w14:textId="77777777" w:rsidR="00865480" w:rsidRDefault="00000000">
      <w:pPr>
        <w:spacing w:after="0"/>
        <w:rPr>
          <w:rFonts w:ascii="Times New Roman" w:hAnsi="Times New Roman"/>
          <w:sz w:val="24"/>
          <w:szCs w:val="24"/>
        </w:rPr>
      </w:pPr>
      <w:r>
        <w:t>A. Spraying</w:t>
      </w:r>
    </w:p>
    <w:p w14:paraId="38A191E6" w14:textId="77777777" w:rsidR="00865480" w:rsidRDefault="00000000">
      <w:pPr>
        <w:spacing w:after="0"/>
        <w:rPr>
          <w:rFonts w:ascii="Times New Roman" w:hAnsi="Times New Roman"/>
          <w:sz w:val="24"/>
          <w:szCs w:val="24"/>
        </w:rPr>
      </w:pPr>
      <w:r>
        <w:t>B. Brute-force</w:t>
      </w:r>
    </w:p>
    <w:p w14:paraId="2966F7BA" w14:textId="77777777" w:rsidR="00865480" w:rsidRDefault="00000000">
      <w:pPr>
        <w:spacing w:after="0"/>
        <w:rPr>
          <w:rFonts w:ascii="Times New Roman" w:hAnsi="Times New Roman"/>
          <w:sz w:val="24"/>
          <w:szCs w:val="24"/>
        </w:rPr>
      </w:pPr>
      <w:r>
        <w:t>C. Dictionary</w:t>
      </w:r>
    </w:p>
    <w:p w14:paraId="6E3A65DF" w14:textId="77777777" w:rsidR="00865480" w:rsidRDefault="00000000">
      <w:pPr>
        <w:spacing w:after="0"/>
        <w:rPr>
          <w:rFonts w:ascii="Times New Roman" w:hAnsi="Times New Roman"/>
          <w:sz w:val="24"/>
          <w:szCs w:val="24"/>
        </w:rPr>
      </w:pPr>
      <w:r>
        <w:t>D. Rainbow table</w:t>
      </w:r>
    </w:p>
    <w:p w14:paraId="51630AE8" w14:textId="77777777" w:rsidR="00865480" w:rsidRDefault="00865480">
      <w:pPr>
        <w:spacing w:after="0"/>
        <w:rPr>
          <w:rFonts w:ascii="Times New Roman" w:hAnsi="Times New Roman"/>
          <w:sz w:val="24"/>
          <w:szCs w:val="24"/>
        </w:rPr>
      </w:pPr>
    </w:p>
    <w:p w14:paraId="5FA63986"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6F9C251" w14:textId="77777777" w:rsidR="00865480" w:rsidRDefault="00000000">
      <w:pPr>
        <w:spacing w:after="0"/>
        <w:rPr>
          <w:rFonts w:ascii="Times New Roman" w:hAnsi="Times New Roman"/>
          <w:sz w:val="24"/>
          <w:szCs w:val="24"/>
        </w:rPr>
      </w:pPr>
      <w:r/>
    </w:p>
    <w:p w14:paraId="36A061D6" w14:textId="77777777" w:rsidR="00865480" w:rsidRDefault="00865480">
      <w:pPr>
        <w:spacing w:after="0"/>
        <w:rPr>
          <w:rFonts w:ascii="Times New Roman" w:hAnsi="Times New Roman"/>
          <w:sz w:val="24"/>
          <w:szCs w:val="24"/>
        </w:rPr>
      </w:pPr>
    </w:p>
    <w:p w14:paraId="41D6225D" w14:textId="77777777" w:rsidR="00865480" w:rsidRDefault="00865480">
      <w:pPr>
        <w:spacing w:after="0"/>
        <w:rPr>
          <w:rFonts w:ascii="Times New Roman" w:hAnsi="Times New Roman"/>
          <w:sz w:val="24"/>
          <w:szCs w:val="24"/>
        </w:rPr>
      </w:pPr>
    </w:p>
    <w:p w14:paraId="4EF11889" w14:textId="77777777" w:rsidR="00865480" w:rsidRDefault="00000000">
      <w:pPr>
        <w:spacing w:after="0"/>
        <w:rPr>
          <w:rFonts w:ascii="Times New Roman" w:hAnsi="Times New Roman"/>
          <w:sz w:val="24"/>
          <w:szCs w:val="24"/>
        </w:rPr>
      </w:pPr>
      <w:r>
        <w:t>Question: 174</w:t>
      </w:r>
    </w:p>
    <w:p/>
    <w:p w14:paraId="124715F1" w14:textId="77777777" w:rsidR="00865480" w:rsidRDefault="00000000">
      <w:pPr>
        <w:spacing w:after="0"/>
        <w:rPr>
          <w:rFonts w:ascii="Times New Roman" w:hAnsi="Times New Roman"/>
          <w:sz w:val="24"/>
          <w:szCs w:val="24"/>
        </w:rPr>
      </w:pPr>
      <w:r>
        <w:rPr>
          <w:rFonts w:ascii="Times New Roman" w:hAnsi="Times New Roman"/>
          <w:sz w:val="24"/>
          <w:szCs w:val="24"/>
        </w:rPr>
        <w:t>A security analyst finds a rogue device during a monthly audit of current endpoint assets that are connected to the network. The corporate network utilizes 002.1X for access control. To be allowed on the network, a device must have a Known hardware address, and a valid user name and password must be entered in a captive portal. The following is the audit report:</w:t>
      </w:r>
    </w:p>
    <w:p w14:paraId="4C216DAE" w14:textId="77777777" w:rsidR="00865480" w:rsidRDefault="00000000">
      <w:pPr>
        <w:spacing w:after="0"/>
      </w:pPr>
      <w:r>
        <w:rPr>
          <w:rFonts w:ascii="Times New Roman" w:hAnsi="Times New Roman"/>
          <w:noProof/>
          <w:sz w:val="24"/>
          <w:szCs w:val="24"/>
        </w:rPr>
        <w:drawing>
          <wp:inline distT="0" distB="0" distL="0" distR="0" wp14:anchorId="5E33E199" wp14:editId="07629CED">
            <wp:extent cx="4660879" cy="1333469"/>
            <wp:effectExtent l="0" t="0" r="6371" b="31"/>
            <wp:docPr id="1035647017"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660879" cy="1333469"/>
                    </a:xfrm>
                    <a:prstGeom prst="rect">
                      <a:avLst/>
                    </a:prstGeom>
                    <a:noFill/>
                    <a:ln>
                      <a:noFill/>
                      <a:prstDash/>
                    </a:ln>
                  </pic:spPr>
                </pic:pic>
              </a:graphicData>
            </a:graphic>
          </wp:inline>
        </w:drawing>
      </w:r>
    </w:p>
    <w:p w14:paraId="39798FB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likely way a rogue device was allowed to connect?</w:t>
      </w:r>
    </w:p>
    <w:p w14:paraId="078B41B7" w14:textId="77777777" w:rsidR="00865480" w:rsidRDefault="00000000">
      <w:pPr>
        <w:spacing w:after="0"/>
        <w:rPr>
          <w:rFonts w:ascii="Times New Roman" w:hAnsi="Times New Roman"/>
          <w:sz w:val="24"/>
          <w:szCs w:val="24"/>
        </w:rPr>
      </w:pPr>
      <w:r>
        <w:t>A. A user performed a MAC cloning attack with a personal device.</w:t>
      </w:r>
    </w:p>
    <w:p w14:paraId="0464C1FB" w14:textId="77777777" w:rsidR="00865480" w:rsidRDefault="00000000">
      <w:pPr>
        <w:spacing w:after="0"/>
        <w:rPr>
          <w:rFonts w:ascii="Times New Roman" w:hAnsi="Times New Roman"/>
          <w:sz w:val="24"/>
          <w:szCs w:val="24"/>
        </w:rPr>
      </w:pPr>
      <w:r>
        <w:t>B. A DMCP failure caused an incorrect IP address to be distributed</w:t>
      </w:r>
    </w:p>
    <w:p w14:paraId="28726C03" w14:textId="77777777" w:rsidR="00865480" w:rsidRDefault="00000000">
      <w:pPr>
        <w:spacing w:after="0"/>
        <w:rPr>
          <w:rFonts w:ascii="Times New Roman" w:hAnsi="Times New Roman"/>
          <w:sz w:val="24"/>
          <w:szCs w:val="24"/>
        </w:rPr>
      </w:pPr>
      <w:r>
        <w:t>C. An administrator bypassed the security controls for testing.</w:t>
      </w:r>
    </w:p>
    <w:p w14:paraId="48A680E9" w14:textId="77777777" w:rsidR="00865480" w:rsidRDefault="00000000">
      <w:pPr>
        <w:spacing w:after="0"/>
        <w:rPr>
          <w:rFonts w:ascii="Times New Roman" w:hAnsi="Times New Roman"/>
          <w:sz w:val="24"/>
          <w:szCs w:val="24"/>
        </w:rPr>
      </w:pPr>
      <w:r>
        <w:t>D. DNS hijacking let an attacker intercept the captive portal traffic.</w:t>
      </w:r>
    </w:p>
    <w:p w14:paraId="36AC51F9" w14:textId="77777777" w:rsidR="00865480" w:rsidRDefault="00865480">
      <w:pPr>
        <w:spacing w:after="0"/>
        <w:rPr>
          <w:rFonts w:ascii="Times New Roman" w:hAnsi="Times New Roman"/>
          <w:sz w:val="24"/>
          <w:szCs w:val="24"/>
        </w:rPr>
      </w:pPr>
    </w:p>
    <w:p w14:paraId="0BD1837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FAC528D" w14:textId="77777777" w:rsidR="00865480" w:rsidRDefault="00000000">
      <w:pPr>
        <w:spacing w:after="0"/>
        <w:rPr>
          <w:rFonts w:ascii="Times New Roman" w:hAnsi="Times New Roman"/>
          <w:sz w:val="24"/>
          <w:szCs w:val="24"/>
        </w:rPr>
      </w:pPr>
      <w:r/>
    </w:p>
    <w:p w14:paraId="10E7D686" w14:textId="77777777" w:rsidR="00865480" w:rsidRDefault="00865480">
      <w:pPr>
        <w:spacing w:after="0"/>
        <w:rPr>
          <w:rFonts w:ascii="Times New Roman" w:hAnsi="Times New Roman"/>
          <w:sz w:val="24"/>
          <w:szCs w:val="24"/>
        </w:rPr>
      </w:pPr>
    </w:p>
    <w:p w14:paraId="291D8A5A" w14:textId="77777777" w:rsidR="00865480" w:rsidRDefault="00865480">
      <w:pPr>
        <w:spacing w:after="0"/>
        <w:rPr>
          <w:rFonts w:ascii="Times New Roman" w:hAnsi="Times New Roman"/>
          <w:sz w:val="24"/>
          <w:szCs w:val="24"/>
        </w:rPr>
      </w:pPr>
    </w:p>
    <w:p w14:paraId="6D5176F5" w14:textId="77777777" w:rsidR="00865480" w:rsidRDefault="00000000">
      <w:pPr>
        <w:spacing w:after="0"/>
        <w:rPr>
          <w:rFonts w:ascii="Times New Roman" w:hAnsi="Times New Roman"/>
          <w:sz w:val="24"/>
          <w:szCs w:val="24"/>
        </w:rPr>
      </w:pPr>
      <w:r>
        <w:t>Question: 175</w:t>
      </w:r>
    </w:p>
    <w:p/>
    <w:p w14:paraId="694D942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 a penetration test that resembles an actual external attach?</w:t>
      </w:r>
    </w:p>
    <w:p w14:paraId="6039A5CF" w14:textId="77777777" w:rsidR="00865480" w:rsidRDefault="00000000">
      <w:pPr>
        <w:spacing w:after="0"/>
        <w:rPr>
          <w:rFonts w:ascii="Times New Roman" w:hAnsi="Times New Roman"/>
          <w:sz w:val="24"/>
          <w:szCs w:val="24"/>
        </w:rPr>
      </w:pPr>
      <w:r>
        <w:t>A. Known environment</w:t>
      </w:r>
    </w:p>
    <w:p w14:paraId="1E9AE9E4" w14:textId="77777777" w:rsidR="00865480" w:rsidRDefault="00000000">
      <w:pPr>
        <w:spacing w:after="0"/>
        <w:rPr>
          <w:rFonts w:ascii="Times New Roman" w:hAnsi="Times New Roman"/>
          <w:sz w:val="24"/>
          <w:szCs w:val="24"/>
        </w:rPr>
      </w:pPr>
      <w:r>
        <w:t>B. Partially known environment</w:t>
      </w:r>
    </w:p>
    <w:p w14:paraId="380B94B0" w14:textId="77777777" w:rsidR="00865480" w:rsidRDefault="00000000">
      <w:pPr>
        <w:spacing w:after="0"/>
        <w:rPr>
          <w:rFonts w:ascii="Times New Roman" w:hAnsi="Times New Roman"/>
          <w:sz w:val="24"/>
          <w:szCs w:val="24"/>
        </w:rPr>
      </w:pPr>
      <w:r>
        <w:t>C. Bug bounty</w:t>
      </w:r>
    </w:p>
    <w:p w14:paraId="2F53FB01" w14:textId="77777777" w:rsidR="00865480" w:rsidRDefault="00000000">
      <w:pPr>
        <w:spacing w:after="0"/>
        <w:rPr>
          <w:rFonts w:ascii="Times New Roman" w:hAnsi="Times New Roman"/>
          <w:sz w:val="24"/>
          <w:szCs w:val="24"/>
        </w:rPr>
      </w:pPr>
      <w:r>
        <w:t>D. Unknown environment</w:t>
      </w:r>
    </w:p>
    <w:p w14:paraId="43D131C0" w14:textId="77777777" w:rsidR="00865480" w:rsidRDefault="00865480">
      <w:pPr>
        <w:spacing w:after="0"/>
        <w:rPr>
          <w:rFonts w:ascii="Times New Roman" w:hAnsi="Times New Roman"/>
          <w:sz w:val="24"/>
          <w:szCs w:val="24"/>
        </w:rPr>
      </w:pPr>
    </w:p>
    <w:p w14:paraId="4B6E6B2A"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61210FC" w14:textId="77777777" w:rsidR="00865480" w:rsidRDefault="00000000">
      <w:pPr>
        <w:spacing w:after="0"/>
        <w:rPr>
          <w:rFonts w:ascii="Times New Roman" w:hAnsi="Times New Roman"/>
          <w:sz w:val="24"/>
          <w:szCs w:val="24"/>
        </w:rPr>
      </w:pPr>
      <w:r>
        <w:t>Explanation:</w:t>
      </w:r>
    </w:p>
    <w:p w14:paraId="5E226E82" w14:textId="77777777" w:rsidR="00865480" w:rsidRDefault="00865480">
      <w:pPr>
        <w:spacing w:after="0"/>
        <w:rPr>
          <w:rFonts w:ascii="Times New Roman" w:hAnsi="Times New Roman"/>
          <w:sz w:val="24"/>
          <w:szCs w:val="24"/>
        </w:rPr>
      </w:pPr>
      <w:r>
        <w:t>An unknown environment in penetration testing, also known as a black-box test, simulates an actual external attack where the tester has no prior knowledge of the system. This type of penetration test is designed to mimic real-world attack scenarios, where an attacker has little to no information about the target environment. The tester must rely on various reconnaissance and attack techniques to uncover vulnerabilities, much like a real-world attacker would. This approach helps organizations understand their security posture from an external perspective, providing insights into how their defenses would hold up against a true outsider threat.</w:t>
      </w:r>
    </w:p>
    <w:p w14:paraId="69F65EB2" w14:textId="77777777" w:rsidR="00865480" w:rsidRDefault="00000000">
      <w:pPr>
        <w:spacing w:after="0"/>
        <w:rPr>
          <w:rFonts w:ascii="Times New Roman" w:hAnsi="Times New Roman"/>
          <w:sz w:val="24"/>
          <w:szCs w:val="24"/>
        </w:rPr>
      </w:pPr>
      <w:r>
        <w:t>Reference =</w:t>
      </w:r>
    </w:p>
    <w:p w14:paraId="2B9BBAF7" w14:textId="77777777" w:rsidR="00865480" w:rsidRDefault="00000000">
      <w:pPr>
        <w:spacing w:after="0"/>
        <w:rPr>
          <w:rFonts w:ascii="Times New Roman" w:hAnsi="Times New Roman"/>
          <w:sz w:val="24"/>
          <w:szCs w:val="24"/>
        </w:rPr>
      </w:pPr>
      <w:r>
        <w:t>CompTIA Security+ SY0-701 Course Content: The course highlights the importance of understanding different penetration testing environments, including black-box testing, which aligns with the "unknown environment" in the provided answer.</w:t>
      </w:r>
    </w:p>
    <w:p w14:paraId="10606994" w14:textId="77777777" w:rsidR="00865480" w:rsidRDefault="00000000">
      <w:pPr>
        <w:spacing w:after="0"/>
        <w:rPr>
          <w:rFonts w:ascii="Times New Roman" w:hAnsi="Times New Roman"/>
          <w:sz w:val="24"/>
          <w:szCs w:val="24"/>
        </w:rPr>
      </w:pPr>
      <w:r>
        <w:t>CompTIA Security+ SY0-601 Study Guide: The guide details penetration testing methodologies, including black-box testing, which is crucial for simulating real external attacks​​​.</w:t>
      </w:r>
    </w:p>
    <w:p w14:paraId="5DBF100E" w14:textId="77777777" w:rsidR="00865480" w:rsidRDefault="00000000">
      <w:pPr>
        <w:spacing w:after="0"/>
        <w:rPr>
          <w:rFonts w:ascii="Times New Roman" w:hAnsi="Times New Roman"/>
          <w:sz w:val="24"/>
          <w:szCs w:val="24"/>
        </w:rPr>
      </w:pPr>
    </w:p>
    <w:p w14:paraId="05D7D942" w14:textId="77777777" w:rsidR="00865480" w:rsidRDefault="00865480">
      <w:pPr>
        <w:spacing w:after="0"/>
        <w:rPr>
          <w:rFonts w:ascii="Times New Roman" w:hAnsi="Times New Roman"/>
          <w:sz w:val="24"/>
          <w:szCs w:val="24"/>
        </w:rPr>
      </w:pPr>
    </w:p>
    <w:p w14:paraId="44B6693B" w14:textId="77777777" w:rsidR="00865480" w:rsidRDefault="00865480">
      <w:pPr>
        <w:spacing w:after="0"/>
        <w:rPr>
          <w:rFonts w:ascii="Times New Roman" w:hAnsi="Times New Roman"/>
          <w:sz w:val="24"/>
          <w:szCs w:val="24"/>
        </w:rPr>
      </w:pPr>
    </w:p>
    <w:p w14:paraId="24EFD560" w14:textId="77777777" w:rsidR="00865480" w:rsidRDefault="00865480">
      <w:pPr>
        <w:spacing w:after="0"/>
        <w:rPr>
          <w:rFonts w:ascii="Times New Roman" w:hAnsi="Times New Roman"/>
          <w:sz w:val="24"/>
          <w:szCs w:val="24"/>
        </w:rPr>
      </w:pPr>
    </w:p>
    <w:p w14:paraId="1FD98EA8" w14:textId="77777777" w:rsidR="00865480" w:rsidRDefault="00000000">
      <w:pPr>
        <w:spacing w:after="0"/>
        <w:rPr>
          <w:rFonts w:ascii="Times New Roman" w:hAnsi="Times New Roman"/>
          <w:sz w:val="24"/>
          <w:szCs w:val="24"/>
        </w:rPr>
      </w:pPr>
      <w:r>
        <w:t>Question: 176</w:t>
      </w:r>
    </w:p>
    <w:p/>
    <w:p w14:paraId="78428125" w14:textId="77777777" w:rsidR="00865480" w:rsidRDefault="00000000">
      <w:pPr>
        <w:spacing w:after="0"/>
        <w:rPr>
          <w:rFonts w:ascii="Times New Roman" w:hAnsi="Times New Roman"/>
          <w:sz w:val="24"/>
          <w:szCs w:val="24"/>
        </w:rPr>
      </w:pPr>
      <w:r>
        <w:rPr>
          <w:rFonts w:ascii="Times New Roman" w:hAnsi="Times New Roman"/>
          <w:sz w:val="24"/>
          <w:szCs w:val="24"/>
        </w:rPr>
        <w:t>A company is implementing a vendor's security tool in the cloud. The security director does not want to manage users and passwords specific to this tool but would rather utilize the company's standard user directory. Which of the following should the company implement?</w:t>
      </w:r>
    </w:p>
    <w:p w14:paraId="2A615889" w14:textId="77777777" w:rsidR="00865480" w:rsidRDefault="00000000">
      <w:pPr>
        <w:spacing w:after="0"/>
        <w:rPr>
          <w:rFonts w:ascii="Times New Roman" w:hAnsi="Times New Roman"/>
          <w:sz w:val="24"/>
          <w:szCs w:val="24"/>
        </w:rPr>
      </w:pPr>
      <w:r>
        <w:t>A. 802.1X</w:t>
      </w:r>
    </w:p>
    <w:p w14:paraId="738E4F6A" w14:textId="77777777" w:rsidR="00865480" w:rsidRDefault="00000000">
      <w:pPr>
        <w:spacing w:after="0"/>
        <w:rPr>
          <w:rFonts w:ascii="Times New Roman" w:hAnsi="Times New Roman"/>
          <w:sz w:val="24"/>
          <w:szCs w:val="24"/>
        </w:rPr>
      </w:pPr>
      <w:r>
        <w:t>B. SAML</w:t>
      </w:r>
    </w:p>
    <w:p w14:paraId="358998EF" w14:textId="77777777" w:rsidR="00865480" w:rsidRDefault="00000000">
      <w:pPr>
        <w:spacing w:after="0"/>
        <w:rPr>
          <w:rFonts w:ascii="Times New Roman" w:hAnsi="Times New Roman"/>
          <w:sz w:val="24"/>
          <w:szCs w:val="24"/>
        </w:rPr>
      </w:pPr>
      <w:r>
        <w:t>C. RADIUS</w:t>
      </w:r>
    </w:p>
    <w:p w14:paraId="7ABCD360" w14:textId="77777777" w:rsidR="00865480" w:rsidRDefault="00000000">
      <w:pPr>
        <w:spacing w:after="0"/>
        <w:rPr>
          <w:rFonts w:ascii="Times New Roman" w:hAnsi="Times New Roman"/>
          <w:sz w:val="24"/>
          <w:szCs w:val="24"/>
        </w:rPr>
      </w:pPr>
      <w:r>
        <w:t>D. CHAP</w:t>
      </w:r>
    </w:p>
    <w:p w14:paraId="3905FFD0" w14:textId="77777777" w:rsidR="00865480" w:rsidRDefault="00865480">
      <w:pPr>
        <w:spacing w:after="0"/>
        <w:rPr>
          <w:rFonts w:ascii="Times New Roman" w:hAnsi="Times New Roman"/>
          <w:sz w:val="24"/>
          <w:szCs w:val="24"/>
        </w:rPr>
      </w:pPr>
    </w:p>
    <w:p w14:paraId="3633A4CE"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76464F4B" w14:textId="77777777" w:rsidR="00865480" w:rsidRDefault="00000000">
      <w:pPr>
        <w:spacing w:after="0"/>
        <w:rPr>
          <w:rFonts w:ascii="Times New Roman" w:hAnsi="Times New Roman"/>
          <w:sz w:val="24"/>
          <w:szCs w:val="24"/>
        </w:rPr>
      </w:pPr>
      <w:r>
        <w:t>Explanation:</w:t>
      </w:r>
    </w:p>
    <w:p w14:paraId="025CF5FF" w14:textId="77777777" w:rsidR="00865480" w:rsidRDefault="00000000">
      <w:pPr>
        <w:spacing w:after="0"/>
        <w:rPr>
          <w:rFonts w:ascii="Times New Roman" w:hAnsi="Times New Roman"/>
          <w:sz w:val="24"/>
          <w:szCs w:val="24"/>
        </w:rPr>
      </w:pPr>
      <w:r>
        <w:t>The company should implement Security Assertion Markup Language (SAML) to integrate the vendor's security tool with their existing user directory. SAML is an open standard that allows identity providers (IdP) to pass authorization credentials to service providers (SP), enabling Single Sign-On (SSO). This allows the company to use its existing directory services for authentication, avoiding the need to manage a separate set of user credentials for the new tool.</w:t>
      </w:r>
    </w:p>
    <w:p w14:paraId="4355F3F4" w14:textId="77777777" w:rsidR="00865480" w:rsidRDefault="00000000">
      <w:pPr>
        <w:spacing w:after="0"/>
        <w:rPr>
          <w:rFonts w:ascii="Times New Roman" w:hAnsi="Times New Roman"/>
          <w:sz w:val="24"/>
          <w:szCs w:val="24"/>
        </w:rPr>
      </w:pPr>
      <w:r>
        <w:t>Reference:</w:t>
      </w:r>
    </w:p>
    <w:p w14:paraId="537CB9F3"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Course Content: Domain 4: Identity and Access Management, which includes SAML as a key identity federation standard for SSO​​.</w:t>
      </w:r>
    </w:p>
    <w:p w14:paraId="72F675BE" w14:textId="77777777" w:rsidR="00865480" w:rsidRDefault="00000000">
      <w:pPr>
        <w:spacing w:after="0"/>
        <w:rPr>
          <w:rFonts w:ascii="Times New Roman" w:hAnsi="Times New Roman"/>
          <w:sz w:val="24"/>
          <w:szCs w:val="24"/>
        </w:rPr>
      </w:pPr>
      <w:r>
        <w:rPr>
          <w:rFonts w:ascii="Times New Roman" w:hAnsi="Times New Roman"/>
          <w:sz w:val="24"/>
          <w:szCs w:val="24"/>
        </w:rPr>
        <w:t>CompTIA Security+ Study Guide (SY0-601): Chapter 8, "Identity and Access Management," details the role of SAML in enabling SSO by utilizing an existing identity provider​.</w:t>
      </w:r>
    </w:p>
    <w:p w14:paraId="740FEB63" w14:textId="77777777" w:rsidR="00865480" w:rsidRDefault="00865480">
      <w:pPr>
        <w:spacing w:after="0"/>
        <w:rPr>
          <w:rFonts w:ascii="Times New Roman" w:hAnsi="Times New Roman"/>
          <w:sz w:val="24"/>
          <w:szCs w:val="24"/>
        </w:rPr>
      </w:pPr>
    </w:p>
    <w:p w14:paraId="21C62E6D" w14:textId="77777777" w:rsidR="00865480" w:rsidRDefault="00865480">
      <w:pPr>
        <w:spacing w:after="0"/>
        <w:rPr>
          <w:rFonts w:ascii="Times New Roman" w:hAnsi="Times New Roman"/>
          <w:sz w:val="24"/>
          <w:szCs w:val="24"/>
        </w:rPr>
      </w:pPr>
    </w:p>
    <w:p w14:paraId="4AEFD002" w14:textId="77777777" w:rsidR="00865480" w:rsidRDefault="00000000">
      <w:pPr>
        <w:spacing w:after="0"/>
        <w:rPr>
          <w:rFonts w:ascii="Times New Roman" w:hAnsi="Times New Roman"/>
          <w:sz w:val="24"/>
          <w:szCs w:val="24"/>
        </w:rPr>
      </w:pPr>
      <w:r>
        <w:t>Question: 177</w:t>
      </w:r>
    </w:p>
    <w:p/>
    <w:p w14:paraId="6D0BB058" w14:textId="77777777" w:rsidR="00865480" w:rsidRDefault="00000000">
      <w:pPr>
        <w:spacing w:after="0"/>
        <w:rPr>
          <w:rFonts w:ascii="Times New Roman" w:hAnsi="Times New Roman"/>
          <w:sz w:val="24"/>
          <w:szCs w:val="24"/>
        </w:rPr>
      </w:pPr>
      <w:r>
        <w:rPr>
          <w:rFonts w:ascii="Times New Roman" w:hAnsi="Times New Roman"/>
          <w:sz w:val="24"/>
          <w:szCs w:val="24"/>
        </w:rPr>
        <w:t>An employee fell for a phishing scam, which allowed an attacker to gain access to a company PC. The attacker scraped the PC’s memory to find other credentials. Without cracking these credentials, the attacker used them to move laterally through the corporate network. Which of the following describes this type of attack?</w:t>
      </w:r>
    </w:p>
    <w:p w14:paraId="74791514" w14:textId="77777777" w:rsidR="00865480" w:rsidRDefault="00000000">
      <w:pPr>
        <w:spacing w:after="0"/>
        <w:rPr>
          <w:rFonts w:ascii="Times New Roman" w:hAnsi="Times New Roman"/>
          <w:sz w:val="24"/>
          <w:szCs w:val="24"/>
        </w:rPr>
      </w:pPr>
      <w:r>
        <w:t>A. Privilege escalation</w:t>
      </w:r>
    </w:p>
    <w:p w14:paraId="642A9CDF" w14:textId="77777777" w:rsidR="00865480" w:rsidRDefault="00000000">
      <w:pPr>
        <w:spacing w:after="0"/>
        <w:rPr>
          <w:rFonts w:ascii="Times New Roman" w:hAnsi="Times New Roman"/>
          <w:sz w:val="24"/>
          <w:szCs w:val="24"/>
        </w:rPr>
      </w:pPr>
      <w:r>
        <w:t>B. Buffer overflow</w:t>
      </w:r>
    </w:p>
    <w:p w14:paraId="51D0F38C" w14:textId="77777777" w:rsidR="00865480" w:rsidRDefault="00000000">
      <w:pPr>
        <w:spacing w:after="0"/>
        <w:rPr>
          <w:rFonts w:ascii="Times New Roman" w:hAnsi="Times New Roman"/>
          <w:sz w:val="24"/>
          <w:szCs w:val="24"/>
        </w:rPr>
      </w:pPr>
      <w:r>
        <w:t>C. SQL injection</w:t>
      </w:r>
    </w:p>
    <w:p w14:paraId="581C2836" w14:textId="77777777" w:rsidR="00865480" w:rsidRDefault="00000000">
      <w:pPr>
        <w:spacing w:after="0"/>
        <w:rPr>
          <w:rFonts w:ascii="Times New Roman" w:hAnsi="Times New Roman"/>
          <w:sz w:val="24"/>
          <w:szCs w:val="24"/>
        </w:rPr>
      </w:pPr>
      <w:r>
        <w:t>D. Pass-the-hash</w:t>
      </w:r>
    </w:p>
    <w:p w14:paraId="4B3F7E1A" w14:textId="77777777" w:rsidR="00865480" w:rsidRDefault="00865480">
      <w:pPr>
        <w:spacing w:after="0"/>
        <w:rPr>
          <w:rFonts w:ascii="Times New Roman" w:hAnsi="Times New Roman"/>
          <w:sz w:val="24"/>
          <w:szCs w:val="24"/>
        </w:rPr>
      </w:pPr>
    </w:p>
    <w:p w14:paraId="5DD58728"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3AEEFF5" w14:textId="77777777" w:rsidR="00865480" w:rsidRDefault="00000000">
      <w:pPr>
        <w:spacing w:after="0"/>
        <w:rPr>
          <w:rFonts w:ascii="Times New Roman" w:hAnsi="Times New Roman"/>
          <w:sz w:val="24"/>
          <w:szCs w:val="24"/>
        </w:rPr>
      </w:pPr>
      <w:r>
        <w:t>Explanation:</w:t>
      </w:r>
    </w:p>
    <w:p w14:paraId="49386F75" w14:textId="77777777" w:rsidR="00865480" w:rsidRDefault="00000000">
      <w:pPr>
        <w:spacing w:after="0"/>
        <w:rPr>
          <w:rFonts w:ascii="Times New Roman" w:hAnsi="Times New Roman"/>
          <w:sz w:val="24"/>
          <w:szCs w:val="24"/>
        </w:rPr>
      </w:pPr>
      <w:r>
        <w:t>The scenario describes an attacker who obtained credentials from a compromised system's memory and used them without cracking to move laterally within the network. This technique is known as a "pass-the-hash" attack, where the attacker captures hashed credentials (e.g., NTLM hashes) and uses them to authenticate and gain access to other systems without needing to know the plaintext password. This is a common attack method in environments where weak security practices or outdated protocols are in use.</w:t>
      </w:r>
    </w:p>
    <w:p w14:paraId="1518B319" w14:textId="77777777" w:rsidR="00865480" w:rsidRDefault="00000000">
      <w:pPr>
        <w:spacing w:after="0"/>
        <w:rPr>
          <w:rFonts w:ascii="Times New Roman" w:hAnsi="Times New Roman"/>
          <w:sz w:val="24"/>
          <w:szCs w:val="24"/>
        </w:rPr>
      </w:pPr>
      <w:r>
        <w:t>Reference =</w:t>
      </w:r>
    </w:p>
    <w:p w14:paraId="6F9B8685" w14:textId="77777777" w:rsidR="00865480" w:rsidRDefault="00000000">
      <w:pPr>
        <w:spacing w:after="0"/>
        <w:rPr>
          <w:rFonts w:ascii="Times New Roman" w:hAnsi="Times New Roman"/>
          <w:sz w:val="24"/>
          <w:szCs w:val="24"/>
        </w:rPr>
      </w:pPr>
      <w:r>
        <w:t>CompTIA Security+ SY0-701 Course Content: The course discusses credential-based attacks like pass-the-hash, emphasizing their impact and the importance of protecting credential stores​​.</w:t>
      </w:r>
    </w:p>
    <w:p w14:paraId="3C847E40" w14:textId="77777777" w:rsidR="00865480" w:rsidRDefault="00865480">
      <w:pPr>
        <w:spacing w:after="0"/>
        <w:rPr>
          <w:rFonts w:ascii="Times New Roman" w:hAnsi="Times New Roman"/>
          <w:sz w:val="24"/>
          <w:szCs w:val="24"/>
        </w:rPr>
      </w:pPr>
    </w:p>
    <w:p w14:paraId="41EC2050" w14:textId="77777777" w:rsidR="00865480" w:rsidRDefault="00865480">
      <w:pPr>
        <w:spacing w:after="0"/>
        <w:rPr>
          <w:rFonts w:ascii="Times New Roman" w:hAnsi="Times New Roman"/>
          <w:sz w:val="24"/>
          <w:szCs w:val="24"/>
        </w:rPr>
      </w:pPr>
    </w:p>
    <w:p w14:paraId="1AA06658" w14:textId="77777777" w:rsidR="00865480" w:rsidRDefault="00000000">
      <w:pPr>
        <w:spacing w:after="0"/>
        <w:rPr>
          <w:rFonts w:ascii="Times New Roman" w:hAnsi="Times New Roman"/>
          <w:sz w:val="24"/>
          <w:szCs w:val="24"/>
        </w:rPr>
      </w:pPr>
      <w:r>
        <w:t>Question: 178</w:t>
      </w:r>
    </w:p>
    <w:p/>
    <w:p w14:paraId="16830A2C" w14:textId="77777777" w:rsidR="00865480" w:rsidRDefault="00000000">
      <w:pPr>
        <w:spacing w:after="0"/>
        <w:rPr>
          <w:rFonts w:ascii="Times New Roman" w:hAnsi="Times New Roman"/>
          <w:sz w:val="24"/>
          <w:szCs w:val="24"/>
        </w:rPr>
      </w:pPr>
      <w:r>
        <w:rPr>
          <w:rFonts w:ascii="Times New Roman" w:hAnsi="Times New Roman"/>
          <w:sz w:val="24"/>
          <w:szCs w:val="24"/>
        </w:rPr>
        <w:t>A company wants to reduce the time and expense associated with code deployment. Which of the following technologies should the company utilize?</w:t>
      </w:r>
    </w:p>
    <w:p w14:paraId="3C2A0969" w14:textId="77777777" w:rsidR="00865480" w:rsidRDefault="00000000">
      <w:pPr>
        <w:spacing w:after="0"/>
        <w:rPr>
          <w:rFonts w:ascii="Times New Roman" w:hAnsi="Times New Roman"/>
          <w:sz w:val="24"/>
          <w:szCs w:val="24"/>
        </w:rPr>
      </w:pPr>
      <w:r>
        <w:t>A. Serverless architecture</w:t>
      </w:r>
    </w:p>
    <w:p w14:paraId="33B7C94D" w14:textId="77777777" w:rsidR="00865480" w:rsidRDefault="00000000">
      <w:pPr>
        <w:spacing w:after="0"/>
        <w:rPr>
          <w:rFonts w:ascii="Times New Roman" w:hAnsi="Times New Roman"/>
          <w:sz w:val="24"/>
          <w:szCs w:val="24"/>
        </w:rPr>
      </w:pPr>
      <w:r>
        <w:t>B. Thin clients</w:t>
      </w:r>
    </w:p>
    <w:p w14:paraId="2CB265BE" w14:textId="77777777" w:rsidR="00865480" w:rsidRDefault="00000000">
      <w:pPr>
        <w:spacing w:after="0"/>
        <w:rPr>
          <w:rFonts w:ascii="Times New Roman" w:hAnsi="Times New Roman"/>
          <w:sz w:val="24"/>
          <w:szCs w:val="24"/>
        </w:rPr>
      </w:pPr>
      <w:r>
        <w:t>C. Private cloud</w:t>
      </w:r>
    </w:p>
    <w:p w14:paraId="52F5EA89" w14:textId="77777777" w:rsidR="00865480" w:rsidRDefault="00000000">
      <w:pPr>
        <w:spacing w:after="0"/>
        <w:rPr>
          <w:rFonts w:ascii="Times New Roman" w:hAnsi="Times New Roman"/>
          <w:sz w:val="24"/>
          <w:szCs w:val="24"/>
        </w:rPr>
      </w:pPr>
      <w:r>
        <w:t>D. Virtual machines</w:t>
      </w:r>
    </w:p>
    <w:p w14:paraId="3F3372AB" w14:textId="77777777" w:rsidR="00865480" w:rsidRDefault="00865480">
      <w:pPr>
        <w:spacing w:after="0"/>
        <w:rPr>
          <w:rFonts w:ascii="Times New Roman" w:hAnsi="Times New Roman"/>
          <w:sz w:val="24"/>
          <w:szCs w:val="24"/>
        </w:rPr>
      </w:pPr>
    </w:p>
    <w:p w14:paraId="33C2EF5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8651261" w14:textId="77777777" w:rsidR="00865480" w:rsidRDefault="00000000">
      <w:pPr>
        <w:spacing w:after="0"/>
        <w:rPr>
          <w:rFonts w:ascii="Times New Roman" w:hAnsi="Times New Roman"/>
          <w:sz w:val="24"/>
          <w:szCs w:val="24"/>
        </w:rPr>
      </w:pPr>
      <w:r>
        <w:t>Explanation:</w:t>
      </w:r>
    </w:p>
    <w:p w14:paraId="387F0667" w14:textId="77777777" w:rsidR="00865480" w:rsidRDefault="00865480">
      <w:pPr>
        <w:spacing w:after="0"/>
        <w:rPr>
          <w:rFonts w:ascii="Times New Roman" w:hAnsi="Times New Roman"/>
          <w:sz w:val="24"/>
          <w:szCs w:val="24"/>
        </w:rPr>
      </w:pPr>
      <w:r>
        <w:t>Serverless architecture allows companies to deploy code without managing the underlying infrastructure. This approach significantly reduces the time and expense involved in code deployment because developers can focus solely on writing code, while the cloud provider manages the servers, scaling, and maintenance. Serverless computing also enables automatic scaling and pay-per-execution billing, which further optimizes costs.</w:t>
      </w:r>
    </w:p>
    <w:p w14:paraId="7C257E39" w14:textId="77777777" w:rsidR="00865480" w:rsidRDefault="00000000">
      <w:pPr>
        <w:spacing w:after="0"/>
        <w:rPr>
          <w:rFonts w:ascii="Times New Roman" w:hAnsi="Times New Roman"/>
          <w:sz w:val="24"/>
          <w:szCs w:val="24"/>
        </w:rPr>
      </w:pPr>
      <w:r>
        <w:t>Reference =</w:t>
      </w:r>
    </w:p>
    <w:p w14:paraId="4568449F" w14:textId="77777777" w:rsidR="00865480" w:rsidRDefault="00000000">
      <w:pPr>
        <w:spacing w:after="0"/>
        <w:rPr>
          <w:rFonts w:ascii="Times New Roman" w:hAnsi="Times New Roman"/>
          <w:sz w:val="24"/>
          <w:szCs w:val="24"/>
        </w:rPr>
      </w:pPr>
      <w:r>
        <w:t>CompTIA Security+ SY0-701 Course Content: The course covers cloud technologies, including serverless architectures, which are highlighted as a method to streamline and reduce costs associated with code deployment​​​.</w:t>
      </w:r>
    </w:p>
    <w:p w14:paraId="4C1D619A" w14:textId="77777777" w:rsidR="00865480" w:rsidRDefault="00000000">
      <w:pPr>
        <w:spacing w:after="0"/>
        <w:rPr>
          <w:rFonts w:ascii="Times New Roman" w:hAnsi="Times New Roman"/>
          <w:sz w:val="24"/>
          <w:szCs w:val="24"/>
        </w:rPr>
      </w:pPr>
    </w:p>
    <w:p w14:paraId="1E36229F" w14:textId="77777777" w:rsidR="00865480" w:rsidRDefault="00865480">
      <w:pPr>
        <w:spacing w:after="0"/>
        <w:rPr>
          <w:rFonts w:ascii="Times New Roman" w:hAnsi="Times New Roman"/>
          <w:sz w:val="24"/>
          <w:szCs w:val="24"/>
        </w:rPr>
      </w:pPr>
    </w:p>
    <w:p w14:paraId="1DDAE0CA" w14:textId="77777777" w:rsidR="00865480" w:rsidRDefault="00865480">
      <w:pPr>
        <w:spacing w:after="0"/>
        <w:rPr>
          <w:rFonts w:ascii="Times New Roman" w:hAnsi="Times New Roman"/>
          <w:sz w:val="24"/>
          <w:szCs w:val="24"/>
        </w:rPr>
      </w:pPr>
    </w:p>
    <w:p w14:paraId="70EE739B" w14:textId="77777777" w:rsidR="00865480" w:rsidRDefault="00865480">
      <w:pPr>
        <w:spacing w:after="0"/>
        <w:rPr>
          <w:rFonts w:ascii="Times New Roman" w:hAnsi="Times New Roman"/>
          <w:sz w:val="24"/>
          <w:szCs w:val="24"/>
        </w:rPr>
      </w:pPr>
    </w:p>
    <w:p w14:paraId="06D5F36E" w14:textId="77777777" w:rsidR="00865480" w:rsidRDefault="00000000">
      <w:pPr>
        <w:spacing w:after="0"/>
        <w:rPr>
          <w:rFonts w:ascii="Times New Roman" w:hAnsi="Times New Roman"/>
          <w:sz w:val="24"/>
          <w:szCs w:val="24"/>
        </w:rPr>
      </w:pPr>
      <w:r>
        <w:t>Question: 179</w:t>
      </w:r>
    </w:p>
    <w:p/>
    <w:p w14:paraId="58E868A6" w14:textId="77777777" w:rsidR="00865480" w:rsidRDefault="00000000">
      <w:pPr>
        <w:spacing w:after="0"/>
        <w:rPr>
          <w:rFonts w:ascii="Times New Roman" w:hAnsi="Times New Roman"/>
          <w:sz w:val="24"/>
          <w:szCs w:val="24"/>
        </w:rPr>
      </w:pPr>
      <w:r>
        <w:rPr>
          <w:rFonts w:ascii="Times New Roman" w:hAnsi="Times New Roman"/>
          <w:sz w:val="24"/>
          <w:szCs w:val="24"/>
        </w:rPr>
        <w:t>A security team created a document that details the order in which critical systems should be through back online after a major outage. Which of the following documents did the team create?</w:t>
      </w:r>
    </w:p>
    <w:p w14:paraId="67039027" w14:textId="77777777" w:rsidR="00865480" w:rsidRDefault="00000000">
      <w:pPr>
        <w:spacing w:after="0"/>
        <w:rPr>
          <w:rFonts w:ascii="Times New Roman" w:hAnsi="Times New Roman"/>
          <w:sz w:val="24"/>
          <w:szCs w:val="24"/>
        </w:rPr>
      </w:pPr>
      <w:r>
        <w:t>A. Communication plan</w:t>
      </w:r>
    </w:p>
    <w:p w14:paraId="0EBE1EEF" w14:textId="77777777" w:rsidR="00865480" w:rsidRDefault="00000000">
      <w:pPr>
        <w:spacing w:after="0"/>
        <w:rPr>
          <w:rFonts w:ascii="Times New Roman" w:hAnsi="Times New Roman"/>
          <w:sz w:val="24"/>
          <w:szCs w:val="24"/>
        </w:rPr>
      </w:pPr>
      <w:r>
        <w:t>B. Incident response plan</w:t>
      </w:r>
    </w:p>
    <w:p w14:paraId="2EB5667B" w14:textId="77777777" w:rsidR="00865480" w:rsidRDefault="00000000">
      <w:pPr>
        <w:spacing w:after="0"/>
        <w:rPr>
          <w:rFonts w:ascii="Times New Roman" w:hAnsi="Times New Roman"/>
          <w:sz w:val="24"/>
          <w:szCs w:val="24"/>
        </w:rPr>
      </w:pPr>
      <w:r>
        <w:t>C. Data retention policy</w:t>
      </w:r>
    </w:p>
    <w:p w14:paraId="0029443F" w14:textId="77777777" w:rsidR="00865480" w:rsidRDefault="00000000">
      <w:pPr>
        <w:spacing w:after="0"/>
        <w:rPr>
          <w:rFonts w:ascii="Times New Roman" w:hAnsi="Times New Roman"/>
          <w:sz w:val="24"/>
          <w:szCs w:val="24"/>
        </w:rPr>
      </w:pPr>
      <w:r>
        <w:t>D. Disaster recovery plan</w:t>
      </w:r>
    </w:p>
    <w:p w14:paraId="4A2BC3E8" w14:textId="77777777" w:rsidR="00865480" w:rsidRDefault="00865480">
      <w:pPr>
        <w:spacing w:after="0"/>
        <w:rPr>
          <w:rFonts w:ascii="Times New Roman" w:hAnsi="Times New Roman"/>
          <w:sz w:val="24"/>
          <w:szCs w:val="24"/>
        </w:rPr>
      </w:pPr>
    </w:p>
    <w:p w14:paraId="0C077CC5"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64A3922" w14:textId="77777777" w:rsidR="00865480" w:rsidRDefault="00000000">
      <w:pPr>
        <w:spacing w:after="0"/>
        <w:rPr>
          <w:rFonts w:ascii="Times New Roman" w:hAnsi="Times New Roman"/>
          <w:sz w:val="24"/>
          <w:szCs w:val="24"/>
        </w:rPr>
      </w:pPr>
      <w:r>
        <w:t>Explanation:</w:t>
      </w:r>
    </w:p>
    <w:p w14:paraId="387E7D3B" w14:textId="77777777" w:rsidR="00865480" w:rsidRDefault="00865480">
      <w:pPr>
        <w:spacing w:after="0"/>
        <w:rPr>
          <w:rFonts w:ascii="Times New Roman" w:hAnsi="Times New Roman"/>
          <w:sz w:val="24"/>
          <w:szCs w:val="24"/>
        </w:rPr>
      </w:pPr>
      <w:r>
        <w:t>The document described in the question is a Disaster Recovery Plan (DRP). A DRP outlines the process and procedures for restoring critical systems and operations after a major disruption or outage. It includes the order in which systems should be brought back online to ensure minimal impact on business operations, prioritizing the most critical systems to recover first.</w:t>
      </w:r>
    </w:p>
    <w:p w14:paraId="67971CE5" w14:textId="77777777" w:rsidR="00865480" w:rsidRDefault="00000000">
      <w:pPr>
        <w:spacing w:after="0"/>
        <w:rPr>
          <w:rFonts w:ascii="Times New Roman" w:hAnsi="Times New Roman"/>
          <w:sz w:val="24"/>
          <w:szCs w:val="24"/>
        </w:rPr>
      </w:pPr>
    </w:p>
    <w:p w14:paraId="2B3C5C94" w14:textId="77777777" w:rsidR="00865480" w:rsidRDefault="00000000">
      <w:pPr>
        <w:spacing w:after="0"/>
        <w:rPr>
          <w:rFonts w:ascii="Times New Roman" w:hAnsi="Times New Roman"/>
          <w:sz w:val="24"/>
          <w:szCs w:val="24"/>
        </w:rPr>
      </w:pPr>
      <w:r>
        <w:t>Reference:</w:t>
      </w:r>
    </w:p>
    <w:p w14:paraId="45B85602"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Course Content: Domain 5: Security Program Management and Oversight, which discusses the development and implementation of disaster recovery plans​​.</w:t>
      </w:r>
    </w:p>
    <w:p w14:paraId="4BC86610" w14:textId="77777777" w:rsidR="00865480" w:rsidRDefault="00865480">
      <w:pPr>
        <w:spacing w:after="0"/>
        <w:rPr>
          <w:rFonts w:ascii="Times New Roman" w:hAnsi="Times New Roman"/>
          <w:sz w:val="24"/>
          <w:szCs w:val="24"/>
        </w:rPr>
      </w:pPr>
    </w:p>
    <w:p w14:paraId="62005DC2" w14:textId="77777777" w:rsidR="00865480" w:rsidRDefault="00865480">
      <w:pPr>
        <w:spacing w:after="0"/>
        <w:rPr>
          <w:rFonts w:ascii="Times New Roman" w:hAnsi="Times New Roman"/>
          <w:sz w:val="24"/>
          <w:szCs w:val="24"/>
        </w:rPr>
      </w:pPr>
    </w:p>
    <w:p w14:paraId="4319D589" w14:textId="77777777" w:rsidR="00865480" w:rsidRDefault="00865480">
      <w:pPr>
        <w:spacing w:after="0"/>
        <w:rPr>
          <w:rFonts w:ascii="Times New Roman" w:hAnsi="Times New Roman"/>
          <w:sz w:val="24"/>
          <w:szCs w:val="24"/>
        </w:rPr>
      </w:pPr>
    </w:p>
    <w:p w14:paraId="5121BE7D" w14:textId="77777777" w:rsidR="00865480" w:rsidRDefault="00000000">
      <w:pPr>
        <w:spacing w:after="0"/>
        <w:rPr>
          <w:rFonts w:ascii="Times New Roman" w:hAnsi="Times New Roman"/>
          <w:sz w:val="24"/>
          <w:szCs w:val="24"/>
        </w:rPr>
      </w:pPr>
      <w:r>
        <w:t>Question: 180</w:t>
      </w:r>
    </w:p>
    <w:p/>
    <w:p w14:paraId="1695937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represents an application that does not have an on-premises requirement and is accessible from anywhere?</w:t>
      </w:r>
    </w:p>
    <w:p w14:paraId="0346C560" w14:textId="77777777" w:rsidR="00865480" w:rsidRDefault="00000000">
      <w:pPr>
        <w:spacing w:after="0"/>
        <w:rPr>
          <w:rFonts w:ascii="Times New Roman" w:hAnsi="Times New Roman"/>
          <w:sz w:val="24"/>
          <w:szCs w:val="24"/>
        </w:rPr>
      </w:pPr>
      <w:r>
        <w:t>A. Pass</w:t>
      </w:r>
    </w:p>
    <w:p w14:paraId="4D0EAD7F" w14:textId="77777777" w:rsidR="00865480" w:rsidRDefault="00000000">
      <w:pPr>
        <w:spacing w:after="0"/>
        <w:rPr>
          <w:rFonts w:ascii="Times New Roman" w:hAnsi="Times New Roman"/>
          <w:sz w:val="24"/>
          <w:szCs w:val="24"/>
        </w:rPr>
      </w:pPr>
      <w:r>
        <w:t>B. Hybrid cloud</w:t>
      </w:r>
    </w:p>
    <w:p w14:paraId="4722AEC4" w14:textId="77777777" w:rsidR="00865480" w:rsidRDefault="00000000">
      <w:pPr>
        <w:spacing w:after="0"/>
        <w:rPr>
          <w:rFonts w:ascii="Times New Roman" w:hAnsi="Times New Roman"/>
          <w:sz w:val="24"/>
          <w:szCs w:val="24"/>
        </w:rPr>
      </w:pPr>
      <w:r>
        <w:t>C. Private cloud</w:t>
      </w:r>
    </w:p>
    <w:p w14:paraId="18976694" w14:textId="77777777" w:rsidR="00865480" w:rsidRDefault="00000000">
      <w:pPr>
        <w:spacing w:after="0"/>
        <w:rPr>
          <w:rFonts w:ascii="Times New Roman" w:hAnsi="Times New Roman"/>
          <w:sz w:val="24"/>
          <w:szCs w:val="24"/>
          <w:lang w:val="de-DE"/>
        </w:rPr>
      </w:pPr>
      <w:r>
        <w:t>D. IaaS</w:t>
      </w:r>
    </w:p>
    <w:p w14:paraId="0346F949" w14:textId="77777777" w:rsidR="00865480" w:rsidRDefault="00000000">
      <w:pPr>
        <w:spacing w:after="0"/>
        <w:rPr>
          <w:rFonts w:ascii="Times New Roman" w:hAnsi="Times New Roman"/>
          <w:sz w:val="24"/>
          <w:szCs w:val="24"/>
          <w:lang w:val="de-DE"/>
        </w:rPr>
      </w:pPr>
      <w:r>
        <w:t>E. SaaS</w:t>
      </w:r>
    </w:p>
    <w:p w14:paraId="54D61DDD" w14:textId="77777777" w:rsidR="00865480" w:rsidRDefault="00865480">
      <w:pPr>
        <w:spacing w:after="0"/>
        <w:rPr>
          <w:rFonts w:ascii="Times New Roman" w:hAnsi="Times New Roman"/>
          <w:sz w:val="24"/>
          <w:szCs w:val="24"/>
          <w:lang w:val="de-DE"/>
        </w:rPr>
      </w:pPr>
    </w:p>
    <w:p w14:paraId="354497E8" w14:textId="77777777" w:rsidR="00865480" w:rsidRDefault="00000000">
      <w:pPr>
        <w:spacing w:after="0"/>
        <w:rPr>
          <w:rFonts w:ascii="Times New Roman" w:hAnsi="Times New Roman"/>
          <w:sz w:val="24"/>
          <w:szCs w:val="24"/>
          <w:lang w:val="de-DE"/>
        </w:rPr>
      </w:pPr>
      <w:r>
        <w:rPr>
          <w:rFonts w:ascii="Times New Roman" w:hAnsi="Times New Roman"/>
          <w:sz w:val="24"/>
          <w:szCs w:val="24"/>
          <w:lang w:val="de-DE"/>
        </w:rPr>
        <w:t>Answer: E</w:t>
      </w:r>
    </w:p>
    <w:p/>
    <w:p w14:paraId="238469FD" w14:textId="77777777" w:rsidR="00865480" w:rsidRDefault="00000000">
      <w:pPr>
        <w:spacing w:after="0"/>
        <w:rPr>
          <w:rFonts w:ascii="Times New Roman" w:hAnsi="Times New Roman"/>
          <w:sz w:val="24"/>
          <w:szCs w:val="24"/>
        </w:rPr>
      </w:pPr>
      <w:r>
        <w:t>Explanation:</w:t>
      </w:r>
    </w:p>
    <w:p w14:paraId="29E2C60F" w14:textId="77777777" w:rsidR="00865480" w:rsidRDefault="00000000">
      <w:pPr>
        <w:spacing w:after="0"/>
        <w:rPr>
          <w:rFonts w:ascii="Times New Roman" w:hAnsi="Times New Roman"/>
          <w:sz w:val="24"/>
          <w:szCs w:val="24"/>
        </w:rPr>
      </w:pPr>
      <w:r>
        <w:t>Software as a Service (SaaS) represents an application that is hosted in the cloud and accessible via the internet from anywhere, with no requirement for on-premises infrastructure. SaaS applications are managed by a third-party provider, allowing users to access them through a web browser, making them highly scalable and flexible for remote access.</w:t>
      </w:r>
    </w:p>
    <w:p w14:paraId="7BD4FB4C" w14:textId="77777777" w:rsidR="00865480" w:rsidRDefault="00000000">
      <w:pPr>
        <w:spacing w:after="0"/>
        <w:rPr>
          <w:rFonts w:ascii="Times New Roman" w:hAnsi="Times New Roman"/>
          <w:sz w:val="24"/>
          <w:szCs w:val="24"/>
        </w:rPr>
      </w:pPr>
      <w:r>
        <w:t>Reference:</w:t>
      </w:r>
    </w:p>
    <w:p w14:paraId="34B9883F"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Course Content: Domain 3: Security Architecture, where cloud service models such as SaaS are discussed, highlighting their accessibility and lack of on-premises requirements​​​.</w:t>
      </w:r>
    </w:p>
    <w:p w14:paraId="4CACB99E" w14:textId="77777777" w:rsidR="00865480" w:rsidRDefault="00865480">
      <w:pPr>
        <w:spacing w:after="0"/>
        <w:rPr>
          <w:rFonts w:ascii="Times New Roman" w:hAnsi="Times New Roman"/>
          <w:sz w:val="24"/>
          <w:szCs w:val="24"/>
        </w:rPr>
      </w:pPr>
    </w:p>
    <w:p w14:paraId="1959CF59" w14:textId="77777777" w:rsidR="00865480" w:rsidRDefault="00865480">
      <w:pPr>
        <w:spacing w:after="0"/>
        <w:rPr>
          <w:rFonts w:ascii="Times New Roman" w:hAnsi="Times New Roman"/>
          <w:sz w:val="24"/>
          <w:szCs w:val="24"/>
        </w:rPr>
      </w:pPr>
    </w:p>
    <w:p w14:paraId="257440DB" w14:textId="77777777" w:rsidR="00865480" w:rsidRDefault="00000000">
      <w:pPr>
        <w:spacing w:after="0"/>
        <w:rPr>
          <w:rFonts w:ascii="Times New Roman" w:hAnsi="Times New Roman"/>
          <w:sz w:val="24"/>
          <w:szCs w:val="24"/>
        </w:rPr>
      </w:pPr>
      <w:r>
        <w:t>Question: 181</w:t>
      </w:r>
    </w:p>
    <w:p/>
    <w:p w14:paraId="77E8DBE2" w14:textId="77777777" w:rsidR="00865480" w:rsidRDefault="00000000">
      <w:pPr>
        <w:spacing w:after="0"/>
        <w:rPr>
          <w:rFonts w:ascii="Times New Roman" w:hAnsi="Times New Roman"/>
          <w:sz w:val="24"/>
          <w:szCs w:val="24"/>
        </w:rPr>
      </w:pPr>
      <w:r>
        <w:rPr>
          <w:rFonts w:ascii="Times New Roman" w:hAnsi="Times New Roman"/>
          <w:sz w:val="24"/>
          <w:szCs w:val="24"/>
        </w:rPr>
        <w:t>A company is utilizing an offshore team to help support the finance department. The company wants to keep the data secure by keeping it on a company device but does not want to provide equipment to the offshore team. Which of the following should the company implement to meet this requirement?</w:t>
      </w:r>
    </w:p>
    <w:p w14:paraId="3B48747F" w14:textId="77777777" w:rsidR="00865480" w:rsidRDefault="00000000">
      <w:pPr>
        <w:spacing w:after="0"/>
        <w:rPr>
          <w:rFonts w:ascii="Times New Roman" w:hAnsi="Times New Roman"/>
          <w:sz w:val="24"/>
          <w:szCs w:val="24"/>
        </w:rPr>
      </w:pPr>
      <w:r>
        <w:t>A. VDI</w:t>
      </w:r>
    </w:p>
    <w:p w14:paraId="65AA0EAA" w14:textId="77777777" w:rsidR="00865480" w:rsidRDefault="00000000">
      <w:pPr>
        <w:spacing w:after="0"/>
        <w:rPr>
          <w:rFonts w:ascii="Times New Roman" w:hAnsi="Times New Roman"/>
          <w:sz w:val="24"/>
          <w:szCs w:val="24"/>
        </w:rPr>
      </w:pPr>
      <w:r>
        <w:t>B. MDM</w:t>
      </w:r>
    </w:p>
    <w:p w14:paraId="48018A7D" w14:textId="77777777" w:rsidR="00865480" w:rsidRDefault="00000000">
      <w:pPr>
        <w:spacing w:after="0"/>
        <w:rPr>
          <w:rFonts w:ascii="Times New Roman" w:hAnsi="Times New Roman"/>
          <w:sz w:val="24"/>
          <w:szCs w:val="24"/>
        </w:rPr>
      </w:pPr>
      <w:r>
        <w:t>C. VPN</w:t>
      </w:r>
    </w:p>
    <w:p w14:paraId="7E2ACB7A" w14:textId="77777777" w:rsidR="00865480" w:rsidRDefault="00000000">
      <w:pPr>
        <w:spacing w:after="0"/>
        <w:rPr>
          <w:rFonts w:ascii="Times New Roman" w:hAnsi="Times New Roman"/>
          <w:sz w:val="24"/>
          <w:szCs w:val="24"/>
        </w:rPr>
      </w:pPr>
      <w:r>
        <w:t>D. VPC</w:t>
      </w:r>
    </w:p>
    <w:p w14:paraId="4ACD0101" w14:textId="77777777" w:rsidR="00865480" w:rsidRDefault="00865480">
      <w:pPr>
        <w:spacing w:after="0"/>
        <w:rPr>
          <w:rFonts w:ascii="Times New Roman" w:hAnsi="Times New Roman"/>
          <w:sz w:val="24"/>
          <w:szCs w:val="24"/>
        </w:rPr>
      </w:pPr>
    </w:p>
    <w:p w14:paraId="35AC5C9B"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0696699" w14:textId="77777777" w:rsidR="00865480" w:rsidRDefault="00000000">
      <w:pPr>
        <w:spacing w:after="0"/>
        <w:rPr>
          <w:rFonts w:ascii="Times New Roman" w:hAnsi="Times New Roman"/>
          <w:sz w:val="24"/>
          <w:szCs w:val="24"/>
        </w:rPr>
      </w:pPr>
      <w:r>
        <w:t>Explanation:</w:t>
      </w:r>
    </w:p>
    <w:p w14:paraId="5691CF93" w14:textId="77777777" w:rsidR="00865480" w:rsidRDefault="00865480">
      <w:pPr>
        <w:spacing w:after="0"/>
        <w:rPr>
          <w:rFonts w:ascii="Times New Roman" w:hAnsi="Times New Roman"/>
          <w:sz w:val="24"/>
          <w:szCs w:val="24"/>
        </w:rPr>
      </w:pPr>
      <w:r>
        <w:t>Virtual Desktop Infrastructure (VDI) allows a company to host desktop environments on a centralized server. Offshore teams can access these virtual desktops remotely, ensuring that sensitive data stays within the company’s infrastructure without the need to provide physical devices to the team. This solution is ideal for maintaining data security while enabling remote work, as all data processing occurs on the company's secure servers.</w:t>
      </w:r>
    </w:p>
    <w:p w14:paraId="32D52BFF" w14:textId="77777777" w:rsidR="00865480" w:rsidRDefault="00000000">
      <w:pPr>
        <w:spacing w:after="0"/>
        <w:rPr>
          <w:rFonts w:ascii="Times New Roman" w:hAnsi="Times New Roman"/>
          <w:sz w:val="24"/>
          <w:szCs w:val="24"/>
        </w:rPr>
      </w:pPr>
      <w:r>
        <w:t>Reference =</w:t>
      </w:r>
    </w:p>
    <w:p w14:paraId="37059733" w14:textId="77777777" w:rsidR="00865480" w:rsidRDefault="00000000">
      <w:pPr>
        <w:spacing w:after="0"/>
        <w:rPr>
          <w:rFonts w:ascii="Times New Roman" w:hAnsi="Times New Roman"/>
          <w:sz w:val="24"/>
          <w:szCs w:val="24"/>
        </w:rPr>
      </w:pPr>
      <w:r>
        <w:t>CompTIA Security+ SY0-701 Course Content: VDI is discussed as a method for securely managing remote access to company resources without compromising data security​​.</w:t>
      </w:r>
    </w:p>
    <w:p w14:paraId="6C8656E4" w14:textId="77777777" w:rsidR="00865480" w:rsidRDefault="00000000">
      <w:pPr>
        <w:spacing w:after="0"/>
        <w:rPr>
          <w:rFonts w:ascii="Times New Roman" w:hAnsi="Times New Roman"/>
          <w:sz w:val="24"/>
          <w:szCs w:val="24"/>
        </w:rPr>
      </w:pPr>
    </w:p>
    <w:p w14:paraId="78C06116" w14:textId="77777777" w:rsidR="00865480" w:rsidRDefault="00865480">
      <w:pPr>
        <w:spacing w:after="0"/>
        <w:rPr>
          <w:rFonts w:ascii="Times New Roman" w:hAnsi="Times New Roman"/>
          <w:sz w:val="24"/>
          <w:szCs w:val="24"/>
        </w:rPr>
      </w:pPr>
    </w:p>
    <w:p w14:paraId="0759775E" w14:textId="77777777" w:rsidR="00865480" w:rsidRDefault="00865480">
      <w:pPr>
        <w:spacing w:after="0"/>
        <w:rPr>
          <w:rFonts w:ascii="Times New Roman" w:hAnsi="Times New Roman"/>
          <w:sz w:val="24"/>
          <w:szCs w:val="24"/>
        </w:rPr>
      </w:pPr>
    </w:p>
    <w:p w14:paraId="0E44F3B2" w14:textId="77777777" w:rsidR="00865480" w:rsidRDefault="00865480">
      <w:pPr>
        <w:spacing w:after="0"/>
        <w:rPr>
          <w:rFonts w:ascii="Times New Roman" w:hAnsi="Times New Roman"/>
          <w:sz w:val="24"/>
          <w:szCs w:val="24"/>
        </w:rPr>
      </w:pPr>
    </w:p>
    <w:p w14:paraId="06459D07" w14:textId="77777777" w:rsidR="00865480" w:rsidRDefault="00000000">
      <w:pPr>
        <w:spacing w:after="0"/>
        <w:rPr>
          <w:rFonts w:ascii="Times New Roman" w:hAnsi="Times New Roman"/>
          <w:sz w:val="24"/>
          <w:szCs w:val="24"/>
        </w:rPr>
      </w:pPr>
      <w:r>
        <w:t>Question: 182</w:t>
      </w:r>
    </w:p>
    <w:p/>
    <w:p w14:paraId="37A5D336" w14:textId="77777777" w:rsidR="00865480" w:rsidRDefault="00000000">
      <w:pPr>
        <w:spacing w:after="0"/>
        <w:rPr>
          <w:rFonts w:ascii="Times New Roman" w:hAnsi="Times New Roman"/>
          <w:sz w:val="24"/>
          <w:szCs w:val="24"/>
        </w:rPr>
      </w:pPr>
      <w:r>
        <w:rPr>
          <w:rFonts w:ascii="Times New Roman" w:hAnsi="Times New Roman"/>
          <w:sz w:val="24"/>
          <w:szCs w:val="24"/>
        </w:rPr>
        <w:t>An administrator is Investigating an incident and discovers several users’ computers were Infected with malware after viewing files mat were shared with them. The administrator discovers no degraded performance in the infected machines and an examination of the log files does not show excessive failed logins. Which of the following attacks Is most likely the cause of the malware?</w:t>
      </w:r>
    </w:p>
    <w:p w14:paraId="6FA484E6" w14:textId="77777777" w:rsidR="00865480" w:rsidRDefault="00000000">
      <w:pPr>
        <w:spacing w:after="0"/>
        <w:rPr>
          <w:rFonts w:ascii="Times New Roman" w:hAnsi="Times New Roman"/>
          <w:sz w:val="24"/>
          <w:szCs w:val="24"/>
        </w:rPr>
      </w:pPr>
      <w:r>
        <w:t>A. Malicious flash drive</w:t>
      </w:r>
    </w:p>
    <w:p w14:paraId="158B53EF" w14:textId="77777777" w:rsidR="00865480" w:rsidRDefault="00000000">
      <w:pPr>
        <w:spacing w:after="0"/>
        <w:rPr>
          <w:rFonts w:ascii="Times New Roman" w:hAnsi="Times New Roman"/>
          <w:sz w:val="24"/>
          <w:szCs w:val="24"/>
        </w:rPr>
      </w:pPr>
      <w:r>
        <w:t>B. Remote access Trojan</w:t>
      </w:r>
    </w:p>
    <w:p w14:paraId="1D1FAC5A" w14:textId="77777777" w:rsidR="00865480" w:rsidRDefault="00000000">
      <w:pPr>
        <w:spacing w:after="0"/>
        <w:rPr>
          <w:rFonts w:ascii="Times New Roman" w:hAnsi="Times New Roman"/>
          <w:sz w:val="24"/>
          <w:szCs w:val="24"/>
        </w:rPr>
      </w:pPr>
      <w:r>
        <w:t>C. Brute-forced password</w:t>
      </w:r>
    </w:p>
    <w:p w14:paraId="6323B8D5" w14:textId="77777777" w:rsidR="00865480" w:rsidRDefault="00000000">
      <w:pPr>
        <w:spacing w:after="0"/>
        <w:rPr>
          <w:rFonts w:ascii="Times New Roman" w:hAnsi="Times New Roman"/>
          <w:sz w:val="24"/>
          <w:szCs w:val="24"/>
        </w:rPr>
      </w:pPr>
      <w:r>
        <w:t>D. Cryptojacking</w:t>
      </w:r>
    </w:p>
    <w:p w14:paraId="6C76AFCC" w14:textId="77777777" w:rsidR="00865480" w:rsidRDefault="00865480">
      <w:pPr>
        <w:spacing w:after="0"/>
        <w:rPr>
          <w:rFonts w:ascii="Times New Roman" w:hAnsi="Times New Roman"/>
          <w:sz w:val="24"/>
          <w:szCs w:val="24"/>
        </w:rPr>
      </w:pPr>
    </w:p>
    <w:p w14:paraId="20431EF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A06EAE0" w14:textId="77777777" w:rsidR="00865480" w:rsidRDefault="00000000">
      <w:pPr>
        <w:spacing w:after="0"/>
        <w:rPr>
          <w:rFonts w:ascii="Times New Roman" w:hAnsi="Times New Roman"/>
          <w:sz w:val="24"/>
          <w:szCs w:val="24"/>
        </w:rPr>
      </w:pPr>
      <w:r>
        <w:t>Explanation:</w:t>
      </w:r>
    </w:p>
    <w:p w14:paraId="066D7FBA" w14:textId="77777777" w:rsidR="00865480" w:rsidRDefault="00865480">
      <w:pPr>
        <w:spacing w:after="0"/>
        <w:rPr>
          <w:rFonts w:ascii="Times New Roman" w:hAnsi="Times New Roman"/>
          <w:sz w:val="24"/>
          <w:szCs w:val="24"/>
        </w:rPr>
      </w:pPr>
      <w:r>
        <w:t>Cryptojacking is the likely cause in this scenario. It involves malware that hijacks the resources of infected computers to mine cryptocurrency, usually without the user's knowledge. This type of attack doesn't typically degrade performance significantly or result in obvious system failures, which matches the situation described, where the machines showed no signs of degraded performance or excessive failed logins.</w:t>
      </w:r>
    </w:p>
    <w:p w14:paraId="31C9A8B6" w14:textId="77777777" w:rsidR="00865480" w:rsidRDefault="00000000">
      <w:pPr>
        <w:spacing w:after="0"/>
        <w:rPr>
          <w:rFonts w:ascii="Times New Roman" w:hAnsi="Times New Roman"/>
          <w:sz w:val="24"/>
          <w:szCs w:val="24"/>
        </w:rPr>
      </w:pPr>
      <w:r>
        <w:t>Reference =</w:t>
      </w:r>
    </w:p>
    <w:p w14:paraId="205A130E" w14:textId="77777777" w:rsidR="00865480" w:rsidRDefault="00000000">
      <w:pPr>
        <w:spacing w:after="0"/>
        <w:rPr>
          <w:rFonts w:ascii="Times New Roman" w:hAnsi="Times New Roman"/>
          <w:sz w:val="24"/>
          <w:szCs w:val="24"/>
        </w:rPr>
      </w:pPr>
      <w:r>
        <w:t>CompTIA Security+ SY0-701 Course Content: Cryptojacking is covered under types of malware attacks, highlighting its stealthy nature and impact on infected systems​​.</w:t>
      </w:r>
    </w:p>
    <w:p w14:paraId="3A99B7C2" w14:textId="77777777" w:rsidR="00865480" w:rsidRDefault="00000000">
      <w:pPr>
        <w:spacing w:after="0"/>
        <w:rPr>
          <w:rFonts w:ascii="Times New Roman" w:hAnsi="Times New Roman"/>
          <w:sz w:val="24"/>
          <w:szCs w:val="24"/>
        </w:rPr>
      </w:pPr>
    </w:p>
    <w:p w14:paraId="362B65BE" w14:textId="77777777" w:rsidR="00865480" w:rsidRDefault="00865480">
      <w:pPr>
        <w:spacing w:after="0"/>
        <w:rPr>
          <w:rFonts w:ascii="Times New Roman" w:hAnsi="Times New Roman"/>
          <w:sz w:val="24"/>
          <w:szCs w:val="24"/>
        </w:rPr>
      </w:pPr>
    </w:p>
    <w:p w14:paraId="39EB02D0" w14:textId="77777777" w:rsidR="00865480" w:rsidRDefault="00865480">
      <w:pPr>
        <w:spacing w:after="0"/>
        <w:rPr>
          <w:rFonts w:ascii="Times New Roman" w:hAnsi="Times New Roman"/>
          <w:sz w:val="24"/>
          <w:szCs w:val="24"/>
        </w:rPr>
      </w:pPr>
    </w:p>
    <w:p w14:paraId="07D7C8C5" w14:textId="77777777" w:rsidR="00865480" w:rsidRDefault="00865480">
      <w:pPr>
        <w:spacing w:after="0"/>
        <w:rPr>
          <w:rFonts w:ascii="Times New Roman" w:hAnsi="Times New Roman"/>
          <w:sz w:val="24"/>
          <w:szCs w:val="24"/>
        </w:rPr>
      </w:pPr>
    </w:p>
    <w:p w14:paraId="7C3DF3EC" w14:textId="77777777" w:rsidR="00865480" w:rsidRDefault="00000000">
      <w:pPr>
        <w:spacing w:after="0"/>
        <w:rPr>
          <w:rFonts w:ascii="Times New Roman" w:hAnsi="Times New Roman"/>
          <w:sz w:val="24"/>
          <w:szCs w:val="24"/>
        </w:rPr>
      </w:pPr>
      <w:r>
        <w:t>Question: 183</w:t>
      </w:r>
    </w:p>
    <w:p/>
    <w:p w14:paraId="6FC39413"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an algorithm performed to verify that data has not been modified?</w:t>
      </w:r>
    </w:p>
    <w:p w14:paraId="3D149A1C" w14:textId="77777777" w:rsidR="00865480" w:rsidRDefault="00000000">
      <w:pPr>
        <w:spacing w:after="0"/>
        <w:rPr>
          <w:rFonts w:ascii="Times New Roman" w:hAnsi="Times New Roman"/>
          <w:sz w:val="24"/>
          <w:szCs w:val="24"/>
        </w:rPr>
      </w:pPr>
      <w:r>
        <w:t>A. Hash</w:t>
      </w:r>
    </w:p>
    <w:p w14:paraId="5A68EBBA" w14:textId="77777777" w:rsidR="00865480" w:rsidRDefault="00000000">
      <w:pPr>
        <w:spacing w:after="0"/>
        <w:rPr>
          <w:rFonts w:ascii="Times New Roman" w:hAnsi="Times New Roman"/>
          <w:sz w:val="24"/>
          <w:szCs w:val="24"/>
        </w:rPr>
      </w:pPr>
      <w:r>
        <w:t>B. Code check</w:t>
      </w:r>
    </w:p>
    <w:p w14:paraId="06282A52" w14:textId="77777777" w:rsidR="00865480" w:rsidRDefault="00000000">
      <w:pPr>
        <w:spacing w:after="0"/>
        <w:rPr>
          <w:rFonts w:ascii="Times New Roman" w:hAnsi="Times New Roman"/>
          <w:sz w:val="24"/>
          <w:szCs w:val="24"/>
        </w:rPr>
      </w:pPr>
      <w:r>
        <w:t>C. Encryption</w:t>
      </w:r>
    </w:p>
    <w:p w14:paraId="4DEC46E8" w14:textId="77777777" w:rsidR="00865480" w:rsidRDefault="00000000">
      <w:pPr>
        <w:spacing w:after="0"/>
        <w:rPr>
          <w:rFonts w:ascii="Times New Roman" w:hAnsi="Times New Roman"/>
          <w:sz w:val="24"/>
          <w:szCs w:val="24"/>
        </w:rPr>
      </w:pPr>
      <w:r>
        <w:t>D. Checksum</w:t>
      </w:r>
    </w:p>
    <w:p w14:paraId="7C69182E" w14:textId="77777777" w:rsidR="00865480" w:rsidRDefault="00865480">
      <w:pPr>
        <w:spacing w:after="0"/>
        <w:rPr>
          <w:rFonts w:ascii="Times New Roman" w:hAnsi="Times New Roman"/>
          <w:sz w:val="24"/>
          <w:szCs w:val="24"/>
        </w:rPr>
      </w:pPr>
    </w:p>
    <w:p w14:paraId="66D19E1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2AB8CB0" w14:textId="77777777" w:rsidR="00865480" w:rsidRDefault="00000000">
      <w:pPr>
        <w:spacing w:after="0"/>
        <w:rPr>
          <w:rFonts w:ascii="Times New Roman" w:hAnsi="Times New Roman"/>
          <w:sz w:val="24"/>
          <w:szCs w:val="24"/>
        </w:rPr>
      </w:pPr>
      <w:r>
        <w:t>Explanation:</w:t>
      </w:r>
    </w:p>
    <w:p w14:paraId="5A4100B8" w14:textId="77777777" w:rsidR="00865480" w:rsidRDefault="00000000">
      <w:pPr>
        <w:spacing w:after="0"/>
        <w:rPr>
          <w:rFonts w:ascii="Times New Roman" w:hAnsi="Times New Roman"/>
          <w:sz w:val="24"/>
          <w:szCs w:val="24"/>
        </w:rPr>
      </w:pPr>
      <w:r>
        <w:t>A hash is an algorithm used to verify data integrity by generating a fixed-size string of characters from input data. If even a single bit of the input data changes, the hash value will change, allowing users to detect any modification to the data. Hashing algorithms like SHA-256 and MD5 are commonly used to ensure data has not been altered.</w:t>
      </w:r>
    </w:p>
    <w:p w14:paraId="0AC5894F" w14:textId="77777777" w:rsidR="00865480" w:rsidRDefault="00000000">
      <w:pPr>
        <w:spacing w:after="0"/>
        <w:rPr>
          <w:rFonts w:ascii="Times New Roman" w:hAnsi="Times New Roman"/>
          <w:sz w:val="24"/>
          <w:szCs w:val="24"/>
        </w:rPr>
      </w:pPr>
      <w:r>
        <w:t>Reference:</w:t>
      </w:r>
    </w:p>
    <w:p w14:paraId="573155D8"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Course Content: Domain 6: Cryptography and PKI, which discusses the role of hashing in verifying data integrity​​.</w:t>
      </w:r>
    </w:p>
    <w:p w14:paraId="1AB71783" w14:textId="77777777" w:rsidR="00865480" w:rsidRDefault="00865480">
      <w:pPr>
        <w:spacing w:after="0"/>
        <w:rPr>
          <w:rFonts w:ascii="Times New Roman" w:hAnsi="Times New Roman"/>
          <w:sz w:val="24"/>
          <w:szCs w:val="24"/>
        </w:rPr>
      </w:pPr>
    </w:p>
    <w:p w14:paraId="7D0DC079" w14:textId="77777777" w:rsidR="00865480" w:rsidRDefault="00865480">
      <w:pPr>
        <w:spacing w:after="0"/>
        <w:rPr>
          <w:rFonts w:ascii="Times New Roman" w:hAnsi="Times New Roman"/>
          <w:sz w:val="24"/>
          <w:szCs w:val="24"/>
        </w:rPr>
      </w:pPr>
    </w:p>
    <w:p w14:paraId="139DD187" w14:textId="77777777" w:rsidR="00865480" w:rsidRDefault="00000000">
      <w:pPr>
        <w:spacing w:after="0"/>
        <w:rPr>
          <w:rFonts w:ascii="Times New Roman" w:hAnsi="Times New Roman"/>
          <w:sz w:val="24"/>
          <w:szCs w:val="24"/>
        </w:rPr>
      </w:pPr>
      <w:r>
        <w:t>Question: 184</w:t>
      </w:r>
    </w:p>
    <w:p/>
    <w:p w14:paraId="287BED5A" w14:textId="77777777" w:rsidR="00865480" w:rsidRDefault="00000000">
      <w:pPr>
        <w:spacing w:after="0"/>
        <w:rPr>
          <w:rFonts w:ascii="Times New Roman" w:hAnsi="Times New Roman"/>
          <w:sz w:val="24"/>
          <w:szCs w:val="24"/>
        </w:rPr>
      </w:pPr>
      <w:r>
        <w:rPr>
          <w:rFonts w:ascii="Times New Roman" w:hAnsi="Times New Roman"/>
          <w:sz w:val="24"/>
          <w:szCs w:val="24"/>
        </w:rPr>
        <w:t>An employee recently resigned from a company. The employee was responsible for managing and supporting weekly batch jobs over the past five years. A few weeks after the employee resigned. one of the batch jobs talked and caused a major disruption. Which of the following would work best to prevent this type of incident from reoccurring?</w:t>
      </w:r>
    </w:p>
    <w:p w14:paraId="354D7036" w14:textId="77777777" w:rsidR="00865480" w:rsidRDefault="00000000">
      <w:pPr>
        <w:spacing w:after="0"/>
        <w:rPr>
          <w:rFonts w:ascii="Times New Roman" w:hAnsi="Times New Roman"/>
          <w:sz w:val="24"/>
          <w:szCs w:val="24"/>
        </w:rPr>
      </w:pPr>
      <w:r>
        <w:t>A. Job rotation</w:t>
      </w:r>
    </w:p>
    <w:p w14:paraId="76D68B46" w14:textId="77777777" w:rsidR="00865480" w:rsidRDefault="00000000">
      <w:pPr>
        <w:spacing w:after="0"/>
        <w:rPr>
          <w:rFonts w:ascii="Times New Roman" w:hAnsi="Times New Roman"/>
          <w:sz w:val="24"/>
          <w:szCs w:val="24"/>
        </w:rPr>
      </w:pPr>
      <w:r>
        <w:t>B. Retention</w:t>
      </w:r>
    </w:p>
    <w:p w14:paraId="1FA9FD75" w14:textId="77777777" w:rsidR="00865480" w:rsidRDefault="00000000">
      <w:pPr>
        <w:spacing w:after="0"/>
        <w:rPr>
          <w:rFonts w:ascii="Times New Roman" w:hAnsi="Times New Roman"/>
          <w:sz w:val="24"/>
          <w:szCs w:val="24"/>
        </w:rPr>
      </w:pPr>
      <w:r>
        <w:t>C. Outsourcing</w:t>
      </w:r>
    </w:p>
    <w:p w14:paraId="576D4340" w14:textId="77777777" w:rsidR="00865480" w:rsidRDefault="00000000">
      <w:pPr>
        <w:spacing w:after="0"/>
        <w:rPr>
          <w:rFonts w:ascii="Times New Roman" w:hAnsi="Times New Roman"/>
          <w:sz w:val="24"/>
          <w:szCs w:val="24"/>
        </w:rPr>
      </w:pPr>
      <w:r>
        <w:t>D. Separation of duties</w:t>
      </w:r>
    </w:p>
    <w:p w14:paraId="15B9CE9C" w14:textId="77777777" w:rsidR="00865480" w:rsidRDefault="00865480">
      <w:pPr>
        <w:spacing w:after="0"/>
        <w:rPr>
          <w:rFonts w:ascii="Times New Roman" w:hAnsi="Times New Roman"/>
          <w:sz w:val="24"/>
          <w:szCs w:val="24"/>
        </w:rPr>
      </w:pPr>
    </w:p>
    <w:p w14:paraId="143800C7"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3829E6C" w14:textId="77777777" w:rsidR="00865480" w:rsidRDefault="00000000">
      <w:pPr>
        <w:spacing w:after="0"/>
        <w:rPr>
          <w:rFonts w:ascii="Times New Roman" w:hAnsi="Times New Roman"/>
          <w:sz w:val="24"/>
          <w:szCs w:val="24"/>
        </w:rPr>
      </w:pPr>
      <w:r>
        <w:t>Explanation:</w:t>
      </w:r>
    </w:p>
    <w:p w14:paraId="05045DB2" w14:textId="77777777" w:rsidR="00865480" w:rsidRDefault="00865480">
      <w:pPr>
        <w:spacing w:after="0"/>
        <w:rPr>
          <w:rFonts w:ascii="Times New Roman" w:hAnsi="Times New Roman"/>
          <w:sz w:val="24"/>
          <w:szCs w:val="24"/>
        </w:rPr>
      </w:pPr>
      <w:r>
        <w:t>Job rotation is a security control that involves regularly moving employees to different roles within an organization. This practice helps prevent incidents where a single employee has too much control or knowledge about a specific job function, reducing the risk of disruption when an employee leaves. It also helps in identifying any hidden issues or undocumented processes that could cause problems after an employee's departure.</w:t>
      </w:r>
    </w:p>
    <w:p w14:paraId="138B1B95" w14:textId="77777777" w:rsidR="00865480" w:rsidRDefault="00000000">
      <w:pPr>
        <w:spacing w:after="0"/>
        <w:rPr>
          <w:rFonts w:ascii="Times New Roman" w:hAnsi="Times New Roman"/>
          <w:sz w:val="24"/>
          <w:szCs w:val="24"/>
        </w:rPr>
      </w:pPr>
    </w:p>
    <w:p w14:paraId="5AADD328" w14:textId="77777777" w:rsidR="00865480" w:rsidRDefault="00000000">
      <w:pPr>
        <w:spacing w:after="0"/>
        <w:rPr>
          <w:rFonts w:ascii="Times New Roman" w:hAnsi="Times New Roman"/>
          <w:sz w:val="24"/>
          <w:szCs w:val="24"/>
        </w:rPr>
      </w:pPr>
      <w:r>
        <w:t>Reference:</w:t>
      </w:r>
    </w:p>
    <w:p w14:paraId="598A8FEE"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Course Content: Domain 5: Security Program Management and Oversight, which includes job rotation as a method to ensure business continuity and reduce risks​​.</w:t>
      </w:r>
    </w:p>
    <w:p w14:paraId="33C0749B" w14:textId="77777777" w:rsidR="00865480" w:rsidRDefault="00865480">
      <w:pPr>
        <w:spacing w:after="0"/>
        <w:rPr>
          <w:rFonts w:ascii="Times New Roman" w:hAnsi="Times New Roman"/>
          <w:sz w:val="24"/>
          <w:szCs w:val="24"/>
        </w:rPr>
      </w:pPr>
    </w:p>
    <w:p w14:paraId="79461B4C" w14:textId="77777777" w:rsidR="00865480" w:rsidRDefault="00865480">
      <w:pPr>
        <w:spacing w:after="0"/>
        <w:rPr>
          <w:rFonts w:ascii="Times New Roman" w:hAnsi="Times New Roman"/>
          <w:sz w:val="24"/>
          <w:szCs w:val="24"/>
        </w:rPr>
      </w:pPr>
    </w:p>
    <w:p w14:paraId="11922D45" w14:textId="77777777" w:rsidR="00865480" w:rsidRDefault="00865480">
      <w:pPr>
        <w:spacing w:after="0"/>
        <w:rPr>
          <w:rFonts w:ascii="Times New Roman" w:hAnsi="Times New Roman"/>
          <w:sz w:val="24"/>
          <w:szCs w:val="24"/>
        </w:rPr>
      </w:pPr>
    </w:p>
    <w:p w14:paraId="2FDF70E1" w14:textId="77777777" w:rsidR="00865480" w:rsidRDefault="00000000">
      <w:pPr>
        <w:spacing w:after="0"/>
        <w:rPr>
          <w:rFonts w:ascii="Times New Roman" w:hAnsi="Times New Roman"/>
          <w:sz w:val="24"/>
          <w:szCs w:val="24"/>
        </w:rPr>
      </w:pPr>
      <w:r>
        <w:t>Question: 185</w:t>
      </w:r>
    </w:p>
    <w:p/>
    <w:p w14:paraId="29FA4626" w14:textId="77777777" w:rsidR="00865480" w:rsidRDefault="00000000">
      <w:pPr>
        <w:spacing w:after="0"/>
        <w:rPr>
          <w:rFonts w:ascii="Times New Roman" w:hAnsi="Times New Roman"/>
          <w:sz w:val="24"/>
          <w:szCs w:val="24"/>
        </w:rPr>
      </w:pPr>
      <w:r>
        <w:rPr>
          <w:rFonts w:ascii="Times New Roman" w:hAnsi="Times New Roman"/>
          <w:sz w:val="24"/>
          <w:szCs w:val="24"/>
        </w:rPr>
        <w:t>A security manager is implementing MFA and patch management. Which of the following would best describe the control type and category? (Select two).</w:t>
      </w:r>
    </w:p>
    <w:p w14:paraId="0161F48D" w14:textId="77777777" w:rsidR="00865480" w:rsidRDefault="00000000">
      <w:pPr>
        <w:spacing w:after="0"/>
        <w:rPr>
          <w:rFonts w:ascii="Times New Roman" w:hAnsi="Times New Roman"/>
          <w:sz w:val="24"/>
          <w:szCs w:val="24"/>
        </w:rPr>
      </w:pPr>
      <w:r>
        <w:t>A. Physical</w:t>
      </w:r>
    </w:p>
    <w:p w14:paraId="25EF8969" w14:textId="77777777" w:rsidR="00865480" w:rsidRDefault="00000000">
      <w:pPr>
        <w:spacing w:after="0"/>
        <w:rPr>
          <w:rFonts w:ascii="Times New Roman" w:hAnsi="Times New Roman"/>
          <w:sz w:val="24"/>
          <w:szCs w:val="24"/>
        </w:rPr>
      </w:pPr>
      <w:r>
        <w:t>B. Managerial</w:t>
      </w:r>
    </w:p>
    <w:p w14:paraId="71773FDC" w14:textId="77777777" w:rsidR="00865480" w:rsidRDefault="00000000">
      <w:pPr>
        <w:spacing w:after="0"/>
        <w:rPr>
          <w:rFonts w:ascii="Times New Roman" w:hAnsi="Times New Roman"/>
          <w:sz w:val="24"/>
          <w:szCs w:val="24"/>
        </w:rPr>
      </w:pPr>
      <w:r>
        <w:t>C. Detective</w:t>
      </w:r>
    </w:p>
    <w:p w14:paraId="06D9C18A" w14:textId="77777777" w:rsidR="00865480" w:rsidRDefault="00000000">
      <w:pPr>
        <w:spacing w:after="0"/>
        <w:rPr>
          <w:rFonts w:ascii="Times New Roman" w:hAnsi="Times New Roman"/>
          <w:sz w:val="24"/>
          <w:szCs w:val="24"/>
        </w:rPr>
      </w:pPr>
      <w:r>
        <w:t>D. Administrator</w:t>
      </w:r>
    </w:p>
    <w:p w14:paraId="6AE2887F" w14:textId="77777777" w:rsidR="00865480" w:rsidRDefault="00000000">
      <w:pPr>
        <w:spacing w:after="0"/>
        <w:rPr>
          <w:rFonts w:ascii="Times New Roman" w:hAnsi="Times New Roman"/>
          <w:sz w:val="24"/>
          <w:szCs w:val="24"/>
        </w:rPr>
      </w:pPr>
      <w:r>
        <w:t>E. Preventative</w:t>
      </w:r>
    </w:p>
    <w:p w14:paraId="0F9B6747" w14:textId="77777777" w:rsidR="00865480" w:rsidRDefault="00000000">
      <w:pPr>
        <w:spacing w:after="0"/>
        <w:rPr>
          <w:rFonts w:ascii="Times New Roman" w:hAnsi="Times New Roman"/>
          <w:sz w:val="24"/>
          <w:szCs w:val="24"/>
        </w:rPr>
      </w:pPr>
      <w:r>
        <w:t>F. Technical</w:t>
      </w:r>
    </w:p>
    <w:p w14:paraId="57D5BB13" w14:textId="77777777" w:rsidR="00865480" w:rsidRDefault="00865480">
      <w:pPr>
        <w:spacing w:after="0"/>
        <w:rPr>
          <w:rFonts w:ascii="Times New Roman" w:hAnsi="Times New Roman"/>
          <w:sz w:val="24"/>
          <w:szCs w:val="24"/>
        </w:rPr>
      </w:pPr>
    </w:p>
    <w:p w14:paraId="3D76AF27" w14:textId="77777777" w:rsidR="00865480" w:rsidRDefault="00000000">
      <w:pPr>
        <w:spacing w:after="0"/>
        <w:rPr>
          <w:rFonts w:ascii="Times New Roman" w:hAnsi="Times New Roman"/>
          <w:sz w:val="24"/>
          <w:szCs w:val="24"/>
        </w:rPr>
      </w:pPr>
      <w:r>
        <w:rPr>
          <w:rFonts w:ascii="Times New Roman" w:hAnsi="Times New Roman"/>
          <w:sz w:val="24"/>
          <w:szCs w:val="24"/>
        </w:rPr>
        <w:t>Answer: E,F</w:t>
      </w:r>
    </w:p>
    <w:p/>
    <w:p w14:paraId="0D2A508D" w14:textId="77777777" w:rsidR="00865480" w:rsidRDefault="00000000">
      <w:pPr>
        <w:spacing w:after="0"/>
        <w:rPr>
          <w:rFonts w:ascii="Times New Roman" w:hAnsi="Times New Roman"/>
          <w:sz w:val="24"/>
          <w:szCs w:val="24"/>
        </w:rPr>
      </w:pPr>
      <w:r>
        <w:t>Explanation:</w:t>
      </w:r>
    </w:p>
    <w:p w14:paraId="2B60DB7C" w14:textId="77777777" w:rsidR="00865480" w:rsidRDefault="00000000">
      <w:pPr>
        <w:spacing w:after="0"/>
        <w:rPr>
          <w:rFonts w:ascii="Times New Roman" w:hAnsi="Times New Roman"/>
          <w:sz w:val="24"/>
          <w:szCs w:val="24"/>
        </w:rPr>
      </w:pPr>
      <w:r>
        <w:t>Multi-Factor Authentication (MFA) and patch management are both examples of preventative and technical controls. MFA prevents unauthorized access by requiring multiple forms of verification, and patch management ensures that systems are protected against vulnerabilities by applying updates. Both of these controls are implemented using technical methods, and they work to prevent security incidents before they occur.</w:t>
      </w:r>
    </w:p>
    <w:p w14:paraId="3DD0E89B" w14:textId="77777777" w:rsidR="00865480" w:rsidRDefault="00000000">
      <w:pPr>
        <w:spacing w:after="0"/>
        <w:rPr>
          <w:rFonts w:ascii="Times New Roman" w:hAnsi="Times New Roman"/>
          <w:sz w:val="24"/>
          <w:szCs w:val="24"/>
        </w:rPr>
      </w:pPr>
      <w:r>
        <w:t>Reference:</w:t>
      </w:r>
    </w:p>
    <w:p w14:paraId="127863DE"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Course Content: Domain 1: General Security Concepts, and Domain 4: Identity and Access Management, which cover the implementation of preventative and technical controls​​.</w:t>
      </w:r>
    </w:p>
    <w:p w14:paraId="2F9C0228" w14:textId="77777777" w:rsidR="00865480" w:rsidRDefault="00865480">
      <w:pPr>
        <w:spacing w:after="0"/>
        <w:rPr>
          <w:rFonts w:ascii="Times New Roman" w:hAnsi="Times New Roman"/>
          <w:sz w:val="24"/>
          <w:szCs w:val="24"/>
        </w:rPr>
      </w:pPr>
    </w:p>
    <w:p w14:paraId="0F0B8F74" w14:textId="77777777" w:rsidR="00865480" w:rsidRDefault="00865480">
      <w:pPr>
        <w:spacing w:after="0"/>
        <w:rPr>
          <w:rFonts w:ascii="Times New Roman" w:hAnsi="Times New Roman"/>
          <w:sz w:val="24"/>
          <w:szCs w:val="24"/>
        </w:rPr>
      </w:pPr>
    </w:p>
    <w:p w14:paraId="498AFD3A" w14:textId="77777777" w:rsidR="00865480" w:rsidRDefault="00000000">
      <w:pPr>
        <w:spacing w:after="0"/>
        <w:rPr>
          <w:rFonts w:ascii="Times New Roman" w:hAnsi="Times New Roman"/>
          <w:sz w:val="24"/>
          <w:szCs w:val="24"/>
        </w:rPr>
      </w:pPr>
      <w:r>
        <w:t>Question: 186</w:t>
      </w:r>
    </w:p>
    <w:p/>
    <w:p w14:paraId="74217ABA" w14:textId="77777777" w:rsidR="00865480" w:rsidRDefault="00000000">
      <w:pPr>
        <w:spacing w:after="0"/>
        <w:rPr>
          <w:rFonts w:ascii="Times New Roman" w:hAnsi="Times New Roman"/>
          <w:sz w:val="24"/>
          <w:szCs w:val="24"/>
        </w:rPr>
      </w:pPr>
      <w:r>
        <w:rPr>
          <w:rFonts w:ascii="Times New Roman" w:hAnsi="Times New Roman"/>
          <w:sz w:val="24"/>
          <w:szCs w:val="24"/>
        </w:rPr>
        <w:t>An organization implemented cloud-managed IP cameras to monitor building entry points and sensitive areas. The service provider enables direct TCP/IP connection to stream live video footage from each camera. The organization wants to ensure this stream is encrypted and authenticated. Which of the following protocols should be implemented to best meet this objective?</w:t>
      </w:r>
    </w:p>
    <w:p w14:paraId="436E178C" w14:textId="77777777" w:rsidR="00865480" w:rsidRDefault="00000000">
      <w:pPr>
        <w:spacing w:after="0"/>
        <w:rPr>
          <w:rFonts w:ascii="Times New Roman" w:hAnsi="Times New Roman"/>
          <w:sz w:val="24"/>
          <w:szCs w:val="24"/>
        </w:rPr>
      </w:pPr>
      <w:r>
        <w:t>A. SSH</w:t>
      </w:r>
    </w:p>
    <w:p w14:paraId="718A37F0" w14:textId="77777777" w:rsidR="00865480" w:rsidRDefault="00000000">
      <w:pPr>
        <w:spacing w:after="0"/>
        <w:rPr>
          <w:rFonts w:ascii="Times New Roman" w:hAnsi="Times New Roman"/>
          <w:sz w:val="24"/>
          <w:szCs w:val="24"/>
        </w:rPr>
      </w:pPr>
      <w:r>
        <w:t>B. SRTP</w:t>
      </w:r>
    </w:p>
    <w:p w14:paraId="5E90E979" w14:textId="77777777" w:rsidR="00865480" w:rsidRDefault="00000000">
      <w:pPr>
        <w:spacing w:after="0"/>
        <w:rPr>
          <w:rFonts w:ascii="Times New Roman" w:hAnsi="Times New Roman"/>
          <w:sz w:val="24"/>
          <w:szCs w:val="24"/>
        </w:rPr>
      </w:pPr>
      <w:r>
        <w:t>C. S/MIME</w:t>
      </w:r>
    </w:p>
    <w:p w14:paraId="7859A763" w14:textId="77777777" w:rsidR="00865480" w:rsidRDefault="00000000">
      <w:pPr>
        <w:spacing w:after="0"/>
        <w:rPr>
          <w:rFonts w:ascii="Times New Roman" w:hAnsi="Times New Roman"/>
          <w:sz w:val="24"/>
          <w:szCs w:val="24"/>
        </w:rPr>
      </w:pPr>
      <w:r>
        <w:t>D. PPTP</w:t>
      </w:r>
    </w:p>
    <w:p w14:paraId="22777867" w14:textId="77777777" w:rsidR="00865480" w:rsidRDefault="00865480">
      <w:pPr>
        <w:spacing w:after="0"/>
        <w:rPr>
          <w:rFonts w:ascii="Times New Roman" w:hAnsi="Times New Roman"/>
          <w:sz w:val="24"/>
          <w:szCs w:val="24"/>
        </w:rPr>
      </w:pPr>
    </w:p>
    <w:p w14:paraId="5C52CF9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FF2112B" w14:textId="77777777" w:rsidR="00865480" w:rsidRDefault="00000000">
      <w:pPr>
        <w:spacing w:after="0"/>
        <w:rPr>
          <w:rFonts w:ascii="Times New Roman" w:hAnsi="Times New Roman"/>
          <w:sz w:val="24"/>
          <w:szCs w:val="24"/>
        </w:rPr>
      </w:pPr>
      <w:r>
        <w:t>Explanation:</w:t>
      </w:r>
    </w:p>
    <w:p w14:paraId="34898580" w14:textId="77777777" w:rsidR="00865480" w:rsidRDefault="00000000">
      <w:pPr>
        <w:spacing w:after="0"/>
        <w:rPr>
          <w:rFonts w:ascii="Times New Roman" w:hAnsi="Times New Roman"/>
          <w:sz w:val="24"/>
          <w:szCs w:val="24"/>
        </w:rPr>
      </w:pPr>
      <w:r>
        <w:t>Secure Real-Time Transport Protocol (SRTP) is a security protocol used to encrypt and authenticate the streaming of audio and video over IP networks. It ensures that the video streams from the IP cameras are both encrypted to prevent unauthorized access and authenticated to verify the integrity of the stream, making it the ideal choice for securing video surveillance.</w:t>
      </w:r>
    </w:p>
    <w:p w14:paraId="1AD3421D" w14:textId="77777777" w:rsidR="00865480" w:rsidRDefault="00000000">
      <w:pPr>
        <w:spacing w:after="0"/>
        <w:rPr>
          <w:rFonts w:ascii="Times New Roman" w:hAnsi="Times New Roman"/>
          <w:sz w:val="24"/>
          <w:szCs w:val="24"/>
        </w:rPr>
      </w:pPr>
      <w:r>
        <w:t>Reference:</w:t>
      </w:r>
    </w:p>
    <w:p w14:paraId="359C185F" w14:textId="77777777" w:rsidR="00865480" w:rsidRDefault="00000000">
      <w:pPr>
        <w:spacing w:after="0"/>
        <w:rPr>
          <w:rFonts w:ascii="Times New Roman" w:hAnsi="Times New Roman"/>
          <w:sz w:val="24"/>
          <w:szCs w:val="24"/>
        </w:rPr>
      </w:pPr>
      <w:r>
        <w:rPr>
          <w:rFonts w:ascii="Times New Roman" w:hAnsi="Times New Roman"/>
          <w:sz w:val="24"/>
          <w:szCs w:val="24"/>
        </w:rPr>
        <w:t>CompTIA Security+ SY0-701 Course Content: Domain 3: Security Architecture, which includes secure communication protocols like SRTP for protecting data in transit​​.</w:t>
      </w:r>
    </w:p>
    <w:p w14:paraId="405FB314" w14:textId="77777777" w:rsidR="00865480" w:rsidRDefault="00865480">
      <w:pPr>
        <w:spacing w:after="0"/>
        <w:rPr>
          <w:rFonts w:ascii="Times New Roman" w:hAnsi="Times New Roman"/>
          <w:sz w:val="24"/>
          <w:szCs w:val="24"/>
        </w:rPr>
      </w:pPr>
    </w:p>
    <w:p w14:paraId="3265D371" w14:textId="77777777" w:rsidR="00865480" w:rsidRDefault="00865480">
      <w:pPr>
        <w:spacing w:after="0"/>
        <w:rPr>
          <w:rFonts w:ascii="Times New Roman" w:hAnsi="Times New Roman"/>
          <w:sz w:val="24"/>
          <w:szCs w:val="24"/>
        </w:rPr>
      </w:pPr>
    </w:p>
    <w:p w14:paraId="076D7357" w14:textId="77777777" w:rsidR="00865480" w:rsidRDefault="00000000">
      <w:pPr>
        <w:spacing w:after="0"/>
        <w:rPr>
          <w:rFonts w:ascii="Times New Roman" w:hAnsi="Times New Roman"/>
          <w:sz w:val="24"/>
          <w:szCs w:val="24"/>
        </w:rPr>
      </w:pPr>
      <w:r>
        <w:t>Question: 187</w:t>
      </w:r>
    </w:p>
    <w:p/>
    <w:p w14:paraId="0CEE898E" w14:textId="77777777" w:rsidR="00865480" w:rsidRDefault="00000000">
      <w:pPr>
        <w:spacing w:after="0"/>
        <w:rPr>
          <w:rFonts w:ascii="Times New Roman" w:hAnsi="Times New Roman"/>
          <w:sz w:val="24"/>
          <w:szCs w:val="24"/>
        </w:rPr>
      </w:pPr>
      <w:r>
        <w:rPr>
          <w:rFonts w:ascii="Times New Roman" w:hAnsi="Times New Roman"/>
          <w:sz w:val="24"/>
          <w:szCs w:val="24"/>
        </w:rPr>
        <w:t>A security analyst discovers that a large number of employee credentials had been stolen and were being sold on the dark web. The analyst investigates and discovers that some hourly employee credentials were compromised, but salaried employee credentials were not affected.</w:t>
      </w:r>
    </w:p>
    <w:p w14:paraId="361FC1DC" w14:textId="77777777" w:rsidR="00865480" w:rsidRDefault="00000000">
      <w:pPr>
        <w:spacing w:after="0"/>
        <w:rPr>
          <w:rFonts w:ascii="Times New Roman" w:hAnsi="Times New Roman"/>
          <w:sz w:val="24"/>
          <w:szCs w:val="24"/>
        </w:rPr>
      </w:pPr>
      <w:r>
        <w:rPr>
          <w:rFonts w:ascii="Times New Roman" w:hAnsi="Times New Roman"/>
          <w:sz w:val="24"/>
          <w:szCs w:val="24"/>
        </w:rPr>
        <w:t>Most employees clocked in and out while they were Inside the building using one of the kiosks connected to the network. However, some clocked out and recorded their time after leaving to go home. Only those who clocked in and out while Inside the building had credentials stolen. Each of the kiosks are on different floors, and there are multiple routers, since the business segments environments for certain business functions.</w:t>
      </w:r>
    </w:p>
    <w:p w14:paraId="7B5CF461" w14:textId="77777777" w:rsidR="00865480" w:rsidRDefault="00000000">
      <w:pPr>
        <w:spacing w:after="0"/>
        <w:rPr>
          <w:rFonts w:ascii="Times New Roman" w:hAnsi="Times New Roman"/>
          <w:sz w:val="24"/>
          <w:szCs w:val="24"/>
        </w:rPr>
      </w:pPr>
      <w:r>
        <w:rPr>
          <w:rFonts w:ascii="Times New Roman" w:hAnsi="Times New Roman"/>
          <w:sz w:val="24"/>
          <w:szCs w:val="24"/>
        </w:rPr>
        <w:t>Hourly employees are required to use a website called acmetimekeeping.com to clock in and out. This website is accessible from the internet. Which of the following Is the most likely reason for this compromise?</w:t>
      </w:r>
    </w:p>
    <w:p w14:paraId="381816D0" w14:textId="77777777" w:rsidR="00865480" w:rsidRDefault="00000000">
      <w:pPr>
        <w:spacing w:after="0"/>
        <w:rPr>
          <w:rFonts w:ascii="Times New Roman" w:hAnsi="Times New Roman"/>
          <w:sz w:val="24"/>
          <w:szCs w:val="24"/>
        </w:rPr>
      </w:pPr>
      <w:r>
        <w:t>A. A brute-force attack was used against the time-keeping website to scan for common passwords.</w:t>
      </w:r>
    </w:p>
    <w:p w14:paraId="0F3000DB" w14:textId="77777777" w:rsidR="00865480" w:rsidRDefault="00000000">
      <w:pPr>
        <w:spacing w:after="0"/>
        <w:rPr>
          <w:rFonts w:ascii="Times New Roman" w:hAnsi="Times New Roman"/>
          <w:sz w:val="24"/>
          <w:szCs w:val="24"/>
        </w:rPr>
      </w:pPr>
      <w:r>
        <w:t>B. A malicious actor compromised the time-keeping website with malicious code using an unpatched vulnerability on the site, stealing the credentials.</w:t>
      </w:r>
    </w:p>
    <w:p w14:paraId="3F9D9C7D" w14:textId="77777777" w:rsidR="00865480" w:rsidRDefault="00000000">
      <w:pPr>
        <w:spacing w:after="0"/>
        <w:rPr>
          <w:rFonts w:ascii="Times New Roman" w:hAnsi="Times New Roman"/>
          <w:sz w:val="24"/>
          <w:szCs w:val="24"/>
        </w:rPr>
      </w:pPr>
      <w:r>
        <w:t>C. The internal DNS servers were poisoned and were redirecting acmetimkeeping.com to malicious domain that intercepted the credentials and then passed them through to the real site</w:t>
      </w:r>
    </w:p>
    <w:p w14:paraId="1C893377" w14:textId="77777777" w:rsidR="00865480" w:rsidRDefault="00000000">
      <w:pPr>
        <w:spacing w:after="0"/>
        <w:rPr>
          <w:rFonts w:ascii="Times New Roman" w:hAnsi="Times New Roman"/>
          <w:sz w:val="24"/>
          <w:szCs w:val="24"/>
        </w:rPr>
      </w:pPr>
      <w:r>
        <w:t>D. ARP poisoning affected the machines in the building and caused the kiosks lo send a copy of all the submitted credentials to a machine.machine.</w:t>
      </w:r>
    </w:p>
    <w:p w14:paraId="56881DB7" w14:textId="77777777" w:rsidR="00865480" w:rsidRDefault="00865480">
      <w:pPr>
        <w:spacing w:after="0"/>
        <w:rPr>
          <w:rFonts w:ascii="Times New Roman" w:hAnsi="Times New Roman"/>
          <w:sz w:val="24"/>
          <w:szCs w:val="24"/>
        </w:rPr>
      </w:pPr>
    </w:p>
    <w:p w14:paraId="3EE8EC3E"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8BBDC8B" w14:textId="77777777" w:rsidR="00865480" w:rsidRDefault="00000000">
      <w:pPr>
        <w:spacing w:after="0"/>
        <w:rPr>
          <w:rFonts w:ascii="Times New Roman" w:hAnsi="Times New Roman"/>
          <w:sz w:val="24"/>
          <w:szCs w:val="24"/>
        </w:rPr>
      </w:pPr>
      <w:r>
        <w:t>Explanation:</w:t>
      </w:r>
    </w:p>
    <w:p w14:paraId="2A08880E" w14:textId="77777777" w:rsidR="00865480" w:rsidRDefault="00865480">
      <w:pPr>
        <w:spacing w:after="0"/>
        <w:rPr>
          <w:rFonts w:ascii="Times New Roman" w:hAnsi="Times New Roman"/>
          <w:sz w:val="24"/>
          <w:szCs w:val="24"/>
        </w:rPr>
      </w:pPr>
      <w:r>
        <w:t>The scenario suggests that only the employees who used the kiosks inside the building had their credentials compromised. Since the time-keeping website is accessible from the internet, it is possible that a malicious actor exploited an unpatched vulnerability in the site, allowing them to inject malicious code that captured the credentials of those who logged in from the kiosks. This is a common attack vector for stealing credentials from web applications.</w:t>
      </w:r>
    </w:p>
    <w:p w14:paraId="24584679" w14:textId="77777777" w:rsidR="00865480" w:rsidRDefault="00865480">
      <w:pPr>
        <w:spacing w:after="0"/>
        <w:rPr>
          <w:rFonts w:ascii="Times New Roman" w:hAnsi="Times New Roman"/>
          <w:sz w:val="24"/>
          <w:szCs w:val="24"/>
        </w:rPr>
      </w:pPr>
      <w:r>
        <w:t>Reference =</w:t>
      </w:r>
    </w:p>
    <w:p w14:paraId="69944B13" w14:textId="77777777" w:rsidR="00865480" w:rsidRDefault="00000000">
      <w:pPr>
        <w:spacing w:after="0"/>
        <w:rPr>
          <w:rFonts w:ascii="Times New Roman" w:hAnsi="Times New Roman"/>
          <w:sz w:val="24"/>
          <w:szCs w:val="24"/>
        </w:rPr>
      </w:pPr>
      <w:r>
        <w:t>CompTIA Security+ SY0-701 Course Content: The course discusses web application vulnerabilities and how attackers can exploit them to steal credentials​​.</w:t>
      </w:r>
    </w:p>
    <w:p w14:paraId="7910FDCD" w14:textId="77777777" w:rsidR="00865480" w:rsidRDefault="00000000">
      <w:pPr>
        <w:spacing w:after="0"/>
        <w:rPr>
          <w:rFonts w:ascii="Times New Roman" w:hAnsi="Times New Roman"/>
          <w:sz w:val="24"/>
          <w:szCs w:val="24"/>
        </w:rPr>
      </w:pPr>
    </w:p>
    <w:p w14:paraId="1BE5A2E0" w14:textId="77777777" w:rsidR="00865480" w:rsidRDefault="00000000">
      <w:pPr>
        <w:spacing w:after="0"/>
        <w:rPr>
          <w:rFonts w:ascii="Times New Roman" w:hAnsi="Times New Roman"/>
          <w:sz w:val="24"/>
          <w:szCs w:val="24"/>
        </w:rPr>
      </w:pPr>
    </w:p>
    <w:p w14:paraId="53A63986" w14:textId="77777777" w:rsidR="00865480" w:rsidRDefault="00865480">
      <w:pPr>
        <w:spacing w:after="0"/>
        <w:rPr>
          <w:rFonts w:ascii="Times New Roman" w:hAnsi="Times New Roman"/>
          <w:sz w:val="24"/>
          <w:szCs w:val="24"/>
        </w:rPr>
      </w:pPr>
    </w:p>
    <w:p w14:paraId="2AF9B4D4" w14:textId="77777777" w:rsidR="00865480" w:rsidRDefault="00865480">
      <w:pPr>
        <w:spacing w:after="0"/>
        <w:rPr>
          <w:rFonts w:ascii="Times New Roman" w:hAnsi="Times New Roman"/>
          <w:sz w:val="24"/>
          <w:szCs w:val="24"/>
        </w:rPr>
      </w:pPr>
    </w:p>
    <w:p w14:paraId="489AF91D" w14:textId="77777777" w:rsidR="00865480" w:rsidRDefault="00865480">
      <w:pPr>
        <w:spacing w:after="0"/>
        <w:rPr>
          <w:rFonts w:ascii="Times New Roman" w:hAnsi="Times New Roman"/>
          <w:sz w:val="24"/>
          <w:szCs w:val="24"/>
        </w:rPr>
      </w:pPr>
    </w:p>
    <w:p w14:paraId="7C53AE0A" w14:textId="77777777" w:rsidR="00865480" w:rsidRDefault="00000000">
      <w:pPr>
        <w:spacing w:after="0"/>
        <w:rPr>
          <w:rFonts w:ascii="Times New Roman" w:hAnsi="Times New Roman"/>
          <w:sz w:val="24"/>
          <w:szCs w:val="24"/>
        </w:rPr>
      </w:pPr>
      <w:r>
        <w:t>Question: 188</w:t>
      </w:r>
    </w:p>
    <w:p/>
    <w:p w14:paraId="3148B40A" w14:textId="77777777" w:rsidR="00865480" w:rsidRDefault="00000000">
      <w:pPr>
        <w:spacing w:after="0"/>
        <w:rPr>
          <w:rFonts w:ascii="Times New Roman" w:hAnsi="Times New Roman"/>
          <w:sz w:val="24"/>
          <w:szCs w:val="24"/>
        </w:rPr>
      </w:pPr>
      <w:r>
        <w:rPr>
          <w:rFonts w:ascii="Times New Roman" w:hAnsi="Times New Roman"/>
          <w:sz w:val="24"/>
          <w:szCs w:val="24"/>
        </w:rPr>
        <w:t>A business uses Wi-Fi with content filleting enabled. An employee noticed a coworker accessed a blocked sue from a work computer and repotted the issue. While Investigating the issue, a security administrator found another device providing internet access to certain employees. Which of the following best describes the security risk?</w:t>
      </w:r>
    </w:p>
    <w:p w14:paraId="4D2FA798" w14:textId="77777777" w:rsidR="00865480" w:rsidRDefault="00000000">
      <w:pPr>
        <w:spacing w:after="0"/>
        <w:rPr>
          <w:rFonts w:ascii="Times New Roman" w:hAnsi="Times New Roman"/>
          <w:sz w:val="24"/>
          <w:szCs w:val="24"/>
        </w:rPr>
      </w:pPr>
      <w:r>
        <w:t>A. The host-based security agent Is not running on all computers.</w:t>
      </w:r>
    </w:p>
    <w:p w14:paraId="383D4265" w14:textId="77777777" w:rsidR="00865480" w:rsidRDefault="00000000">
      <w:pPr>
        <w:spacing w:after="0"/>
        <w:rPr>
          <w:rFonts w:ascii="Times New Roman" w:hAnsi="Times New Roman"/>
          <w:sz w:val="24"/>
          <w:szCs w:val="24"/>
        </w:rPr>
      </w:pPr>
      <w:r>
        <w:t>B. A rogue access point Is allowing users to bypass controls.</w:t>
      </w:r>
    </w:p>
    <w:p w14:paraId="2128DDCE" w14:textId="77777777" w:rsidR="00865480" w:rsidRDefault="00000000">
      <w:pPr>
        <w:spacing w:after="0"/>
        <w:rPr>
          <w:rFonts w:ascii="Times New Roman" w:hAnsi="Times New Roman"/>
          <w:sz w:val="24"/>
          <w:szCs w:val="24"/>
        </w:rPr>
      </w:pPr>
      <w:r>
        <w:t>C. Employees who have certain credentials are using a hidden SSID.</w:t>
      </w:r>
    </w:p>
    <w:p w14:paraId="37D1FBC2" w14:textId="77777777" w:rsidR="00865480" w:rsidRDefault="00000000">
      <w:pPr>
        <w:spacing w:after="0"/>
        <w:rPr>
          <w:rFonts w:ascii="Times New Roman" w:hAnsi="Times New Roman"/>
          <w:sz w:val="24"/>
          <w:szCs w:val="24"/>
        </w:rPr>
      </w:pPr>
      <w:r>
        <w:t>D. A valid access point is being jammed to limit availability.</w:t>
      </w:r>
    </w:p>
    <w:p w14:paraId="0DB405BD" w14:textId="77777777" w:rsidR="00865480" w:rsidRDefault="00865480">
      <w:pPr>
        <w:spacing w:after="0"/>
        <w:rPr>
          <w:rFonts w:ascii="Times New Roman" w:hAnsi="Times New Roman"/>
          <w:sz w:val="24"/>
          <w:szCs w:val="24"/>
        </w:rPr>
      </w:pPr>
    </w:p>
    <w:p w14:paraId="4E4CE958"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77A0ABF5" w14:textId="77777777" w:rsidR="00865480" w:rsidRDefault="00000000">
      <w:pPr>
        <w:spacing w:after="0"/>
        <w:rPr>
          <w:rFonts w:ascii="Times New Roman" w:hAnsi="Times New Roman"/>
          <w:sz w:val="24"/>
          <w:szCs w:val="24"/>
        </w:rPr>
      </w:pPr>
      <w:r>
        <w:t>Explanation:</w:t>
      </w:r>
    </w:p>
    <w:p w14:paraId="69F1D1C9" w14:textId="77777777" w:rsidR="00865480" w:rsidRDefault="00000000">
      <w:pPr>
        <w:spacing w:after="0"/>
        <w:rPr>
          <w:rFonts w:ascii="Times New Roman" w:hAnsi="Times New Roman"/>
          <w:sz w:val="24"/>
          <w:szCs w:val="24"/>
        </w:rPr>
      </w:pPr>
      <w:r>
        <w:t>The presence of another device providing internet access that bypasses the content filtering system indicates the existence of a rogue access point. Rogue access points are unauthorized devices that can create a backdoor into the network, allowing users to bypass security controls like content filtering. This presents a significant security risk as it can expose the network to unauthorized access and potential data breaches.</w:t>
      </w:r>
    </w:p>
    <w:p w14:paraId="7D09E88D" w14:textId="77777777" w:rsidR="00865480" w:rsidRDefault="00000000">
      <w:pPr>
        <w:spacing w:after="0"/>
        <w:rPr>
          <w:rFonts w:ascii="Times New Roman" w:hAnsi="Times New Roman"/>
          <w:sz w:val="24"/>
          <w:szCs w:val="24"/>
        </w:rPr>
      </w:pPr>
      <w:r>
        <w:t>Reference =</w:t>
      </w:r>
    </w:p>
    <w:p w14:paraId="002B75F1" w14:textId="77777777" w:rsidR="00865480" w:rsidRDefault="00000000">
      <w:pPr>
        <w:spacing w:after="0"/>
        <w:rPr>
          <w:rFonts w:ascii="Times New Roman" w:hAnsi="Times New Roman"/>
          <w:sz w:val="24"/>
          <w:szCs w:val="24"/>
        </w:rPr>
      </w:pPr>
      <w:r>
        <w:t>CompTIA Security+ SY0-701 Course Content: Rogue access points are highlighted as a major security risk, allowing unauthorized access to the network and bypassing security measures​​.</w:t>
      </w:r>
    </w:p>
    <w:p w14:paraId="1E5856D3" w14:textId="77777777" w:rsidR="00865480" w:rsidRDefault="00865480">
      <w:pPr>
        <w:spacing w:after="0"/>
        <w:rPr>
          <w:rFonts w:ascii="Times New Roman" w:hAnsi="Times New Roman"/>
          <w:sz w:val="24"/>
          <w:szCs w:val="24"/>
        </w:rPr>
      </w:pPr>
    </w:p>
    <w:p w14:paraId="3E079FF1" w14:textId="77777777" w:rsidR="00865480" w:rsidRDefault="00865480">
      <w:pPr>
        <w:spacing w:after="0"/>
        <w:rPr>
          <w:rFonts w:ascii="Times New Roman" w:hAnsi="Times New Roman"/>
          <w:sz w:val="24"/>
          <w:szCs w:val="24"/>
        </w:rPr>
      </w:pPr>
    </w:p>
    <w:p w14:paraId="458FA6C2" w14:textId="77777777" w:rsidR="00865480" w:rsidRDefault="00000000">
      <w:pPr>
        <w:spacing w:after="0"/>
        <w:rPr>
          <w:rFonts w:ascii="Times New Roman" w:hAnsi="Times New Roman"/>
          <w:sz w:val="24"/>
          <w:szCs w:val="24"/>
        </w:rPr>
      </w:pPr>
      <w:r>
        <w:t>Question: 189</w:t>
      </w:r>
    </w:p>
    <w:p/>
    <w:p w14:paraId="32FD41E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most likely associated with introducing vulnerabilities on a corporate network by the deployment of unapproved software?</w:t>
      </w:r>
    </w:p>
    <w:p w14:paraId="38D55A09" w14:textId="77777777" w:rsidR="00865480" w:rsidRDefault="00000000">
      <w:pPr>
        <w:spacing w:after="0"/>
        <w:rPr>
          <w:rFonts w:ascii="Times New Roman" w:hAnsi="Times New Roman"/>
          <w:sz w:val="24"/>
          <w:szCs w:val="24"/>
        </w:rPr>
      </w:pPr>
      <w:r>
        <w:t>A. Hacktivists</w:t>
      </w:r>
    </w:p>
    <w:p w14:paraId="6BEBEA6D" w14:textId="77777777" w:rsidR="00865480" w:rsidRDefault="00000000">
      <w:pPr>
        <w:spacing w:after="0"/>
        <w:rPr>
          <w:rFonts w:ascii="Times New Roman" w:hAnsi="Times New Roman"/>
          <w:sz w:val="24"/>
          <w:szCs w:val="24"/>
        </w:rPr>
      </w:pPr>
      <w:r>
        <w:t>B. Script kiddies</w:t>
      </w:r>
    </w:p>
    <w:p w14:paraId="548D4BA9" w14:textId="77777777" w:rsidR="00865480" w:rsidRDefault="00000000">
      <w:pPr>
        <w:spacing w:after="0"/>
        <w:rPr>
          <w:rFonts w:ascii="Times New Roman" w:hAnsi="Times New Roman"/>
          <w:sz w:val="24"/>
          <w:szCs w:val="24"/>
        </w:rPr>
      </w:pPr>
      <w:r>
        <w:t>C. Competitors</w:t>
      </w:r>
    </w:p>
    <w:p w14:paraId="4B9C7A2B" w14:textId="77777777" w:rsidR="00865480" w:rsidRDefault="00000000">
      <w:pPr>
        <w:spacing w:after="0"/>
        <w:rPr>
          <w:rFonts w:ascii="Times New Roman" w:hAnsi="Times New Roman"/>
          <w:sz w:val="24"/>
          <w:szCs w:val="24"/>
        </w:rPr>
      </w:pPr>
      <w:r>
        <w:t>D. Shadow IT</w:t>
      </w:r>
    </w:p>
    <w:p w14:paraId="4D07B36A" w14:textId="77777777" w:rsidR="00865480" w:rsidRDefault="00865480">
      <w:pPr>
        <w:spacing w:after="0"/>
        <w:rPr>
          <w:rFonts w:ascii="Times New Roman" w:hAnsi="Times New Roman"/>
          <w:sz w:val="24"/>
          <w:szCs w:val="24"/>
        </w:rPr>
      </w:pPr>
    </w:p>
    <w:p w14:paraId="3B7AC3A6"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FB07E7C" w14:textId="77777777" w:rsidR="00865480" w:rsidRDefault="00000000">
      <w:pPr>
        <w:spacing w:after="0"/>
        <w:rPr>
          <w:rFonts w:ascii="Times New Roman" w:hAnsi="Times New Roman"/>
          <w:sz w:val="24"/>
          <w:szCs w:val="24"/>
        </w:rPr>
      </w:pPr>
      <w:r>
        <w:t>Explanation:</w:t>
      </w:r>
    </w:p>
    <w:p w14:paraId="60F14A50" w14:textId="77777777" w:rsidR="00865480" w:rsidRDefault="00865480">
      <w:pPr>
        <w:spacing w:after="0"/>
        <w:rPr>
          <w:rFonts w:ascii="Times New Roman" w:hAnsi="Times New Roman"/>
          <w:sz w:val="24"/>
          <w:szCs w:val="24"/>
        </w:rPr>
      </w:pPr>
      <w:r>
        <w:t>Shadow IT refers to the use of information technology systems, devices, software, applications, and services without explicit IT department approval. This is the most likely cause of introducing vulnerabilities on a corporate network by deploying unapproved software, as such software may not have been vetted for security compliance, increasing the risk of vulnerabilities.</w:t>
      </w:r>
    </w:p>
    <w:p w14:paraId="23BCD53A" w14:textId="77777777" w:rsidR="00865480" w:rsidRDefault="00000000">
      <w:pPr>
        <w:spacing w:after="0"/>
        <w:rPr>
          <w:rFonts w:ascii="Times New Roman" w:hAnsi="Times New Roman"/>
          <w:sz w:val="24"/>
          <w:szCs w:val="24"/>
        </w:rPr>
      </w:pPr>
      <w:r>
        <w:t>Reference =</w:t>
      </w:r>
    </w:p>
    <w:p w14:paraId="1E4CD6B5" w14:textId="77777777" w:rsidR="00865480" w:rsidRDefault="00000000">
      <w:pPr>
        <w:spacing w:after="0"/>
        <w:rPr>
          <w:rFonts w:ascii="Times New Roman" w:hAnsi="Times New Roman"/>
          <w:sz w:val="24"/>
          <w:szCs w:val="24"/>
        </w:rPr>
      </w:pPr>
      <w:r>
        <w:t>CompTIA Security+ SY0-701 Course Content: The concept of Shadow IT is discussed as a significant risk due to the introduction of unapproved and potentially vulnerable software into the corporate network​​.</w:t>
      </w:r>
    </w:p>
    <w:p w14:paraId="04D59FEB" w14:textId="77777777" w:rsidR="00865480" w:rsidRDefault="00000000">
      <w:pPr>
        <w:spacing w:after="0"/>
        <w:rPr>
          <w:rFonts w:ascii="Times New Roman" w:hAnsi="Times New Roman"/>
          <w:sz w:val="24"/>
          <w:szCs w:val="24"/>
        </w:rPr>
      </w:pPr>
    </w:p>
    <w:p w14:paraId="1264BCC3" w14:textId="77777777" w:rsidR="00865480" w:rsidRDefault="00865480">
      <w:pPr>
        <w:spacing w:after="0"/>
        <w:rPr>
          <w:rFonts w:ascii="Times New Roman" w:hAnsi="Times New Roman"/>
          <w:sz w:val="24"/>
          <w:szCs w:val="24"/>
        </w:rPr>
      </w:pPr>
    </w:p>
    <w:p w14:paraId="3DAA35C5" w14:textId="77777777" w:rsidR="00865480" w:rsidRDefault="00865480">
      <w:pPr>
        <w:spacing w:after="0"/>
        <w:rPr>
          <w:rFonts w:ascii="Times New Roman" w:hAnsi="Times New Roman"/>
          <w:sz w:val="24"/>
          <w:szCs w:val="24"/>
        </w:rPr>
      </w:pPr>
    </w:p>
    <w:p w14:paraId="45DD917F" w14:textId="77777777" w:rsidR="00865480" w:rsidRDefault="00865480">
      <w:pPr>
        <w:spacing w:after="0"/>
        <w:rPr>
          <w:rFonts w:ascii="Times New Roman" w:hAnsi="Times New Roman"/>
          <w:sz w:val="24"/>
          <w:szCs w:val="24"/>
        </w:rPr>
      </w:pPr>
    </w:p>
    <w:p w14:paraId="60238130" w14:textId="77777777" w:rsidR="00865480" w:rsidRDefault="00000000">
      <w:pPr>
        <w:spacing w:after="0"/>
        <w:rPr>
          <w:rFonts w:ascii="Times New Roman" w:hAnsi="Times New Roman"/>
          <w:sz w:val="24"/>
          <w:szCs w:val="24"/>
        </w:rPr>
      </w:pPr>
      <w:r>
        <w:t>Question: 190</w:t>
      </w:r>
    </w:p>
    <w:p/>
    <w:p w14:paraId="4D1FF64A" w14:textId="77777777" w:rsidR="00865480" w:rsidRDefault="00000000">
      <w:pPr>
        <w:spacing w:after="0"/>
        <w:rPr>
          <w:rFonts w:ascii="Times New Roman" w:hAnsi="Times New Roman"/>
          <w:sz w:val="24"/>
          <w:szCs w:val="24"/>
        </w:rPr>
      </w:pPr>
      <w:r>
        <w:rPr>
          <w:rFonts w:ascii="Times New Roman" w:hAnsi="Times New Roman"/>
          <w:sz w:val="24"/>
          <w:szCs w:val="24"/>
        </w:rPr>
        <w:t>Two companies are in the process of merging. The companies need to decide how to standardize their information security programs. Which of the following would best align the security programs?</w:t>
      </w:r>
    </w:p>
    <w:p w14:paraId="5E384548" w14:textId="77777777" w:rsidR="00865480" w:rsidRDefault="00000000">
      <w:pPr>
        <w:spacing w:after="0"/>
        <w:rPr>
          <w:rFonts w:ascii="Times New Roman" w:hAnsi="Times New Roman"/>
          <w:sz w:val="24"/>
          <w:szCs w:val="24"/>
        </w:rPr>
      </w:pPr>
      <w:r>
        <w:t>A. Shared deployment of CIS baselines</w:t>
      </w:r>
    </w:p>
    <w:p w14:paraId="2FC6B12D" w14:textId="77777777" w:rsidR="00865480" w:rsidRDefault="00000000">
      <w:pPr>
        <w:spacing w:after="0"/>
        <w:rPr>
          <w:rFonts w:ascii="Times New Roman" w:hAnsi="Times New Roman"/>
          <w:sz w:val="24"/>
          <w:szCs w:val="24"/>
        </w:rPr>
      </w:pPr>
      <w:r>
        <w:t>B. Joint cybersecurity best practices</w:t>
      </w:r>
    </w:p>
    <w:p w14:paraId="7487D2E7" w14:textId="77777777" w:rsidR="00865480" w:rsidRDefault="00000000">
      <w:pPr>
        <w:spacing w:after="0"/>
        <w:rPr>
          <w:rFonts w:ascii="Times New Roman" w:hAnsi="Times New Roman"/>
          <w:sz w:val="24"/>
          <w:szCs w:val="24"/>
        </w:rPr>
      </w:pPr>
      <w:r>
        <w:t>C. Both companies following the same CSF</w:t>
      </w:r>
    </w:p>
    <w:p w14:paraId="19B2D3AB" w14:textId="77777777" w:rsidR="00865480" w:rsidRDefault="00000000">
      <w:pPr>
        <w:spacing w:after="0"/>
        <w:rPr>
          <w:rFonts w:ascii="Times New Roman" w:hAnsi="Times New Roman"/>
          <w:sz w:val="24"/>
          <w:szCs w:val="24"/>
        </w:rPr>
      </w:pPr>
      <w:r>
        <w:t>D. Assessment of controls in a vulnerability report</w:t>
      </w:r>
    </w:p>
    <w:p w14:paraId="7C6F0263" w14:textId="77777777" w:rsidR="00865480" w:rsidRDefault="00865480">
      <w:pPr>
        <w:spacing w:after="0"/>
        <w:rPr>
          <w:rFonts w:ascii="Times New Roman" w:hAnsi="Times New Roman"/>
          <w:sz w:val="24"/>
          <w:szCs w:val="24"/>
        </w:rPr>
      </w:pPr>
    </w:p>
    <w:p w14:paraId="49BB83CE"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39BC48C8" w14:textId="77777777" w:rsidR="00865480" w:rsidRDefault="00000000">
      <w:pPr>
        <w:spacing w:after="0"/>
        <w:rPr>
          <w:rFonts w:ascii="Times New Roman" w:hAnsi="Times New Roman"/>
          <w:sz w:val="24"/>
          <w:szCs w:val="24"/>
        </w:rPr>
      </w:pPr>
      <w:r>
        <w:t>Explanation:</w:t>
      </w:r>
    </w:p>
    <w:p w14:paraId="0740FD6C" w14:textId="77777777" w:rsidR="00865480" w:rsidRDefault="00000000">
      <w:pPr>
        <w:spacing w:after="0"/>
        <w:rPr>
          <w:rFonts w:ascii="Times New Roman" w:hAnsi="Times New Roman"/>
          <w:sz w:val="24"/>
          <w:szCs w:val="24"/>
        </w:rPr>
      </w:pPr>
      <w:r>
        <w:t>A Cybersecurity Framework (CSF) provides a structured approach to standardizing and aligning security programs across different organizations. By both companies adopting the same CSF, they can ensure that their security measures, policies, and practices are consistent, which is essential during a merger when aligning two different security programs.</w:t>
      </w:r>
    </w:p>
    <w:p w14:paraId="6346C6C3" w14:textId="77777777" w:rsidR="00865480" w:rsidRDefault="00000000">
      <w:pPr>
        <w:spacing w:after="0"/>
        <w:rPr>
          <w:rFonts w:ascii="Times New Roman" w:hAnsi="Times New Roman"/>
          <w:sz w:val="24"/>
          <w:szCs w:val="24"/>
        </w:rPr>
      </w:pPr>
      <w:r>
        <w:t>Reference =</w:t>
      </w:r>
    </w:p>
    <w:p w14:paraId="2D441F53" w14:textId="77777777" w:rsidR="00865480" w:rsidRDefault="00000000">
      <w:pPr>
        <w:spacing w:after="0"/>
        <w:rPr>
          <w:rFonts w:ascii="Times New Roman" w:hAnsi="Times New Roman"/>
          <w:sz w:val="24"/>
          <w:szCs w:val="24"/>
        </w:rPr>
      </w:pPr>
      <w:r>
        <w:t>CompTIA Security+ SY0-701 Course Content: The course discusses the importance of adopting standardized cybersecurity frameworks (CSF) for aligning security programs during mergers and acquisitions​​.</w:t>
      </w:r>
    </w:p>
    <w:p w14:paraId="29728FFD" w14:textId="77777777" w:rsidR="00865480" w:rsidRDefault="00865480">
      <w:pPr>
        <w:spacing w:after="0"/>
        <w:rPr>
          <w:rFonts w:ascii="Times New Roman" w:hAnsi="Times New Roman"/>
          <w:sz w:val="24"/>
          <w:szCs w:val="24"/>
        </w:rPr>
      </w:pPr>
    </w:p>
    <w:p w14:paraId="2B0AB8C6" w14:textId="77777777" w:rsidR="00865480" w:rsidRDefault="00865480">
      <w:pPr>
        <w:spacing w:after="0"/>
        <w:rPr>
          <w:rFonts w:ascii="Times New Roman" w:hAnsi="Times New Roman"/>
          <w:sz w:val="24"/>
          <w:szCs w:val="24"/>
        </w:rPr>
      </w:pPr>
    </w:p>
    <w:p w14:paraId="555F51EE" w14:textId="77777777" w:rsidR="00865480" w:rsidRDefault="00000000">
      <w:pPr>
        <w:spacing w:after="0"/>
        <w:rPr>
          <w:rFonts w:ascii="Times New Roman" w:hAnsi="Times New Roman"/>
          <w:sz w:val="24"/>
          <w:szCs w:val="24"/>
        </w:rPr>
      </w:pPr>
      <w:r>
        <w:t>Question: 191</w:t>
      </w:r>
    </w:p>
    <w:p/>
    <w:p w14:paraId="44D6F4A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best used to detect fraud by assigning employees to different roles?</w:t>
      </w:r>
    </w:p>
    <w:p w14:paraId="057542D4" w14:textId="77777777" w:rsidR="00865480" w:rsidRDefault="00000000">
      <w:pPr>
        <w:spacing w:after="0"/>
        <w:rPr>
          <w:rFonts w:ascii="Times New Roman" w:hAnsi="Times New Roman"/>
          <w:sz w:val="24"/>
          <w:szCs w:val="24"/>
        </w:rPr>
      </w:pPr>
      <w:r>
        <w:t>A. Least privilege</w:t>
      </w:r>
    </w:p>
    <w:p w14:paraId="7E917868" w14:textId="77777777" w:rsidR="00865480" w:rsidRDefault="00000000">
      <w:pPr>
        <w:spacing w:after="0"/>
        <w:rPr>
          <w:rFonts w:ascii="Times New Roman" w:hAnsi="Times New Roman"/>
          <w:sz w:val="24"/>
          <w:szCs w:val="24"/>
        </w:rPr>
      </w:pPr>
      <w:r>
        <w:t>B. Mandatory vacation</w:t>
      </w:r>
    </w:p>
    <w:p w14:paraId="2DC5333B" w14:textId="77777777" w:rsidR="00865480" w:rsidRDefault="00000000">
      <w:pPr>
        <w:spacing w:after="0"/>
        <w:rPr>
          <w:rFonts w:ascii="Times New Roman" w:hAnsi="Times New Roman"/>
          <w:sz w:val="24"/>
          <w:szCs w:val="24"/>
        </w:rPr>
      </w:pPr>
      <w:r>
        <w:t>C. Separation of duties</w:t>
      </w:r>
    </w:p>
    <w:p w14:paraId="014B253F" w14:textId="77777777" w:rsidR="00865480" w:rsidRDefault="00000000">
      <w:pPr>
        <w:spacing w:after="0"/>
        <w:rPr>
          <w:rFonts w:ascii="Times New Roman" w:hAnsi="Times New Roman"/>
          <w:sz w:val="24"/>
          <w:szCs w:val="24"/>
        </w:rPr>
      </w:pPr>
      <w:r>
        <w:t>D. Job rotation</w:t>
      </w:r>
    </w:p>
    <w:p w14:paraId="3AE087F3" w14:textId="77777777" w:rsidR="00865480" w:rsidRDefault="00865480">
      <w:pPr>
        <w:spacing w:after="0"/>
        <w:rPr>
          <w:rFonts w:ascii="Times New Roman" w:hAnsi="Times New Roman"/>
          <w:sz w:val="24"/>
          <w:szCs w:val="24"/>
        </w:rPr>
      </w:pPr>
    </w:p>
    <w:p w14:paraId="52CC599B"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4967CEF" w14:textId="77777777" w:rsidR="00865480" w:rsidRDefault="00000000">
      <w:pPr>
        <w:spacing w:after="0"/>
        <w:rPr>
          <w:rFonts w:ascii="Times New Roman" w:hAnsi="Times New Roman"/>
          <w:sz w:val="24"/>
          <w:szCs w:val="24"/>
        </w:rPr>
      </w:pPr>
      <w:r>
        <w:t>Explanation:</w:t>
      </w:r>
    </w:p>
    <w:p w14:paraId="1C438656" w14:textId="77777777" w:rsidR="00865480" w:rsidRDefault="00000000">
      <w:pPr>
        <w:spacing w:after="0"/>
        <w:rPr>
          <w:rFonts w:ascii="Times New Roman" w:hAnsi="Times New Roman"/>
          <w:sz w:val="24"/>
          <w:szCs w:val="24"/>
        </w:rPr>
      </w:pPr>
      <w:r>
        <w:t>Job rotation is a strategy used in organizations to detect and prevent fraud by periodically assigning employees to different roles within the organization. This approach helps ensure that no single employee has exclusive control over a specific process or set of tasks for an extended period, thereby reducing the opportunity for fraudulent activities to go unnoticed. By rotating roles, organizations can uncover irregularities and discrepancies that might have been concealed by an employee who had prolonged access to sensitive functions. Job rotation also promotes cross-training, which can enhance the organization's overall resilience and flexibility.</w:t>
      </w:r>
    </w:p>
    <w:p w14:paraId="65855CD8" w14:textId="77777777" w:rsidR="00865480" w:rsidRDefault="00000000">
      <w:pPr>
        <w:spacing w:after="0"/>
        <w:rPr>
          <w:rFonts w:ascii="Times New Roman" w:hAnsi="Times New Roman"/>
          <w:sz w:val="24"/>
          <w:szCs w:val="24"/>
        </w:rPr>
      </w:pPr>
      <w:r>
        <w:t>Reference =</w:t>
      </w:r>
    </w:p>
    <w:p w14:paraId="4847AEDF" w14:textId="77777777" w:rsidR="00865480" w:rsidRDefault="00000000">
      <w:pPr>
        <w:spacing w:after="0"/>
        <w:rPr>
          <w:rFonts w:ascii="Times New Roman" w:hAnsi="Times New Roman"/>
          <w:sz w:val="24"/>
          <w:szCs w:val="24"/>
        </w:rPr>
      </w:pPr>
      <w:r>
        <w:t>CompTIA Security+ SY0-701 Course Content: Domain 05 Security Program Management and Oversight​.</w:t>
      </w:r>
    </w:p>
    <w:p w14:paraId="010C8A24" w14:textId="77777777" w:rsidR="00865480" w:rsidRDefault="00000000">
      <w:pPr>
        <w:spacing w:after="0"/>
        <w:rPr>
          <w:rFonts w:ascii="Times New Roman" w:hAnsi="Times New Roman"/>
          <w:sz w:val="24"/>
          <w:szCs w:val="24"/>
        </w:rPr>
      </w:pPr>
      <w:r>
        <w:t>CompTIA Security+ SY0-601 Study Guide: Chapter on Risk Management and Compliance​.</w:t>
      </w:r>
    </w:p>
    <w:p w14:paraId="591C347C" w14:textId="77777777" w:rsidR="00865480" w:rsidRDefault="00865480">
      <w:pPr>
        <w:spacing w:after="0"/>
        <w:rPr>
          <w:rFonts w:ascii="Times New Roman" w:hAnsi="Times New Roman"/>
          <w:sz w:val="24"/>
          <w:szCs w:val="24"/>
        </w:rPr>
      </w:pPr>
    </w:p>
    <w:p w14:paraId="2A1655BC" w14:textId="77777777" w:rsidR="00865480" w:rsidRDefault="00865480">
      <w:pPr>
        <w:spacing w:after="0"/>
        <w:rPr>
          <w:rFonts w:ascii="Times New Roman" w:hAnsi="Times New Roman"/>
          <w:sz w:val="24"/>
          <w:szCs w:val="24"/>
        </w:rPr>
      </w:pPr>
    </w:p>
    <w:p w14:paraId="35E3E6B0" w14:textId="77777777" w:rsidR="00865480" w:rsidRDefault="00000000">
      <w:pPr>
        <w:spacing w:after="0"/>
        <w:rPr>
          <w:rFonts w:ascii="Times New Roman" w:hAnsi="Times New Roman"/>
          <w:sz w:val="24"/>
          <w:szCs w:val="24"/>
        </w:rPr>
      </w:pPr>
      <w:r>
        <w:t>Question: 192</w:t>
      </w:r>
    </w:p>
    <w:p/>
    <w:p w14:paraId="0315BC2B"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administrate wants to implement a backup solution. the solution needs to allow recovery of the entire system, including the operating system, in case of a disaster. Which of the following backup types should the administrator consider?</w:t>
      </w:r>
    </w:p>
    <w:p w14:paraId="73E06302" w14:textId="77777777" w:rsidR="00865480" w:rsidRDefault="00000000">
      <w:pPr>
        <w:spacing w:after="0"/>
        <w:rPr>
          <w:rFonts w:ascii="Times New Roman" w:hAnsi="Times New Roman"/>
          <w:sz w:val="24"/>
          <w:szCs w:val="24"/>
        </w:rPr>
      </w:pPr>
      <w:r>
        <w:t>A. Incremental</w:t>
      </w:r>
    </w:p>
    <w:p w14:paraId="02433613" w14:textId="77777777" w:rsidR="00865480" w:rsidRDefault="00000000">
      <w:pPr>
        <w:spacing w:after="0"/>
        <w:rPr>
          <w:rFonts w:ascii="Times New Roman" w:hAnsi="Times New Roman"/>
          <w:sz w:val="24"/>
          <w:szCs w:val="24"/>
        </w:rPr>
      </w:pPr>
      <w:r>
        <w:t>B. Storage area network</w:t>
      </w:r>
    </w:p>
    <w:p w14:paraId="677E2222" w14:textId="77777777" w:rsidR="00865480" w:rsidRDefault="00000000">
      <w:pPr>
        <w:spacing w:after="0"/>
        <w:rPr>
          <w:rFonts w:ascii="Times New Roman" w:hAnsi="Times New Roman"/>
          <w:sz w:val="24"/>
          <w:szCs w:val="24"/>
        </w:rPr>
      </w:pPr>
      <w:r>
        <w:t>C. Differential</w:t>
      </w:r>
    </w:p>
    <w:p w14:paraId="6CF06B23" w14:textId="77777777" w:rsidR="00865480" w:rsidRDefault="00000000">
      <w:pPr>
        <w:spacing w:after="0"/>
        <w:rPr>
          <w:rFonts w:ascii="Times New Roman" w:hAnsi="Times New Roman"/>
          <w:sz w:val="24"/>
          <w:szCs w:val="24"/>
        </w:rPr>
      </w:pPr>
      <w:r>
        <w:t>D. Image</w:t>
      </w:r>
    </w:p>
    <w:p w14:paraId="5E4B0710" w14:textId="77777777" w:rsidR="00865480" w:rsidRDefault="00865480">
      <w:pPr>
        <w:spacing w:after="0"/>
        <w:rPr>
          <w:rFonts w:ascii="Times New Roman" w:hAnsi="Times New Roman"/>
          <w:sz w:val="24"/>
          <w:szCs w:val="24"/>
        </w:rPr>
      </w:pPr>
    </w:p>
    <w:p w14:paraId="7F5AD9A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B5C2079" w14:textId="77777777" w:rsidR="00865480" w:rsidRDefault="00000000">
      <w:pPr>
        <w:spacing w:after="0"/>
        <w:rPr>
          <w:rFonts w:ascii="Times New Roman" w:hAnsi="Times New Roman"/>
          <w:sz w:val="24"/>
          <w:szCs w:val="24"/>
        </w:rPr>
      </w:pPr>
      <w:r>
        <w:t>Explanation:</w:t>
      </w:r>
    </w:p>
    <w:p w14:paraId="7856AF46" w14:textId="77777777" w:rsidR="00865480" w:rsidRDefault="00000000">
      <w:pPr>
        <w:spacing w:after="0"/>
        <w:rPr>
          <w:rFonts w:ascii="Times New Roman" w:hAnsi="Times New Roman"/>
          <w:sz w:val="24"/>
          <w:szCs w:val="24"/>
        </w:rPr>
      </w:pPr>
      <w:r>
        <w:t>An image backup, also known as a full system backup, captures the entire contents of a system, including the operating system, applications, settings, and all data. This type of backup allows for a complete recovery of the system in case of a disaster, as it includes everything needed to restore the system to its previous state. This makes it the ideal choice for a systems administrator who needs to ensure the ability to recover the entire system, including the OS.</w:t>
      </w:r>
    </w:p>
    <w:p w14:paraId="308F1128" w14:textId="77777777" w:rsidR="00865480" w:rsidRDefault="00000000">
      <w:pPr>
        <w:spacing w:after="0"/>
        <w:rPr>
          <w:rFonts w:ascii="Times New Roman" w:hAnsi="Times New Roman"/>
          <w:sz w:val="24"/>
          <w:szCs w:val="24"/>
        </w:rPr>
      </w:pPr>
      <w:r>
        <w:t>Reference = CompTIA Security+ SY0-701 study materials, domain on Security Operations​​.</w:t>
      </w:r>
    </w:p>
    <w:p w14:paraId="7B9207C4" w14:textId="77777777" w:rsidR="00865480" w:rsidRDefault="00865480">
      <w:pPr>
        <w:spacing w:after="0"/>
        <w:rPr>
          <w:rFonts w:ascii="Times New Roman" w:hAnsi="Times New Roman"/>
          <w:sz w:val="24"/>
          <w:szCs w:val="24"/>
        </w:rPr>
      </w:pPr>
    </w:p>
    <w:p w14:paraId="2C40DB0C" w14:textId="77777777" w:rsidR="00865480" w:rsidRDefault="00865480">
      <w:pPr>
        <w:spacing w:after="0"/>
        <w:rPr>
          <w:rFonts w:ascii="Times New Roman" w:hAnsi="Times New Roman"/>
          <w:sz w:val="24"/>
          <w:szCs w:val="24"/>
        </w:rPr>
      </w:pPr>
    </w:p>
    <w:p w14:paraId="4F20241D" w14:textId="77777777" w:rsidR="00865480" w:rsidRDefault="00865480">
      <w:pPr>
        <w:spacing w:after="0"/>
        <w:rPr>
          <w:rFonts w:ascii="Times New Roman" w:hAnsi="Times New Roman"/>
          <w:sz w:val="24"/>
          <w:szCs w:val="24"/>
        </w:rPr>
      </w:pPr>
    </w:p>
    <w:p w14:paraId="1F1654B0" w14:textId="77777777" w:rsidR="00865480" w:rsidRDefault="00000000">
      <w:pPr>
        <w:spacing w:after="0"/>
        <w:rPr>
          <w:rFonts w:ascii="Times New Roman" w:hAnsi="Times New Roman"/>
          <w:sz w:val="24"/>
          <w:szCs w:val="24"/>
        </w:rPr>
      </w:pPr>
      <w:r>
        <w:t>Question: 193</w:t>
      </w:r>
    </w:p>
    <w:p/>
    <w:p w14:paraId="36BBA9D9" w14:textId="77777777" w:rsidR="00865480" w:rsidRDefault="00000000">
      <w:pPr>
        <w:spacing w:after="0"/>
        <w:rPr>
          <w:rFonts w:ascii="Times New Roman" w:hAnsi="Times New Roman"/>
          <w:sz w:val="24"/>
          <w:szCs w:val="24"/>
        </w:rPr>
      </w:pPr>
      <w:r>
        <w:rPr>
          <w:rFonts w:ascii="Times New Roman" w:hAnsi="Times New Roman"/>
          <w:sz w:val="24"/>
          <w:szCs w:val="24"/>
        </w:rPr>
        <w:t>A spoofed identity was detected for a digital certificate. Which of the following are the type of unidentified key and the certificate mat could be in use on the company domain?</w:t>
      </w:r>
    </w:p>
    <w:p w14:paraId="586FAF5D" w14:textId="77777777" w:rsidR="00865480" w:rsidRDefault="00000000">
      <w:pPr>
        <w:spacing w:after="0"/>
        <w:rPr>
          <w:rFonts w:ascii="Times New Roman" w:hAnsi="Times New Roman"/>
          <w:sz w:val="24"/>
          <w:szCs w:val="24"/>
        </w:rPr>
      </w:pPr>
      <w:r>
        <w:t>A. Private key and root certificate</w:t>
      </w:r>
    </w:p>
    <w:p w14:paraId="4FA77234" w14:textId="77777777" w:rsidR="00865480" w:rsidRDefault="00000000">
      <w:pPr>
        <w:spacing w:after="0"/>
        <w:rPr>
          <w:rFonts w:ascii="Times New Roman" w:hAnsi="Times New Roman"/>
          <w:sz w:val="24"/>
          <w:szCs w:val="24"/>
        </w:rPr>
      </w:pPr>
      <w:r>
        <w:t>B. Public key and expired certificate</w:t>
      </w:r>
    </w:p>
    <w:p w14:paraId="65D5128D" w14:textId="77777777" w:rsidR="00865480" w:rsidRDefault="00000000">
      <w:pPr>
        <w:spacing w:after="0"/>
        <w:rPr>
          <w:rFonts w:ascii="Times New Roman" w:hAnsi="Times New Roman"/>
          <w:sz w:val="24"/>
          <w:szCs w:val="24"/>
        </w:rPr>
      </w:pPr>
      <w:r>
        <w:t>C. Private key and self-signed certificate</w:t>
      </w:r>
    </w:p>
    <w:p w14:paraId="3A358703" w14:textId="77777777" w:rsidR="00865480" w:rsidRDefault="00000000">
      <w:pPr>
        <w:spacing w:after="0"/>
        <w:rPr>
          <w:rFonts w:ascii="Times New Roman" w:hAnsi="Times New Roman"/>
          <w:sz w:val="24"/>
          <w:szCs w:val="24"/>
        </w:rPr>
      </w:pPr>
      <w:r>
        <w:t>D. Public key and wildcard certificate</w:t>
      </w:r>
    </w:p>
    <w:p w14:paraId="3289451F" w14:textId="77777777" w:rsidR="00865480" w:rsidRDefault="00865480">
      <w:pPr>
        <w:spacing w:after="0"/>
        <w:rPr>
          <w:rFonts w:ascii="Times New Roman" w:hAnsi="Times New Roman"/>
          <w:sz w:val="24"/>
          <w:szCs w:val="24"/>
        </w:rPr>
      </w:pPr>
    </w:p>
    <w:p w14:paraId="572D9798"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B1D7A30" w14:textId="77777777" w:rsidR="00865480" w:rsidRDefault="00000000">
      <w:pPr>
        <w:spacing w:after="0"/>
        <w:rPr>
          <w:rFonts w:ascii="Times New Roman" w:hAnsi="Times New Roman"/>
          <w:sz w:val="24"/>
          <w:szCs w:val="24"/>
        </w:rPr>
      </w:pPr>
      <w:r>
        <w:t>Explanation:</w:t>
      </w:r>
    </w:p>
    <w:p w14:paraId="04E5405C" w14:textId="77777777" w:rsidR="00865480" w:rsidRDefault="00000000">
      <w:pPr>
        <w:spacing w:after="0"/>
        <w:rPr>
          <w:rFonts w:ascii="Times New Roman" w:hAnsi="Times New Roman"/>
          <w:sz w:val="24"/>
          <w:szCs w:val="24"/>
        </w:rPr>
      </w:pPr>
      <w:r>
        <w:t>A self-signed certificate is a certificate that is signed by its own private key rather than by a trusted certificate authority (CA). This means that the authenticity of the certificate relies solely on the issuer's own authority. If a spoofed identity was detected, it could indicate that a private key associated with a self-signed certificate was compromised. Self-signed certificates are often used internally within organizations, but they carry higher risks since they are not validated by a third-party CA, making them more susceptible to spoofing.</w:t>
      </w:r>
    </w:p>
    <w:p w14:paraId="69E2B062" w14:textId="77777777" w:rsidR="00865480" w:rsidRDefault="00000000">
      <w:pPr>
        <w:spacing w:after="0"/>
        <w:rPr>
          <w:rFonts w:ascii="Times New Roman" w:hAnsi="Times New Roman"/>
          <w:sz w:val="24"/>
          <w:szCs w:val="24"/>
        </w:rPr>
      </w:pPr>
      <w:r>
        <w:t>Reference = CompTIA Security+ SY0-701 study materials, particularly the domains discussing Public Key Infrastructure (PKI) and certificate management​​.</w:t>
      </w:r>
    </w:p>
    <w:p w14:paraId="38958AD3" w14:textId="77777777" w:rsidR="00865480" w:rsidRDefault="00865480">
      <w:pPr>
        <w:spacing w:after="0"/>
        <w:rPr>
          <w:rFonts w:ascii="Times New Roman" w:hAnsi="Times New Roman"/>
          <w:sz w:val="24"/>
          <w:szCs w:val="24"/>
        </w:rPr>
      </w:pPr>
    </w:p>
    <w:p w14:paraId="5BFB97B8" w14:textId="77777777" w:rsidR="00865480" w:rsidRDefault="00865480">
      <w:pPr>
        <w:spacing w:after="0"/>
        <w:rPr>
          <w:rFonts w:ascii="Times New Roman" w:hAnsi="Times New Roman"/>
          <w:sz w:val="24"/>
          <w:szCs w:val="24"/>
        </w:rPr>
      </w:pPr>
    </w:p>
    <w:p w14:paraId="5DF84A3B" w14:textId="77777777" w:rsidR="00865480" w:rsidRDefault="00000000">
      <w:pPr>
        <w:spacing w:after="0"/>
        <w:rPr>
          <w:rFonts w:ascii="Times New Roman" w:hAnsi="Times New Roman"/>
          <w:sz w:val="24"/>
          <w:szCs w:val="24"/>
        </w:rPr>
      </w:pPr>
      <w:r>
        <w:t>Question: 194</w:t>
      </w:r>
    </w:p>
    <w:p/>
    <w:p w14:paraId="194491DA" w14:textId="77777777" w:rsidR="00865480" w:rsidRDefault="00000000">
      <w:pPr>
        <w:spacing w:after="0"/>
        <w:rPr>
          <w:rFonts w:ascii="Times New Roman" w:hAnsi="Times New Roman"/>
          <w:sz w:val="24"/>
          <w:szCs w:val="24"/>
        </w:rPr>
      </w:pPr>
      <w:r>
        <w:rPr>
          <w:rFonts w:ascii="Times New Roman" w:hAnsi="Times New Roman"/>
          <w:sz w:val="24"/>
          <w:szCs w:val="24"/>
        </w:rPr>
        <w:t>The Chief Information Security Officer wants to put security measures in place to protect PlI. The organization needs to use its existing labeling and classification system to accomplish this goal. Which of the following would most likely be configured to meet the requirements?</w:t>
      </w:r>
    </w:p>
    <w:p w14:paraId="769C188E" w14:textId="77777777" w:rsidR="00865480" w:rsidRDefault="00000000">
      <w:pPr>
        <w:spacing w:after="0"/>
        <w:rPr>
          <w:rFonts w:ascii="Times New Roman" w:hAnsi="Times New Roman"/>
          <w:sz w:val="24"/>
          <w:szCs w:val="24"/>
        </w:rPr>
      </w:pPr>
      <w:r>
        <w:t>A. Tokenization</w:t>
      </w:r>
    </w:p>
    <w:p w14:paraId="5D6700E9" w14:textId="77777777" w:rsidR="00865480" w:rsidRDefault="00000000">
      <w:pPr>
        <w:spacing w:after="0"/>
        <w:rPr>
          <w:rFonts w:ascii="Times New Roman" w:hAnsi="Times New Roman"/>
          <w:sz w:val="24"/>
          <w:szCs w:val="24"/>
        </w:rPr>
      </w:pPr>
      <w:r>
        <w:t>B. S/MIME</w:t>
      </w:r>
    </w:p>
    <w:p w14:paraId="539AD844" w14:textId="77777777" w:rsidR="00865480" w:rsidRDefault="00000000">
      <w:pPr>
        <w:spacing w:after="0"/>
        <w:rPr>
          <w:rFonts w:ascii="Times New Roman" w:hAnsi="Times New Roman"/>
          <w:sz w:val="24"/>
          <w:szCs w:val="24"/>
        </w:rPr>
      </w:pPr>
      <w:r>
        <w:t>C. DLP</w:t>
      </w:r>
    </w:p>
    <w:p w14:paraId="76677893" w14:textId="77777777" w:rsidR="00865480" w:rsidRDefault="00000000">
      <w:pPr>
        <w:spacing w:after="0"/>
        <w:rPr>
          <w:rFonts w:ascii="Times New Roman" w:hAnsi="Times New Roman"/>
          <w:sz w:val="24"/>
          <w:szCs w:val="24"/>
        </w:rPr>
      </w:pPr>
      <w:r>
        <w:t>D. MFA</w:t>
      </w:r>
    </w:p>
    <w:p w14:paraId="7A89915D" w14:textId="77777777" w:rsidR="00865480" w:rsidRDefault="00865480">
      <w:pPr>
        <w:spacing w:after="0"/>
        <w:rPr>
          <w:rFonts w:ascii="Times New Roman" w:hAnsi="Times New Roman"/>
          <w:sz w:val="24"/>
          <w:szCs w:val="24"/>
        </w:rPr>
      </w:pPr>
    </w:p>
    <w:p w14:paraId="0A9AA7A2"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A1D954A" w14:textId="77777777" w:rsidR="00865480" w:rsidRDefault="00000000">
      <w:pPr>
        <w:spacing w:after="0"/>
        <w:rPr>
          <w:rFonts w:ascii="Times New Roman" w:hAnsi="Times New Roman"/>
          <w:sz w:val="24"/>
          <w:szCs w:val="24"/>
        </w:rPr>
      </w:pPr>
      <w:r>
        <w:t>Explanation:</w:t>
      </w:r>
    </w:p>
    <w:p w14:paraId="0BF534DE" w14:textId="77777777" w:rsidR="00865480" w:rsidRDefault="00000000">
      <w:pPr>
        <w:spacing w:after="0"/>
        <w:rPr>
          <w:rFonts w:ascii="Times New Roman" w:hAnsi="Times New Roman"/>
          <w:sz w:val="24"/>
          <w:szCs w:val="24"/>
        </w:rPr>
      </w:pPr>
      <w:r>
        <w:t>Data Loss Prevention (DLP) systems are typically configured to protect sensitive data such as Personally Identifiable Information (PII) within an organization. DLP tools enforce policies that monitor, detect, and block the unauthorized transmission of sensitive data. By leveraging the organization’s existing labeling and classification system, DLP solutions can identify and protect data based on its classification, ensuring that PII is appropriately secured according to organizational policies.</w:t>
      </w:r>
    </w:p>
    <w:p w14:paraId="58F9DB39" w14:textId="77777777" w:rsidR="00865480" w:rsidRDefault="00000000">
      <w:pPr>
        <w:spacing w:after="0"/>
        <w:rPr>
          <w:rFonts w:ascii="Times New Roman" w:hAnsi="Times New Roman"/>
          <w:sz w:val="24"/>
          <w:szCs w:val="24"/>
        </w:rPr>
      </w:pPr>
      <w:r>
        <w:t>Reference =</w:t>
      </w:r>
    </w:p>
    <w:p w14:paraId="045C0ADA" w14:textId="77777777" w:rsidR="00865480" w:rsidRDefault="00000000">
      <w:pPr>
        <w:spacing w:after="0"/>
        <w:rPr>
          <w:rFonts w:ascii="Times New Roman" w:hAnsi="Times New Roman"/>
          <w:sz w:val="24"/>
          <w:szCs w:val="24"/>
        </w:rPr>
      </w:pPr>
      <w:r>
        <w:t>CompTIA Security+ SY0-701 Course Content: Domain 03 Security Architecture​.</w:t>
      </w:r>
    </w:p>
    <w:p w14:paraId="5A190B4F" w14:textId="77777777" w:rsidR="00865480" w:rsidRDefault="00000000">
      <w:pPr>
        <w:spacing w:after="0"/>
        <w:rPr>
          <w:rFonts w:ascii="Times New Roman" w:hAnsi="Times New Roman"/>
          <w:sz w:val="24"/>
          <w:szCs w:val="24"/>
        </w:rPr>
      </w:pPr>
      <w:r>
        <w:t>CompTIA Security+ SY0-601 Study Guide: Chapter on Network Security and DLP​.</w:t>
      </w:r>
    </w:p>
    <w:p w14:paraId="0DD3C5CC" w14:textId="77777777" w:rsidR="00865480" w:rsidRDefault="00865480">
      <w:pPr>
        <w:spacing w:after="0"/>
        <w:rPr>
          <w:rFonts w:ascii="Times New Roman" w:hAnsi="Times New Roman"/>
          <w:sz w:val="24"/>
          <w:szCs w:val="24"/>
        </w:rPr>
      </w:pPr>
    </w:p>
    <w:p w14:paraId="1057CC66" w14:textId="77777777" w:rsidR="00865480" w:rsidRDefault="00865480">
      <w:pPr>
        <w:spacing w:after="0"/>
        <w:rPr>
          <w:rFonts w:ascii="Times New Roman" w:hAnsi="Times New Roman"/>
          <w:sz w:val="24"/>
          <w:szCs w:val="24"/>
        </w:rPr>
      </w:pPr>
    </w:p>
    <w:p w14:paraId="13491BC1" w14:textId="77777777" w:rsidR="00865480" w:rsidRDefault="00000000">
      <w:pPr>
        <w:spacing w:after="0"/>
        <w:rPr>
          <w:rFonts w:ascii="Times New Roman" w:hAnsi="Times New Roman"/>
          <w:sz w:val="24"/>
          <w:szCs w:val="24"/>
        </w:rPr>
      </w:pPr>
      <w:r>
        <w:t>Question: 195</w:t>
      </w:r>
    </w:p>
    <w:p/>
    <w:p w14:paraId="76BA8584" w14:textId="77777777" w:rsidR="00865480" w:rsidRDefault="00000000">
      <w:pPr>
        <w:spacing w:after="0"/>
        <w:rPr>
          <w:rFonts w:ascii="Times New Roman" w:hAnsi="Times New Roman"/>
          <w:sz w:val="24"/>
          <w:szCs w:val="24"/>
        </w:rPr>
      </w:pPr>
      <w:r>
        <w:rPr>
          <w:rFonts w:ascii="Times New Roman" w:hAnsi="Times New Roman"/>
          <w:sz w:val="24"/>
          <w:szCs w:val="24"/>
        </w:rPr>
        <w:t>An analyst is reviewing an incident in which a user clicked on a link in a phishing email. Which of the following log sources would the analyst utilize to determine whether the connection was successful?</w:t>
      </w:r>
    </w:p>
    <w:p w14:paraId="6CA100F4" w14:textId="77777777" w:rsidR="00865480" w:rsidRDefault="00000000">
      <w:pPr>
        <w:spacing w:after="0"/>
        <w:rPr>
          <w:rFonts w:ascii="Times New Roman" w:hAnsi="Times New Roman"/>
          <w:sz w:val="24"/>
          <w:szCs w:val="24"/>
        </w:rPr>
      </w:pPr>
      <w:r>
        <w:t>A. Network</w:t>
      </w:r>
    </w:p>
    <w:p w14:paraId="77AE6EF9" w14:textId="77777777" w:rsidR="00865480" w:rsidRDefault="00000000">
      <w:pPr>
        <w:spacing w:after="0"/>
        <w:rPr>
          <w:rFonts w:ascii="Times New Roman" w:hAnsi="Times New Roman"/>
          <w:sz w:val="24"/>
          <w:szCs w:val="24"/>
        </w:rPr>
      </w:pPr>
      <w:r>
        <w:t>B. System</w:t>
      </w:r>
    </w:p>
    <w:p w14:paraId="79E43AAB" w14:textId="77777777" w:rsidR="00865480" w:rsidRDefault="00000000">
      <w:pPr>
        <w:spacing w:after="0"/>
        <w:rPr>
          <w:rFonts w:ascii="Times New Roman" w:hAnsi="Times New Roman"/>
          <w:sz w:val="24"/>
          <w:szCs w:val="24"/>
        </w:rPr>
      </w:pPr>
      <w:r>
        <w:t>C. Application</w:t>
      </w:r>
    </w:p>
    <w:p w14:paraId="43ABA7D5" w14:textId="77777777" w:rsidR="00865480" w:rsidRDefault="00000000">
      <w:pPr>
        <w:spacing w:after="0"/>
        <w:rPr>
          <w:rFonts w:ascii="Times New Roman" w:hAnsi="Times New Roman"/>
          <w:sz w:val="24"/>
          <w:szCs w:val="24"/>
        </w:rPr>
      </w:pPr>
      <w:r>
        <w:t>D. Authentication</w:t>
      </w:r>
    </w:p>
    <w:p w14:paraId="2B527E02" w14:textId="77777777" w:rsidR="00865480" w:rsidRDefault="00865480">
      <w:pPr>
        <w:spacing w:after="0"/>
        <w:rPr>
          <w:rFonts w:ascii="Times New Roman" w:hAnsi="Times New Roman"/>
          <w:sz w:val="24"/>
          <w:szCs w:val="24"/>
        </w:rPr>
      </w:pPr>
    </w:p>
    <w:p w14:paraId="16B8CE39"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ACC1CB9" w14:textId="77777777" w:rsidR="00865480" w:rsidRDefault="00000000">
      <w:pPr>
        <w:spacing w:after="0"/>
        <w:rPr>
          <w:rFonts w:ascii="Times New Roman" w:hAnsi="Times New Roman"/>
          <w:sz w:val="24"/>
          <w:szCs w:val="24"/>
        </w:rPr>
      </w:pPr>
      <w:r>
        <w:t>Explanation:</w:t>
      </w:r>
    </w:p>
    <w:p w14:paraId="1376D202" w14:textId="77777777" w:rsidR="00865480" w:rsidRDefault="00865480">
      <w:pPr>
        <w:spacing w:after="0"/>
        <w:rPr>
          <w:rFonts w:ascii="Times New Roman" w:hAnsi="Times New Roman"/>
          <w:sz w:val="24"/>
          <w:szCs w:val="24"/>
        </w:rPr>
      </w:pPr>
      <w:r>
        <w:t>To determine whether the connection was successful after a user clicked on a link in a phishing email, the most relevant log source to analyze would be the network logs. These logs would provide information on outbound and inbound traffic, allowing the analyst to see if the user’s system connected to the remote server specified in the phishing link. Network logs can include details such as IP addresses, domains accessed, and the success or failure of connections, which are crucial for understanding the impact of the phishing attempt.</w:t>
      </w:r>
    </w:p>
    <w:p w14:paraId="50634050" w14:textId="77777777" w:rsidR="00865480" w:rsidRDefault="00000000">
      <w:pPr>
        <w:spacing w:after="0"/>
        <w:rPr>
          <w:rFonts w:ascii="Times New Roman" w:hAnsi="Times New Roman"/>
          <w:sz w:val="24"/>
          <w:szCs w:val="24"/>
        </w:rPr>
      </w:pPr>
      <w:r>
        <w:t>Reference =</w:t>
      </w:r>
    </w:p>
    <w:p w14:paraId="0AA70FA3" w14:textId="77777777" w:rsidR="00865480" w:rsidRDefault="00000000">
      <w:pPr>
        <w:spacing w:after="0"/>
        <w:rPr>
          <w:rFonts w:ascii="Times New Roman" w:hAnsi="Times New Roman"/>
          <w:sz w:val="24"/>
          <w:szCs w:val="24"/>
        </w:rPr>
      </w:pPr>
      <w:r>
        <w:t>CompTIA Security+ SY0-701 Course Content: Domain 04 Security Operations​.</w:t>
      </w:r>
    </w:p>
    <w:p w14:paraId="460F9A22" w14:textId="77777777" w:rsidR="00865480" w:rsidRDefault="00000000">
      <w:pPr>
        <w:spacing w:after="0"/>
        <w:rPr>
          <w:rFonts w:ascii="Times New Roman" w:hAnsi="Times New Roman"/>
          <w:sz w:val="24"/>
          <w:szCs w:val="24"/>
        </w:rPr>
      </w:pPr>
      <w:r>
        <w:t>CompTIA Security+ SY0-601 Study Guide: Chapter on Incident Response​.</w:t>
      </w:r>
    </w:p>
    <w:p w14:paraId="5F98F3D9" w14:textId="77777777" w:rsidR="00865480" w:rsidRDefault="00000000">
      <w:pPr>
        <w:spacing w:after="0"/>
        <w:rPr>
          <w:rFonts w:ascii="Times New Roman" w:hAnsi="Times New Roman"/>
          <w:sz w:val="24"/>
          <w:szCs w:val="24"/>
        </w:rPr>
      </w:pPr>
    </w:p>
    <w:p w14:paraId="09CFC272" w14:textId="77777777" w:rsidR="00865480" w:rsidRDefault="00865480">
      <w:pPr>
        <w:spacing w:after="0"/>
        <w:rPr>
          <w:rFonts w:ascii="Times New Roman" w:hAnsi="Times New Roman"/>
          <w:sz w:val="24"/>
          <w:szCs w:val="24"/>
        </w:rPr>
      </w:pPr>
    </w:p>
    <w:p w14:paraId="02635780" w14:textId="77777777" w:rsidR="00865480" w:rsidRDefault="00865480">
      <w:pPr>
        <w:spacing w:after="0"/>
        <w:rPr>
          <w:rFonts w:ascii="Times New Roman" w:hAnsi="Times New Roman"/>
          <w:sz w:val="24"/>
          <w:szCs w:val="24"/>
        </w:rPr>
      </w:pPr>
    </w:p>
    <w:p w14:paraId="382072F0" w14:textId="77777777" w:rsidR="00865480" w:rsidRDefault="00865480">
      <w:pPr>
        <w:spacing w:after="0"/>
        <w:rPr>
          <w:rFonts w:ascii="Times New Roman" w:hAnsi="Times New Roman"/>
          <w:sz w:val="24"/>
          <w:szCs w:val="24"/>
        </w:rPr>
      </w:pPr>
    </w:p>
    <w:p w14:paraId="4FE625D3" w14:textId="77777777" w:rsidR="00865480" w:rsidRDefault="00000000">
      <w:pPr>
        <w:spacing w:after="0"/>
        <w:rPr>
          <w:rFonts w:ascii="Times New Roman" w:hAnsi="Times New Roman"/>
          <w:sz w:val="24"/>
          <w:szCs w:val="24"/>
        </w:rPr>
      </w:pPr>
      <w:r>
        <w:t>Question: 196</w:t>
      </w:r>
    </w:p>
    <w:p/>
    <w:p w14:paraId="4B45E8D1" w14:textId="77777777" w:rsidR="00865480" w:rsidRDefault="00000000">
      <w:pPr>
        <w:spacing w:after="0"/>
        <w:rPr>
          <w:rFonts w:ascii="Times New Roman" w:hAnsi="Times New Roman"/>
          <w:sz w:val="24"/>
          <w:szCs w:val="24"/>
        </w:rPr>
      </w:pPr>
      <w:r>
        <w:rPr>
          <w:rFonts w:ascii="Times New Roman" w:hAnsi="Times New Roman"/>
          <w:sz w:val="24"/>
          <w:szCs w:val="24"/>
        </w:rPr>
        <w:t>The Cruel Information Security Officer (CISO) asks a security analyst to install an OS update to a production VM that has a 99% uptime SLA. The CISO tells me analyst the installation must be done as quickly as possible. Which of the following courses of action should the security analyst take first?</w:t>
      </w:r>
    </w:p>
    <w:p w14:paraId="5401799C" w14:textId="77777777" w:rsidR="00865480" w:rsidRDefault="00000000">
      <w:pPr>
        <w:spacing w:after="0"/>
        <w:rPr>
          <w:rFonts w:ascii="Times New Roman" w:hAnsi="Times New Roman"/>
          <w:sz w:val="24"/>
          <w:szCs w:val="24"/>
        </w:rPr>
      </w:pPr>
      <w:r>
        <w:t>A. Log in to the server and perform a health check on the VM.</w:t>
      </w:r>
    </w:p>
    <w:p w14:paraId="57A32DC9" w14:textId="77777777" w:rsidR="00865480" w:rsidRDefault="00000000">
      <w:pPr>
        <w:spacing w:after="0"/>
        <w:rPr>
          <w:rFonts w:ascii="Times New Roman" w:hAnsi="Times New Roman"/>
          <w:sz w:val="24"/>
          <w:szCs w:val="24"/>
        </w:rPr>
      </w:pPr>
      <w:r>
        <w:t>B. Install the patch Immediately.</w:t>
      </w:r>
    </w:p>
    <w:p w14:paraId="2A20693D" w14:textId="77777777" w:rsidR="00865480" w:rsidRDefault="00000000">
      <w:pPr>
        <w:spacing w:after="0"/>
        <w:rPr>
          <w:rFonts w:ascii="Times New Roman" w:hAnsi="Times New Roman"/>
          <w:sz w:val="24"/>
          <w:szCs w:val="24"/>
        </w:rPr>
      </w:pPr>
      <w:r>
        <w:t>C. Confirm that the backup service is running.</w:t>
      </w:r>
    </w:p>
    <w:p w14:paraId="38720E3F" w14:textId="77777777" w:rsidR="00865480" w:rsidRDefault="00000000">
      <w:pPr>
        <w:spacing w:after="0"/>
        <w:rPr>
          <w:rFonts w:ascii="Times New Roman" w:hAnsi="Times New Roman"/>
          <w:sz w:val="24"/>
          <w:szCs w:val="24"/>
        </w:rPr>
      </w:pPr>
      <w:r>
        <w:t>D. Take a snapshot of the VM.</w:t>
      </w:r>
    </w:p>
    <w:p w14:paraId="0A994C80" w14:textId="77777777" w:rsidR="00865480" w:rsidRDefault="00865480">
      <w:pPr>
        <w:spacing w:after="0"/>
        <w:rPr>
          <w:rFonts w:ascii="Times New Roman" w:hAnsi="Times New Roman"/>
          <w:sz w:val="24"/>
          <w:szCs w:val="24"/>
        </w:rPr>
      </w:pPr>
    </w:p>
    <w:p w14:paraId="36187429"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32D226F" w14:textId="77777777" w:rsidR="00865480" w:rsidRDefault="00000000">
      <w:pPr>
        <w:spacing w:after="0"/>
        <w:rPr>
          <w:rFonts w:ascii="Times New Roman" w:hAnsi="Times New Roman"/>
          <w:sz w:val="24"/>
          <w:szCs w:val="24"/>
        </w:rPr>
      </w:pPr>
      <w:r>
        <w:t>Explanation:</w:t>
      </w:r>
    </w:p>
    <w:p w14:paraId="558ED87C" w14:textId="77777777" w:rsidR="00865480" w:rsidRDefault="00000000">
      <w:pPr>
        <w:spacing w:after="0"/>
        <w:rPr>
          <w:rFonts w:ascii="Times New Roman" w:hAnsi="Times New Roman"/>
          <w:sz w:val="24"/>
          <w:szCs w:val="24"/>
        </w:rPr>
      </w:pPr>
      <w:r>
        <w:t>Before applying any updates or patches to a production VM, especially one with a 99% uptime SLA, it is crucial to first take a snapshot of the VM. This snapshot serves as a backup that can be quickly restored in case the update causes any issues, ensuring that the system can be returned to its previous state without violating the SLA. This step mitigates risk and is a standard best practice in change management for critical systems.</w:t>
      </w:r>
    </w:p>
    <w:p w14:paraId="6413F6EB" w14:textId="77777777" w:rsidR="00865480" w:rsidRDefault="00000000">
      <w:pPr>
        <w:spacing w:after="0"/>
        <w:rPr>
          <w:rFonts w:ascii="Times New Roman" w:hAnsi="Times New Roman"/>
          <w:sz w:val="24"/>
          <w:szCs w:val="24"/>
        </w:rPr>
      </w:pPr>
      <w:r>
        <w:t>Reference = CompTIA Security+ SY0-701 study materials, focusing on change management and backup strategies​​.</w:t>
      </w:r>
    </w:p>
    <w:p w14:paraId="6CF48875" w14:textId="77777777" w:rsidR="00865480" w:rsidRDefault="00865480">
      <w:pPr>
        <w:spacing w:after="0"/>
        <w:rPr>
          <w:rFonts w:ascii="Times New Roman" w:hAnsi="Times New Roman"/>
          <w:sz w:val="24"/>
          <w:szCs w:val="24"/>
        </w:rPr>
      </w:pPr>
    </w:p>
    <w:p w14:paraId="7C23F0B4" w14:textId="77777777" w:rsidR="00865480" w:rsidRDefault="00865480">
      <w:pPr>
        <w:spacing w:after="0"/>
        <w:rPr>
          <w:rFonts w:ascii="Times New Roman" w:hAnsi="Times New Roman"/>
          <w:sz w:val="24"/>
          <w:szCs w:val="24"/>
        </w:rPr>
      </w:pPr>
    </w:p>
    <w:p w14:paraId="09D62181" w14:textId="77777777" w:rsidR="00865480" w:rsidRDefault="00000000">
      <w:pPr>
        <w:spacing w:after="0"/>
        <w:rPr>
          <w:rFonts w:ascii="Times New Roman" w:hAnsi="Times New Roman"/>
          <w:sz w:val="24"/>
          <w:szCs w:val="24"/>
        </w:rPr>
      </w:pPr>
      <w:r>
        <w:t>Question: 197</w:t>
      </w:r>
    </w:p>
    <w:p/>
    <w:p w14:paraId="76D00BEE" w14:textId="77777777" w:rsidR="00865480" w:rsidRDefault="00000000">
      <w:pPr>
        <w:spacing w:after="0"/>
        <w:rPr>
          <w:rFonts w:ascii="Times New Roman" w:hAnsi="Times New Roman"/>
          <w:sz w:val="24"/>
          <w:szCs w:val="24"/>
        </w:rPr>
      </w:pPr>
      <w:r>
        <w:rPr>
          <w:rFonts w:ascii="Times New Roman" w:hAnsi="Times New Roman"/>
          <w:sz w:val="24"/>
          <w:szCs w:val="24"/>
        </w:rPr>
        <w:t>Sine© a recent upgrade (o a WLAN infrastructure, several mobile users have been unable to access the internet from the lobby. The networking team performs a heat map survey of the building and finds several WAPs in the area. The WAPs are using similar frequencies with high power settings. Which of the following installation considerations should the security team evaluate next?</w:t>
      </w:r>
    </w:p>
    <w:p w14:paraId="2666A0E6" w14:textId="77777777" w:rsidR="00865480" w:rsidRDefault="00000000">
      <w:pPr>
        <w:spacing w:after="0"/>
        <w:rPr>
          <w:rFonts w:ascii="Times New Roman" w:hAnsi="Times New Roman"/>
          <w:sz w:val="24"/>
          <w:szCs w:val="24"/>
        </w:rPr>
      </w:pPr>
      <w:r>
        <w:t>A. Channel overlap</w:t>
      </w:r>
    </w:p>
    <w:p w14:paraId="4A375FB6" w14:textId="77777777" w:rsidR="00865480" w:rsidRDefault="00000000">
      <w:pPr>
        <w:spacing w:after="0"/>
        <w:rPr>
          <w:rFonts w:ascii="Times New Roman" w:hAnsi="Times New Roman"/>
          <w:sz w:val="24"/>
          <w:szCs w:val="24"/>
        </w:rPr>
      </w:pPr>
      <w:r>
        <w:t>B. Encryption type</w:t>
      </w:r>
    </w:p>
    <w:p w14:paraId="495F9FE2" w14:textId="77777777" w:rsidR="00865480" w:rsidRDefault="00000000">
      <w:pPr>
        <w:spacing w:after="0"/>
        <w:rPr>
          <w:rFonts w:ascii="Times New Roman" w:hAnsi="Times New Roman"/>
          <w:sz w:val="24"/>
          <w:szCs w:val="24"/>
        </w:rPr>
      </w:pPr>
      <w:r>
        <w:t>C. New WLAN deployment</w:t>
      </w:r>
    </w:p>
    <w:p w14:paraId="748587FA" w14:textId="77777777" w:rsidR="00865480" w:rsidRDefault="00000000">
      <w:pPr>
        <w:spacing w:after="0"/>
        <w:rPr>
          <w:rFonts w:ascii="Times New Roman" w:hAnsi="Times New Roman"/>
          <w:sz w:val="24"/>
          <w:szCs w:val="24"/>
        </w:rPr>
      </w:pPr>
      <w:r>
        <w:t>D. WAP placement</w:t>
      </w:r>
    </w:p>
    <w:p w14:paraId="41BE6AB8" w14:textId="77777777" w:rsidR="00865480" w:rsidRDefault="00865480">
      <w:pPr>
        <w:spacing w:after="0"/>
        <w:rPr>
          <w:rFonts w:ascii="Times New Roman" w:hAnsi="Times New Roman"/>
          <w:sz w:val="24"/>
          <w:szCs w:val="24"/>
        </w:rPr>
      </w:pPr>
    </w:p>
    <w:p w14:paraId="4110FA1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3566D97" w14:textId="77777777" w:rsidR="00865480" w:rsidRDefault="00000000">
      <w:pPr>
        <w:spacing w:after="0"/>
        <w:rPr>
          <w:rFonts w:ascii="Times New Roman" w:hAnsi="Times New Roman"/>
          <w:sz w:val="24"/>
          <w:szCs w:val="24"/>
        </w:rPr>
      </w:pPr>
      <w:r>
        <w:t>Explanation:</w:t>
      </w:r>
    </w:p>
    <w:p w14:paraId="65B706A8" w14:textId="77777777" w:rsidR="00865480" w:rsidRDefault="00000000">
      <w:pPr>
        <w:spacing w:after="0"/>
        <w:rPr>
          <w:rFonts w:ascii="Times New Roman" w:hAnsi="Times New Roman"/>
          <w:sz w:val="24"/>
          <w:szCs w:val="24"/>
        </w:rPr>
      </w:pPr>
      <w:r>
        <w:t>When multiple Wireless Access Points (WAPs) are using similar frequencies with high power settings, it can cause channel overlap, leading to interference and connectivity issues. This is likely the reason why mobile users are unable to access the internet in the lobby. Evaluating and adjusting the channel settings on the WAPs to avoid overlap is crucial to resolving the connectivity problems.</w:t>
      </w:r>
    </w:p>
    <w:p w14:paraId="39873BD7" w14:textId="77777777" w:rsidR="00865480" w:rsidRDefault="00000000">
      <w:pPr>
        <w:spacing w:after="0"/>
        <w:rPr>
          <w:rFonts w:ascii="Times New Roman" w:hAnsi="Times New Roman"/>
          <w:sz w:val="24"/>
          <w:szCs w:val="24"/>
        </w:rPr>
      </w:pPr>
      <w:r>
        <w:t>Reference = CompTIA Security+ SY0-701 study materials, particularly the domain on Wireless and Mobile Security, which covers WLAN deployment considerations​​.</w:t>
      </w:r>
    </w:p>
    <w:p w14:paraId="140F74A9" w14:textId="77777777" w:rsidR="00865480" w:rsidRDefault="00865480">
      <w:pPr>
        <w:spacing w:after="0"/>
        <w:rPr>
          <w:rFonts w:ascii="Times New Roman" w:hAnsi="Times New Roman"/>
          <w:sz w:val="24"/>
          <w:szCs w:val="24"/>
        </w:rPr>
      </w:pPr>
    </w:p>
    <w:p w14:paraId="2FFB2ACC" w14:textId="77777777" w:rsidR="00865480" w:rsidRDefault="00865480">
      <w:pPr>
        <w:spacing w:after="0"/>
        <w:rPr>
          <w:rFonts w:ascii="Times New Roman" w:hAnsi="Times New Roman"/>
          <w:sz w:val="24"/>
          <w:szCs w:val="24"/>
        </w:rPr>
      </w:pPr>
    </w:p>
    <w:p w14:paraId="51A59ED0" w14:textId="77777777" w:rsidR="00865480" w:rsidRDefault="00000000">
      <w:pPr>
        <w:spacing w:after="0"/>
        <w:rPr>
          <w:rFonts w:ascii="Times New Roman" w:hAnsi="Times New Roman"/>
          <w:sz w:val="24"/>
          <w:szCs w:val="24"/>
        </w:rPr>
      </w:pPr>
      <w:r>
        <w:t>Question: 198</w:t>
      </w:r>
    </w:p>
    <w:p/>
    <w:p w14:paraId="59CA6F12" w14:textId="77777777" w:rsidR="00865480" w:rsidRDefault="00000000">
      <w:pPr>
        <w:spacing w:after="0"/>
        <w:rPr>
          <w:rFonts w:ascii="Times New Roman" w:hAnsi="Times New Roman"/>
          <w:sz w:val="24"/>
          <w:szCs w:val="24"/>
        </w:rPr>
      </w:pPr>
      <w:r>
        <w:rPr>
          <w:rFonts w:ascii="Times New Roman" w:hAnsi="Times New Roman"/>
          <w:sz w:val="24"/>
          <w:szCs w:val="24"/>
        </w:rPr>
        <w:t>An employee in the accounting department receives an email containing a demand for payment tot services performed by a vendor However, the vendor is not in the vendor management database. Which of the following in this scenario an example of?</w:t>
      </w:r>
    </w:p>
    <w:p w14:paraId="4613F9C1" w14:textId="77777777" w:rsidR="00865480" w:rsidRDefault="00000000">
      <w:pPr>
        <w:spacing w:after="0"/>
        <w:rPr>
          <w:rFonts w:ascii="Times New Roman" w:hAnsi="Times New Roman"/>
          <w:sz w:val="24"/>
          <w:szCs w:val="24"/>
        </w:rPr>
      </w:pPr>
      <w:r>
        <w:t>A. Pretexting</w:t>
      </w:r>
    </w:p>
    <w:p w14:paraId="07613064" w14:textId="77777777" w:rsidR="00865480" w:rsidRDefault="00000000">
      <w:pPr>
        <w:spacing w:after="0"/>
        <w:rPr>
          <w:rFonts w:ascii="Times New Roman" w:hAnsi="Times New Roman"/>
          <w:sz w:val="24"/>
          <w:szCs w:val="24"/>
        </w:rPr>
      </w:pPr>
      <w:r>
        <w:t>B. Impersonation</w:t>
      </w:r>
    </w:p>
    <w:p w14:paraId="368A268C" w14:textId="77777777" w:rsidR="00865480" w:rsidRDefault="00000000">
      <w:pPr>
        <w:spacing w:after="0"/>
        <w:rPr>
          <w:rFonts w:ascii="Times New Roman" w:hAnsi="Times New Roman"/>
          <w:sz w:val="24"/>
          <w:szCs w:val="24"/>
        </w:rPr>
      </w:pPr>
      <w:r>
        <w:t>C. Ransomware</w:t>
      </w:r>
    </w:p>
    <w:p w14:paraId="6CF5A7DE" w14:textId="77777777" w:rsidR="00865480" w:rsidRDefault="00000000">
      <w:pPr>
        <w:spacing w:after="0"/>
        <w:rPr>
          <w:rFonts w:ascii="Times New Roman" w:hAnsi="Times New Roman"/>
          <w:sz w:val="24"/>
          <w:szCs w:val="24"/>
        </w:rPr>
      </w:pPr>
      <w:r>
        <w:t>D. Invoice scam</w:t>
      </w:r>
    </w:p>
    <w:p w14:paraId="2735D5C7" w14:textId="77777777" w:rsidR="00865480" w:rsidRDefault="00865480">
      <w:pPr>
        <w:spacing w:after="0"/>
        <w:rPr>
          <w:rFonts w:ascii="Times New Roman" w:hAnsi="Times New Roman"/>
          <w:sz w:val="24"/>
          <w:szCs w:val="24"/>
        </w:rPr>
      </w:pPr>
    </w:p>
    <w:p w14:paraId="5756FCF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3F32BEF5" w14:textId="77777777" w:rsidR="00865480" w:rsidRDefault="00000000">
      <w:pPr>
        <w:spacing w:after="0"/>
        <w:rPr>
          <w:rFonts w:ascii="Times New Roman" w:hAnsi="Times New Roman"/>
          <w:sz w:val="24"/>
          <w:szCs w:val="24"/>
        </w:rPr>
      </w:pPr>
      <w:r>
        <w:t>Explanation:</w:t>
      </w:r>
    </w:p>
    <w:p w14:paraId="18D49E30" w14:textId="77777777" w:rsidR="00865480" w:rsidRDefault="00000000">
      <w:pPr>
        <w:spacing w:after="0"/>
        <w:rPr>
          <w:rFonts w:ascii="Times New Roman" w:hAnsi="Times New Roman"/>
          <w:sz w:val="24"/>
          <w:szCs w:val="24"/>
        </w:rPr>
      </w:pPr>
      <w:r>
        <w:t>The scenario describes an instance where an employee receives a fraudulent invoice from a vendor that is not recognized in the company's vendor management system. This is a classic example of an invoice scam, where attackers attempt to trick organizations into making payments for fake or non-existent services. These scams often rely on social engineering tactics to bypass financial controls.</w:t>
      </w:r>
    </w:p>
    <w:p w14:paraId="2FC56178" w14:textId="77777777" w:rsidR="00865480" w:rsidRDefault="00000000">
      <w:pPr>
        <w:spacing w:after="0"/>
        <w:rPr>
          <w:rFonts w:ascii="Times New Roman" w:hAnsi="Times New Roman"/>
          <w:sz w:val="24"/>
          <w:szCs w:val="24"/>
        </w:rPr>
      </w:pPr>
      <w:r>
        <w:t>Reference = CompTIA Security+ SY0-701 study materials, particularly in the context of social engineering attacks and common scams​​.</w:t>
      </w:r>
    </w:p>
    <w:p w14:paraId="4238FDC1" w14:textId="77777777" w:rsidR="00865480" w:rsidRDefault="00865480">
      <w:pPr>
        <w:spacing w:after="0"/>
        <w:rPr>
          <w:rFonts w:ascii="Times New Roman" w:hAnsi="Times New Roman"/>
          <w:sz w:val="24"/>
          <w:szCs w:val="24"/>
        </w:rPr>
      </w:pPr>
    </w:p>
    <w:p w14:paraId="1F6BA1B1" w14:textId="77777777" w:rsidR="00865480" w:rsidRDefault="00865480">
      <w:pPr>
        <w:spacing w:after="0"/>
        <w:rPr>
          <w:rFonts w:ascii="Times New Roman" w:hAnsi="Times New Roman"/>
          <w:sz w:val="24"/>
          <w:szCs w:val="24"/>
        </w:rPr>
      </w:pPr>
    </w:p>
    <w:p w14:paraId="7F26CF33" w14:textId="77777777" w:rsidR="00865480" w:rsidRDefault="00000000">
      <w:pPr>
        <w:spacing w:after="0"/>
        <w:rPr>
          <w:rFonts w:ascii="Times New Roman" w:hAnsi="Times New Roman"/>
          <w:sz w:val="24"/>
          <w:szCs w:val="24"/>
        </w:rPr>
      </w:pPr>
      <w:r>
        <w:t>Question: 199</w:t>
      </w:r>
    </w:p>
    <w:p/>
    <w:p w14:paraId="0EE7D7CF" w14:textId="77777777" w:rsidR="00865480" w:rsidRDefault="00000000">
      <w:pPr>
        <w:spacing w:after="0"/>
        <w:rPr>
          <w:rFonts w:ascii="Times New Roman" w:hAnsi="Times New Roman"/>
          <w:sz w:val="24"/>
          <w:szCs w:val="24"/>
        </w:rPr>
      </w:pPr>
      <w:r>
        <w:rPr>
          <w:rFonts w:ascii="Times New Roman" w:hAnsi="Times New Roman"/>
          <w:sz w:val="24"/>
          <w:szCs w:val="24"/>
        </w:rPr>
        <w:t>While considering the organization's cloud-adoption strategy, the Chief Information Security Officer sets a goal to outsource patching of firmware, operating systems, and applications to the chosen cloud vendor. Which of the following best meets this goal?</w:t>
      </w:r>
    </w:p>
    <w:p w14:paraId="6F4ED279" w14:textId="77777777" w:rsidR="00865480" w:rsidRDefault="00000000">
      <w:pPr>
        <w:spacing w:after="0"/>
        <w:rPr>
          <w:rFonts w:ascii="Times New Roman" w:hAnsi="Times New Roman"/>
          <w:sz w:val="24"/>
          <w:szCs w:val="24"/>
        </w:rPr>
      </w:pPr>
      <w:r>
        <w:t>A. Community cloud</w:t>
      </w:r>
    </w:p>
    <w:p w14:paraId="3DED6797" w14:textId="77777777" w:rsidR="00865480" w:rsidRDefault="00000000">
      <w:pPr>
        <w:spacing w:after="0"/>
        <w:rPr>
          <w:rFonts w:ascii="Times New Roman" w:hAnsi="Times New Roman"/>
          <w:sz w:val="24"/>
          <w:szCs w:val="24"/>
        </w:rPr>
      </w:pPr>
      <w:r>
        <w:t>B. PaaS</w:t>
      </w:r>
    </w:p>
    <w:p w14:paraId="57ABDA9B" w14:textId="77777777" w:rsidR="00865480" w:rsidRDefault="00000000">
      <w:pPr>
        <w:spacing w:after="0"/>
        <w:rPr>
          <w:rFonts w:ascii="Times New Roman" w:hAnsi="Times New Roman"/>
          <w:sz w:val="24"/>
          <w:szCs w:val="24"/>
        </w:rPr>
      </w:pPr>
      <w:r>
        <w:t>C. Containerization</w:t>
      </w:r>
    </w:p>
    <w:p w14:paraId="76EE4279" w14:textId="77777777" w:rsidR="00865480" w:rsidRDefault="00000000">
      <w:pPr>
        <w:spacing w:after="0"/>
        <w:rPr>
          <w:rFonts w:ascii="Times New Roman" w:hAnsi="Times New Roman"/>
          <w:sz w:val="24"/>
          <w:szCs w:val="24"/>
        </w:rPr>
      </w:pPr>
      <w:r>
        <w:t>D. Private cloud</w:t>
      </w:r>
    </w:p>
    <w:p w14:paraId="2D7917D1" w14:textId="77777777" w:rsidR="00865480" w:rsidRDefault="00000000">
      <w:pPr>
        <w:spacing w:after="0"/>
        <w:rPr>
          <w:rFonts w:ascii="Times New Roman" w:hAnsi="Times New Roman"/>
          <w:sz w:val="24"/>
          <w:szCs w:val="24"/>
          <w:lang w:val="de-DE"/>
        </w:rPr>
      </w:pPr>
      <w:r>
        <w:t>E. SaaS</w:t>
      </w:r>
    </w:p>
    <w:p w14:paraId="19936A25" w14:textId="77777777" w:rsidR="00865480" w:rsidRDefault="00000000">
      <w:pPr>
        <w:spacing w:after="0"/>
        <w:rPr>
          <w:rFonts w:ascii="Times New Roman" w:hAnsi="Times New Roman"/>
          <w:sz w:val="24"/>
          <w:szCs w:val="24"/>
          <w:lang w:val="de-DE"/>
        </w:rPr>
      </w:pPr>
      <w:r>
        <w:t>F. laaS</w:t>
      </w:r>
    </w:p>
    <w:p w14:paraId="475BD047" w14:textId="77777777" w:rsidR="00865480" w:rsidRDefault="00865480">
      <w:pPr>
        <w:spacing w:after="0"/>
        <w:rPr>
          <w:rFonts w:ascii="Times New Roman" w:hAnsi="Times New Roman"/>
          <w:sz w:val="24"/>
          <w:szCs w:val="24"/>
          <w:lang w:val="de-DE"/>
        </w:rPr>
      </w:pPr>
    </w:p>
    <w:p w14:paraId="28520E88" w14:textId="77777777" w:rsidR="00865480" w:rsidRDefault="00000000">
      <w:pPr>
        <w:spacing w:after="0"/>
        <w:rPr>
          <w:rFonts w:ascii="Times New Roman" w:hAnsi="Times New Roman"/>
          <w:sz w:val="24"/>
          <w:szCs w:val="24"/>
          <w:lang w:val="de-DE"/>
        </w:rPr>
      </w:pPr>
      <w:r>
        <w:rPr>
          <w:rFonts w:ascii="Times New Roman" w:hAnsi="Times New Roman"/>
          <w:sz w:val="24"/>
          <w:szCs w:val="24"/>
          <w:lang w:val="de-DE"/>
        </w:rPr>
        <w:t>Answer: E</w:t>
      </w:r>
    </w:p>
    <w:p/>
    <w:p w14:paraId="6F044FF8" w14:textId="77777777" w:rsidR="00865480" w:rsidRDefault="00000000">
      <w:pPr>
        <w:spacing w:after="0"/>
        <w:rPr>
          <w:rFonts w:ascii="Times New Roman" w:hAnsi="Times New Roman"/>
          <w:sz w:val="24"/>
          <w:szCs w:val="24"/>
        </w:rPr>
      </w:pPr>
      <w:r>
        <w:t>Explanation:</w:t>
      </w:r>
    </w:p>
    <w:p w14:paraId="137CD1C3" w14:textId="77777777" w:rsidR="00865480" w:rsidRDefault="00000000">
      <w:pPr>
        <w:spacing w:after="0"/>
        <w:rPr>
          <w:rFonts w:ascii="Times New Roman" w:hAnsi="Times New Roman"/>
          <w:sz w:val="24"/>
          <w:szCs w:val="24"/>
        </w:rPr>
      </w:pPr>
      <w:r>
        <w:t>Software as a Service (SaaS) is the cloud model that best meets the goal of outsourcing the management, including patching, of firmware, operating systems, and applications to the cloud vendor. In a SaaS environment, the cloud provider is responsible for maintaining and updating the entire software stack, allowing the organization to focus on using the software rather than managing its infrastructure.</w:t>
      </w:r>
    </w:p>
    <w:p w14:paraId="3687D246" w14:textId="77777777" w:rsidR="00865480" w:rsidRDefault="00000000">
      <w:pPr>
        <w:spacing w:after="0"/>
        <w:rPr>
          <w:rFonts w:ascii="Times New Roman" w:hAnsi="Times New Roman"/>
          <w:sz w:val="24"/>
          <w:szCs w:val="24"/>
        </w:rPr>
      </w:pPr>
      <w:r>
        <w:t>Reference = CompTIA Security+ SY0-701 study materials, particularly the domains related to cloud security models​​.</w:t>
      </w:r>
    </w:p>
    <w:p w14:paraId="139A9642" w14:textId="77777777" w:rsidR="00865480" w:rsidRDefault="00865480">
      <w:pPr>
        <w:spacing w:after="0"/>
        <w:rPr>
          <w:rFonts w:ascii="Times New Roman" w:hAnsi="Times New Roman"/>
          <w:sz w:val="24"/>
          <w:szCs w:val="24"/>
        </w:rPr>
      </w:pPr>
    </w:p>
    <w:p w14:paraId="2C8318C0" w14:textId="77777777" w:rsidR="00865480" w:rsidRDefault="00865480">
      <w:pPr>
        <w:spacing w:after="0"/>
        <w:rPr>
          <w:rFonts w:ascii="Times New Roman" w:hAnsi="Times New Roman"/>
          <w:sz w:val="24"/>
          <w:szCs w:val="24"/>
        </w:rPr>
      </w:pPr>
    </w:p>
    <w:p w14:paraId="3C594F1F" w14:textId="77777777" w:rsidR="00865480" w:rsidRDefault="00000000">
      <w:pPr>
        <w:spacing w:after="0"/>
        <w:rPr>
          <w:rFonts w:ascii="Times New Roman" w:hAnsi="Times New Roman"/>
          <w:sz w:val="24"/>
          <w:szCs w:val="24"/>
        </w:rPr>
      </w:pPr>
      <w:r>
        <w:t>Question: 200</w:t>
      </w:r>
    </w:p>
    <w:p/>
    <w:p w14:paraId="493D3C24" w14:textId="77777777" w:rsidR="00865480" w:rsidRDefault="00000000">
      <w:pPr>
        <w:spacing w:after="0"/>
        <w:rPr>
          <w:rFonts w:ascii="Times New Roman" w:hAnsi="Times New Roman"/>
          <w:sz w:val="24"/>
          <w:szCs w:val="24"/>
        </w:rPr>
      </w:pPr>
      <w:r>
        <w:rPr>
          <w:rFonts w:ascii="Times New Roman" w:hAnsi="Times New Roman"/>
          <w:sz w:val="24"/>
          <w:szCs w:val="24"/>
        </w:rPr>
        <w:t>A security analyst is assessing several company firewalls. Which of the following cools would The analyst most likely use to generate custom packets to use during the assessment?</w:t>
      </w:r>
    </w:p>
    <w:p w14:paraId="4D390FC9" w14:textId="77777777" w:rsidR="00865480" w:rsidRDefault="00000000">
      <w:pPr>
        <w:spacing w:after="0"/>
        <w:rPr>
          <w:rFonts w:ascii="Times New Roman" w:hAnsi="Times New Roman"/>
          <w:sz w:val="24"/>
          <w:szCs w:val="24"/>
        </w:rPr>
      </w:pPr>
      <w:r>
        <w:t>A. hping</w:t>
      </w:r>
    </w:p>
    <w:p w14:paraId="211F82A4" w14:textId="77777777" w:rsidR="00865480" w:rsidRDefault="00000000">
      <w:pPr>
        <w:spacing w:after="0"/>
        <w:rPr>
          <w:rFonts w:ascii="Times New Roman" w:hAnsi="Times New Roman"/>
          <w:sz w:val="24"/>
          <w:szCs w:val="24"/>
        </w:rPr>
      </w:pPr>
      <w:r>
        <w:t>B. Wireshark</w:t>
      </w:r>
    </w:p>
    <w:p w14:paraId="50E38147" w14:textId="77777777" w:rsidR="00865480" w:rsidRDefault="00000000">
      <w:pPr>
        <w:spacing w:after="0"/>
        <w:rPr>
          <w:rFonts w:ascii="Times New Roman" w:hAnsi="Times New Roman"/>
          <w:sz w:val="24"/>
          <w:szCs w:val="24"/>
        </w:rPr>
      </w:pPr>
      <w:r>
        <w:t>C. PowerShell</w:t>
      </w:r>
    </w:p>
    <w:p w14:paraId="42E3675F" w14:textId="77777777" w:rsidR="00865480" w:rsidRDefault="00000000">
      <w:pPr>
        <w:spacing w:after="0"/>
        <w:rPr>
          <w:rFonts w:ascii="Times New Roman" w:hAnsi="Times New Roman"/>
          <w:sz w:val="24"/>
          <w:szCs w:val="24"/>
        </w:rPr>
      </w:pPr>
      <w:r>
        <w:t>D. netstat</w:t>
      </w:r>
    </w:p>
    <w:p w14:paraId="2901748A" w14:textId="77777777" w:rsidR="00865480" w:rsidRDefault="00865480">
      <w:pPr>
        <w:spacing w:after="0"/>
        <w:rPr>
          <w:rFonts w:ascii="Times New Roman" w:hAnsi="Times New Roman"/>
          <w:sz w:val="24"/>
          <w:szCs w:val="24"/>
        </w:rPr>
      </w:pPr>
    </w:p>
    <w:p w14:paraId="37E0A17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F9FD33C" w14:textId="77777777" w:rsidR="00865480" w:rsidRDefault="00000000">
      <w:pPr>
        <w:spacing w:after="0"/>
        <w:rPr>
          <w:rFonts w:ascii="Times New Roman" w:hAnsi="Times New Roman"/>
          <w:sz w:val="24"/>
          <w:szCs w:val="24"/>
        </w:rPr>
      </w:pPr>
      <w:r>
        <w:t>Explanation:</w:t>
      </w:r>
    </w:p>
    <w:p w14:paraId="71777FAF" w14:textId="77777777" w:rsidR="00865480" w:rsidRDefault="00000000">
      <w:pPr>
        <w:spacing w:after="0"/>
        <w:rPr>
          <w:rFonts w:ascii="Times New Roman" w:hAnsi="Times New Roman"/>
          <w:sz w:val="24"/>
          <w:szCs w:val="24"/>
        </w:rPr>
      </w:pPr>
      <w:r>
        <w:t>Monitoring outbound traffic is essential for detecting unauthorized data exfiltration from a system. A new vulnerability that allows malware to move data unauthorizedly would typically attempt to send this data out of the network. By monitoring outbound traffic, security tools can detect unusual data transfers, trigger alerts, and help prevent the exfiltration of sensitive information.</w:t>
      </w:r>
    </w:p>
    <w:p w14:paraId="106A4314" w14:textId="77777777" w:rsidR="00865480" w:rsidRDefault="00000000">
      <w:pPr>
        <w:spacing w:after="0"/>
        <w:rPr>
          <w:rFonts w:ascii="Times New Roman" w:hAnsi="Times New Roman"/>
          <w:sz w:val="24"/>
          <w:szCs w:val="24"/>
        </w:rPr>
      </w:pPr>
      <w:r>
        <w:t>Reference =</w:t>
      </w:r>
    </w:p>
    <w:p w14:paraId="579C1C53" w14:textId="77777777" w:rsidR="00865480" w:rsidRDefault="00000000">
      <w:pPr>
        <w:spacing w:after="0"/>
        <w:rPr>
          <w:rFonts w:ascii="Times New Roman" w:hAnsi="Times New Roman"/>
          <w:sz w:val="24"/>
          <w:szCs w:val="24"/>
        </w:rPr>
      </w:pPr>
      <w:r>
        <w:t>CompTIA Security+ SY0-701 Course Content: Domain 04 Security Operations​.</w:t>
      </w:r>
    </w:p>
    <w:p w14:paraId="1AF76FA0" w14:textId="77777777" w:rsidR="00865480" w:rsidRDefault="00000000">
      <w:pPr>
        <w:spacing w:after="0"/>
        <w:rPr>
          <w:rFonts w:ascii="Times New Roman" w:hAnsi="Times New Roman"/>
          <w:sz w:val="24"/>
          <w:szCs w:val="24"/>
        </w:rPr>
      </w:pPr>
      <w:r>
        <w:t>CompTIA Security+ SY0-601 Study Guide: Chapter on Threat Detection and Response​.</w:t>
      </w:r>
    </w:p>
    <w:p w14:paraId="21820DF1" w14:textId="77777777" w:rsidR="00865480" w:rsidRDefault="00865480">
      <w:pPr>
        <w:spacing w:after="0"/>
        <w:rPr>
          <w:rFonts w:ascii="Times New Roman" w:hAnsi="Times New Roman"/>
          <w:sz w:val="24"/>
          <w:szCs w:val="24"/>
        </w:rPr>
      </w:pPr>
    </w:p>
    <w:p w14:paraId="155D8E9A" w14:textId="77777777" w:rsidR="00865480" w:rsidRDefault="00865480">
      <w:pPr>
        <w:spacing w:after="0"/>
        <w:rPr>
          <w:rFonts w:ascii="Times New Roman" w:hAnsi="Times New Roman"/>
          <w:sz w:val="24"/>
          <w:szCs w:val="24"/>
        </w:rPr>
      </w:pPr>
    </w:p>
    <w:p w14:paraId="41345854" w14:textId="77777777" w:rsidR="00865480" w:rsidRDefault="00000000">
      <w:pPr>
        <w:spacing w:after="0"/>
        <w:rPr>
          <w:rFonts w:ascii="Times New Roman" w:hAnsi="Times New Roman"/>
          <w:sz w:val="24"/>
          <w:szCs w:val="24"/>
        </w:rPr>
      </w:pPr>
      <w:r>
        <w:t>Question: 201</w:t>
      </w:r>
    </w:p>
    <w:p/>
    <w:p w14:paraId="102D52B4" w14:textId="77777777" w:rsidR="00865480" w:rsidRDefault="00000000">
      <w:pPr>
        <w:spacing w:after="0"/>
        <w:rPr>
          <w:rFonts w:ascii="Times New Roman" w:hAnsi="Times New Roman"/>
          <w:sz w:val="24"/>
          <w:szCs w:val="24"/>
        </w:rPr>
      </w:pPr>
      <w:r>
        <w:rPr>
          <w:rFonts w:ascii="Times New Roman" w:hAnsi="Times New Roman"/>
          <w:sz w:val="24"/>
          <w:szCs w:val="24"/>
        </w:rPr>
        <w:t>A new vulnerability enables a type of malware that allows the unauthorized movement of data from a system. Which of the following would detect this behavior?</w:t>
      </w:r>
    </w:p>
    <w:p w14:paraId="35CA821B" w14:textId="77777777" w:rsidR="00865480" w:rsidRDefault="00000000">
      <w:pPr>
        <w:spacing w:after="0"/>
        <w:rPr>
          <w:rFonts w:ascii="Times New Roman" w:hAnsi="Times New Roman"/>
          <w:sz w:val="24"/>
          <w:szCs w:val="24"/>
        </w:rPr>
      </w:pPr>
      <w:r>
        <w:t>A. Implementing encryption</w:t>
      </w:r>
    </w:p>
    <w:p w14:paraId="34EE20EC" w14:textId="77777777" w:rsidR="00865480" w:rsidRDefault="00000000">
      <w:pPr>
        <w:spacing w:after="0"/>
        <w:rPr>
          <w:rFonts w:ascii="Times New Roman" w:hAnsi="Times New Roman"/>
          <w:sz w:val="24"/>
          <w:szCs w:val="24"/>
        </w:rPr>
      </w:pPr>
      <w:r>
        <w:t>B. Monitoring outbound traffic</w:t>
      </w:r>
    </w:p>
    <w:p w14:paraId="2E71D2C8" w14:textId="77777777" w:rsidR="00865480" w:rsidRDefault="00000000">
      <w:pPr>
        <w:spacing w:after="0"/>
        <w:rPr>
          <w:rFonts w:ascii="Times New Roman" w:hAnsi="Times New Roman"/>
          <w:sz w:val="24"/>
          <w:szCs w:val="24"/>
        </w:rPr>
      </w:pPr>
      <w:r>
        <w:t>C. Using default settings</w:t>
      </w:r>
    </w:p>
    <w:p w14:paraId="5FAFFC59" w14:textId="77777777" w:rsidR="00865480" w:rsidRDefault="00000000">
      <w:pPr>
        <w:spacing w:after="0"/>
        <w:rPr>
          <w:rFonts w:ascii="Times New Roman" w:hAnsi="Times New Roman"/>
          <w:sz w:val="24"/>
          <w:szCs w:val="24"/>
        </w:rPr>
      </w:pPr>
      <w:r>
        <w:t>D. Closing all open ports</w:t>
      </w:r>
    </w:p>
    <w:p w14:paraId="7D70DD49" w14:textId="77777777" w:rsidR="00865480" w:rsidRDefault="00865480">
      <w:pPr>
        <w:spacing w:after="0"/>
        <w:rPr>
          <w:rFonts w:ascii="Times New Roman" w:hAnsi="Times New Roman"/>
          <w:sz w:val="24"/>
          <w:szCs w:val="24"/>
        </w:rPr>
      </w:pPr>
    </w:p>
    <w:p w14:paraId="6DE63C7E"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4AB9B18" w14:textId="77777777" w:rsidR="00865480" w:rsidRDefault="00000000">
      <w:pPr>
        <w:spacing w:after="0"/>
        <w:rPr>
          <w:rFonts w:ascii="Times New Roman" w:hAnsi="Times New Roman"/>
          <w:sz w:val="24"/>
          <w:szCs w:val="24"/>
        </w:rPr>
      </w:pPr>
      <w:r>
        <w:t>Explanation:</w:t>
      </w:r>
    </w:p>
    <w:p w14:paraId="3669C228" w14:textId="77777777" w:rsidR="00865480" w:rsidRDefault="00000000">
      <w:pPr>
        <w:spacing w:after="0"/>
        <w:rPr>
          <w:rFonts w:ascii="Times New Roman" w:hAnsi="Times New Roman"/>
          <w:sz w:val="24"/>
          <w:szCs w:val="24"/>
        </w:rPr>
      </w:pPr>
      <w:r>
        <w:t>Monitoring outbound traffic is essential for detecting unauthorized data exfiltration from a system. A new vulnerability that allows malware to move data unauthorizedly would typically attempt to send this data out of the network. By monitoring outbound traffic, security tools can detect unusual data transfers, trigger alerts, and help prevent the exfiltration of sensitive information.</w:t>
      </w:r>
    </w:p>
    <w:p w14:paraId="124A5B97" w14:textId="77777777" w:rsidR="00865480" w:rsidRDefault="00000000">
      <w:pPr>
        <w:spacing w:after="0"/>
        <w:rPr>
          <w:rFonts w:ascii="Times New Roman" w:hAnsi="Times New Roman"/>
          <w:sz w:val="24"/>
          <w:szCs w:val="24"/>
        </w:rPr>
      </w:pPr>
      <w:r>
        <w:t>Reference =</w:t>
      </w:r>
    </w:p>
    <w:p w14:paraId="49A86847" w14:textId="77777777" w:rsidR="00865480" w:rsidRDefault="00000000">
      <w:pPr>
        <w:spacing w:after="0"/>
        <w:rPr>
          <w:rFonts w:ascii="Times New Roman" w:hAnsi="Times New Roman"/>
          <w:sz w:val="24"/>
          <w:szCs w:val="24"/>
        </w:rPr>
      </w:pPr>
      <w:r>
        <w:t>CompTIA Security+ SY0-701 Course Content: Domain 04 Security Operations​.</w:t>
      </w:r>
    </w:p>
    <w:p w14:paraId="5CB53D04" w14:textId="77777777" w:rsidR="00865480" w:rsidRDefault="00000000">
      <w:pPr>
        <w:spacing w:after="0"/>
        <w:rPr>
          <w:rFonts w:ascii="Times New Roman" w:hAnsi="Times New Roman"/>
          <w:sz w:val="24"/>
          <w:szCs w:val="24"/>
        </w:rPr>
      </w:pPr>
      <w:r>
        <w:t>CompTIA Security+ SY0-601 Study Guide: Chapter on Threat Detection and Response​.</w:t>
      </w:r>
    </w:p>
    <w:p w14:paraId="2FF29866" w14:textId="77777777" w:rsidR="00865480" w:rsidRDefault="00865480">
      <w:pPr>
        <w:spacing w:after="0"/>
        <w:rPr>
          <w:rFonts w:ascii="Times New Roman" w:hAnsi="Times New Roman"/>
          <w:sz w:val="24"/>
          <w:szCs w:val="24"/>
        </w:rPr>
      </w:pPr>
    </w:p>
    <w:p w14:paraId="08CD41A6" w14:textId="77777777" w:rsidR="00865480" w:rsidRDefault="00865480">
      <w:pPr>
        <w:spacing w:after="0"/>
        <w:rPr>
          <w:rFonts w:ascii="Times New Roman" w:hAnsi="Times New Roman"/>
          <w:sz w:val="24"/>
          <w:szCs w:val="24"/>
        </w:rPr>
      </w:pPr>
    </w:p>
    <w:p w14:paraId="455C2072" w14:textId="77777777" w:rsidR="00865480" w:rsidRDefault="00000000">
      <w:pPr>
        <w:spacing w:after="0"/>
        <w:rPr>
          <w:rFonts w:ascii="Times New Roman" w:hAnsi="Times New Roman"/>
          <w:sz w:val="24"/>
          <w:szCs w:val="24"/>
        </w:rPr>
      </w:pPr>
      <w:r>
        <w:t>Question: 202</w:t>
      </w:r>
    </w:p>
    <w:p/>
    <w:p w14:paraId="7A55968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can a security director use to prioritize vulnerability patching within a company's IT environment?</w:t>
      </w:r>
    </w:p>
    <w:p w14:paraId="407C55BE" w14:textId="77777777" w:rsidR="00865480" w:rsidRDefault="00000000">
      <w:pPr>
        <w:spacing w:after="0"/>
        <w:rPr>
          <w:rFonts w:ascii="Times New Roman" w:hAnsi="Times New Roman"/>
          <w:sz w:val="24"/>
          <w:szCs w:val="24"/>
          <w:lang w:val="pt-BR"/>
        </w:rPr>
      </w:pPr>
      <w:r>
        <w:t>A. SOAR</w:t>
      </w:r>
    </w:p>
    <w:p w14:paraId="7CF22360" w14:textId="77777777" w:rsidR="00865480" w:rsidRDefault="00000000">
      <w:pPr>
        <w:spacing w:after="0"/>
        <w:rPr>
          <w:rFonts w:ascii="Times New Roman" w:hAnsi="Times New Roman"/>
          <w:sz w:val="24"/>
          <w:szCs w:val="24"/>
          <w:lang w:val="pt-BR"/>
        </w:rPr>
      </w:pPr>
      <w:r>
        <w:t>B. CVSS</w:t>
      </w:r>
    </w:p>
    <w:p w14:paraId="70441368" w14:textId="77777777" w:rsidR="00865480" w:rsidRDefault="00000000">
      <w:pPr>
        <w:spacing w:after="0"/>
        <w:rPr>
          <w:rFonts w:ascii="Times New Roman" w:hAnsi="Times New Roman"/>
          <w:sz w:val="24"/>
          <w:szCs w:val="24"/>
          <w:lang w:val="pt-BR"/>
        </w:rPr>
      </w:pPr>
      <w:r>
        <w:t>C. SIEM</w:t>
      </w:r>
    </w:p>
    <w:p w14:paraId="7EA96E98" w14:textId="77777777" w:rsidR="00865480" w:rsidRDefault="00000000">
      <w:pPr>
        <w:spacing w:after="0"/>
        <w:rPr>
          <w:rFonts w:ascii="Times New Roman" w:hAnsi="Times New Roman"/>
          <w:sz w:val="24"/>
          <w:szCs w:val="24"/>
        </w:rPr>
      </w:pPr>
      <w:r>
        <w:t>D. CVE</w:t>
      </w:r>
    </w:p>
    <w:p w14:paraId="4504BA20" w14:textId="77777777" w:rsidR="00865480" w:rsidRDefault="00865480">
      <w:pPr>
        <w:spacing w:after="0"/>
        <w:rPr>
          <w:rFonts w:ascii="Times New Roman" w:hAnsi="Times New Roman"/>
          <w:sz w:val="24"/>
          <w:szCs w:val="24"/>
        </w:rPr>
      </w:pPr>
    </w:p>
    <w:p w14:paraId="61652FAB"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1E2AF5B" w14:textId="77777777" w:rsidR="00865480" w:rsidRDefault="00000000">
      <w:pPr>
        <w:spacing w:after="0"/>
        <w:rPr>
          <w:rFonts w:ascii="Times New Roman" w:hAnsi="Times New Roman"/>
          <w:sz w:val="24"/>
          <w:szCs w:val="24"/>
        </w:rPr>
      </w:pPr>
      <w:r>
        <w:t>Explanation:</w:t>
      </w:r>
    </w:p>
    <w:p w14:paraId="706DEFAD" w14:textId="77777777" w:rsidR="00865480" w:rsidRDefault="00000000">
      <w:pPr>
        <w:spacing w:after="0"/>
        <w:rPr>
          <w:rFonts w:ascii="Times New Roman" w:hAnsi="Times New Roman"/>
          <w:sz w:val="24"/>
          <w:szCs w:val="24"/>
        </w:rPr>
      </w:pPr>
      <w:r>
        <w:t>The Common Vulnerability Scoring System (CVSS) is a standardized framework for assessing the severity of security vulnerabilities. It helps organizations prioritize vulnerability patching by providing a numerical score that reflects the potential impact and exploitability of a vulnerability. CVSS scores are used to gauge the urgency of patching vulnerabilities within a company’s IT environment.</w:t>
      </w:r>
    </w:p>
    <w:p w14:paraId="4490B3D7" w14:textId="77777777" w:rsidR="00865480" w:rsidRDefault="00000000">
      <w:pPr>
        <w:spacing w:after="0"/>
        <w:rPr>
          <w:rFonts w:ascii="Times New Roman" w:hAnsi="Times New Roman"/>
          <w:sz w:val="24"/>
          <w:szCs w:val="24"/>
        </w:rPr>
      </w:pPr>
      <w:r>
        <w:t>Reference =</w:t>
      </w:r>
    </w:p>
    <w:p w14:paraId="7E50108D" w14:textId="77777777" w:rsidR="00865480" w:rsidRDefault="00000000">
      <w:pPr>
        <w:spacing w:after="0"/>
        <w:rPr>
          <w:rFonts w:ascii="Times New Roman" w:hAnsi="Times New Roman"/>
          <w:sz w:val="24"/>
          <w:szCs w:val="24"/>
        </w:rPr>
      </w:pPr>
      <w:r>
        <w:t>CompTIA Security+ SY0-701 Course Content: Domain 05 Security Program Management and Oversight​.</w:t>
      </w:r>
    </w:p>
    <w:p w14:paraId="6097DC12" w14:textId="77777777" w:rsidR="00865480" w:rsidRDefault="00000000">
      <w:pPr>
        <w:spacing w:after="0"/>
        <w:rPr>
          <w:rFonts w:ascii="Times New Roman" w:hAnsi="Times New Roman"/>
          <w:sz w:val="24"/>
          <w:szCs w:val="24"/>
        </w:rPr>
      </w:pPr>
      <w:r>
        <w:t>CompTIA Security+ SY0-601 Study Guide: Chapter on Vulnerability Management​.</w:t>
      </w:r>
    </w:p>
    <w:p w14:paraId="3CE27947" w14:textId="77777777" w:rsidR="00865480" w:rsidRDefault="00865480">
      <w:pPr>
        <w:spacing w:after="0"/>
        <w:rPr>
          <w:rFonts w:ascii="Times New Roman" w:hAnsi="Times New Roman"/>
          <w:sz w:val="24"/>
          <w:szCs w:val="24"/>
        </w:rPr>
      </w:pPr>
    </w:p>
    <w:p w14:paraId="5753715B" w14:textId="77777777" w:rsidR="00865480" w:rsidRDefault="00865480">
      <w:pPr>
        <w:spacing w:after="0"/>
        <w:rPr>
          <w:rFonts w:ascii="Times New Roman" w:hAnsi="Times New Roman"/>
          <w:sz w:val="24"/>
          <w:szCs w:val="24"/>
        </w:rPr>
      </w:pPr>
    </w:p>
    <w:p w14:paraId="3730A4B9" w14:textId="77777777" w:rsidR="00865480" w:rsidRDefault="00000000">
      <w:pPr>
        <w:spacing w:after="0"/>
        <w:rPr>
          <w:rFonts w:ascii="Times New Roman" w:hAnsi="Times New Roman"/>
          <w:sz w:val="24"/>
          <w:szCs w:val="24"/>
        </w:rPr>
      </w:pPr>
      <w:r>
        <w:t>Question: 203</w:t>
      </w:r>
    </w:p>
    <w:p/>
    <w:p w14:paraId="602C1FE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effective way to protect an application server running software that is no longer supported from network threats?</w:t>
      </w:r>
    </w:p>
    <w:p w14:paraId="17D1B552" w14:textId="77777777" w:rsidR="00865480" w:rsidRDefault="00000000">
      <w:pPr>
        <w:spacing w:after="0"/>
        <w:rPr>
          <w:rFonts w:ascii="Times New Roman" w:hAnsi="Times New Roman"/>
          <w:sz w:val="24"/>
          <w:szCs w:val="24"/>
        </w:rPr>
      </w:pPr>
      <w:r>
        <w:t>A. Air gap</w:t>
      </w:r>
    </w:p>
    <w:p w14:paraId="6325C5AE" w14:textId="77777777" w:rsidR="00865480" w:rsidRDefault="00000000">
      <w:pPr>
        <w:spacing w:after="0"/>
        <w:rPr>
          <w:rFonts w:ascii="Times New Roman" w:hAnsi="Times New Roman"/>
          <w:sz w:val="24"/>
          <w:szCs w:val="24"/>
        </w:rPr>
      </w:pPr>
      <w:r>
        <w:t>B. Barricade</w:t>
      </w:r>
    </w:p>
    <w:p w14:paraId="3B1D9B93" w14:textId="77777777" w:rsidR="00865480" w:rsidRDefault="00000000">
      <w:pPr>
        <w:spacing w:after="0"/>
        <w:rPr>
          <w:rFonts w:ascii="Times New Roman" w:hAnsi="Times New Roman"/>
          <w:sz w:val="24"/>
          <w:szCs w:val="24"/>
        </w:rPr>
      </w:pPr>
      <w:r>
        <w:t>C. Port security</w:t>
      </w:r>
    </w:p>
    <w:p w14:paraId="79E61770" w14:textId="77777777" w:rsidR="00865480" w:rsidRDefault="00000000">
      <w:pPr>
        <w:spacing w:after="0"/>
        <w:rPr>
          <w:rFonts w:ascii="Times New Roman" w:hAnsi="Times New Roman"/>
          <w:sz w:val="24"/>
          <w:szCs w:val="24"/>
        </w:rPr>
      </w:pPr>
      <w:r>
        <w:t>D. Screen subnet</w:t>
      </w:r>
    </w:p>
    <w:p w14:paraId="0B1E1701" w14:textId="77777777" w:rsidR="00865480" w:rsidRDefault="00865480">
      <w:pPr>
        <w:spacing w:after="0"/>
        <w:rPr>
          <w:rFonts w:ascii="Times New Roman" w:hAnsi="Times New Roman"/>
          <w:sz w:val="24"/>
          <w:szCs w:val="24"/>
        </w:rPr>
      </w:pPr>
    </w:p>
    <w:p w14:paraId="1C6549D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4CDC990" w14:textId="77777777" w:rsidR="00865480" w:rsidRDefault="00000000">
      <w:pPr>
        <w:spacing w:after="0"/>
        <w:rPr>
          <w:rFonts w:ascii="Times New Roman" w:hAnsi="Times New Roman"/>
          <w:sz w:val="24"/>
          <w:szCs w:val="24"/>
        </w:rPr>
      </w:pPr>
      <w:r>
        <w:t>Explanation:</w:t>
      </w:r>
    </w:p>
    <w:p w14:paraId="15BA9612" w14:textId="77777777" w:rsidR="00865480" w:rsidRDefault="00000000">
      <w:pPr>
        <w:spacing w:after="0"/>
        <w:rPr>
          <w:rFonts w:ascii="Times New Roman" w:hAnsi="Times New Roman"/>
          <w:sz w:val="24"/>
          <w:szCs w:val="24"/>
        </w:rPr>
      </w:pPr>
      <w:r>
        <w:t>Air-gapping is the most effective way to protect an application server running unsupported software from network threats. By physically isolating the server from any network connection (no wired or wireless communication), it is protected from external cyber threats. While other options like port security or a screened subnet can provide some level of protection, an air gap offers the highest level of security by preventing any network-based attacks entirely.</w:t>
      </w:r>
    </w:p>
    <w:p w14:paraId="321BF4A6" w14:textId="77777777" w:rsidR="00865480" w:rsidRDefault="00000000">
      <w:pPr>
        <w:spacing w:after="0"/>
        <w:rPr>
          <w:rFonts w:ascii="Times New Roman" w:hAnsi="Times New Roman"/>
          <w:sz w:val="24"/>
          <w:szCs w:val="24"/>
        </w:rPr>
      </w:pPr>
      <w:r>
        <w:t>Reference =</w:t>
      </w:r>
    </w:p>
    <w:p w14:paraId="75856269" w14:textId="77777777" w:rsidR="00865480" w:rsidRDefault="00000000">
      <w:pPr>
        <w:spacing w:after="0"/>
        <w:rPr>
          <w:rFonts w:ascii="Times New Roman" w:hAnsi="Times New Roman"/>
          <w:sz w:val="24"/>
          <w:szCs w:val="24"/>
        </w:rPr>
      </w:pPr>
      <w:r>
        <w:t>CompTIA Security+ SY0-701 Course Content: Domain 03 Security Architecture​.</w:t>
      </w:r>
    </w:p>
    <w:p w14:paraId="191D5BBF" w14:textId="77777777" w:rsidR="00865480" w:rsidRDefault="00000000">
      <w:pPr>
        <w:spacing w:after="0"/>
        <w:rPr>
          <w:rFonts w:ascii="Times New Roman" w:hAnsi="Times New Roman"/>
          <w:sz w:val="24"/>
          <w:szCs w:val="24"/>
        </w:rPr>
      </w:pPr>
      <w:r>
        <w:t>CompTIA Security+ SY0-601 Study Guide: Chapter on Secure System Design​.</w:t>
      </w:r>
    </w:p>
    <w:p w14:paraId="16555CC5" w14:textId="77777777" w:rsidR="00865480" w:rsidRDefault="00865480">
      <w:pPr>
        <w:spacing w:after="0"/>
        <w:rPr>
          <w:rFonts w:ascii="Times New Roman" w:hAnsi="Times New Roman"/>
          <w:sz w:val="24"/>
          <w:szCs w:val="24"/>
        </w:rPr>
      </w:pPr>
    </w:p>
    <w:p w14:paraId="63D4B5C0" w14:textId="77777777" w:rsidR="00865480" w:rsidRDefault="00865480">
      <w:pPr>
        <w:spacing w:after="0"/>
        <w:rPr>
          <w:rFonts w:ascii="Times New Roman" w:hAnsi="Times New Roman"/>
          <w:sz w:val="24"/>
          <w:szCs w:val="24"/>
        </w:rPr>
      </w:pPr>
    </w:p>
    <w:p w14:paraId="724D6BD3" w14:textId="77777777" w:rsidR="00865480" w:rsidRDefault="00000000">
      <w:pPr>
        <w:spacing w:after="0"/>
        <w:rPr>
          <w:rFonts w:ascii="Times New Roman" w:hAnsi="Times New Roman"/>
          <w:sz w:val="24"/>
          <w:szCs w:val="24"/>
        </w:rPr>
      </w:pPr>
      <w:r>
        <w:t>Question: 204</w:t>
      </w:r>
    </w:p>
    <w:p/>
    <w:p w14:paraId="1F2E7F2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die most important security concern when using legacy systems to provide production service?</w:t>
      </w:r>
    </w:p>
    <w:p w14:paraId="55CFEA08" w14:textId="77777777" w:rsidR="00865480" w:rsidRDefault="00000000">
      <w:pPr>
        <w:spacing w:after="0"/>
        <w:rPr>
          <w:rFonts w:ascii="Times New Roman" w:hAnsi="Times New Roman"/>
          <w:sz w:val="24"/>
          <w:szCs w:val="24"/>
        </w:rPr>
      </w:pPr>
      <w:r>
        <w:t>A. Instability</w:t>
      </w:r>
    </w:p>
    <w:p w14:paraId="245214F7" w14:textId="77777777" w:rsidR="00865480" w:rsidRDefault="00000000">
      <w:pPr>
        <w:spacing w:after="0"/>
        <w:rPr>
          <w:rFonts w:ascii="Times New Roman" w:hAnsi="Times New Roman"/>
          <w:sz w:val="24"/>
          <w:szCs w:val="24"/>
        </w:rPr>
      </w:pPr>
      <w:r>
        <w:t>B. Lack of vendor support</w:t>
      </w:r>
    </w:p>
    <w:p w14:paraId="7BFB1C52" w14:textId="77777777" w:rsidR="00865480" w:rsidRDefault="00000000">
      <w:pPr>
        <w:spacing w:after="0"/>
        <w:rPr>
          <w:rFonts w:ascii="Times New Roman" w:hAnsi="Times New Roman"/>
          <w:sz w:val="24"/>
          <w:szCs w:val="24"/>
        </w:rPr>
      </w:pPr>
      <w:r>
        <w:t>C. Loss of availability</w:t>
      </w:r>
    </w:p>
    <w:p w14:paraId="6B7A78C3" w14:textId="77777777" w:rsidR="00865480" w:rsidRDefault="00000000">
      <w:pPr>
        <w:spacing w:after="0"/>
        <w:rPr>
          <w:rFonts w:ascii="Times New Roman" w:hAnsi="Times New Roman"/>
          <w:sz w:val="24"/>
          <w:szCs w:val="24"/>
        </w:rPr>
      </w:pPr>
      <w:r>
        <w:t>D. Use of insecure protocols</w:t>
      </w:r>
    </w:p>
    <w:p w14:paraId="5477BE29" w14:textId="77777777" w:rsidR="00865480" w:rsidRDefault="00865480">
      <w:pPr>
        <w:spacing w:after="0"/>
        <w:rPr>
          <w:rFonts w:ascii="Times New Roman" w:hAnsi="Times New Roman"/>
          <w:sz w:val="24"/>
          <w:szCs w:val="24"/>
        </w:rPr>
      </w:pPr>
    </w:p>
    <w:p w14:paraId="10C70556"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E2470EF" w14:textId="77777777" w:rsidR="00865480" w:rsidRDefault="00000000">
      <w:pPr>
        <w:spacing w:after="0"/>
        <w:rPr>
          <w:rFonts w:ascii="Times New Roman" w:hAnsi="Times New Roman"/>
          <w:sz w:val="24"/>
          <w:szCs w:val="24"/>
        </w:rPr>
      </w:pPr>
      <w:r>
        <w:t>Explanation:</w:t>
      </w:r>
    </w:p>
    <w:p w14:paraId="170D5F9D" w14:textId="77777777" w:rsidR="00865480" w:rsidRDefault="00000000">
      <w:pPr>
        <w:spacing w:after="0"/>
        <w:rPr>
          <w:rFonts w:ascii="Times New Roman" w:hAnsi="Times New Roman"/>
          <w:sz w:val="24"/>
          <w:szCs w:val="24"/>
        </w:rPr>
      </w:pPr>
      <w:r>
        <w:t>The most important security concern when using legacy systems is the lack of vendor support. Without support from the vendor, systems may not receive critical security patches and updates, leaving them vulnerable to exploitation. This lack of support can result in increased risk of security breaches, as vulnerabilities discovered in the software may never be addressed.</w:t>
      </w:r>
    </w:p>
    <w:p w14:paraId="7719B4E4" w14:textId="77777777" w:rsidR="00865480" w:rsidRDefault="00000000">
      <w:pPr>
        <w:spacing w:after="0"/>
        <w:rPr>
          <w:rFonts w:ascii="Times New Roman" w:hAnsi="Times New Roman"/>
          <w:sz w:val="24"/>
          <w:szCs w:val="24"/>
        </w:rPr>
      </w:pPr>
      <w:r>
        <w:t>Reference = CompTIA Security+ SY0-701 study materials, particularly in the context of risk management and the challenges posed by legacy systems​​.</w:t>
      </w:r>
    </w:p>
    <w:p w14:paraId="303D8B23" w14:textId="77777777" w:rsidR="00865480" w:rsidRDefault="00865480">
      <w:pPr>
        <w:spacing w:after="0"/>
        <w:rPr>
          <w:rFonts w:ascii="Times New Roman" w:hAnsi="Times New Roman"/>
          <w:sz w:val="24"/>
          <w:szCs w:val="24"/>
        </w:rPr>
      </w:pPr>
    </w:p>
    <w:p w14:paraId="440F7E61" w14:textId="77777777" w:rsidR="00865480" w:rsidRDefault="00865480">
      <w:pPr>
        <w:spacing w:after="0"/>
        <w:rPr>
          <w:rFonts w:ascii="Times New Roman" w:hAnsi="Times New Roman"/>
          <w:sz w:val="24"/>
          <w:szCs w:val="24"/>
        </w:rPr>
      </w:pPr>
    </w:p>
    <w:p w14:paraId="21701FB7" w14:textId="77777777" w:rsidR="00865480" w:rsidRDefault="00000000">
      <w:pPr>
        <w:spacing w:after="0"/>
        <w:rPr>
          <w:rFonts w:ascii="Times New Roman" w:hAnsi="Times New Roman"/>
          <w:sz w:val="24"/>
          <w:szCs w:val="24"/>
        </w:rPr>
      </w:pPr>
      <w:r>
        <w:t>Question: 205</w:t>
      </w:r>
    </w:p>
    <w:p/>
    <w:p w14:paraId="657D661A" w14:textId="77777777" w:rsidR="00865480" w:rsidRDefault="00000000">
      <w:pPr>
        <w:spacing w:after="0"/>
        <w:rPr>
          <w:rFonts w:ascii="Times New Roman" w:hAnsi="Times New Roman"/>
          <w:sz w:val="24"/>
          <w:szCs w:val="24"/>
        </w:rPr>
      </w:pPr>
      <w:r>
        <w:rPr>
          <w:rFonts w:ascii="Times New Roman" w:hAnsi="Times New Roman"/>
          <w:sz w:val="24"/>
          <w:szCs w:val="24"/>
        </w:rPr>
        <w:t>Cadets speaking a foreign language are using company phone numbers to make unsolicited phone calls lo a partner organization. A security analyst validates through phone system logs that the calls are occurring and the numbers are not being spoofed. Which of the following is the most likely explanation?</w:t>
      </w:r>
    </w:p>
    <w:p w14:paraId="16C2DD3F" w14:textId="77777777" w:rsidR="00865480" w:rsidRDefault="00000000">
      <w:pPr>
        <w:spacing w:after="0"/>
        <w:rPr>
          <w:rFonts w:ascii="Times New Roman" w:hAnsi="Times New Roman"/>
          <w:sz w:val="24"/>
          <w:szCs w:val="24"/>
        </w:rPr>
      </w:pPr>
      <w:r>
        <w:t>A. The executive team is traveling internationally and trying to avoid roaming charges</w:t>
      </w:r>
    </w:p>
    <w:p w14:paraId="4CAE7FA5" w14:textId="77777777" w:rsidR="00865480" w:rsidRDefault="00000000">
      <w:pPr>
        <w:spacing w:after="0"/>
        <w:rPr>
          <w:rFonts w:ascii="Times New Roman" w:hAnsi="Times New Roman"/>
          <w:sz w:val="24"/>
          <w:szCs w:val="24"/>
        </w:rPr>
      </w:pPr>
      <w:r>
        <w:t>B. The company's SIP server security settings are weak.</w:t>
      </w:r>
    </w:p>
    <w:p w14:paraId="5D63BAE6" w14:textId="77777777" w:rsidR="00865480" w:rsidRDefault="00000000">
      <w:pPr>
        <w:spacing w:after="0"/>
        <w:rPr>
          <w:rFonts w:ascii="Times New Roman" w:hAnsi="Times New Roman"/>
          <w:sz w:val="24"/>
          <w:szCs w:val="24"/>
        </w:rPr>
      </w:pPr>
      <w:r>
        <w:t>C. Disgruntled employees are making calls to the partner organization.</w:t>
      </w:r>
    </w:p>
    <w:p w14:paraId="56060137" w14:textId="77777777" w:rsidR="00865480" w:rsidRDefault="00000000">
      <w:pPr>
        <w:spacing w:after="0"/>
        <w:rPr>
          <w:rFonts w:ascii="Times New Roman" w:hAnsi="Times New Roman"/>
          <w:sz w:val="24"/>
          <w:szCs w:val="24"/>
        </w:rPr>
      </w:pPr>
      <w:r>
        <w:t>D. The service provider has assigned multiple companies the same numbers</w:t>
      </w:r>
    </w:p>
    <w:p w14:paraId="3F6977E4" w14:textId="77777777" w:rsidR="00865480" w:rsidRDefault="00865480">
      <w:pPr>
        <w:spacing w:after="0"/>
        <w:rPr>
          <w:rFonts w:ascii="Times New Roman" w:hAnsi="Times New Roman"/>
          <w:sz w:val="24"/>
          <w:szCs w:val="24"/>
        </w:rPr>
      </w:pPr>
    </w:p>
    <w:p w14:paraId="4C2948A8"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6D54546" w14:textId="77777777" w:rsidR="00865480" w:rsidRDefault="00000000">
      <w:pPr>
        <w:spacing w:after="0"/>
        <w:rPr>
          <w:rFonts w:ascii="Times New Roman" w:hAnsi="Times New Roman"/>
          <w:sz w:val="24"/>
          <w:szCs w:val="24"/>
        </w:rPr>
      </w:pPr>
      <w:r>
        <w:t>Explanation:</w:t>
      </w:r>
    </w:p>
    <w:p w14:paraId="1ECF6C04" w14:textId="77777777" w:rsidR="00865480" w:rsidRDefault="00865480">
      <w:pPr>
        <w:spacing w:after="0"/>
        <w:rPr>
          <w:rFonts w:ascii="Times New Roman" w:hAnsi="Times New Roman"/>
          <w:sz w:val="24"/>
          <w:szCs w:val="24"/>
        </w:rPr>
      </w:pPr>
      <w:r>
        <w:t>If cadets are using company phone numbers to make unsolicited calls, and the logs confirm the numbers are not being spoofed, it suggests that the SIP (Session Initiation Protocol) server's security settings might be weak. This could allow unauthorized access or exploitation of the company's telephony services, potentially leading to misuse by unauthorized individuals.</w:t>
      </w:r>
    </w:p>
    <w:p w14:paraId="166FAA46" w14:textId="77777777" w:rsidR="00865480" w:rsidRDefault="00000000">
      <w:pPr>
        <w:spacing w:after="0"/>
        <w:rPr>
          <w:rFonts w:ascii="Times New Roman" w:hAnsi="Times New Roman"/>
          <w:sz w:val="24"/>
          <w:szCs w:val="24"/>
        </w:rPr>
      </w:pPr>
      <w:r>
        <w:t>Reference = CompTIA Security+ SY0-701 study materials, especially on SIP security and common vulnerabilities​​.</w:t>
      </w:r>
    </w:p>
    <w:p w14:paraId="54E40A95" w14:textId="77777777" w:rsidR="00865480" w:rsidRDefault="00000000">
      <w:pPr>
        <w:spacing w:after="0"/>
        <w:rPr>
          <w:rFonts w:ascii="Times New Roman" w:hAnsi="Times New Roman"/>
          <w:sz w:val="24"/>
          <w:szCs w:val="24"/>
        </w:rPr>
      </w:pPr>
    </w:p>
    <w:p w14:paraId="4B76D716" w14:textId="77777777" w:rsidR="00865480" w:rsidRDefault="00865480">
      <w:pPr>
        <w:spacing w:after="0"/>
        <w:rPr>
          <w:rFonts w:ascii="Times New Roman" w:hAnsi="Times New Roman"/>
          <w:sz w:val="24"/>
          <w:szCs w:val="24"/>
        </w:rPr>
      </w:pPr>
    </w:p>
    <w:p w14:paraId="2926427B" w14:textId="77777777" w:rsidR="00865480" w:rsidRDefault="00865480">
      <w:pPr>
        <w:spacing w:after="0"/>
        <w:rPr>
          <w:rFonts w:ascii="Times New Roman" w:hAnsi="Times New Roman"/>
          <w:sz w:val="24"/>
          <w:szCs w:val="24"/>
        </w:rPr>
      </w:pPr>
    </w:p>
    <w:p w14:paraId="3BD13A35" w14:textId="77777777" w:rsidR="00865480" w:rsidRDefault="00865480">
      <w:pPr>
        <w:spacing w:after="0"/>
        <w:rPr>
          <w:rFonts w:ascii="Times New Roman" w:hAnsi="Times New Roman"/>
          <w:sz w:val="24"/>
          <w:szCs w:val="24"/>
        </w:rPr>
      </w:pPr>
    </w:p>
    <w:p w14:paraId="64B2CEB4" w14:textId="77777777" w:rsidR="00865480" w:rsidRDefault="00000000">
      <w:pPr>
        <w:spacing w:after="0"/>
        <w:rPr>
          <w:rFonts w:ascii="Times New Roman" w:hAnsi="Times New Roman"/>
          <w:sz w:val="24"/>
          <w:szCs w:val="24"/>
        </w:rPr>
      </w:pPr>
      <w:r>
        <w:t>Question: 206</w:t>
      </w:r>
    </w:p>
    <w:p/>
    <w:p w14:paraId="3AB0CC39" w14:textId="77777777" w:rsidR="00865480" w:rsidRDefault="00000000">
      <w:pPr>
        <w:spacing w:after="0"/>
        <w:rPr>
          <w:rFonts w:ascii="Times New Roman" w:hAnsi="Times New Roman"/>
          <w:sz w:val="24"/>
          <w:szCs w:val="24"/>
        </w:rPr>
      </w:pPr>
      <w:r>
        <w:rPr>
          <w:rFonts w:ascii="Times New Roman" w:hAnsi="Times New Roman"/>
          <w:sz w:val="24"/>
          <w:szCs w:val="24"/>
        </w:rPr>
        <w:t>An IT security team is concerned about the confidentiality of documents left unattended in MFPs. Which of the following should the security team do to mitigate the situation?</w:t>
      </w:r>
    </w:p>
    <w:p w14:paraId="2B9771B6" w14:textId="77777777" w:rsidR="00865480" w:rsidRDefault="00000000">
      <w:pPr>
        <w:spacing w:after="0"/>
        <w:rPr>
          <w:rFonts w:ascii="Times New Roman" w:hAnsi="Times New Roman"/>
          <w:sz w:val="24"/>
          <w:szCs w:val="24"/>
        </w:rPr>
      </w:pPr>
      <w:r>
        <w:t>A. Educate users about the importance of paper shredder devices.</w:t>
      </w:r>
    </w:p>
    <w:p w14:paraId="6BF22623" w14:textId="77777777" w:rsidR="00865480" w:rsidRDefault="00000000">
      <w:pPr>
        <w:spacing w:after="0"/>
        <w:rPr>
          <w:rFonts w:ascii="Times New Roman" w:hAnsi="Times New Roman"/>
          <w:sz w:val="24"/>
          <w:szCs w:val="24"/>
        </w:rPr>
      </w:pPr>
      <w:r>
        <w:t>B. Deploy an authentication factor that requires ln-person action before printing.</w:t>
      </w:r>
    </w:p>
    <w:p w14:paraId="43ADF072" w14:textId="77777777" w:rsidR="00865480" w:rsidRDefault="00000000">
      <w:pPr>
        <w:spacing w:after="0"/>
        <w:rPr>
          <w:rFonts w:ascii="Times New Roman" w:hAnsi="Times New Roman"/>
          <w:sz w:val="24"/>
          <w:szCs w:val="24"/>
        </w:rPr>
      </w:pPr>
      <w:r>
        <w:t>C. Install a software client m every computer authorized to use the MFPs.</w:t>
      </w:r>
    </w:p>
    <w:p w14:paraId="02EE1644" w14:textId="77777777" w:rsidR="00865480" w:rsidRDefault="00000000">
      <w:pPr>
        <w:spacing w:after="0"/>
        <w:rPr>
          <w:rFonts w:ascii="Times New Roman" w:hAnsi="Times New Roman"/>
          <w:sz w:val="24"/>
          <w:szCs w:val="24"/>
        </w:rPr>
      </w:pPr>
      <w:r>
        <w:t>D. Update the management software to utilize encryption.</w:t>
      </w:r>
    </w:p>
    <w:p w14:paraId="02D8E1CF" w14:textId="77777777" w:rsidR="00865480" w:rsidRDefault="00865480">
      <w:pPr>
        <w:spacing w:after="0"/>
        <w:rPr>
          <w:rFonts w:ascii="Times New Roman" w:hAnsi="Times New Roman"/>
          <w:sz w:val="24"/>
          <w:szCs w:val="24"/>
        </w:rPr>
      </w:pPr>
    </w:p>
    <w:p w14:paraId="555B7108"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00C1E8A" w14:textId="77777777" w:rsidR="00865480" w:rsidRDefault="00000000">
      <w:pPr>
        <w:spacing w:after="0"/>
        <w:rPr>
          <w:rFonts w:ascii="Times New Roman" w:hAnsi="Times New Roman"/>
          <w:sz w:val="24"/>
          <w:szCs w:val="24"/>
        </w:rPr>
      </w:pPr>
      <w:r>
        <w:t>Explanation:</w:t>
      </w:r>
    </w:p>
    <w:p w14:paraId="5BFC4FC6" w14:textId="77777777" w:rsidR="00865480" w:rsidRDefault="00000000">
      <w:pPr>
        <w:spacing w:after="0"/>
        <w:rPr>
          <w:rFonts w:ascii="Times New Roman" w:hAnsi="Times New Roman"/>
          <w:sz w:val="24"/>
          <w:szCs w:val="24"/>
        </w:rPr>
      </w:pPr>
      <w:r>
        <w:t>To mitigate the risk of confidential documents being left unattended in Multi-Function Printers (MFPs), implementing an authentication factor that requires in-person action before printing (such as PIN codes or badge scanning) is the most effective measure. This ensures that documents are only printed when the authorized user is present to collect them, reducing the risk of sensitive information being exposed.</w:t>
      </w:r>
    </w:p>
    <w:p w14:paraId="798D4F3E" w14:textId="77777777" w:rsidR="00865480" w:rsidRDefault="00000000">
      <w:pPr>
        <w:spacing w:after="0"/>
        <w:rPr>
          <w:rFonts w:ascii="Times New Roman" w:hAnsi="Times New Roman"/>
          <w:sz w:val="24"/>
          <w:szCs w:val="24"/>
        </w:rPr>
      </w:pPr>
      <w:r>
        <w:t>Reference = CompTIA Security+ SY0-701 study materials, particularly in the domain of physical security and access control​​.</w:t>
      </w:r>
    </w:p>
    <w:p w14:paraId="3D260871" w14:textId="77777777" w:rsidR="00865480" w:rsidRDefault="00865480">
      <w:pPr>
        <w:spacing w:after="0"/>
        <w:rPr>
          <w:rFonts w:ascii="Times New Roman" w:hAnsi="Times New Roman"/>
          <w:sz w:val="24"/>
          <w:szCs w:val="24"/>
        </w:rPr>
      </w:pPr>
    </w:p>
    <w:p w14:paraId="771EA7E5" w14:textId="77777777" w:rsidR="00865480" w:rsidRDefault="00865480">
      <w:pPr>
        <w:spacing w:after="0"/>
        <w:rPr>
          <w:rFonts w:ascii="Times New Roman" w:hAnsi="Times New Roman"/>
          <w:sz w:val="24"/>
          <w:szCs w:val="24"/>
        </w:rPr>
      </w:pPr>
    </w:p>
    <w:p w14:paraId="6E1BFC04" w14:textId="77777777" w:rsidR="00865480" w:rsidRDefault="00000000">
      <w:pPr>
        <w:spacing w:after="0"/>
        <w:rPr>
          <w:rFonts w:ascii="Times New Roman" w:hAnsi="Times New Roman"/>
          <w:sz w:val="24"/>
          <w:szCs w:val="24"/>
        </w:rPr>
      </w:pPr>
      <w:r>
        <w:t>Question: 207</w:t>
      </w:r>
    </w:p>
    <w:p/>
    <w:p w14:paraId="42A02129"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is auditing all company servers to ensure. They meet the minimum security baseline While auditing a Linux server, the systems administrator observes the /etc/shadow file has permissions beyond the baseline recommendation. Which of the following commands should the systems administrator use to resolve this issue?</w:t>
      </w:r>
    </w:p>
    <w:p w14:paraId="1424F78A" w14:textId="77777777" w:rsidR="00865480" w:rsidRDefault="00000000">
      <w:pPr>
        <w:spacing w:after="0"/>
        <w:rPr>
          <w:rFonts w:ascii="Times New Roman" w:hAnsi="Times New Roman"/>
          <w:sz w:val="24"/>
          <w:szCs w:val="24"/>
        </w:rPr>
      </w:pPr>
      <w:r>
        <w:t>A. chmod</w:t>
      </w:r>
    </w:p>
    <w:p w14:paraId="69393435" w14:textId="77777777" w:rsidR="00865480" w:rsidRDefault="00000000">
      <w:pPr>
        <w:spacing w:after="0"/>
        <w:rPr>
          <w:rFonts w:ascii="Times New Roman" w:hAnsi="Times New Roman"/>
          <w:sz w:val="24"/>
          <w:szCs w:val="24"/>
        </w:rPr>
      </w:pPr>
      <w:r>
        <w:t>B. grep</w:t>
      </w:r>
    </w:p>
    <w:p w14:paraId="5294D59B" w14:textId="77777777" w:rsidR="00865480" w:rsidRDefault="00000000">
      <w:pPr>
        <w:spacing w:after="0"/>
        <w:rPr>
          <w:rFonts w:ascii="Times New Roman" w:hAnsi="Times New Roman"/>
          <w:sz w:val="24"/>
          <w:szCs w:val="24"/>
        </w:rPr>
      </w:pPr>
      <w:r>
        <w:t>C. dd</w:t>
      </w:r>
    </w:p>
    <w:p w14:paraId="32D37AEB" w14:textId="77777777" w:rsidR="00865480" w:rsidRDefault="00000000">
      <w:pPr>
        <w:spacing w:after="0"/>
        <w:rPr>
          <w:rFonts w:ascii="Times New Roman" w:hAnsi="Times New Roman"/>
          <w:sz w:val="24"/>
          <w:szCs w:val="24"/>
        </w:rPr>
      </w:pPr>
      <w:r>
        <w:t>D. passwd</w:t>
      </w:r>
    </w:p>
    <w:p w14:paraId="761F5A84" w14:textId="77777777" w:rsidR="00865480" w:rsidRDefault="00865480">
      <w:pPr>
        <w:spacing w:after="0"/>
        <w:rPr>
          <w:rFonts w:ascii="Times New Roman" w:hAnsi="Times New Roman"/>
          <w:sz w:val="24"/>
          <w:szCs w:val="24"/>
        </w:rPr>
      </w:pPr>
    </w:p>
    <w:p w14:paraId="2BE06F4B"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C1A551B" w14:textId="77777777" w:rsidR="00865480" w:rsidRDefault="00000000">
      <w:pPr>
        <w:spacing w:after="0"/>
        <w:rPr>
          <w:rFonts w:ascii="Times New Roman" w:hAnsi="Times New Roman"/>
          <w:sz w:val="24"/>
          <w:szCs w:val="24"/>
        </w:rPr>
      </w:pPr>
      <w:r>
        <w:t>Explanation:</w:t>
      </w:r>
    </w:p>
    <w:p w14:paraId="793FC3DF" w14:textId="77777777" w:rsidR="00865480" w:rsidRDefault="00000000">
      <w:pPr>
        <w:spacing w:after="0"/>
        <w:rPr>
          <w:rFonts w:ascii="Times New Roman" w:hAnsi="Times New Roman"/>
          <w:sz w:val="24"/>
          <w:szCs w:val="24"/>
        </w:rPr>
      </w:pPr>
      <w:r>
        <w:t>The chmod command is used to change file permissions on Unix and Linux systems. If the /etc/shadow file has permissions beyond the baseline recommendation, the systems administrator should use chmod to modify the file's permissions, ensuring it adheres to the security baseline and limits access to authorized users only.</w:t>
      </w:r>
    </w:p>
    <w:p w14:paraId="1E4A44C4" w14:textId="77777777" w:rsidR="00865480" w:rsidRDefault="00000000">
      <w:pPr>
        <w:spacing w:after="0"/>
        <w:rPr>
          <w:rFonts w:ascii="Times New Roman" w:hAnsi="Times New Roman"/>
          <w:sz w:val="24"/>
          <w:szCs w:val="24"/>
        </w:rPr>
      </w:pPr>
      <w:r>
        <w:t>Reference = CompTIA Security+ SY0-701 study materials, focusing on system hardening and file permissions management​​.</w:t>
      </w:r>
    </w:p>
    <w:p w14:paraId="223CC555" w14:textId="77777777" w:rsidR="00865480" w:rsidRDefault="00865480">
      <w:pPr>
        <w:spacing w:after="0"/>
        <w:rPr>
          <w:rFonts w:ascii="Times New Roman" w:hAnsi="Times New Roman"/>
          <w:sz w:val="24"/>
          <w:szCs w:val="24"/>
        </w:rPr>
      </w:pPr>
    </w:p>
    <w:p w14:paraId="106B1537" w14:textId="77777777" w:rsidR="00865480" w:rsidRDefault="00865480">
      <w:pPr>
        <w:spacing w:after="0"/>
        <w:rPr>
          <w:rFonts w:ascii="Times New Roman" w:hAnsi="Times New Roman"/>
          <w:sz w:val="24"/>
          <w:szCs w:val="24"/>
        </w:rPr>
      </w:pPr>
    </w:p>
    <w:p w14:paraId="77198F75" w14:textId="77777777" w:rsidR="00865480" w:rsidRDefault="00000000">
      <w:pPr>
        <w:spacing w:after="0"/>
        <w:rPr>
          <w:rFonts w:ascii="Times New Roman" w:hAnsi="Times New Roman"/>
          <w:sz w:val="24"/>
          <w:szCs w:val="24"/>
        </w:rPr>
      </w:pPr>
      <w:r>
        <w:t>Question: 208</w:t>
      </w:r>
    </w:p>
    <w:p/>
    <w:p w14:paraId="2AA1695A" w14:textId="77777777" w:rsidR="00865480" w:rsidRDefault="00000000">
      <w:pPr>
        <w:spacing w:after="0"/>
        <w:rPr>
          <w:rFonts w:ascii="Times New Roman" w:hAnsi="Times New Roman"/>
          <w:sz w:val="24"/>
          <w:szCs w:val="24"/>
        </w:rPr>
      </w:pPr>
      <w:r>
        <w:rPr>
          <w:rFonts w:ascii="Times New Roman" w:hAnsi="Times New Roman"/>
          <w:sz w:val="24"/>
          <w:szCs w:val="24"/>
        </w:rPr>
        <w:t>During a recent company safety stand-down, the cyber-awareness team gave a presentation on the importance of cyber hygiene. One topic the team covered was best practices for printing centers. Which of the following describes an attack method that relates to printing centers?</w:t>
      </w:r>
    </w:p>
    <w:p w14:paraId="0D536044" w14:textId="77777777" w:rsidR="00865480" w:rsidRDefault="00000000">
      <w:pPr>
        <w:spacing w:after="0"/>
        <w:rPr>
          <w:rFonts w:ascii="Times New Roman" w:hAnsi="Times New Roman"/>
          <w:sz w:val="24"/>
          <w:szCs w:val="24"/>
        </w:rPr>
      </w:pPr>
      <w:r>
        <w:t>A. Whaling</w:t>
      </w:r>
    </w:p>
    <w:p w14:paraId="52A0B784" w14:textId="77777777" w:rsidR="00865480" w:rsidRDefault="00000000">
      <w:pPr>
        <w:spacing w:after="0"/>
        <w:rPr>
          <w:rFonts w:ascii="Times New Roman" w:hAnsi="Times New Roman"/>
          <w:sz w:val="24"/>
          <w:szCs w:val="24"/>
        </w:rPr>
      </w:pPr>
      <w:r>
        <w:t>B. Credential harvesting</w:t>
      </w:r>
    </w:p>
    <w:p w14:paraId="7AAD203C" w14:textId="77777777" w:rsidR="00865480" w:rsidRDefault="00000000">
      <w:pPr>
        <w:spacing w:after="0"/>
        <w:rPr>
          <w:rFonts w:ascii="Times New Roman" w:hAnsi="Times New Roman"/>
          <w:sz w:val="24"/>
          <w:szCs w:val="24"/>
        </w:rPr>
      </w:pPr>
      <w:r>
        <w:t>C. Prepending</w:t>
      </w:r>
    </w:p>
    <w:p w14:paraId="5EBAA378" w14:textId="77777777" w:rsidR="00865480" w:rsidRDefault="00000000">
      <w:pPr>
        <w:spacing w:after="0"/>
        <w:rPr>
          <w:rFonts w:ascii="Times New Roman" w:hAnsi="Times New Roman"/>
          <w:sz w:val="24"/>
          <w:szCs w:val="24"/>
        </w:rPr>
      </w:pPr>
      <w:r>
        <w:t>D. Dumpster diving</w:t>
      </w:r>
    </w:p>
    <w:p w14:paraId="391E0E3B" w14:textId="77777777" w:rsidR="00865480" w:rsidRDefault="00865480">
      <w:pPr>
        <w:spacing w:after="0"/>
        <w:rPr>
          <w:rFonts w:ascii="Times New Roman" w:hAnsi="Times New Roman"/>
          <w:sz w:val="24"/>
          <w:szCs w:val="24"/>
        </w:rPr>
      </w:pPr>
    </w:p>
    <w:p w14:paraId="5114CCE4"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6053067" w14:textId="77777777" w:rsidR="00865480" w:rsidRDefault="00000000">
      <w:pPr>
        <w:spacing w:after="0"/>
        <w:rPr>
          <w:rFonts w:ascii="Times New Roman" w:hAnsi="Times New Roman"/>
          <w:sz w:val="24"/>
          <w:szCs w:val="24"/>
        </w:rPr>
      </w:pPr>
      <w:r>
        <w:t>Explanation:</w:t>
      </w:r>
    </w:p>
    <w:p w14:paraId="301EB6A3" w14:textId="77777777" w:rsidR="00865480" w:rsidRDefault="00000000">
      <w:pPr>
        <w:spacing w:after="0"/>
        <w:rPr>
          <w:rFonts w:ascii="Times New Roman" w:hAnsi="Times New Roman"/>
          <w:sz w:val="24"/>
          <w:szCs w:val="24"/>
        </w:rPr>
      </w:pPr>
      <w:r>
        <w:t>Dumpster diving is an attack method where attackers search through physical waste, such as discarded documents and printouts, to find sensitive information that has not been properly disposed of. In the context of printing centers, this could involve attackers retrieving printed documents containing confidential data that were improperly discarded without shredding or other secure disposal methods. This emphasizes the importance of proper disposal and physical security measures in cyber hygiene practices.</w:t>
      </w:r>
    </w:p>
    <w:p w14:paraId="25514F2D" w14:textId="77777777" w:rsidR="00865480" w:rsidRDefault="00000000">
      <w:pPr>
        <w:spacing w:after="0"/>
        <w:rPr>
          <w:rFonts w:ascii="Times New Roman" w:hAnsi="Times New Roman"/>
          <w:sz w:val="24"/>
          <w:szCs w:val="24"/>
        </w:rPr>
      </w:pPr>
      <w:r>
        <w:t>Reference =</w:t>
      </w:r>
    </w:p>
    <w:p w14:paraId="3B574186" w14:textId="77777777" w:rsidR="00865480" w:rsidRDefault="00000000">
      <w:pPr>
        <w:spacing w:after="0"/>
        <w:rPr>
          <w:rFonts w:ascii="Times New Roman" w:hAnsi="Times New Roman"/>
          <w:sz w:val="24"/>
          <w:szCs w:val="24"/>
        </w:rPr>
      </w:pPr>
      <w:r>
        <w:t>CompTIA Security+ SY0-701 Course Content: Domain 04 Security Operations​.</w:t>
      </w:r>
    </w:p>
    <w:p w14:paraId="1D7972CB" w14:textId="77777777" w:rsidR="00865480" w:rsidRDefault="00000000">
      <w:pPr>
        <w:spacing w:after="0"/>
        <w:rPr>
          <w:rFonts w:ascii="Times New Roman" w:hAnsi="Times New Roman"/>
          <w:sz w:val="24"/>
          <w:szCs w:val="24"/>
        </w:rPr>
      </w:pPr>
      <w:r>
        <w:t>CompTIA Security+ SY0-601 Study Guide: Chapter on Physical Security and Cyber Hygiene​.</w:t>
      </w:r>
    </w:p>
    <w:p w14:paraId="5735A9AA" w14:textId="77777777" w:rsidR="00865480" w:rsidRDefault="00865480">
      <w:pPr>
        <w:spacing w:after="0"/>
        <w:rPr>
          <w:rFonts w:ascii="Times New Roman" w:hAnsi="Times New Roman"/>
          <w:sz w:val="24"/>
          <w:szCs w:val="24"/>
        </w:rPr>
      </w:pPr>
    </w:p>
    <w:p w14:paraId="40BAC962" w14:textId="77777777" w:rsidR="00865480" w:rsidRDefault="00865480">
      <w:pPr>
        <w:spacing w:after="0"/>
        <w:rPr>
          <w:rFonts w:ascii="Times New Roman" w:hAnsi="Times New Roman"/>
          <w:sz w:val="24"/>
          <w:szCs w:val="24"/>
        </w:rPr>
      </w:pPr>
    </w:p>
    <w:p w14:paraId="58CC7A49" w14:textId="77777777" w:rsidR="00865480" w:rsidRDefault="00000000">
      <w:pPr>
        <w:spacing w:after="0"/>
        <w:rPr>
          <w:rFonts w:ascii="Times New Roman" w:hAnsi="Times New Roman"/>
          <w:sz w:val="24"/>
          <w:szCs w:val="24"/>
        </w:rPr>
      </w:pPr>
      <w:r>
        <w:t>Question: 209</w:t>
      </w:r>
    </w:p>
    <w:p/>
    <w:p w14:paraId="377C1983" w14:textId="77777777" w:rsidR="00865480" w:rsidRDefault="00000000">
      <w:pPr>
        <w:spacing w:after="0"/>
        <w:rPr>
          <w:rFonts w:ascii="Times New Roman" w:hAnsi="Times New Roman"/>
          <w:sz w:val="24"/>
          <w:szCs w:val="24"/>
        </w:rPr>
      </w:pPr>
      <w:r>
        <w:rPr>
          <w:rFonts w:ascii="Times New Roman" w:hAnsi="Times New Roman"/>
          <w:sz w:val="24"/>
          <w:szCs w:val="24"/>
        </w:rPr>
        <w:t>A software developer would like to ensure. The source code cannot be reverse engineered or debugged. Which of the following should the developer consider?</w:t>
      </w:r>
    </w:p>
    <w:p w14:paraId="2EEB8C02" w14:textId="77777777" w:rsidR="00865480" w:rsidRDefault="00000000">
      <w:pPr>
        <w:spacing w:after="0"/>
        <w:rPr>
          <w:rFonts w:ascii="Times New Roman" w:hAnsi="Times New Roman"/>
          <w:sz w:val="24"/>
          <w:szCs w:val="24"/>
        </w:rPr>
      </w:pPr>
      <w:r>
        <w:t>A. Version control</w:t>
      </w:r>
    </w:p>
    <w:p w14:paraId="1D670544" w14:textId="77777777" w:rsidR="00865480" w:rsidRDefault="00000000">
      <w:pPr>
        <w:spacing w:after="0"/>
        <w:rPr>
          <w:rFonts w:ascii="Times New Roman" w:hAnsi="Times New Roman"/>
          <w:sz w:val="24"/>
          <w:szCs w:val="24"/>
        </w:rPr>
      </w:pPr>
      <w:r>
        <w:t>B. Obfuscation toolkit</w:t>
      </w:r>
    </w:p>
    <w:p w14:paraId="1441C1B2" w14:textId="77777777" w:rsidR="00865480" w:rsidRDefault="00000000">
      <w:pPr>
        <w:spacing w:after="0"/>
        <w:rPr>
          <w:rFonts w:ascii="Times New Roman" w:hAnsi="Times New Roman"/>
          <w:sz w:val="24"/>
          <w:szCs w:val="24"/>
        </w:rPr>
      </w:pPr>
      <w:r>
        <w:t>C. Code reuse</w:t>
      </w:r>
    </w:p>
    <w:p w14:paraId="39B081C9" w14:textId="77777777" w:rsidR="00865480" w:rsidRDefault="00000000">
      <w:pPr>
        <w:spacing w:after="0"/>
        <w:rPr>
          <w:rFonts w:ascii="Times New Roman" w:hAnsi="Times New Roman"/>
          <w:sz w:val="24"/>
          <w:szCs w:val="24"/>
        </w:rPr>
      </w:pPr>
      <w:r>
        <w:t>D. Continuous integration</w:t>
      </w:r>
    </w:p>
    <w:p w14:paraId="436FD7BB" w14:textId="77777777" w:rsidR="00865480" w:rsidRDefault="00000000">
      <w:pPr>
        <w:spacing w:after="0"/>
        <w:rPr>
          <w:rFonts w:ascii="Times New Roman" w:hAnsi="Times New Roman"/>
          <w:sz w:val="24"/>
          <w:szCs w:val="24"/>
        </w:rPr>
      </w:pPr>
      <w:r>
        <w:t>E. Stored procedures</w:t>
      </w:r>
    </w:p>
    <w:p w14:paraId="34B4075D" w14:textId="77777777" w:rsidR="00865480" w:rsidRDefault="00865480">
      <w:pPr>
        <w:spacing w:after="0"/>
        <w:rPr>
          <w:rFonts w:ascii="Times New Roman" w:hAnsi="Times New Roman"/>
          <w:sz w:val="24"/>
          <w:szCs w:val="24"/>
        </w:rPr>
      </w:pPr>
    </w:p>
    <w:p w14:paraId="798B39DF"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D381DF7" w14:textId="77777777" w:rsidR="00865480" w:rsidRDefault="00000000">
      <w:pPr>
        <w:spacing w:after="0"/>
        <w:rPr>
          <w:rFonts w:ascii="Times New Roman" w:hAnsi="Times New Roman"/>
          <w:sz w:val="24"/>
          <w:szCs w:val="24"/>
        </w:rPr>
      </w:pPr>
      <w:r>
        <w:t>Explanation:</w:t>
      </w:r>
    </w:p>
    <w:p w14:paraId="1CE2739C" w14:textId="77777777" w:rsidR="00865480" w:rsidRDefault="00000000">
      <w:pPr>
        <w:spacing w:after="0"/>
        <w:rPr>
          <w:rFonts w:ascii="Times New Roman" w:hAnsi="Times New Roman"/>
          <w:sz w:val="24"/>
          <w:szCs w:val="24"/>
        </w:rPr>
      </w:pPr>
      <w:r>
        <w:t>An obfuscation toolkit is used by developers to make source code difficult to understand and reverse engineer. This technique involves altering the code's structure and naming conventions without changing its functionality, making it much harder for attackers to decipher the code or use debugging tools to analyze it. Obfuscation is an important practice in protecting proprietary software and intellectual property from reverse engineering.</w:t>
      </w:r>
    </w:p>
    <w:p w14:paraId="3679EA49" w14:textId="77777777" w:rsidR="00865480" w:rsidRDefault="00000000">
      <w:pPr>
        <w:spacing w:after="0"/>
        <w:rPr>
          <w:rFonts w:ascii="Times New Roman" w:hAnsi="Times New Roman"/>
          <w:sz w:val="24"/>
          <w:szCs w:val="24"/>
        </w:rPr>
      </w:pPr>
      <w:r>
        <w:t>Reference =</w:t>
      </w:r>
    </w:p>
    <w:p w14:paraId="7E1DB859" w14:textId="77777777" w:rsidR="00865480" w:rsidRDefault="00000000">
      <w:pPr>
        <w:spacing w:after="0"/>
        <w:rPr>
          <w:rFonts w:ascii="Times New Roman" w:hAnsi="Times New Roman"/>
          <w:sz w:val="24"/>
          <w:szCs w:val="24"/>
        </w:rPr>
      </w:pPr>
      <w:r>
        <w:t>CompTIA Security+ SY0-701 Course Content: Domain 03 Security Architecture​.</w:t>
      </w:r>
    </w:p>
    <w:p w14:paraId="5536399F" w14:textId="77777777" w:rsidR="00865480" w:rsidRDefault="00000000">
      <w:pPr>
        <w:spacing w:after="0"/>
        <w:rPr>
          <w:rFonts w:ascii="Times New Roman" w:hAnsi="Times New Roman"/>
          <w:sz w:val="24"/>
          <w:szCs w:val="24"/>
        </w:rPr>
      </w:pPr>
      <w:r>
        <w:t>CompTIA Security+ SY0-601 Study Guide: Chapter on Secure Coding Practices​.</w:t>
      </w:r>
    </w:p>
    <w:p w14:paraId="1C4D7C61" w14:textId="77777777" w:rsidR="00865480" w:rsidRDefault="00865480">
      <w:pPr>
        <w:spacing w:after="0"/>
        <w:rPr>
          <w:rFonts w:ascii="Times New Roman" w:hAnsi="Times New Roman"/>
          <w:sz w:val="24"/>
          <w:szCs w:val="24"/>
        </w:rPr>
      </w:pPr>
    </w:p>
    <w:p w14:paraId="63A95321" w14:textId="77777777" w:rsidR="00865480" w:rsidRDefault="00865480">
      <w:pPr>
        <w:spacing w:after="0"/>
        <w:rPr>
          <w:rFonts w:ascii="Times New Roman" w:hAnsi="Times New Roman"/>
          <w:sz w:val="24"/>
          <w:szCs w:val="24"/>
        </w:rPr>
      </w:pPr>
    </w:p>
    <w:p w14:paraId="71E6F42C" w14:textId="77777777" w:rsidR="00865480" w:rsidRDefault="00000000">
      <w:pPr>
        <w:spacing w:after="0"/>
        <w:rPr>
          <w:rFonts w:ascii="Times New Roman" w:hAnsi="Times New Roman"/>
          <w:sz w:val="24"/>
          <w:szCs w:val="24"/>
        </w:rPr>
      </w:pPr>
      <w:r>
        <w:t>Question: 210</w:t>
      </w:r>
    </w:p>
    <w:p/>
    <w:p w14:paraId="44323E5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common source of unintentional corporate credential leakage in cloud environments?</w:t>
      </w:r>
    </w:p>
    <w:p w14:paraId="568F2B5C" w14:textId="77777777" w:rsidR="00865480" w:rsidRDefault="00000000">
      <w:pPr>
        <w:spacing w:after="0"/>
        <w:rPr>
          <w:rFonts w:ascii="Times New Roman" w:hAnsi="Times New Roman"/>
          <w:sz w:val="24"/>
          <w:szCs w:val="24"/>
        </w:rPr>
      </w:pPr>
      <w:r>
        <w:t>A. Code repositories</w:t>
      </w:r>
    </w:p>
    <w:p w14:paraId="4D7F3D64" w14:textId="77777777" w:rsidR="00865480" w:rsidRDefault="00000000">
      <w:pPr>
        <w:spacing w:after="0"/>
        <w:rPr>
          <w:rFonts w:ascii="Times New Roman" w:hAnsi="Times New Roman"/>
          <w:sz w:val="24"/>
          <w:szCs w:val="24"/>
        </w:rPr>
      </w:pPr>
      <w:r>
        <w:t>B. Dark web</w:t>
      </w:r>
    </w:p>
    <w:p w14:paraId="2562FE6B" w14:textId="77777777" w:rsidR="00865480" w:rsidRDefault="00000000">
      <w:pPr>
        <w:spacing w:after="0"/>
        <w:rPr>
          <w:rFonts w:ascii="Times New Roman" w:hAnsi="Times New Roman"/>
          <w:sz w:val="24"/>
          <w:szCs w:val="24"/>
        </w:rPr>
      </w:pPr>
      <w:r>
        <w:t>C. Threat feeds</w:t>
      </w:r>
    </w:p>
    <w:p w14:paraId="61C72796" w14:textId="77777777" w:rsidR="00865480" w:rsidRDefault="00000000">
      <w:pPr>
        <w:spacing w:after="0"/>
        <w:rPr>
          <w:rFonts w:ascii="Times New Roman" w:hAnsi="Times New Roman"/>
          <w:sz w:val="24"/>
          <w:szCs w:val="24"/>
        </w:rPr>
      </w:pPr>
      <w:r>
        <w:t>D. State actors</w:t>
      </w:r>
    </w:p>
    <w:p w14:paraId="304681BB" w14:textId="77777777" w:rsidR="00865480" w:rsidRDefault="00000000">
      <w:pPr>
        <w:spacing w:after="0"/>
        <w:rPr>
          <w:rFonts w:ascii="Times New Roman" w:hAnsi="Times New Roman"/>
          <w:sz w:val="24"/>
          <w:szCs w:val="24"/>
        </w:rPr>
      </w:pPr>
      <w:r>
        <w:t>E. Vulnerability databases</w:t>
      </w:r>
    </w:p>
    <w:p w14:paraId="1BEBAD6A" w14:textId="77777777" w:rsidR="00865480" w:rsidRDefault="00865480">
      <w:pPr>
        <w:spacing w:after="0"/>
        <w:rPr>
          <w:rFonts w:ascii="Times New Roman" w:hAnsi="Times New Roman"/>
          <w:sz w:val="24"/>
          <w:szCs w:val="24"/>
        </w:rPr>
      </w:pPr>
    </w:p>
    <w:p w14:paraId="3B68841D"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3A126C0" w14:textId="77777777" w:rsidR="00865480" w:rsidRDefault="00000000">
      <w:pPr>
        <w:spacing w:after="0"/>
        <w:rPr>
          <w:rFonts w:ascii="Times New Roman" w:hAnsi="Times New Roman"/>
          <w:sz w:val="24"/>
          <w:szCs w:val="24"/>
        </w:rPr>
      </w:pPr>
      <w:r>
        <w:t>Explanation:</w:t>
      </w:r>
    </w:p>
    <w:p w14:paraId="485861E6" w14:textId="77777777" w:rsidR="00865480" w:rsidRDefault="00000000">
      <w:pPr>
        <w:spacing w:after="0"/>
        <w:rPr>
          <w:rFonts w:ascii="Times New Roman" w:hAnsi="Times New Roman"/>
          <w:sz w:val="24"/>
          <w:szCs w:val="24"/>
        </w:rPr>
      </w:pPr>
      <w:r>
        <w:t>Code repositories are a common source of unintentional corporate credential leakage, especially in cloud environments. Developers may accidentally commit and push sensitive information, such as API keys, passwords, and other credentials, to public or poorly secured repositories. These credentials can then be accessed by unauthorized users, leading to security breaches. Ensuring that repositories are properly secured and that sensitive data is never committed is critical for protecting against this type of leakage.</w:t>
      </w:r>
    </w:p>
    <w:p w14:paraId="01B09FB5" w14:textId="77777777" w:rsidR="00865480" w:rsidRDefault="00000000">
      <w:pPr>
        <w:spacing w:after="0"/>
        <w:rPr>
          <w:rFonts w:ascii="Times New Roman" w:hAnsi="Times New Roman"/>
          <w:sz w:val="24"/>
          <w:szCs w:val="24"/>
        </w:rPr>
      </w:pPr>
      <w:r>
        <w:t>Reference =</w:t>
      </w:r>
    </w:p>
    <w:p w14:paraId="6FEB8C7D" w14:textId="77777777" w:rsidR="00865480" w:rsidRDefault="00000000">
      <w:pPr>
        <w:spacing w:after="0"/>
        <w:rPr>
          <w:rFonts w:ascii="Times New Roman" w:hAnsi="Times New Roman"/>
          <w:sz w:val="24"/>
          <w:szCs w:val="24"/>
        </w:rPr>
      </w:pPr>
      <w:r>
        <w:t>CompTIA Security+ SY0-701 Course Content: Domain 03 Security Architecture​.</w:t>
      </w:r>
    </w:p>
    <w:p w14:paraId="3A7977EC" w14:textId="77777777" w:rsidR="00865480" w:rsidRDefault="00000000">
      <w:pPr>
        <w:spacing w:after="0"/>
        <w:rPr>
          <w:rFonts w:ascii="Times New Roman" w:hAnsi="Times New Roman"/>
          <w:sz w:val="24"/>
          <w:szCs w:val="24"/>
        </w:rPr>
      </w:pPr>
      <w:r>
        <w:t>CompTIA Security+ SY0-601 Study Guide: Chapter on Threats and Vulnerability Management​.</w:t>
      </w:r>
    </w:p>
    <w:p w14:paraId="60FA617D" w14:textId="77777777" w:rsidR="00865480" w:rsidRDefault="00865480">
      <w:pPr>
        <w:spacing w:after="0"/>
        <w:rPr>
          <w:rFonts w:ascii="Times New Roman" w:hAnsi="Times New Roman"/>
          <w:sz w:val="24"/>
          <w:szCs w:val="24"/>
        </w:rPr>
      </w:pPr>
    </w:p>
    <w:p w14:paraId="007AE091" w14:textId="77777777" w:rsidR="00865480" w:rsidRDefault="00865480">
      <w:pPr>
        <w:spacing w:after="0"/>
        <w:rPr>
          <w:rFonts w:ascii="Times New Roman" w:hAnsi="Times New Roman"/>
          <w:sz w:val="24"/>
          <w:szCs w:val="24"/>
        </w:rPr>
      </w:pPr>
    </w:p>
    <w:p w14:paraId="0505BA39" w14:textId="77777777" w:rsidR="00865480" w:rsidRDefault="00000000">
      <w:pPr>
        <w:spacing w:after="0"/>
        <w:rPr>
          <w:rFonts w:ascii="Times New Roman" w:hAnsi="Times New Roman"/>
          <w:sz w:val="24"/>
          <w:szCs w:val="24"/>
        </w:rPr>
      </w:pPr>
      <w:r>
        <w:t>Question: 211</w:t>
      </w:r>
    </w:p>
    <w:p/>
    <w:p w14:paraId="47C5E23E" w14:textId="77777777" w:rsidR="00865480" w:rsidRDefault="00000000">
      <w:pPr>
        <w:spacing w:after="0"/>
        <w:rPr>
          <w:rFonts w:ascii="Times New Roman" w:hAnsi="Times New Roman"/>
          <w:sz w:val="24"/>
          <w:szCs w:val="24"/>
        </w:rPr>
      </w:pPr>
      <w:r>
        <w:rPr>
          <w:rFonts w:ascii="Times New Roman" w:hAnsi="Times New Roman"/>
          <w:sz w:val="24"/>
          <w:szCs w:val="24"/>
        </w:rPr>
        <w:t>A security audit of an organization revealed that most of the IT staff members have domain administrator credentials and do not change the passwords regularly. Which of the following solutions should the security learn propose to resolve the findings in the most complete way?</w:t>
      </w:r>
    </w:p>
    <w:p w14:paraId="0D853914" w14:textId="77777777" w:rsidR="00865480" w:rsidRDefault="00000000">
      <w:pPr>
        <w:spacing w:after="0"/>
        <w:rPr>
          <w:rFonts w:ascii="Times New Roman" w:hAnsi="Times New Roman"/>
          <w:sz w:val="24"/>
          <w:szCs w:val="24"/>
        </w:rPr>
      </w:pPr>
      <w:r>
        <w:t>A. Creating group policies to enforce password rotation on domain administrator credentials</w:t>
      </w:r>
    </w:p>
    <w:p w14:paraId="4AEB729B" w14:textId="77777777" w:rsidR="00865480" w:rsidRDefault="00000000">
      <w:pPr>
        <w:spacing w:after="0"/>
        <w:rPr>
          <w:rFonts w:ascii="Times New Roman" w:hAnsi="Times New Roman"/>
          <w:sz w:val="24"/>
          <w:szCs w:val="24"/>
        </w:rPr>
      </w:pPr>
      <w:r>
        <w:t>B. Reviewing the domain administrator group, removing all unnecessary administrators, and rotating all passwords</w:t>
      </w:r>
    </w:p>
    <w:p w14:paraId="459882F1" w14:textId="77777777" w:rsidR="00865480" w:rsidRDefault="00000000">
      <w:pPr>
        <w:spacing w:after="0"/>
        <w:rPr>
          <w:rFonts w:ascii="Times New Roman" w:hAnsi="Times New Roman"/>
          <w:sz w:val="24"/>
          <w:szCs w:val="24"/>
        </w:rPr>
      </w:pPr>
      <w:r>
        <w:t>C. Integrating the domain administrator's group with an IdP and requiring SSO with MFA for all access</w:t>
      </w:r>
    </w:p>
    <w:p w14:paraId="06E44134" w14:textId="77777777" w:rsidR="00865480" w:rsidRDefault="00000000">
      <w:pPr>
        <w:spacing w:after="0"/>
        <w:rPr>
          <w:rFonts w:ascii="Times New Roman" w:hAnsi="Times New Roman"/>
          <w:sz w:val="24"/>
          <w:szCs w:val="24"/>
        </w:rPr>
      </w:pPr>
      <w:r>
        <w:t>D. Securing domain administrator credentials in a PAM vault and controlling access with role-based access control</w:t>
      </w:r>
    </w:p>
    <w:p w14:paraId="7DA61FB5" w14:textId="77777777" w:rsidR="00865480" w:rsidRDefault="00865480">
      <w:pPr>
        <w:spacing w:after="0"/>
        <w:rPr>
          <w:rFonts w:ascii="Times New Roman" w:hAnsi="Times New Roman"/>
          <w:sz w:val="24"/>
          <w:szCs w:val="24"/>
        </w:rPr>
      </w:pPr>
    </w:p>
    <w:p w14:paraId="691B6F51"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C8A6D56" w14:textId="77777777" w:rsidR="00865480" w:rsidRDefault="00000000">
      <w:pPr>
        <w:spacing w:after="0"/>
        <w:rPr>
          <w:rFonts w:ascii="Times New Roman" w:hAnsi="Times New Roman"/>
          <w:sz w:val="24"/>
          <w:szCs w:val="24"/>
        </w:rPr>
      </w:pPr>
      <w:r>
        <w:t>Explanation:</w:t>
      </w:r>
    </w:p>
    <w:p w14:paraId="45916032" w14:textId="77777777" w:rsidR="00865480" w:rsidRDefault="00000000">
      <w:pPr>
        <w:spacing w:after="0"/>
        <w:rPr>
          <w:rFonts w:ascii="Times New Roman" w:hAnsi="Times New Roman"/>
          <w:sz w:val="24"/>
          <w:szCs w:val="24"/>
        </w:rPr>
      </w:pPr>
      <w:r>
        <w:t>Using a Privileged Access Management (PAM) vault to secure domain administrator credentials and enforcing role-based access control (RBAC) is the most comprehensive solution. PAM systems help manage and control access to privileged accounts, ensuring that only authorized personnel can access sensitive credentials. This approach also facilitates password rotation, auditing, and ensures that credentials are not misused or left unchanged. Integrating PAM with RBAC ensures that access is granted based on the user's role, further enhancing security.</w:t>
      </w:r>
    </w:p>
    <w:p w14:paraId="752443D7" w14:textId="77777777" w:rsidR="00865480" w:rsidRDefault="00000000">
      <w:pPr>
        <w:spacing w:after="0"/>
        <w:rPr>
          <w:rFonts w:ascii="Times New Roman" w:hAnsi="Times New Roman"/>
          <w:sz w:val="24"/>
          <w:szCs w:val="24"/>
        </w:rPr>
      </w:pPr>
      <w:r>
        <w:t>Reference =</w:t>
      </w:r>
    </w:p>
    <w:p w14:paraId="0B4B7B9B" w14:textId="77777777" w:rsidR="00865480" w:rsidRDefault="00000000">
      <w:pPr>
        <w:spacing w:after="0"/>
        <w:rPr>
          <w:rFonts w:ascii="Times New Roman" w:hAnsi="Times New Roman"/>
          <w:sz w:val="24"/>
          <w:szCs w:val="24"/>
        </w:rPr>
      </w:pPr>
      <w:r>
        <w:t>CompTIA Security+ SY0-701 Course Content: Domain 05 Security Program Management and Oversight​.</w:t>
      </w:r>
    </w:p>
    <w:p w14:paraId="69D19D62" w14:textId="77777777" w:rsidR="00865480" w:rsidRDefault="00000000">
      <w:pPr>
        <w:spacing w:after="0"/>
        <w:rPr>
          <w:rFonts w:ascii="Times New Roman" w:hAnsi="Times New Roman"/>
          <w:sz w:val="24"/>
          <w:szCs w:val="24"/>
        </w:rPr>
      </w:pPr>
      <w:r>
        <w:t>CompTIA Security+ SY0-601 Study Guide: Chapter on Identity and Access Management​.</w:t>
      </w:r>
    </w:p>
    <w:p w14:paraId="298F9BA9" w14:textId="77777777" w:rsidR="00865480" w:rsidRDefault="00865480">
      <w:pPr>
        <w:spacing w:after="0"/>
        <w:rPr>
          <w:rFonts w:ascii="Times New Roman" w:hAnsi="Times New Roman"/>
          <w:sz w:val="24"/>
          <w:szCs w:val="24"/>
        </w:rPr>
      </w:pPr>
    </w:p>
    <w:p w14:paraId="05535AD2" w14:textId="77777777" w:rsidR="00865480" w:rsidRDefault="00865480">
      <w:pPr>
        <w:spacing w:after="0"/>
        <w:rPr>
          <w:rFonts w:ascii="Times New Roman" w:hAnsi="Times New Roman"/>
          <w:sz w:val="24"/>
          <w:szCs w:val="24"/>
        </w:rPr>
      </w:pPr>
    </w:p>
    <w:p w14:paraId="69CFD525" w14:textId="77777777" w:rsidR="00865480" w:rsidRDefault="00000000">
      <w:pPr>
        <w:spacing w:after="0"/>
        <w:rPr>
          <w:rFonts w:ascii="Times New Roman" w:hAnsi="Times New Roman"/>
          <w:sz w:val="24"/>
          <w:szCs w:val="24"/>
        </w:rPr>
      </w:pPr>
      <w:r>
        <w:t>Question: 212</w:t>
      </w:r>
    </w:p>
    <w:p/>
    <w:p w14:paraId="6530E8BF" w14:textId="77777777" w:rsidR="00865480" w:rsidRDefault="00000000">
      <w:pPr>
        <w:spacing w:after="0"/>
        <w:rPr>
          <w:rFonts w:ascii="Times New Roman" w:hAnsi="Times New Roman"/>
          <w:sz w:val="24"/>
          <w:szCs w:val="24"/>
        </w:rPr>
      </w:pPr>
      <w:r>
        <w:rPr>
          <w:rFonts w:ascii="Times New Roman" w:hAnsi="Times New Roman"/>
          <w:sz w:val="24"/>
          <w:szCs w:val="24"/>
        </w:rPr>
        <w:t>A company wants to get alerts when others are researching and doing reconnaissance on the company One approach would be to host a part of the Infrastructure online with known vulnerabilities that would appear to be company assets. Which of the following describes this approach?</w:t>
      </w:r>
    </w:p>
    <w:p w14:paraId="205DCE57" w14:textId="77777777" w:rsidR="00865480" w:rsidRDefault="00000000">
      <w:pPr>
        <w:spacing w:after="0"/>
        <w:rPr>
          <w:rFonts w:ascii="Times New Roman" w:hAnsi="Times New Roman"/>
          <w:sz w:val="24"/>
          <w:szCs w:val="24"/>
        </w:rPr>
      </w:pPr>
      <w:r>
        <w:t>A. Watering hole</w:t>
      </w:r>
    </w:p>
    <w:p w14:paraId="49C1A91C" w14:textId="77777777" w:rsidR="00865480" w:rsidRDefault="00000000">
      <w:pPr>
        <w:spacing w:after="0"/>
        <w:rPr>
          <w:rFonts w:ascii="Times New Roman" w:hAnsi="Times New Roman"/>
          <w:sz w:val="24"/>
          <w:szCs w:val="24"/>
        </w:rPr>
      </w:pPr>
      <w:r>
        <w:t>B. Bug bounty</w:t>
      </w:r>
    </w:p>
    <w:p w14:paraId="25817848" w14:textId="77777777" w:rsidR="00865480" w:rsidRDefault="00000000">
      <w:pPr>
        <w:spacing w:after="0"/>
        <w:rPr>
          <w:rFonts w:ascii="Times New Roman" w:hAnsi="Times New Roman"/>
          <w:sz w:val="24"/>
          <w:szCs w:val="24"/>
        </w:rPr>
      </w:pPr>
      <w:r>
        <w:t>C. DNS sinkhole</w:t>
      </w:r>
    </w:p>
    <w:p w14:paraId="72F02537" w14:textId="77777777" w:rsidR="00865480" w:rsidRDefault="00000000">
      <w:pPr>
        <w:spacing w:after="0"/>
        <w:rPr>
          <w:rFonts w:ascii="Times New Roman" w:hAnsi="Times New Roman"/>
          <w:sz w:val="24"/>
          <w:szCs w:val="24"/>
        </w:rPr>
      </w:pPr>
      <w:r>
        <w:t>D. Honeypot</w:t>
      </w:r>
    </w:p>
    <w:p w14:paraId="01D09EA1" w14:textId="77777777" w:rsidR="00865480" w:rsidRDefault="00865480">
      <w:pPr>
        <w:spacing w:after="0"/>
        <w:rPr>
          <w:rFonts w:ascii="Times New Roman" w:hAnsi="Times New Roman"/>
          <w:sz w:val="24"/>
          <w:szCs w:val="24"/>
        </w:rPr>
      </w:pPr>
    </w:p>
    <w:p w14:paraId="3B622C7A"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05121AF" w14:textId="77777777" w:rsidR="00865480" w:rsidRDefault="00000000">
      <w:pPr>
        <w:spacing w:after="0"/>
        <w:rPr>
          <w:rFonts w:ascii="Times New Roman" w:hAnsi="Times New Roman"/>
          <w:sz w:val="24"/>
          <w:szCs w:val="24"/>
        </w:rPr>
      </w:pPr>
      <w:r>
        <w:t>Explanation:</w:t>
      </w:r>
    </w:p>
    <w:p w14:paraId="03860D7F" w14:textId="77777777" w:rsidR="00865480" w:rsidRDefault="00000000">
      <w:pPr>
        <w:spacing w:after="0"/>
        <w:rPr>
          <w:rFonts w:ascii="Times New Roman" w:hAnsi="Times New Roman"/>
          <w:sz w:val="24"/>
          <w:szCs w:val="24"/>
        </w:rPr>
      </w:pPr>
      <w:r>
        <w:t>A honeypot is a security mechanism set up to attract and detect potential attackers by simulating vulnerable assets. By hosting a part of the infrastructure online with known vulnerabilities that appear to be company assets, the company can observe and analyze the behavior of attackers conducting reconnaissance. This approach allows the company to get alerts and gather intelligence on potential threats.</w:t>
      </w:r>
    </w:p>
    <w:p w14:paraId="48C06939" w14:textId="77777777" w:rsidR="00865480" w:rsidRDefault="00000000">
      <w:pPr>
        <w:spacing w:after="0"/>
        <w:rPr>
          <w:rFonts w:ascii="Times New Roman" w:hAnsi="Times New Roman"/>
          <w:sz w:val="24"/>
          <w:szCs w:val="24"/>
        </w:rPr>
      </w:pPr>
      <w:r>
        <w:t>Reference = CompTIA Security+ SY0-701 study materials, particularly on threat detection techniques such as honeypots​​.</w:t>
      </w:r>
    </w:p>
    <w:p w14:paraId="1891905E" w14:textId="77777777" w:rsidR="00865480" w:rsidRDefault="00865480">
      <w:pPr>
        <w:spacing w:after="0"/>
        <w:rPr>
          <w:rFonts w:ascii="Times New Roman" w:hAnsi="Times New Roman"/>
          <w:sz w:val="24"/>
          <w:szCs w:val="24"/>
        </w:rPr>
      </w:pPr>
    </w:p>
    <w:p w14:paraId="235C25C4" w14:textId="77777777" w:rsidR="00865480" w:rsidRDefault="00865480">
      <w:pPr>
        <w:spacing w:after="0"/>
        <w:rPr>
          <w:rFonts w:ascii="Times New Roman" w:hAnsi="Times New Roman"/>
          <w:sz w:val="24"/>
          <w:szCs w:val="24"/>
        </w:rPr>
      </w:pPr>
    </w:p>
    <w:p w14:paraId="21218BD9" w14:textId="77777777" w:rsidR="00865480" w:rsidRDefault="00000000">
      <w:pPr>
        <w:spacing w:after="0"/>
        <w:rPr>
          <w:rFonts w:ascii="Times New Roman" w:hAnsi="Times New Roman"/>
          <w:sz w:val="24"/>
          <w:szCs w:val="24"/>
        </w:rPr>
      </w:pPr>
      <w:r>
        <w:t>Question: 213</w:t>
      </w:r>
    </w:p>
    <w:p/>
    <w:p w14:paraId="1EFECDC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describes why me SMS DIP authentication method is more risky to implement than the TOTP method?</w:t>
      </w:r>
    </w:p>
    <w:p w14:paraId="30297C93" w14:textId="77777777" w:rsidR="00865480" w:rsidRDefault="00000000">
      <w:pPr>
        <w:spacing w:after="0"/>
        <w:rPr>
          <w:rFonts w:ascii="Times New Roman" w:hAnsi="Times New Roman"/>
          <w:sz w:val="24"/>
          <w:szCs w:val="24"/>
        </w:rPr>
      </w:pPr>
      <w:r>
        <w:t>A. The SMS OTP method requires an end user to have an active mobile telephone service and SIM card.</w:t>
      </w:r>
    </w:p>
    <w:p w14:paraId="429CE41A" w14:textId="77777777" w:rsidR="00865480" w:rsidRDefault="00000000">
      <w:pPr>
        <w:spacing w:after="0"/>
        <w:rPr>
          <w:rFonts w:ascii="Times New Roman" w:hAnsi="Times New Roman"/>
          <w:sz w:val="24"/>
          <w:szCs w:val="24"/>
        </w:rPr>
      </w:pPr>
      <w:r>
        <w:t>B. Generally. SMS OTP codes are valid for up to 15 minutes while the TOTP time frame is 30 to 60 seconds</w:t>
      </w:r>
    </w:p>
    <w:p w14:paraId="17E784FA" w14:textId="77777777" w:rsidR="00865480" w:rsidRDefault="00000000">
      <w:pPr>
        <w:spacing w:after="0"/>
        <w:rPr>
          <w:rFonts w:ascii="Times New Roman" w:hAnsi="Times New Roman"/>
          <w:sz w:val="24"/>
          <w:szCs w:val="24"/>
        </w:rPr>
      </w:pPr>
      <w:r>
        <w:t>C. The SMS OTP is more likely to be intercepted and lead to unauthorized disclosure of the code than the TOTP method.</w:t>
      </w:r>
    </w:p>
    <w:p w14:paraId="27E521E5" w14:textId="77777777" w:rsidR="00865480" w:rsidRDefault="00000000">
      <w:pPr>
        <w:spacing w:after="0"/>
        <w:rPr>
          <w:rFonts w:ascii="Times New Roman" w:hAnsi="Times New Roman"/>
          <w:sz w:val="24"/>
          <w:szCs w:val="24"/>
        </w:rPr>
      </w:pPr>
      <w:r>
        <w:t>D. The algorithm used to generate on SMS OTP code is weaker than the one used to generate a TOTP code</w:t>
      </w:r>
    </w:p>
    <w:p w14:paraId="1C521513" w14:textId="77777777" w:rsidR="00865480" w:rsidRDefault="00865480">
      <w:pPr>
        <w:spacing w:after="0"/>
        <w:rPr>
          <w:rFonts w:ascii="Times New Roman" w:hAnsi="Times New Roman"/>
          <w:sz w:val="24"/>
          <w:szCs w:val="24"/>
        </w:rPr>
      </w:pPr>
    </w:p>
    <w:p w14:paraId="13FF4D4D"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44453CD1" w14:textId="77777777" w:rsidR="00865480" w:rsidRDefault="00000000">
      <w:pPr>
        <w:spacing w:after="0"/>
        <w:rPr>
          <w:rFonts w:ascii="Times New Roman" w:hAnsi="Times New Roman"/>
          <w:sz w:val="24"/>
          <w:szCs w:val="24"/>
        </w:rPr>
      </w:pPr>
      <w:r>
        <w:t>Explanation:</w:t>
      </w:r>
    </w:p>
    <w:p w14:paraId="2F3B0075" w14:textId="77777777" w:rsidR="00865480" w:rsidRDefault="00000000">
      <w:pPr>
        <w:spacing w:after="0"/>
        <w:rPr>
          <w:rFonts w:ascii="Times New Roman" w:hAnsi="Times New Roman"/>
          <w:sz w:val="24"/>
          <w:szCs w:val="24"/>
        </w:rPr>
      </w:pPr>
      <w:r>
        <w:t>The SMS OTP (One-Time Password) method is more vulnerable to interception compared to TOTP (Time-based One-Time Password) because SMS messages can be intercepted through various attack vectors like SIM swapping or SMS phishing. TOTP, on the other hand, generates codes directly on the device and does not rely on a communication channel like SMS, making it less susceptible to interception.</w:t>
      </w:r>
    </w:p>
    <w:p w14:paraId="058D5CE1" w14:textId="77777777" w:rsidR="00865480" w:rsidRDefault="00000000">
      <w:pPr>
        <w:spacing w:after="0"/>
        <w:rPr>
          <w:rFonts w:ascii="Times New Roman" w:hAnsi="Times New Roman"/>
          <w:sz w:val="24"/>
          <w:szCs w:val="24"/>
        </w:rPr>
      </w:pPr>
      <w:r>
        <w:t>Reference = CompTIA Security+ SY0-701 study materials, particularly in the domain of identity and access management​​.</w:t>
      </w:r>
    </w:p>
    <w:p w14:paraId="1B30C515" w14:textId="77777777" w:rsidR="00865480" w:rsidRDefault="00000000">
      <w:pPr>
        <w:spacing w:after="0"/>
        <w:rPr>
          <w:rFonts w:ascii="Times New Roman" w:hAnsi="Times New Roman"/>
          <w:sz w:val="24"/>
          <w:szCs w:val="24"/>
        </w:rPr>
      </w:pPr>
      <w:r>
        <w:t>===============</w:t>
      </w:r>
    </w:p>
    <w:p w14:paraId="390589F3" w14:textId="77777777" w:rsidR="00865480" w:rsidRDefault="00865480">
      <w:pPr>
        <w:spacing w:after="0"/>
        <w:rPr>
          <w:rFonts w:ascii="Times New Roman" w:hAnsi="Times New Roman"/>
          <w:sz w:val="24"/>
          <w:szCs w:val="24"/>
        </w:rPr>
      </w:pPr>
    </w:p>
    <w:p w14:paraId="248A0885" w14:textId="77777777" w:rsidR="00865480" w:rsidRDefault="00865480">
      <w:pPr>
        <w:spacing w:after="0"/>
        <w:rPr>
          <w:rFonts w:ascii="Times New Roman" w:hAnsi="Times New Roman"/>
          <w:sz w:val="24"/>
          <w:szCs w:val="24"/>
        </w:rPr>
      </w:pPr>
    </w:p>
    <w:p w14:paraId="5E75969A" w14:textId="77777777" w:rsidR="00865480" w:rsidRDefault="00000000">
      <w:pPr>
        <w:spacing w:after="0"/>
        <w:rPr>
          <w:rFonts w:ascii="Times New Roman" w:hAnsi="Times New Roman"/>
          <w:sz w:val="24"/>
          <w:szCs w:val="24"/>
        </w:rPr>
      </w:pPr>
      <w:r>
        <w:t>Question: 214</w:t>
      </w:r>
    </w:p>
    <w:p/>
    <w:p w14:paraId="601F8C4D" w14:textId="77777777" w:rsidR="00865480" w:rsidRDefault="00000000">
      <w:pPr>
        <w:spacing w:after="0"/>
        <w:rPr>
          <w:rFonts w:ascii="Times New Roman" w:hAnsi="Times New Roman"/>
          <w:sz w:val="24"/>
          <w:szCs w:val="24"/>
        </w:rPr>
      </w:pPr>
      <w:r>
        <w:rPr>
          <w:rFonts w:ascii="Times New Roman" w:hAnsi="Times New Roman"/>
          <w:sz w:val="24"/>
          <w:szCs w:val="24"/>
        </w:rPr>
        <w:t>A website user is locked out of an account after clicking an email link and visiting a different website Web server logs show the user's password was changed, even though the user did not change the password. Which of the following is the most likely cause?</w:t>
      </w:r>
    </w:p>
    <w:p w14:paraId="35565791" w14:textId="77777777" w:rsidR="00865480" w:rsidRDefault="00000000">
      <w:pPr>
        <w:spacing w:after="0"/>
        <w:rPr>
          <w:rFonts w:ascii="Times New Roman" w:hAnsi="Times New Roman"/>
          <w:sz w:val="24"/>
          <w:szCs w:val="24"/>
        </w:rPr>
      </w:pPr>
      <w:r>
        <w:t>A. Cross-sue request forgery</w:t>
      </w:r>
    </w:p>
    <w:p w14:paraId="4C6A173D" w14:textId="77777777" w:rsidR="00865480" w:rsidRDefault="00000000">
      <w:pPr>
        <w:spacing w:after="0"/>
        <w:rPr>
          <w:rFonts w:ascii="Times New Roman" w:hAnsi="Times New Roman"/>
          <w:sz w:val="24"/>
          <w:szCs w:val="24"/>
        </w:rPr>
      </w:pPr>
      <w:r>
        <w:t>B. Directory traversal</w:t>
      </w:r>
    </w:p>
    <w:p w14:paraId="1D0A5687" w14:textId="77777777" w:rsidR="00865480" w:rsidRDefault="00000000">
      <w:pPr>
        <w:spacing w:after="0"/>
        <w:rPr>
          <w:rFonts w:ascii="Times New Roman" w:hAnsi="Times New Roman"/>
          <w:sz w:val="24"/>
          <w:szCs w:val="24"/>
        </w:rPr>
      </w:pPr>
      <w:r>
        <w:t>C. ARP poisoning</w:t>
      </w:r>
    </w:p>
    <w:p w14:paraId="30A64AF1" w14:textId="77777777" w:rsidR="00865480" w:rsidRDefault="00000000">
      <w:pPr>
        <w:spacing w:after="0"/>
        <w:rPr>
          <w:rFonts w:ascii="Times New Roman" w:hAnsi="Times New Roman"/>
          <w:sz w:val="24"/>
          <w:szCs w:val="24"/>
        </w:rPr>
      </w:pPr>
      <w:r>
        <w:t>D. SQL injection</w:t>
      </w:r>
    </w:p>
    <w:p w14:paraId="7695C77B" w14:textId="77777777" w:rsidR="00865480" w:rsidRDefault="00865480">
      <w:pPr>
        <w:spacing w:after="0"/>
        <w:rPr>
          <w:rFonts w:ascii="Times New Roman" w:hAnsi="Times New Roman"/>
          <w:sz w:val="24"/>
          <w:szCs w:val="24"/>
        </w:rPr>
      </w:pPr>
    </w:p>
    <w:p w14:paraId="6B12A1E8"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4DA3499" w14:textId="77777777" w:rsidR="00865480" w:rsidRDefault="00000000">
      <w:pPr>
        <w:spacing w:after="0"/>
        <w:rPr>
          <w:rFonts w:ascii="Times New Roman" w:hAnsi="Times New Roman"/>
          <w:sz w:val="24"/>
          <w:szCs w:val="24"/>
        </w:rPr>
      </w:pPr>
      <w:r>
        <w:t>Explanation:</w:t>
      </w:r>
    </w:p>
    <w:p w14:paraId="02209A0B" w14:textId="77777777" w:rsidR="00865480" w:rsidRDefault="00000000">
      <w:pPr>
        <w:spacing w:after="0"/>
        <w:rPr>
          <w:rFonts w:ascii="Times New Roman" w:hAnsi="Times New Roman"/>
          <w:sz w:val="24"/>
          <w:szCs w:val="24"/>
        </w:rPr>
      </w:pPr>
      <w:r>
        <w:t>The scenario describes a situation where a user unknowingly triggers an unwanted action, such as changing their password, by clicking a malicious link. This is indicative of a Cross-Site Request Forgery (CSRF) attack, where an attacker tricks the user into executing actions they did not intend to perform on a web application in which they are authenticated.</w:t>
      </w:r>
    </w:p>
    <w:p w14:paraId="37C23DE9" w14:textId="77777777" w:rsidR="00865480" w:rsidRDefault="00000000">
      <w:pPr>
        <w:spacing w:after="0"/>
        <w:rPr>
          <w:rFonts w:ascii="Times New Roman" w:hAnsi="Times New Roman"/>
          <w:sz w:val="24"/>
          <w:szCs w:val="24"/>
        </w:rPr>
      </w:pPr>
      <w:r>
        <w:t>Reference = CompTIA Security+ SY0-701 study materials, particularly in the domain of web application security and common attack vectors like CSRF​​.</w:t>
      </w:r>
    </w:p>
    <w:p w14:paraId="31CDEA0A" w14:textId="77777777" w:rsidR="00865480" w:rsidRDefault="00865480">
      <w:pPr>
        <w:spacing w:after="0"/>
        <w:rPr>
          <w:rFonts w:ascii="Times New Roman" w:hAnsi="Times New Roman"/>
          <w:sz w:val="24"/>
          <w:szCs w:val="24"/>
        </w:rPr>
      </w:pPr>
    </w:p>
    <w:p w14:paraId="43985CAC" w14:textId="77777777" w:rsidR="00865480" w:rsidRDefault="00865480">
      <w:pPr>
        <w:spacing w:after="0"/>
        <w:rPr>
          <w:rFonts w:ascii="Times New Roman" w:hAnsi="Times New Roman"/>
          <w:sz w:val="24"/>
          <w:szCs w:val="24"/>
        </w:rPr>
      </w:pPr>
    </w:p>
    <w:p w14:paraId="4728008F" w14:textId="77777777" w:rsidR="00865480" w:rsidRDefault="00000000">
      <w:pPr>
        <w:spacing w:after="0"/>
        <w:rPr>
          <w:rFonts w:ascii="Times New Roman" w:hAnsi="Times New Roman"/>
          <w:sz w:val="24"/>
          <w:szCs w:val="24"/>
        </w:rPr>
      </w:pPr>
      <w:r>
        <w:t>Question: 215</w:t>
      </w:r>
    </w:p>
    <w:p/>
    <w:p w14:paraId="64AA5220" w14:textId="77777777" w:rsidR="00865480" w:rsidRDefault="00000000">
      <w:pPr>
        <w:spacing w:after="0"/>
        <w:rPr>
          <w:rFonts w:ascii="Times New Roman" w:hAnsi="Times New Roman"/>
          <w:sz w:val="24"/>
          <w:szCs w:val="24"/>
        </w:rPr>
      </w:pPr>
      <w:r>
        <w:rPr>
          <w:rFonts w:ascii="Times New Roman" w:hAnsi="Times New Roman"/>
          <w:sz w:val="24"/>
          <w:szCs w:val="24"/>
        </w:rPr>
        <w:t>A security engineer is working to address the growing risks that shadow IT services are introducing to the organization. The organization has taken a cloud-first approach end does not have an on-premises IT infrastructure. Which of the following would best secure the organization?</w:t>
      </w:r>
    </w:p>
    <w:p w14:paraId="751D9034" w14:textId="77777777" w:rsidR="00865480" w:rsidRDefault="00000000">
      <w:pPr>
        <w:spacing w:after="0"/>
        <w:rPr>
          <w:rFonts w:ascii="Times New Roman" w:hAnsi="Times New Roman"/>
          <w:sz w:val="24"/>
          <w:szCs w:val="24"/>
        </w:rPr>
      </w:pPr>
      <w:r>
        <w:t>A. Upgrading to a next-generation firewall</w:t>
      </w:r>
    </w:p>
    <w:p w14:paraId="0A322164" w14:textId="77777777" w:rsidR="00865480" w:rsidRDefault="00000000">
      <w:pPr>
        <w:spacing w:after="0"/>
        <w:rPr>
          <w:rFonts w:ascii="Times New Roman" w:hAnsi="Times New Roman"/>
          <w:sz w:val="24"/>
          <w:szCs w:val="24"/>
        </w:rPr>
      </w:pPr>
      <w:r>
        <w:t>B. Deploying an appropriate in-line CASB solution</w:t>
      </w:r>
    </w:p>
    <w:p w14:paraId="4037AE9A" w14:textId="77777777" w:rsidR="00865480" w:rsidRDefault="00000000">
      <w:pPr>
        <w:spacing w:after="0"/>
        <w:rPr>
          <w:rFonts w:ascii="Times New Roman" w:hAnsi="Times New Roman"/>
          <w:sz w:val="24"/>
          <w:szCs w:val="24"/>
        </w:rPr>
      </w:pPr>
      <w:r>
        <w:t>C. Conducting user training on software policies</w:t>
      </w:r>
    </w:p>
    <w:p w14:paraId="33322968" w14:textId="77777777" w:rsidR="00865480" w:rsidRDefault="00000000">
      <w:pPr>
        <w:spacing w:after="0"/>
        <w:rPr>
          <w:rFonts w:ascii="Times New Roman" w:hAnsi="Times New Roman"/>
          <w:sz w:val="24"/>
          <w:szCs w:val="24"/>
        </w:rPr>
      </w:pPr>
      <w:r>
        <w:t>D. Configuring double key encryption in SaaS platforms</w:t>
      </w:r>
    </w:p>
    <w:p w14:paraId="266B3DFE" w14:textId="77777777" w:rsidR="00865480" w:rsidRDefault="00865480">
      <w:pPr>
        <w:spacing w:after="0"/>
        <w:rPr>
          <w:rFonts w:ascii="Times New Roman" w:hAnsi="Times New Roman"/>
          <w:sz w:val="24"/>
          <w:szCs w:val="24"/>
        </w:rPr>
      </w:pPr>
    </w:p>
    <w:p w14:paraId="7B36107D"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42375BB" w14:textId="77777777" w:rsidR="00865480" w:rsidRDefault="00000000">
      <w:pPr>
        <w:spacing w:after="0"/>
        <w:rPr>
          <w:rFonts w:ascii="Times New Roman" w:hAnsi="Times New Roman"/>
          <w:sz w:val="24"/>
          <w:szCs w:val="24"/>
        </w:rPr>
      </w:pPr>
      <w:r>
        <w:t>Explanation:</w:t>
      </w:r>
    </w:p>
    <w:p w14:paraId="3F687D8C" w14:textId="77777777" w:rsidR="00865480" w:rsidRDefault="00000000">
      <w:pPr>
        <w:spacing w:after="0"/>
        <w:rPr>
          <w:rFonts w:ascii="Times New Roman" w:hAnsi="Times New Roman"/>
          <w:sz w:val="24"/>
          <w:szCs w:val="24"/>
        </w:rPr>
      </w:pPr>
      <w:r>
        <w:t>A Cloud Access Security Broker (CASB) solution is the most suitable option for securing an organization that has adopted a cloud-first strategy and does not have an on-premises IT infrastructure. CASBs provide visibility and control over shadow IT services, enforce security policies, and protect data across cloud services.</w:t>
      </w:r>
    </w:p>
    <w:p w14:paraId="26A52BF1" w14:textId="77777777" w:rsidR="00865480" w:rsidRDefault="00000000">
      <w:pPr>
        <w:spacing w:after="0"/>
        <w:rPr>
          <w:rFonts w:ascii="Times New Roman" w:hAnsi="Times New Roman"/>
          <w:sz w:val="24"/>
          <w:szCs w:val="24"/>
        </w:rPr>
      </w:pPr>
      <w:r>
        <w:t>Reference = CompTIA Security+ SY0-701 study materials, particularly in the domain of cloud security and managing risks associated with shadow IT​​.</w:t>
      </w:r>
    </w:p>
    <w:p w14:paraId="29938C5A" w14:textId="77777777" w:rsidR="00865480" w:rsidRDefault="00865480">
      <w:pPr>
        <w:spacing w:after="0"/>
        <w:rPr>
          <w:rFonts w:ascii="Times New Roman" w:hAnsi="Times New Roman"/>
          <w:sz w:val="24"/>
          <w:szCs w:val="24"/>
        </w:rPr>
      </w:pPr>
    </w:p>
    <w:p w14:paraId="1C7C1D55" w14:textId="77777777" w:rsidR="00865480" w:rsidRDefault="00865480">
      <w:pPr>
        <w:spacing w:after="0"/>
        <w:rPr>
          <w:rFonts w:ascii="Times New Roman" w:hAnsi="Times New Roman"/>
          <w:sz w:val="24"/>
          <w:szCs w:val="24"/>
        </w:rPr>
      </w:pPr>
    </w:p>
    <w:p w14:paraId="607E080A" w14:textId="77777777" w:rsidR="00865480" w:rsidRDefault="00000000">
      <w:pPr>
        <w:spacing w:after="0"/>
        <w:rPr>
          <w:rFonts w:ascii="Times New Roman" w:hAnsi="Times New Roman"/>
          <w:sz w:val="24"/>
          <w:szCs w:val="24"/>
        </w:rPr>
      </w:pPr>
      <w:r>
        <w:t>Question: 216</w:t>
      </w:r>
    </w:p>
    <w:p/>
    <w:p w14:paraId="5E075062" w14:textId="77777777" w:rsidR="00865480" w:rsidRDefault="00000000">
      <w:pPr>
        <w:spacing w:after="0"/>
        <w:rPr>
          <w:rFonts w:ascii="Times New Roman" w:hAnsi="Times New Roman"/>
          <w:sz w:val="24"/>
          <w:szCs w:val="24"/>
        </w:rPr>
      </w:pPr>
      <w:r>
        <w:rPr>
          <w:rFonts w:ascii="Times New Roman" w:hAnsi="Times New Roman"/>
          <w:sz w:val="24"/>
          <w:szCs w:val="24"/>
        </w:rPr>
        <w:t>A cybersecurity incident response team at a large company receives notification that malware is present on several corporate desktops No known Indicators of compromise have been found on the network. Which of the following should the team do first to secure the environment?</w:t>
      </w:r>
    </w:p>
    <w:p w14:paraId="59A396E4" w14:textId="77777777" w:rsidR="00865480" w:rsidRDefault="00000000">
      <w:pPr>
        <w:spacing w:after="0"/>
        <w:rPr>
          <w:rFonts w:ascii="Times New Roman" w:hAnsi="Times New Roman"/>
          <w:sz w:val="24"/>
          <w:szCs w:val="24"/>
        </w:rPr>
      </w:pPr>
      <w:r>
        <w:t>A. Contain the Impacted hosts</w:t>
      </w:r>
    </w:p>
    <w:p w14:paraId="73E09A1E" w14:textId="77777777" w:rsidR="00865480" w:rsidRDefault="00000000">
      <w:pPr>
        <w:spacing w:after="0"/>
        <w:rPr>
          <w:rFonts w:ascii="Times New Roman" w:hAnsi="Times New Roman"/>
          <w:sz w:val="24"/>
          <w:szCs w:val="24"/>
        </w:rPr>
      </w:pPr>
      <w:r>
        <w:t>B. Add the malware to the application blocklist.</w:t>
      </w:r>
    </w:p>
    <w:p w14:paraId="0A856351" w14:textId="77777777" w:rsidR="00865480" w:rsidRDefault="00000000">
      <w:pPr>
        <w:spacing w:after="0"/>
        <w:rPr>
          <w:rFonts w:ascii="Times New Roman" w:hAnsi="Times New Roman"/>
          <w:sz w:val="24"/>
          <w:szCs w:val="24"/>
        </w:rPr>
      </w:pPr>
      <w:r>
        <w:t>C. Segment the core database server.</w:t>
      </w:r>
    </w:p>
    <w:p w14:paraId="3A3FDBFD" w14:textId="77777777" w:rsidR="00865480" w:rsidRDefault="00000000">
      <w:pPr>
        <w:spacing w:after="0"/>
        <w:rPr>
          <w:rFonts w:ascii="Times New Roman" w:hAnsi="Times New Roman"/>
          <w:sz w:val="24"/>
          <w:szCs w:val="24"/>
        </w:rPr>
      </w:pPr>
      <w:r>
        <w:t>D. Implement firewall rules to block outbound beaconing</w:t>
      </w:r>
    </w:p>
    <w:p w14:paraId="3EE75047" w14:textId="77777777" w:rsidR="00865480" w:rsidRDefault="00865480">
      <w:pPr>
        <w:spacing w:after="0"/>
        <w:rPr>
          <w:rFonts w:ascii="Times New Roman" w:hAnsi="Times New Roman"/>
          <w:sz w:val="24"/>
          <w:szCs w:val="24"/>
        </w:rPr>
      </w:pPr>
    </w:p>
    <w:p w14:paraId="4AFF85B0"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7B89F3B" w14:textId="77777777" w:rsidR="00865480" w:rsidRDefault="00000000">
      <w:pPr>
        <w:spacing w:after="0"/>
        <w:rPr>
          <w:rFonts w:ascii="Times New Roman" w:hAnsi="Times New Roman"/>
          <w:sz w:val="24"/>
          <w:szCs w:val="24"/>
        </w:rPr>
      </w:pPr>
      <w:r>
        <w:t>Explanation:</w:t>
      </w:r>
    </w:p>
    <w:p w14:paraId="10C182A9" w14:textId="77777777" w:rsidR="00865480" w:rsidRDefault="00000000">
      <w:pPr>
        <w:spacing w:after="0"/>
        <w:rPr>
          <w:rFonts w:ascii="Times New Roman" w:hAnsi="Times New Roman"/>
          <w:sz w:val="24"/>
          <w:szCs w:val="24"/>
        </w:rPr>
      </w:pPr>
      <w:r>
        <w:t>The first step in responding to a cybersecurity incident, particularly when malware is detected, is to contain the impacted hosts. This action prevents the spread of malware to other parts of the network, limiting the potential damage while further investigation and remediation actions are planned.</w:t>
      </w:r>
    </w:p>
    <w:p w14:paraId="6ABE5A45" w14:textId="77777777" w:rsidR="00865480" w:rsidRDefault="00000000">
      <w:pPr>
        <w:spacing w:after="0"/>
        <w:rPr>
          <w:rFonts w:ascii="Times New Roman" w:hAnsi="Times New Roman"/>
          <w:sz w:val="24"/>
          <w:szCs w:val="24"/>
        </w:rPr>
      </w:pPr>
      <w:r>
        <w:t>Reference = CompTIA Security+ SY0-701 study materials, particularly on incident response procedures and the importance of containment in managing security incidents​​.</w:t>
      </w:r>
    </w:p>
    <w:p w14:paraId="2399F0D8" w14:textId="77777777" w:rsidR="00865480" w:rsidRDefault="00865480">
      <w:pPr>
        <w:spacing w:after="0"/>
        <w:rPr>
          <w:rFonts w:ascii="Times New Roman" w:hAnsi="Times New Roman"/>
          <w:sz w:val="24"/>
          <w:szCs w:val="24"/>
        </w:rPr>
      </w:pPr>
    </w:p>
    <w:p w14:paraId="63B957E6" w14:textId="77777777" w:rsidR="00865480" w:rsidRDefault="00865480">
      <w:pPr>
        <w:spacing w:after="0"/>
        <w:rPr>
          <w:rFonts w:ascii="Times New Roman" w:hAnsi="Times New Roman"/>
          <w:sz w:val="24"/>
          <w:szCs w:val="24"/>
        </w:rPr>
      </w:pPr>
    </w:p>
    <w:p w14:paraId="586DECB1" w14:textId="77777777" w:rsidR="00865480" w:rsidRDefault="00000000">
      <w:pPr>
        <w:spacing w:after="0"/>
        <w:rPr>
          <w:rFonts w:ascii="Times New Roman" w:hAnsi="Times New Roman"/>
          <w:sz w:val="24"/>
          <w:szCs w:val="24"/>
        </w:rPr>
      </w:pPr>
      <w:r>
        <w:t>Question: 217</w:t>
      </w:r>
    </w:p>
    <w:p/>
    <w:p w14:paraId="0C1E2FD9"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reason why a forensic specialist would create a plan to preserve data after an modem and prioritize the sequence for performing forensic analysis?</w:t>
      </w:r>
    </w:p>
    <w:p w14:paraId="7D1E60BC" w14:textId="77777777" w:rsidR="00865480" w:rsidRDefault="00000000">
      <w:pPr>
        <w:spacing w:after="0"/>
        <w:rPr>
          <w:rFonts w:ascii="Times New Roman" w:hAnsi="Times New Roman"/>
          <w:sz w:val="24"/>
          <w:szCs w:val="24"/>
        </w:rPr>
      </w:pPr>
      <w:r>
        <w:t>A. Order of volatility</w:t>
      </w:r>
    </w:p>
    <w:p w14:paraId="11720263" w14:textId="77777777" w:rsidR="00865480" w:rsidRDefault="00000000">
      <w:pPr>
        <w:spacing w:after="0"/>
        <w:rPr>
          <w:rFonts w:ascii="Times New Roman" w:hAnsi="Times New Roman"/>
          <w:sz w:val="24"/>
          <w:szCs w:val="24"/>
        </w:rPr>
      </w:pPr>
      <w:r>
        <w:t>B. Preservation of event logs</w:t>
      </w:r>
    </w:p>
    <w:p w14:paraId="5DD24DA1" w14:textId="77777777" w:rsidR="00865480" w:rsidRDefault="00000000">
      <w:pPr>
        <w:spacing w:after="0"/>
        <w:rPr>
          <w:rFonts w:ascii="Times New Roman" w:hAnsi="Times New Roman"/>
          <w:sz w:val="24"/>
          <w:szCs w:val="24"/>
        </w:rPr>
      </w:pPr>
      <w:r>
        <w:t>C. Chain of custody</w:t>
      </w:r>
    </w:p>
    <w:p w14:paraId="67F90622" w14:textId="77777777" w:rsidR="00865480" w:rsidRDefault="00000000">
      <w:pPr>
        <w:spacing w:after="0"/>
        <w:rPr>
          <w:rFonts w:ascii="Times New Roman" w:hAnsi="Times New Roman"/>
          <w:sz w:val="24"/>
          <w:szCs w:val="24"/>
        </w:rPr>
      </w:pPr>
      <w:r>
        <w:t>D. Compliance with legal hold</w:t>
      </w:r>
    </w:p>
    <w:p w14:paraId="576D2EBA" w14:textId="77777777" w:rsidR="00865480" w:rsidRDefault="00865480">
      <w:pPr>
        <w:spacing w:after="0"/>
        <w:rPr>
          <w:rFonts w:ascii="Times New Roman" w:hAnsi="Times New Roman"/>
          <w:sz w:val="24"/>
          <w:szCs w:val="24"/>
        </w:rPr>
      </w:pPr>
    </w:p>
    <w:p w14:paraId="12A67063"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6323F23" w14:textId="77777777" w:rsidR="00865480" w:rsidRDefault="00000000">
      <w:pPr>
        <w:spacing w:after="0"/>
        <w:rPr>
          <w:rFonts w:ascii="Times New Roman" w:hAnsi="Times New Roman"/>
          <w:sz w:val="24"/>
          <w:szCs w:val="24"/>
        </w:rPr>
      </w:pPr>
      <w:r>
        <w:t>Explanation:</w:t>
      </w:r>
    </w:p>
    <w:p w14:paraId="20ACEBE5" w14:textId="77777777" w:rsidR="00865480" w:rsidRDefault="00000000">
      <w:pPr>
        <w:spacing w:after="0"/>
        <w:rPr>
          <w:rFonts w:ascii="Times New Roman" w:hAnsi="Times New Roman"/>
          <w:sz w:val="24"/>
          <w:szCs w:val="24"/>
        </w:rPr>
      </w:pPr>
      <w:r>
        <w:t>When conducting a forensic analysis after an incident, it's essential to prioritize the data collection process based on the "order of volatility." This principle dictates that more volatile data (e.g., data in memory, network connections) should be captured before less volatile data (e.g., disk drives, logs). The idea is to preserve the most transient and potentially valuable evidence first, as it is more likely to be lost or altered quickly.</w:t>
      </w:r>
    </w:p>
    <w:p w14:paraId="24E2834A" w14:textId="77777777" w:rsidR="00865480" w:rsidRDefault="00000000">
      <w:pPr>
        <w:spacing w:after="0"/>
        <w:rPr>
          <w:rFonts w:ascii="Times New Roman" w:hAnsi="Times New Roman"/>
          <w:sz w:val="24"/>
          <w:szCs w:val="24"/>
        </w:rPr>
      </w:pPr>
      <w:r>
        <w:t>Reference =</w:t>
      </w:r>
    </w:p>
    <w:p w14:paraId="20D37238" w14:textId="77777777" w:rsidR="00865480" w:rsidRDefault="00000000">
      <w:pPr>
        <w:spacing w:after="0"/>
        <w:rPr>
          <w:rFonts w:ascii="Times New Roman" w:hAnsi="Times New Roman"/>
          <w:sz w:val="24"/>
          <w:szCs w:val="24"/>
        </w:rPr>
      </w:pPr>
      <w:r>
        <w:t>CompTIA Security+ SY0-701 Course Content: Domain 04 Security Operations​.</w:t>
      </w:r>
    </w:p>
    <w:p w14:paraId="6AD19AFE" w14:textId="77777777" w:rsidR="00865480" w:rsidRDefault="00000000">
      <w:pPr>
        <w:spacing w:after="0"/>
        <w:rPr>
          <w:rFonts w:ascii="Times New Roman" w:hAnsi="Times New Roman"/>
          <w:sz w:val="24"/>
          <w:szCs w:val="24"/>
        </w:rPr>
      </w:pPr>
      <w:r>
        <w:t>CompTIA Security+ SY0-601 Study Guide: Chapter on Digital Forensics​.</w:t>
      </w:r>
    </w:p>
    <w:p w14:paraId="0633FB83" w14:textId="77777777" w:rsidR="00865480" w:rsidRDefault="00865480">
      <w:pPr>
        <w:spacing w:after="0"/>
        <w:rPr>
          <w:rFonts w:ascii="Times New Roman" w:hAnsi="Times New Roman"/>
          <w:sz w:val="24"/>
          <w:szCs w:val="24"/>
        </w:rPr>
      </w:pPr>
    </w:p>
    <w:p w14:paraId="1344802C" w14:textId="77777777" w:rsidR="00865480" w:rsidRDefault="00865480">
      <w:pPr>
        <w:spacing w:after="0"/>
        <w:rPr>
          <w:rFonts w:ascii="Times New Roman" w:hAnsi="Times New Roman"/>
          <w:sz w:val="24"/>
          <w:szCs w:val="24"/>
        </w:rPr>
      </w:pPr>
    </w:p>
    <w:p w14:paraId="45F5D893" w14:textId="77777777" w:rsidR="00865480" w:rsidRDefault="00000000">
      <w:pPr>
        <w:spacing w:after="0"/>
        <w:rPr>
          <w:rFonts w:ascii="Times New Roman" w:hAnsi="Times New Roman"/>
          <w:sz w:val="24"/>
          <w:szCs w:val="24"/>
        </w:rPr>
      </w:pPr>
      <w:r>
        <w:t>Question: 218</w:t>
      </w:r>
    </w:p>
    <w:p/>
    <w:p w14:paraId="038248E9" w14:textId="77777777" w:rsidR="00865480" w:rsidRDefault="00000000">
      <w:pPr>
        <w:spacing w:after="0"/>
        <w:rPr>
          <w:rFonts w:ascii="Times New Roman" w:hAnsi="Times New Roman"/>
          <w:sz w:val="24"/>
          <w:szCs w:val="24"/>
        </w:rPr>
      </w:pPr>
      <w:r>
        <w:rPr>
          <w:rFonts w:ascii="Times New Roman" w:hAnsi="Times New Roman"/>
          <w:sz w:val="24"/>
          <w:szCs w:val="24"/>
        </w:rPr>
        <w:t>A security analyst is creating base for the server team to follow when hardening new devices for deployment. Which of the following beet describes what the analyst is creating?</w:t>
      </w:r>
    </w:p>
    <w:p w14:paraId="3833CD64" w14:textId="77777777" w:rsidR="00865480" w:rsidRDefault="00000000">
      <w:pPr>
        <w:spacing w:after="0"/>
        <w:rPr>
          <w:rFonts w:ascii="Times New Roman" w:hAnsi="Times New Roman"/>
          <w:sz w:val="24"/>
          <w:szCs w:val="24"/>
        </w:rPr>
      </w:pPr>
      <w:r>
        <w:t>A. Change management procedure</w:t>
      </w:r>
    </w:p>
    <w:p w14:paraId="365B3864" w14:textId="77777777" w:rsidR="00865480" w:rsidRDefault="00000000">
      <w:pPr>
        <w:spacing w:after="0"/>
        <w:rPr>
          <w:rFonts w:ascii="Times New Roman" w:hAnsi="Times New Roman"/>
          <w:sz w:val="24"/>
          <w:szCs w:val="24"/>
        </w:rPr>
      </w:pPr>
      <w:r>
        <w:t>B. Information security policy</w:t>
      </w:r>
    </w:p>
    <w:p w14:paraId="648F1D9B" w14:textId="77777777" w:rsidR="00865480" w:rsidRDefault="00000000">
      <w:pPr>
        <w:spacing w:after="0"/>
        <w:rPr>
          <w:rFonts w:ascii="Times New Roman" w:hAnsi="Times New Roman"/>
          <w:sz w:val="24"/>
          <w:szCs w:val="24"/>
        </w:rPr>
      </w:pPr>
      <w:r>
        <w:t>C. Cybersecurity framework</w:t>
      </w:r>
    </w:p>
    <w:p w14:paraId="616FB5DF" w14:textId="77777777" w:rsidR="00865480" w:rsidRDefault="00000000">
      <w:pPr>
        <w:spacing w:after="0"/>
        <w:rPr>
          <w:rFonts w:ascii="Times New Roman" w:hAnsi="Times New Roman"/>
          <w:sz w:val="24"/>
          <w:szCs w:val="24"/>
        </w:rPr>
      </w:pPr>
      <w:r>
        <w:t>D. Secure configuration guide</w:t>
      </w:r>
    </w:p>
    <w:p w14:paraId="15A121CD" w14:textId="77777777" w:rsidR="00865480" w:rsidRDefault="00865480">
      <w:pPr>
        <w:spacing w:after="0"/>
        <w:rPr>
          <w:rFonts w:ascii="Times New Roman" w:hAnsi="Times New Roman"/>
          <w:sz w:val="24"/>
          <w:szCs w:val="24"/>
        </w:rPr>
      </w:pPr>
    </w:p>
    <w:p w14:paraId="619A7DA0"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ED26040" w14:textId="77777777" w:rsidR="00865480" w:rsidRDefault="00000000">
      <w:pPr>
        <w:spacing w:after="0"/>
        <w:rPr>
          <w:rFonts w:ascii="Times New Roman" w:hAnsi="Times New Roman"/>
          <w:sz w:val="24"/>
          <w:szCs w:val="24"/>
        </w:rPr>
      </w:pPr>
      <w:r>
        <w:t>Explanation:</w:t>
      </w:r>
    </w:p>
    <w:p w14:paraId="67C3847D" w14:textId="77777777" w:rsidR="00865480" w:rsidRDefault="00000000">
      <w:pPr>
        <w:spacing w:after="0"/>
        <w:rPr>
          <w:rFonts w:ascii="Times New Roman" w:hAnsi="Times New Roman"/>
          <w:sz w:val="24"/>
          <w:szCs w:val="24"/>
        </w:rPr>
      </w:pPr>
      <w:r>
        <w:t>The security analyst is creating a "secure configuration guide," which is a set of instructions or guidelines used to configure devices securely before deployment. This guide ensures that the devices are set up according to best practices to minimize vulnerabilities and protect against potential security threats.</w:t>
      </w:r>
    </w:p>
    <w:p w14:paraId="52BE9862" w14:textId="77777777" w:rsidR="00865480" w:rsidRDefault="00000000">
      <w:pPr>
        <w:spacing w:after="0"/>
        <w:rPr>
          <w:rFonts w:ascii="Times New Roman" w:hAnsi="Times New Roman"/>
          <w:sz w:val="24"/>
          <w:szCs w:val="24"/>
        </w:rPr>
      </w:pPr>
      <w:r>
        <w:t>Reference =</w:t>
      </w:r>
    </w:p>
    <w:p w14:paraId="74E8D3CC" w14:textId="77777777" w:rsidR="00865480" w:rsidRDefault="00000000">
      <w:pPr>
        <w:spacing w:after="0"/>
        <w:rPr>
          <w:rFonts w:ascii="Times New Roman" w:hAnsi="Times New Roman"/>
          <w:sz w:val="24"/>
          <w:szCs w:val="24"/>
        </w:rPr>
      </w:pPr>
      <w:r>
        <w:t>CompTIA Security+ SY0-701 Course Content: Domain 03 Security Architecture​.</w:t>
      </w:r>
    </w:p>
    <w:p w14:paraId="23121E0A" w14:textId="77777777" w:rsidR="00865480" w:rsidRDefault="00000000">
      <w:pPr>
        <w:spacing w:after="0"/>
        <w:rPr>
          <w:rFonts w:ascii="Times New Roman" w:hAnsi="Times New Roman"/>
          <w:sz w:val="24"/>
          <w:szCs w:val="24"/>
        </w:rPr>
      </w:pPr>
      <w:r>
        <w:t>CompTIA Security+ SY0-601 Study Guide: Chapter on System Hardening and Secure Configuration​.</w:t>
      </w:r>
    </w:p>
    <w:p w14:paraId="091732E3" w14:textId="77777777" w:rsidR="00865480" w:rsidRDefault="00865480">
      <w:pPr>
        <w:spacing w:after="0"/>
        <w:rPr>
          <w:rFonts w:ascii="Times New Roman" w:hAnsi="Times New Roman"/>
          <w:sz w:val="24"/>
          <w:szCs w:val="24"/>
        </w:rPr>
      </w:pPr>
    </w:p>
    <w:p w14:paraId="5A07EC5B" w14:textId="77777777" w:rsidR="00865480" w:rsidRDefault="00865480">
      <w:pPr>
        <w:spacing w:after="0"/>
        <w:rPr>
          <w:rFonts w:ascii="Times New Roman" w:hAnsi="Times New Roman"/>
          <w:sz w:val="24"/>
          <w:szCs w:val="24"/>
        </w:rPr>
      </w:pPr>
    </w:p>
    <w:p w14:paraId="7D033A3E" w14:textId="77777777" w:rsidR="00865480" w:rsidRDefault="00000000">
      <w:pPr>
        <w:spacing w:after="0"/>
        <w:rPr>
          <w:rFonts w:ascii="Times New Roman" w:hAnsi="Times New Roman"/>
          <w:sz w:val="24"/>
          <w:szCs w:val="24"/>
        </w:rPr>
      </w:pPr>
      <w:r>
        <w:t>Question: 219</w:t>
      </w:r>
    </w:p>
    <w:p/>
    <w:p w14:paraId="7FDE5EE5" w14:textId="77777777" w:rsidR="00865480" w:rsidRDefault="00000000">
      <w:pPr>
        <w:spacing w:after="0"/>
        <w:rPr>
          <w:rFonts w:ascii="Times New Roman" w:hAnsi="Times New Roman"/>
          <w:sz w:val="24"/>
          <w:szCs w:val="24"/>
        </w:rPr>
      </w:pPr>
      <w:r>
        <w:rPr>
          <w:rFonts w:ascii="Times New Roman" w:hAnsi="Times New Roman"/>
          <w:sz w:val="24"/>
          <w:szCs w:val="24"/>
        </w:rPr>
        <w:t>In which of the following scenarios is tokenization the best privacy technique 10 use?</w:t>
      </w:r>
    </w:p>
    <w:p w14:paraId="10EB797F" w14:textId="77777777" w:rsidR="00865480" w:rsidRDefault="00000000">
      <w:pPr>
        <w:spacing w:after="0"/>
        <w:rPr>
          <w:rFonts w:ascii="Times New Roman" w:hAnsi="Times New Roman"/>
          <w:sz w:val="24"/>
          <w:szCs w:val="24"/>
        </w:rPr>
      </w:pPr>
      <w:r>
        <w:t>A. Providing pseudo-anonymization tor social media user accounts</w:t>
      </w:r>
    </w:p>
    <w:p w14:paraId="34A0ABD1" w14:textId="77777777" w:rsidR="00865480" w:rsidRDefault="00000000">
      <w:pPr>
        <w:spacing w:after="0"/>
        <w:rPr>
          <w:rFonts w:ascii="Times New Roman" w:hAnsi="Times New Roman"/>
          <w:sz w:val="24"/>
          <w:szCs w:val="24"/>
        </w:rPr>
      </w:pPr>
      <w:r>
        <w:t>B. Serving as a second factor for authentication requests</w:t>
      </w:r>
    </w:p>
    <w:p w14:paraId="12EC50FD" w14:textId="77777777" w:rsidR="00865480" w:rsidRDefault="00000000">
      <w:pPr>
        <w:spacing w:after="0"/>
        <w:rPr>
          <w:rFonts w:ascii="Times New Roman" w:hAnsi="Times New Roman"/>
          <w:sz w:val="24"/>
          <w:szCs w:val="24"/>
        </w:rPr>
      </w:pPr>
      <w:r>
        <w:t>C. Enabling established customers to safely store credit card Information</w:t>
      </w:r>
    </w:p>
    <w:p w14:paraId="0EEBA825" w14:textId="77777777" w:rsidR="00865480" w:rsidRDefault="00000000">
      <w:pPr>
        <w:spacing w:after="0"/>
        <w:rPr>
          <w:rFonts w:ascii="Times New Roman" w:hAnsi="Times New Roman"/>
          <w:sz w:val="24"/>
          <w:szCs w:val="24"/>
        </w:rPr>
      </w:pPr>
      <w:r>
        <w:t>D. Masking personal information inside databases by segmenting data</w:t>
      </w:r>
    </w:p>
    <w:p w14:paraId="019E49B2" w14:textId="77777777" w:rsidR="00865480" w:rsidRDefault="00865480">
      <w:pPr>
        <w:spacing w:after="0"/>
        <w:rPr>
          <w:rFonts w:ascii="Times New Roman" w:hAnsi="Times New Roman"/>
          <w:sz w:val="24"/>
          <w:szCs w:val="24"/>
        </w:rPr>
      </w:pPr>
    </w:p>
    <w:p w14:paraId="307DD242"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5F80857" w14:textId="77777777" w:rsidR="00865480" w:rsidRDefault="00000000">
      <w:pPr>
        <w:spacing w:after="0"/>
        <w:rPr>
          <w:rFonts w:ascii="Times New Roman" w:hAnsi="Times New Roman"/>
          <w:sz w:val="24"/>
          <w:szCs w:val="24"/>
        </w:rPr>
      </w:pPr>
      <w:r>
        <w:t>Explanation:</w:t>
      </w:r>
    </w:p>
    <w:p w14:paraId="7764D931" w14:textId="77777777" w:rsidR="00865480" w:rsidRDefault="00000000">
      <w:pPr>
        <w:spacing w:after="0"/>
        <w:rPr>
          <w:rFonts w:ascii="Times New Roman" w:hAnsi="Times New Roman"/>
          <w:sz w:val="24"/>
          <w:szCs w:val="24"/>
        </w:rPr>
      </w:pPr>
      <w:r>
        <w:t>Tokenization is a process that replaces sensitive data, such as credit card information, with a non-sensitive equivalent (token) that can be used in place of the actual data. This technique is particularly useful in securely storing payment information because the token can be safely stored and transmitted without exposing the original credit card number.</w:t>
      </w:r>
    </w:p>
    <w:p w14:paraId="72ED1E64" w14:textId="77777777" w:rsidR="00865480" w:rsidRDefault="00000000">
      <w:pPr>
        <w:spacing w:after="0"/>
        <w:rPr>
          <w:rFonts w:ascii="Times New Roman" w:hAnsi="Times New Roman"/>
          <w:sz w:val="24"/>
          <w:szCs w:val="24"/>
        </w:rPr>
      </w:pPr>
      <w:r>
        <w:t>Reference =</w:t>
      </w:r>
    </w:p>
    <w:p w14:paraId="0DB3CA42" w14:textId="77777777" w:rsidR="00865480" w:rsidRDefault="00000000">
      <w:pPr>
        <w:spacing w:after="0"/>
        <w:rPr>
          <w:rFonts w:ascii="Times New Roman" w:hAnsi="Times New Roman"/>
          <w:sz w:val="24"/>
          <w:szCs w:val="24"/>
        </w:rPr>
      </w:pPr>
      <w:r>
        <w:t>CompTIA Security+ SY0-701 Course Content: Domain 03 Security Architecture​.</w:t>
      </w:r>
    </w:p>
    <w:p w14:paraId="4562F70E" w14:textId="77777777" w:rsidR="00865480" w:rsidRDefault="00000000">
      <w:pPr>
        <w:spacing w:after="0"/>
        <w:rPr>
          <w:rFonts w:ascii="Times New Roman" w:hAnsi="Times New Roman"/>
          <w:sz w:val="24"/>
          <w:szCs w:val="24"/>
        </w:rPr>
      </w:pPr>
      <w:r>
        <w:t>CompTIA Security+ SY0-601 Study Guide: Chapter on Cryptography and Data Protection​.</w:t>
      </w:r>
    </w:p>
    <w:p w14:paraId="00ACACF5" w14:textId="77777777" w:rsidR="00865480" w:rsidRDefault="00865480">
      <w:pPr>
        <w:spacing w:after="0"/>
        <w:rPr>
          <w:rFonts w:ascii="Times New Roman" w:hAnsi="Times New Roman"/>
          <w:sz w:val="24"/>
          <w:szCs w:val="24"/>
        </w:rPr>
      </w:pPr>
    </w:p>
    <w:p w14:paraId="7B73D073" w14:textId="77777777" w:rsidR="00865480" w:rsidRDefault="00865480">
      <w:pPr>
        <w:spacing w:after="0"/>
        <w:rPr>
          <w:rFonts w:ascii="Times New Roman" w:hAnsi="Times New Roman"/>
          <w:sz w:val="24"/>
          <w:szCs w:val="24"/>
        </w:rPr>
      </w:pPr>
    </w:p>
    <w:p w14:paraId="2510B461" w14:textId="77777777" w:rsidR="00865480" w:rsidRDefault="00000000">
      <w:pPr>
        <w:spacing w:after="0"/>
        <w:rPr>
          <w:rFonts w:ascii="Times New Roman" w:hAnsi="Times New Roman"/>
          <w:sz w:val="24"/>
          <w:szCs w:val="24"/>
        </w:rPr>
      </w:pPr>
      <w:r>
        <w:t>Question: 220</w:t>
      </w:r>
    </w:p>
    <w:p/>
    <w:p w14:paraId="0CE4C223" w14:textId="77777777" w:rsidR="00865480" w:rsidRDefault="00000000">
      <w:pPr>
        <w:spacing w:after="0"/>
        <w:rPr>
          <w:rFonts w:ascii="Times New Roman" w:hAnsi="Times New Roman"/>
          <w:sz w:val="24"/>
          <w:szCs w:val="24"/>
        </w:rPr>
      </w:pPr>
      <w:r>
        <w:rPr>
          <w:rFonts w:ascii="Times New Roman" w:hAnsi="Times New Roman"/>
          <w:sz w:val="24"/>
          <w:szCs w:val="24"/>
        </w:rPr>
        <w:t>A security administrator recently reset local passwords and the following values were recorded in the system:</w:t>
      </w:r>
    </w:p>
    <w:p w14:paraId="3EF86479" w14:textId="77777777" w:rsidR="00865480" w:rsidRDefault="00000000">
      <w:pPr>
        <w:spacing w:after="0"/>
      </w:pPr>
      <w:r>
        <w:rPr>
          <w:rFonts w:ascii="Times New Roman" w:hAnsi="Times New Roman"/>
          <w:noProof/>
          <w:sz w:val="24"/>
          <w:szCs w:val="24"/>
        </w:rPr>
        <w:drawing>
          <wp:inline distT="0" distB="0" distL="0" distR="0" wp14:anchorId="6D2AEA9D" wp14:editId="227783EB">
            <wp:extent cx="4444898" cy="1117396"/>
            <wp:effectExtent l="0" t="0" r="0" b="6554"/>
            <wp:docPr id="395364662"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444898" cy="1117396"/>
                    </a:xfrm>
                    <a:prstGeom prst="rect">
                      <a:avLst/>
                    </a:prstGeom>
                    <a:noFill/>
                    <a:ln>
                      <a:noFill/>
                      <a:prstDash/>
                    </a:ln>
                  </pic:spPr>
                </pic:pic>
              </a:graphicData>
            </a:graphic>
          </wp:inline>
        </w:drawing>
      </w:r>
    </w:p>
    <w:p w14:paraId="5A3352CB"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in the security administrator most likely protecting against?</w:t>
      </w:r>
    </w:p>
    <w:p w14:paraId="7DFC119B" w14:textId="77777777" w:rsidR="00865480" w:rsidRDefault="00000000">
      <w:pPr>
        <w:spacing w:after="0"/>
        <w:rPr>
          <w:rFonts w:ascii="Times New Roman" w:hAnsi="Times New Roman"/>
          <w:sz w:val="24"/>
          <w:szCs w:val="24"/>
        </w:rPr>
      </w:pPr>
      <w:r>
        <w:t>A. Account sharing</w:t>
      </w:r>
    </w:p>
    <w:p w14:paraId="4A3C5BAC" w14:textId="77777777" w:rsidR="00865480" w:rsidRDefault="00000000">
      <w:pPr>
        <w:spacing w:after="0"/>
        <w:rPr>
          <w:rFonts w:ascii="Times New Roman" w:hAnsi="Times New Roman"/>
          <w:sz w:val="24"/>
          <w:szCs w:val="24"/>
        </w:rPr>
      </w:pPr>
      <w:r>
        <w:t>B. Weak password complexity</w:t>
      </w:r>
    </w:p>
    <w:p w14:paraId="0895B2C6" w14:textId="77777777" w:rsidR="00865480" w:rsidRDefault="00000000">
      <w:pPr>
        <w:spacing w:after="0"/>
        <w:rPr>
          <w:rFonts w:ascii="Times New Roman" w:hAnsi="Times New Roman"/>
          <w:sz w:val="24"/>
          <w:szCs w:val="24"/>
        </w:rPr>
      </w:pPr>
      <w:r>
        <w:t>C. Pass-the-hash attacks</w:t>
      </w:r>
    </w:p>
    <w:p w14:paraId="71F80EDF" w14:textId="77777777" w:rsidR="00865480" w:rsidRDefault="00000000">
      <w:pPr>
        <w:spacing w:after="0"/>
        <w:rPr>
          <w:rFonts w:ascii="Times New Roman" w:hAnsi="Times New Roman"/>
          <w:sz w:val="24"/>
          <w:szCs w:val="24"/>
        </w:rPr>
      </w:pPr>
      <w:r>
        <w:t>D. Password compromise</w:t>
      </w:r>
    </w:p>
    <w:p w14:paraId="545F8303" w14:textId="77777777" w:rsidR="00865480" w:rsidRDefault="00865480">
      <w:pPr>
        <w:spacing w:after="0"/>
        <w:rPr>
          <w:rFonts w:ascii="Times New Roman" w:hAnsi="Times New Roman"/>
          <w:sz w:val="24"/>
          <w:szCs w:val="24"/>
        </w:rPr>
      </w:pPr>
    </w:p>
    <w:p w14:paraId="6F31E99F"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8DC694D" w14:textId="77777777" w:rsidR="00865480" w:rsidRDefault="00000000">
      <w:pPr>
        <w:spacing w:after="0"/>
        <w:rPr>
          <w:rFonts w:ascii="Times New Roman" w:hAnsi="Times New Roman"/>
          <w:sz w:val="24"/>
          <w:szCs w:val="24"/>
        </w:rPr>
      </w:pPr>
      <w:r>
        <w:t>Explanation:</w:t>
      </w:r>
    </w:p>
    <w:p w14:paraId="6AC0A894" w14:textId="77777777" w:rsidR="00865480" w:rsidRDefault="00000000">
      <w:pPr>
        <w:spacing w:after="0"/>
        <w:rPr>
          <w:rFonts w:ascii="Times New Roman" w:hAnsi="Times New Roman"/>
          <w:sz w:val="24"/>
          <w:szCs w:val="24"/>
        </w:rPr>
      </w:pPr>
      <w:r>
        <w:t>The scenario shows MD5 hashed password values. The most likely reason the security administrator is focusing on these values is to protect against pass-the-hash attacks. In this type of attack, an attacker can use a captured hash to authenticate without needing to know the actual plaintext password. By managing and monitoring these hashes, the administrator can implement strategies to mitigate this type of threat.</w:t>
      </w:r>
    </w:p>
    <w:p w14:paraId="7C102E66" w14:textId="77777777" w:rsidR="00865480" w:rsidRDefault="00000000">
      <w:pPr>
        <w:spacing w:after="0"/>
        <w:rPr>
          <w:rFonts w:ascii="Times New Roman" w:hAnsi="Times New Roman"/>
          <w:sz w:val="24"/>
          <w:szCs w:val="24"/>
        </w:rPr>
      </w:pPr>
      <w:r>
        <w:t>Reference =</w:t>
      </w:r>
    </w:p>
    <w:p w14:paraId="13D0E9D5" w14:textId="77777777" w:rsidR="00865480" w:rsidRDefault="00000000">
      <w:pPr>
        <w:spacing w:after="0"/>
        <w:rPr>
          <w:rFonts w:ascii="Times New Roman" w:hAnsi="Times New Roman"/>
          <w:sz w:val="24"/>
          <w:szCs w:val="24"/>
        </w:rPr>
      </w:pPr>
      <w:r>
        <w:t>CompTIA Security+ SY0-701 Course Content: Domain 04 Security Operations​.</w:t>
      </w:r>
    </w:p>
    <w:p w14:paraId="50A73DB6" w14:textId="77777777" w:rsidR="00865480" w:rsidRDefault="00000000">
      <w:pPr>
        <w:spacing w:after="0"/>
        <w:rPr>
          <w:rFonts w:ascii="Times New Roman" w:hAnsi="Times New Roman"/>
          <w:sz w:val="24"/>
          <w:szCs w:val="24"/>
        </w:rPr>
      </w:pPr>
      <w:r>
        <w:t>CompTIA Security+ SY0-601 Study Guide: Chapter on Identity and Access Management​.</w:t>
      </w:r>
    </w:p>
    <w:p w14:paraId="3AF744D6" w14:textId="77777777" w:rsidR="00865480" w:rsidRDefault="00865480">
      <w:pPr>
        <w:spacing w:after="0"/>
        <w:rPr>
          <w:rFonts w:ascii="Times New Roman" w:hAnsi="Times New Roman"/>
          <w:sz w:val="24"/>
          <w:szCs w:val="24"/>
        </w:rPr>
      </w:pPr>
    </w:p>
    <w:p w14:paraId="3B1897CA" w14:textId="77777777" w:rsidR="00865480" w:rsidRDefault="00865480">
      <w:pPr>
        <w:spacing w:after="0"/>
        <w:rPr>
          <w:rFonts w:ascii="Times New Roman" w:hAnsi="Times New Roman"/>
          <w:sz w:val="24"/>
          <w:szCs w:val="24"/>
        </w:rPr>
      </w:pPr>
    </w:p>
    <w:p w14:paraId="3983F640" w14:textId="77777777" w:rsidR="00865480" w:rsidRDefault="00000000">
      <w:pPr>
        <w:spacing w:after="0"/>
        <w:rPr>
          <w:rFonts w:ascii="Times New Roman" w:hAnsi="Times New Roman"/>
          <w:sz w:val="24"/>
          <w:szCs w:val="24"/>
        </w:rPr>
      </w:pPr>
      <w:r>
        <w:t>Question: 221</w:t>
      </w:r>
    </w:p>
    <w:p/>
    <w:p w14:paraId="168AD53C" w14:textId="77777777" w:rsidR="00865480" w:rsidRDefault="00000000">
      <w:pPr>
        <w:spacing w:after="0"/>
        <w:rPr>
          <w:rFonts w:ascii="Times New Roman" w:hAnsi="Times New Roman"/>
          <w:sz w:val="24"/>
          <w:szCs w:val="24"/>
        </w:rPr>
      </w:pPr>
      <w:r>
        <w:rPr>
          <w:rFonts w:ascii="Times New Roman" w:hAnsi="Times New Roman"/>
          <w:sz w:val="24"/>
          <w:szCs w:val="24"/>
        </w:rPr>
        <w:t>A vendor needs to remotely and securely transfer files from one server to another using the command line. Which of the following protocols should be Implemented to allow for this type of access? (Select two).</w:t>
      </w:r>
    </w:p>
    <w:p w14:paraId="67232C6C" w14:textId="77777777" w:rsidR="00865480" w:rsidRDefault="00000000">
      <w:pPr>
        <w:spacing w:after="0"/>
        <w:rPr>
          <w:rFonts w:ascii="Times New Roman" w:hAnsi="Times New Roman"/>
          <w:sz w:val="24"/>
          <w:szCs w:val="24"/>
        </w:rPr>
      </w:pPr>
      <w:r>
        <w:t>A. SSH</w:t>
      </w:r>
    </w:p>
    <w:p w14:paraId="4B6C0BF7" w14:textId="77777777" w:rsidR="00865480" w:rsidRDefault="00000000">
      <w:pPr>
        <w:spacing w:after="0"/>
        <w:rPr>
          <w:rFonts w:ascii="Times New Roman" w:hAnsi="Times New Roman"/>
          <w:sz w:val="24"/>
          <w:szCs w:val="24"/>
        </w:rPr>
      </w:pPr>
      <w:r>
        <w:t>B. SNMP</w:t>
      </w:r>
    </w:p>
    <w:p w14:paraId="0B13EFAE" w14:textId="77777777" w:rsidR="00865480" w:rsidRDefault="00000000">
      <w:pPr>
        <w:spacing w:after="0"/>
        <w:rPr>
          <w:rFonts w:ascii="Times New Roman" w:hAnsi="Times New Roman"/>
          <w:sz w:val="24"/>
          <w:szCs w:val="24"/>
        </w:rPr>
      </w:pPr>
      <w:r>
        <w:t>C. RDP</w:t>
      </w:r>
    </w:p>
    <w:p w14:paraId="16DE9DBC" w14:textId="77777777" w:rsidR="00865480" w:rsidRDefault="00000000">
      <w:pPr>
        <w:spacing w:after="0"/>
        <w:rPr>
          <w:rFonts w:ascii="Times New Roman" w:hAnsi="Times New Roman"/>
          <w:sz w:val="24"/>
          <w:szCs w:val="24"/>
        </w:rPr>
      </w:pPr>
      <w:r>
        <w:t>D. S/MIME</w:t>
      </w:r>
    </w:p>
    <w:p w14:paraId="7555FF9F" w14:textId="77777777" w:rsidR="00865480" w:rsidRDefault="00000000">
      <w:pPr>
        <w:spacing w:after="0"/>
        <w:rPr>
          <w:rFonts w:ascii="Times New Roman" w:hAnsi="Times New Roman"/>
          <w:sz w:val="24"/>
          <w:szCs w:val="24"/>
        </w:rPr>
      </w:pPr>
      <w:r>
        <w:t>E. SMTP</w:t>
      </w:r>
    </w:p>
    <w:p w14:paraId="7F3C7E27" w14:textId="77777777" w:rsidR="00865480" w:rsidRDefault="00000000">
      <w:pPr>
        <w:spacing w:after="0"/>
        <w:rPr>
          <w:rFonts w:ascii="Times New Roman" w:hAnsi="Times New Roman"/>
          <w:sz w:val="24"/>
          <w:szCs w:val="24"/>
        </w:rPr>
      </w:pPr>
      <w:r>
        <w:t>F. SFTP</w:t>
      </w:r>
    </w:p>
    <w:p w14:paraId="4EC0A710" w14:textId="77777777" w:rsidR="00865480" w:rsidRDefault="00865480">
      <w:pPr>
        <w:spacing w:after="0"/>
        <w:rPr>
          <w:rFonts w:ascii="Times New Roman" w:hAnsi="Times New Roman"/>
          <w:sz w:val="24"/>
          <w:szCs w:val="24"/>
        </w:rPr>
      </w:pPr>
    </w:p>
    <w:p w14:paraId="4FD5E542" w14:textId="77777777" w:rsidR="00865480" w:rsidRDefault="00000000">
      <w:pPr>
        <w:spacing w:after="0"/>
        <w:rPr>
          <w:rFonts w:ascii="Times New Roman" w:hAnsi="Times New Roman"/>
          <w:sz w:val="24"/>
          <w:szCs w:val="24"/>
        </w:rPr>
      </w:pPr>
      <w:r>
        <w:rPr>
          <w:rFonts w:ascii="Times New Roman" w:hAnsi="Times New Roman"/>
          <w:sz w:val="24"/>
          <w:szCs w:val="24"/>
        </w:rPr>
        <w:t>Answer: A,F</w:t>
      </w:r>
    </w:p>
    <w:p/>
    <w:p w14:paraId="5BC8E3A6" w14:textId="77777777" w:rsidR="00865480" w:rsidRDefault="00000000">
      <w:pPr>
        <w:spacing w:after="0"/>
        <w:rPr>
          <w:rFonts w:ascii="Times New Roman" w:hAnsi="Times New Roman"/>
          <w:sz w:val="24"/>
          <w:szCs w:val="24"/>
        </w:rPr>
      </w:pPr>
      <w:r>
        <w:t>Explanation:</w:t>
      </w:r>
    </w:p>
    <w:p w14:paraId="44D24CDE" w14:textId="77777777" w:rsidR="00865480" w:rsidRDefault="00000000">
      <w:pPr>
        <w:spacing w:after="0"/>
        <w:rPr>
          <w:rFonts w:ascii="Times New Roman" w:hAnsi="Times New Roman"/>
          <w:sz w:val="24"/>
          <w:szCs w:val="24"/>
        </w:rPr>
      </w:pPr>
      <w:r>
        <w:t>Secure Shell (SSH) is a protocol used for secure command-line access to remote systems, while Secure File Transfer Protocol (SFTP) is an extension of SSH used specifically for securely transferring files. Both SSH and SFTP ensure that data is encrypted during transmission, protecting it from interception or tampering.</w:t>
      </w:r>
    </w:p>
    <w:p w14:paraId="52DBBA43" w14:textId="77777777" w:rsidR="00865480" w:rsidRDefault="00000000">
      <w:pPr>
        <w:spacing w:after="0"/>
        <w:rPr>
          <w:rFonts w:ascii="Times New Roman" w:hAnsi="Times New Roman"/>
          <w:sz w:val="24"/>
          <w:szCs w:val="24"/>
        </w:rPr>
      </w:pPr>
      <w:r>
        <w:t>Reference =</w:t>
      </w:r>
    </w:p>
    <w:p w14:paraId="52857F78" w14:textId="77777777" w:rsidR="00865480" w:rsidRDefault="00000000">
      <w:pPr>
        <w:spacing w:after="0"/>
        <w:rPr>
          <w:rFonts w:ascii="Times New Roman" w:hAnsi="Times New Roman"/>
          <w:sz w:val="24"/>
          <w:szCs w:val="24"/>
        </w:rPr>
      </w:pPr>
      <w:r>
        <w:t>CompTIA Security+ SY0-701 Course Content: Domain 03 Security Architecture​.</w:t>
      </w:r>
    </w:p>
    <w:p w14:paraId="66780458" w14:textId="77777777" w:rsidR="00865480" w:rsidRDefault="00000000">
      <w:pPr>
        <w:spacing w:after="0"/>
        <w:rPr>
          <w:rFonts w:ascii="Times New Roman" w:hAnsi="Times New Roman"/>
          <w:sz w:val="24"/>
          <w:szCs w:val="24"/>
        </w:rPr>
      </w:pPr>
      <w:r>
        <w:t>CompTIA Security+ SY0-601 Study Guide: Chapter on Secure Protocols and Encryption​.</w:t>
      </w:r>
    </w:p>
    <w:p w14:paraId="254B976F" w14:textId="77777777" w:rsidR="00865480" w:rsidRDefault="00865480">
      <w:pPr>
        <w:spacing w:after="0"/>
        <w:rPr>
          <w:rFonts w:ascii="Times New Roman" w:hAnsi="Times New Roman"/>
          <w:sz w:val="24"/>
          <w:szCs w:val="24"/>
        </w:rPr>
      </w:pPr>
    </w:p>
    <w:p w14:paraId="5FFD53A4" w14:textId="77777777" w:rsidR="00865480" w:rsidRDefault="00865480">
      <w:pPr>
        <w:spacing w:after="0"/>
        <w:rPr>
          <w:rFonts w:ascii="Times New Roman" w:hAnsi="Times New Roman"/>
          <w:sz w:val="24"/>
          <w:szCs w:val="24"/>
        </w:rPr>
      </w:pPr>
    </w:p>
    <w:p w14:paraId="147E9E03" w14:textId="77777777" w:rsidR="00865480" w:rsidRDefault="00000000">
      <w:pPr>
        <w:spacing w:after="0"/>
        <w:rPr>
          <w:rFonts w:ascii="Times New Roman" w:hAnsi="Times New Roman"/>
          <w:sz w:val="24"/>
          <w:szCs w:val="24"/>
        </w:rPr>
      </w:pPr>
      <w:r>
        <w:t>Question: 222</w:t>
      </w:r>
    </w:p>
    <w:p/>
    <w:p w14:paraId="58808DFD" w14:textId="77777777" w:rsidR="00865480" w:rsidRDefault="00000000">
      <w:pPr>
        <w:spacing w:after="0"/>
        <w:rPr>
          <w:rFonts w:ascii="Times New Roman" w:hAnsi="Times New Roman"/>
          <w:sz w:val="24"/>
          <w:szCs w:val="24"/>
        </w:rPr>
      </w:pPr>
      <w:r>
        <w:rPr>
          <w:rFonts w:ascii="Times New Roman" w:hAnsi="Times New Roman"/>
          <w:sz w:val="24"/>
          <w:szCs w:val="24"/>
        </w:rPr>
        <w:t>Various stakeholders are meeting to discuss their hypothetical roles and responsibilities in a specific situation, such as a security incident or major disaster. Which of the following best describes this meeting?</w:t>
      </w:r>
    </w:p>
    <w:p w14:paraId="56D405E4" w14:textId="77777777" w:rsidR="00865480" w:rsidRDefault="00000000">
      <w:pPr>
        <w:spacing w:after="0"/>
        <w:rPr>
          <w:rFonts w:ascii="Times New Roman" w:hAnsi="Times New Roman"/>
          <w:sz w:val="24"/>
          <w:szCs w:val="24"/>
        </w:rPr>
      </w:pPr>
      <w:r>
        <w:t>A. Penetration test</w:t>
      </w:r>
    </w:p>
    <w:p w14:paraId="1EF2D3A5" w14:textId="77777777" w:rsidR="00865480" w:rsidRDefault="00000000">
      <w:pPr>
        <w:spacing w:after="0"/>
        <w:rPr>
          <w:rFonts w:ascii="Times New Roman" w:hAnsi="Times New Roman"/>
          <w:sz w:val="24"/>
          <w:szCs w:val="24"/>
        </w:rPr>
      </w:pPr>
      <w:r>
        <w:t>B. Continuity of operations planning</w:t>
      </w:r>
    </w:p>
    <w:p w14:paraId="64AE3648" w14:textId="77777777" w:rsidR="00865480" w:rsidRDefault="00000000">
      <w:pPr>
        <w:spacing w:after="0"/>
        <w:rPr>
          <w:rFonts w:ascii="Times New Roman" w:hAnsi="Times New Roman"/>
          <w:sz w:val="24"/>
          <w:szCs w:val="24"/>
        </w:rPr>
      </w:pPr>
      <w:r>
        <w:t>C. Tabletop exercise</w:t>
      </w:r>
    </w:p>
    <w:p w14:paraId="0A656417" w14:textId="77777777" w:rsidR="00865480" w:rsidRDefault="00000000">
      <w:pPr>
        <w:spacing w:after="0"/>
        <w:rPr>
          <w:rFonts w:ascii="Times New Roman" w:hAnsi="Times New Roman"/>
          <w:sz w:val="24"/>
          <w:szCs w:val="24"/>
        </w:rPr>
      </w:pPr>
      <w:r>
        <w:t>D. Simulation</w:t>
      </w:r>
    </w:p>
    <w:p w14:paraId="6EBD8A76" w14:textId="77777777" w:rsidR="00865480" w:rsidRDefault="00865480">
      <w:pPr>
        <w:spacing w:after="0"/>
        <w:rPr>
          <w:rFonts w:ascii="Times New Roman" w:hAnsi="Times New Roman"/>
          <w:sz w:val="24"/>
          <w:szCs w:val="24"/>
        </w:rPr>
      </w:pPr>
    </w:p>
    <w:p w14:paraId="7875D55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B8649D7" w14:textId="77777777" w:rsidR="00865480" w:rsidRDefault="00000000">
      <w:pPr>
        <w:spacing w:after="0"/>
        <w:rPr>
          <w:rFonts w:ascii="Times New Roman" w:hAnsi="Times New Roman"/>
          <w:sz w:val="24"/>
          <w:szCs w:val="24"/>
        </w:rPr>
      </w:pPr>
      <w:r>
        <w:t>Explanation:</w:t>
      </w:r>
    </w:p>
    <w:p w14:paraId="49CB91D9" w14:textId="77777777" w:rsidR="00865480" w:rsidRDefault="00000000">
      <w:pPr>
        <w:spacing w:after="0"/>
        <w:rPr>
          <w:rFonts w:ascii="Times New Roman" w:hAnsi="Times New Roman"/>
          <w:sz w:val="24"/>
          <w:szCs w:val="24"/>
        </w:rPr>
      </w:pPr>
      <w:r>
        <w:t>A tabletop exercise is a discussion-based exercise where stakeholders gather to walk through the roles and responsibilities they would have during a specific situation, such as a security incident or disaster. This type of exercise is designed to identify gaps in planning and improve coordination among team members without the need for physical execution.</w:t>
      </w:r>
    </w:p>
    <w:p w14:paraId="21A71C62" w14:textId="77777777" w:rsidR="00865480" w:rsidRDefault="00000000">
      <w:pPr>
        <w:spacing w:after="0"/>
        <w:rPr>
          <w:rFonts w:ascii="Times New Roman" w:hAnsi="Times New Roman"/>
          <w:sz w:val="24"/>
          <w:szCs w:val="24"/>
        </w:rPr>
      </w:pPr>
      <w:r>
        <w:t>Reference = CompTIA Security+ SY0-701 study materials, particularly in the domain of security operations and disaster recovery planning​​.</w:t>
      </w:r>
    </w:p>
    <w:p w14:paraId="22F89A52" w14:textId="77777777" w:rsidR="00865480" w:rsidRDefault="00865480">
      <w:pPr>
        <w:spacing w:after="0"/>
        <w:rPr>
          <w:rFonts w:ascii="Times New Roman" w:hAnsi="Times New Roman"/>
          <w:sz w:val="24"/>
          <w:szCs w:val="24"/>
        </w:rPr>
      </w:pPr>
    </w:p>
    <w:p w14:paraId="3644F08A" w14:textId="77777777" w:rsidR="00865480" w:rsidRDefault="00865480">
      <w:pPr>
        <w:spacing w:after="0"/>
        <w:rPr>
          <w:rFonts w:ascii="Times New Roman" w:hAnsi="Times New Roman"/>
          <w:sz w:val="24"/>
          <w:szCs w:val="24"/>
        </w:rPr>
      </w:pPr>
    </w:p>
    <w:p w14:paraId="0DCCB32E" w14:textId="77777777" w:rsidR="00865480" w:rsidRDefault="00000000">
      <w:pPr>
        <w:spacing w:after="0"/>
        <w:rPr>
          <w:rFonts w:ascii="Times New Roman" w:hAnsi="Times New Roman"/>
          <w:sz w:val="24"/>
          <w:szCs w:val="24"/>
        </w:rPr>
      </w:pPr>
      <w:r>
        <w:t>Question: 223</w:t>
      </w:r>
    </w:p>
    <w:p/>
    <w:p w14:paraId="0102A569" w14:textId="77777777" w:rsidR="00865480" w:rsidRDefault="00000000">
      <w:pPr>
        <w:spacing w:after="0"/>
        <w:rPr>
          <w:rFonts w:ascii="Times New Roman" w:hAnsi="Times New Roman"/>
          <w:sz w:val="24"/>
          <w:szCs w:val="24"/>
        </w:rPr>
      </w:pPr>
      <w:r>
        <w:rPr>
          <w:rFonts w:ascii="Times New Roman" w:hAnsi="Times New Roman"/>
          <w:sz w:val="24"/>
          <w:szCs w:val="24"/>
        </w:rPr>
        <w:t>An external vendor recently visited a company's headquarters tor a presentation. Following the visit a member of the hosting team found a file that the external vendor left behind on a server. The file contained detailed architecture information and code snippets. Which of the following data types best describes this file?</w:t>
      </w:r>
    </w:p>
    <w:p w14:paraId="5D905B60" w14:textId="77777777" w:rsidR="00865480" w:rsidRDefault="00000000">
      <w:pPr>
        <w:spacing w:after="0"/>
        <w:rPr>
          <w:rFonts w:ascii="Times New Roman" w:hAnsi="Times New Roman"/>
          <w:sz w:val="24"/>
          <w:szCs w:val="24"/>
        </w:rPr>
      </w:pPr>
      <w:r>
        <w:t>A. Government</w:t>
      </w:r>
    </w:p>
    <w:p w14:paraId="060E4E7E" w14:textId="77777777" w:rsidR="00865480" w:rsidRDefault="00000000">
      <w:pPr>
        <w:spacing w:after="0"/>
        <w:rPr>
          <w:rFonts w:ascii="Times New Roman" w:hAnsi="Times New Roman"/>
          <w:sz w:val="24"/>
          <w:szCs w:val="24"/>
        </w:rPr>
      </w:pPr>
      <w:r>
        <w:t>B. Public</w:t>
      </w:r>
    </w:p>
    <w:p w14:paraId="6DE5E3D4" w14:textId="77777777" w:rsidR="00865480" w:rsidRDefault="00000000">
      <w:pPr>
        <w:spacing w:after="0"/>
        <w:rPr>
          <w:rFonts w:ascii="Times New Roman" w:hAnsi="Times New Roman"/>
          <w:sz w:val="24"/>
          <w:szCs w:val="24"/>
        </w:rPr>
      </w:pPr>
      <w:r>
        <w:t>C. Proprietary</w:t>
      </w:r>
    </w:p>
    <w:p w14:paraId="276234BA" w14:textId="77777777" w:rsidR="00865480" w:rsidRDefault="00000000">
      <w:pPr>
        <w:spacing w:after="0"/>
        <w:rPr>
          <w:rFonts w:ascii="Times New Roman" w:hAnsi="Times New Roman"/>
          <w:sz w:val="24"/>
          <w:szCs w:val="24"/>
        </w:rPr>
      </w:pPr>
      <w:r>
        <w:t>D. Critical</w:t>
      </w:r>
    </w:p>
    <w:p w14:paraId="7D8D8F05" w14:textId="77777777" w:rsidR="00865480" w:rsidRDefault="00865480">
      <w:pPr>
        <w:spacing w:after="0"/>
        <w:rPr>
          <w:rFonts w:ascii="Times New Roman" w:hAnsi="Times New Roman"/>
          <w:sz w:val="24"/>
          <w:szCs w:val="24"/>
        </w:rPr>
      </w:pPr>
    </w:p>
    <w:p w14:paraId="3AB4AFA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40C33E75" w14:textId="77777777" w:rsidR="00865480" w:rsidRDefault="00000000">
      <w:pPr>
        <w:spacing w:after="0"/>
        <w:rPr>
          <w:rFonts w:ascii="Times New Roman" w:hAnsi="Times New Roman"/>
          <w:sz w:val="24"/>
          <w:szCs w:val="24"/>
        </w:rPr>
      </w:pPr>
      <w:r>
        <w:t>Explanation:</w:t>
      </w:r>
    </w:p>
    <w:p w14:paraId="1D3FEF77" w14:textId="77777777" w:rsidR="00865480" w:rsidRDefault="00000000">
      <w:pPr>
        <w:spacing w:after="0"/>
        <w:rPr>
          <w:rFonts w:ascii="Times New Roman" w:hAnsi="Times New Roman"/>
          <w:sz w:val="24"/>
          <w:szCs w:val="24"/>
        </w:rPr>
      </w:pPr>
      <w:r>
        <w:t>The file left by the external vendor, containing detailed architecture information and code snippets, is best described as proprietary data. Proprietary data is information that is owned by a company and is essential to its competitive advantage. It includes sensitive business information such as trade secrets, intellectual property, and confidential data that should be protected from unauthorized access.</w:t>
      </w:r>
    </w:p>
    <w:p w14:paraId="38D25D5B" w14:textId="77777777" w:rsidR="00865480" w:rsidRDefault="00000000">
      <w:pPr>
        <w:spacing w:after="0"/>
        <w:rPr>
          <w:rFonts w:ascii="Times New Roman" w:hAnsi="Times New Roman"/>
          <w:sz w:val="24"/>
          <w:szCs w:val="24"/>
        </w:rPr>
      </w:pPr>
      <w:r>
        <w:t>Reference = CompTIA Security+ SY0-701 study materials, particularly in the domain of data classification and protection​​.</w:t>
      </w:r>
    </w:p>
    <w:p w14:paraId="79543D94" w14:textId="77777777" w:rsidR="00865480" w:rsidRDefault="00865480">
      <w:pPr>
        <w:spacing w:after="0"/>
        <w:rPr>
          <w:rFonts w:ascii="Times New Roman" w:hAnsi="Times New Roman"/>
          <w:sz w:val="24"/>
          <w:szCs w:val="24"/>
        </w:rPr>
      </w:pPr>
    </w:p>
    <w:p w14:paraId="2FCB4895" w14:textId="77777777" w:rsidR="00865480" w:rsidRDefault="00865480">
      <w:pPr>
        <w:spacing w:after="0"/>
        <w:rPr>
          <w:rFonts w:ascii="Times New Roman" w:hAnsi="Times New Roman"/>
          <w:sz w:val="24"/>
          <w:szCs w:val="24"/>
        </w:rPr>
      </w:pPr>
    </w:p>
    <w:p w14:paraId="24AC52AC" w14:textId="77777777" w:rsidR="00865480" w:rsidRDefault="00000000">
      <w:pPr>
        <w:spacing w:after="0"/>
        <w:rPr>
          <w:rFonts w:ascii="Times New Roman" w:hAnsi="Times New Roman"/>
          <w:sz w:val="24"/>
          <w:szCs w:val="24"/>
        </w:rPr>
      </w:pPr>
      <w:r>
        <w:t>Question: 224</w:t>
      </w:r>
    </w:p>
    <w:p/>
    <w:p w14:paraId="01EC6276" w14:textId="77777777" w:rsidR="00865480" w:rsidRDefault="00000000">
      <w:pPr>
        <w:spacing w:after="0"/>
        <w:rPr>
          <w:rFonts w:ascii="Times New Roman" w:hAnsi="Times New Roman"/>
          <w:sz w:val="24"/>
          <w:szCs w:val="24"/>
        </w:rPr>
      </w:pPr>
      <w:r>
        <w:rPr>
          <w:rFonts w:ascii="Times New Roman" w:hAnsi="Times New Roman"/>
          <w:sz w:val="24"/>
          <w:szCs w:val="24"/>
        </w:rPr>
        <w:t>The security operations center is researching an event concerning a suspicious IP address A security analyst looks at the following event logs and discovers that a significant portion of the user accounts have experienced faded log-In attempts when authenticating from the same IP address:</w:t>
      </w:r>
    </w:p>
    <w:p w14:paraId="6489F167" w14:textId="77777777" w:rsidR="00865480" w:rsidRDefault="00000000">
      <w:pPr>
        <w:spacing w:after="0"/>
      </w:pPr>
      <w:r>
        <w:rPr>
          <w:rFonts w:ascii="Times New Roman" w:hAnsi="Times New Roman"/>
          <w:noProof/>
          <w:sz w:val="24"/>
          <w:szCs w:val="24"/>
        </w:rPr>
        <w:drawing>
          <wp:inline distT="0" distB="0" distL="0" distR="0" wp14:anchorId="5E0CA403" wp14:editId="25FCF888">
            <wp:extent cx="4038447" cy="876269"/>
            <wp:effectExtent l="0" t="0" r="153" b="31"/>
            <wp:docPr id="1986437501"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038447" cy="876269"/>
                    </a:xfrm>
                    <a:prstGeom prst="rect">
                      <a:avLst/>
                    </a:prstGeom>
                    <a:noFill/>
                    <a:ln>
                      <a:noFill/>
                      <a:prstDash/>
                    </a:ln>
                  </pic:spPr>
                </pic:pic>
              </a:graphicData>
            </a:graphic>
          </wp:inline>
        </w:drawing>
      </w:r>
    </w:p>
    <w:p w14:paraId="1AFEE08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most likely describes attack that took place?</w:t>
      </w:r>
    </w:p>
    <w:p w14:paraId="3EF858EF" w14:textId="77777777" w:rsidR="00865480" w:rsidRDefault="00000000">
      <w:pPr>
        <w:spacing w:after="0"/>
        <w:rPr>
          <w:rFonts w:ascii="Times New Roman" w:hAnsi="Times New Roman"/>
          <w:sz w:val="24"/>
          <w:szCs w:val="24"/>
        </w:rPr>
      </w:pPr>
      <w:r>
        <w:t>A. Spraying</w:t>
      </w:r>
    </w:p>
    <w:p w14:paraId="5878A403" w14:textId="77777777" w:rsidR="00865480" w:rsidRDefault="00000000">
      <w:pPr>
        <w:spacing w:after="0"/>
        <w:rPr>
          <w:rFonts w:ascii="Times New Roman" w:hAnsi="Times New Roman"/>
          <w:sz w:val="24"/>
          <w:szCs w:val="24"/>
        </w:rPr>
      </w:pPr>
      <w:r>
        <w:t>B. Brute-force</w:t>
      </w:r>
    </w:p>
    <w:p w14:paraId="2738E31B" w14:textId="77777777" w:rsidR="00865480" w:rsidRDefault="00000000">
      <w:pPr>
        <w:spacing w:after="0"/>
        <w:rPr>
          <w:rFonts w:ascii="Times New Roman" w:hAnsi="Times New Roman"/>
          <w:sz w:val="24"/>
          <w:szCs w:val="24"/>
        </w:rPr>
      </w:pPr>
      <w:r>
        <w:t>C. Dictionary</w:t>
      </w:r>
    </w:p>
    <w:p w14:paraId="4C6D3862" w14:textId="77777777" w:rsidR="00865480" w:rsidRDefault="00000000">
      <w:pPr>
        <w:spacing w:after="0"/>
        <w:rPr>
          <w:rFonts w:ascii="Times New Roman" w:hAnsi="Times New Roman"/>
          <w:sz w:val="24"/>
          <w:szCs w:val="24"/>
        </w:rPr>
      </w:pPr>
      <w:r>
        <w:t>D. Rainbow table</w:t>
      </w:r>
    </w:p>
    <w:p w14:paraId="1518DC93" w14:textId="77777777" w:rsidR="00865480" w:rsidRDefault="00865480">
      <w:pPr>
        <w:spacing w:after="0"/>
        <w:rPr>
          <w:rFonts w:ascii="Times New Roman" w:hAnsi="Times New Roman"/>
          <w:sz w:val="24"/>
          <w:szCs w:val="24"/>
        </w:rPr>
      </w:pPr>
    </w:p>
    <w:p w14:paraId="75D2A620"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D3C18B4" w14:textId="77777777" w:rsidR="00865480" w:rsidRDefault="00000000">
      <w:pPr>
        <w:spacing w:after="0"/>
        <w:rPr>
          <w:rFonts w:ascii="Times New Roman" w:hAnsi="Times New Roman"/>
          <w:sz w:val="24"/>
          <w:szCs w:val="24"/>
        </w:rPr>
      </w:pPr>
      <w:r>
        <w:t>Explanation:</w:t>
      </w:r>
    </w:p>
    <w:p w14:paraId="758C8DA0" w14:textId="77777777" w:rsidR="00865480" w:rsidRDefault="00000000">
      <w:pPr>
        <w:spacing w:after="0"/>
        <w:rPr>
          <w:rFonts w:ascii="Times New Roman" w:hAnsi="Times New Roman"/>
          <w:sz w:val="24"/>
          <w:szCs w:val="24"/>
        </w:rPr>
      </w:pPr>
      <w:r>
        <w:t>Password spraying is a type of attack where an attacker tries a small number of commonly used passwords across a large number of accounts. The event logs showing failed login attempts for many user accounts from the same IP address are indicative of a password spraying attack, where the attacker is attempting to gain access by guessing common passwords.</w:t>
      </w:r>
    </w:p>
    <w:p w14:paraId="2C2223F8" w14:textId="77777777" w:rsidR="00865480" w:rsidRDefault="00000000">
      <w:pPr>
        <w:spacing w:after="0"/>
        <w:rPr>
          <w:rFonts w:ascii="Times New Roman" w:hAnsi="Times New Roman"/>
          <w:sz w:val="24"/>
          <w:szCs w:val="24"/>
        </w:rPr>
      </w:pPr>
      <w:r>
        <w:t>Reference = CompTIA Security+ SY0-701 study materials, particularly in the domain of identity and access management and common attack vectors like password spraying​​.</w:t>
      </w:r>
    </w:p>
    <w:p w14:paraId="34CAA9DA" w14:textId="77777777" w:rsidR="00865480" w:rsidRDefault="00865480">
      <w:pPr>
        <w:spacing w:after="0"/>
        <w:rPr>
          <w:rFonts w:ascii="Times New Roman" w:hAnsi="Times New Roman"/>
          <w:sz w:val="24"/>
          <w:szCs w:val="24"/>
        </w:rPr>
      </w:pPr>
    </w:p>
    <w:p w14:paraId="5DE2D1FB" w14:textId="77777777" w:rsidR="00865480" w:rsidRDefault="00865480">
      <w:pPr>
        <w:spacing w:after="0"/>
        <w:rPr>
          <w:rFonts w:ascii="Times New Roman" w:hAnsi="Times New Roman"/>
          <w:sz w:val="24"/>
          <w:szCs w:val="24"/>
        </w:rPr>
      </w:pPr>
    </w:p>
    <w:p w14:paraId="619E7674" w14:textId="77777777" w:rsidR="00865480" w:rsidRDefault="00000000">
      <w:pPr>
        <w:spacing w:after="0"/>
        <w:rPr>
          <w:rFonts w:ascii="Times New Roman" w:hAnsi="Times New Roman"/>
          <w:sz w:val="24"/>
          <w:szCs w:val="24"/>
        </w:rPr>
      </w:pPr>
      <w:r>
        <w:t>Question: 225</w:t>
      </w:r>
    </w:p>
    <w:p/>
    <w:p w14:paraId="17332C0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explains why an attacker cannot easily decrypt passwords using a rainbow table attack?</w:t>
      </w:r>
    </w:p>
    <w:p w14:paraId="212D44B1" w14:textId="77777777" w:rsidR="00865480" w:rsidRDefault="00000000">
      <w:pPr>
        <w:spacing w:after="0"/>
        <w:rPr>
          <w:rFonts w:ascii="Times New Roman" w:hAnsi="Times New Roman"/>
          <w:sz w:val="24"/>
          <w:szCs w:val="24"/>
        </w:rPr>
      </w:pPr>
      <w:r>
        <w:t>A. Digital signatures</w:t>
      </w:r>
    </w:p>
    <w:p w14:paraId="60B0F199" w14:textId="77777777" w:rsidR="00865480" w:rsidRDefault="00000000">
      <w:pPr>
        <w:spacing w:after="0"/>
        <w:rPr>
          <w:rFonts w:ascii="Times New Roman" w:hAnsi="Times New Roman"/>
          <w:sz w:val="24"/>
          <w:szCs w:val="24"/>
        </w:rPr>
      </w:pPr>
      <w:r>
        <w:t>B. Salting</w:t>
      </w:r>
    </w:p>
    <w:p w14:paraId="7F31565E" w14:textId="77777777" w:rsidR="00865480" w:rsidRDefault="00000000">
      <w:pPr>
        <w:spacing w:after="0"/>
        <w:rPr>
          <w:rFonts w:ascii="Times New Roman" w:hAnsi="Times New Roman"/>
          <w:sz w:val="24"/>
          <w:szCs w:val="24"/>
        </w:rPr>
      </w:pPr>
      <w:r>
        <w:t>C. Hashing</w:t>
      </w:r>
    </w:p>
    <w:p w14:paraId="22CB418C" w14:textId="77777777" w:rsidR="00865480" w:rsidRDefault="00000000">
      <w:pPr>
        <w:spacing w:after="0"/>
        <w:rPr>
          <w:rFonts w:ascii="Times New Roman" w:hAnsi="Times New Roman"/>
          <w:sz w:val="24"/>
          <w:szCs w:val="24"/>
        </w:rPr>
      </w:pPr>
      <w:r>
        <w:t>D. Perfect forward secrecy</w:t>
      </w:r>
    </w:p>
    <w:p w14:paraId="6A9E52D3" w14:textId="77777777" w:rsidR="00865480" w:rsidRDefault="00865480">
      <w:pPr>
        <w:spacing w:after="0"/>
        <w:rPr>
          <w:rFonts w:ascii="Times New Roman" w:hAnsi="Times New Roman"/>
          <w:sz w:val="24"/>
          <w:szCs w:val="24"/>
        </w:rPr>
      </w:pPr>
    </w:p>
    <w:p w14:paraId="56DC66FB"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0678E76" w14:textId="77777777" w:rsidR="00865480" w:rsidRDefault="00000000">
      <w:pPr>
        <w:spacing w:after="0"/>
        <w:rPr>
          <w:rFonts w:ascii="Times New Roman" w:hAnsi="Times New Roman"/>
          <w:sz w:val="24"/>
          <w:szCs w:val="24"/>
        </w:rPr>
      </w:pPr>
      <w:r>
        <w:t>Explanation:</w:t>
      </w:r>
    </w:p>
    <w:p w14:paraId="7FD1388E" w14:textId="77777777" w:rsidR="00865480" w:rsidRDefault="00000000">
      <w:pPr>
        <w:spacing w:after="0"/>
        <w:rPr>
          <w:rFonts w:ascii="Times New Roman" w:hAnsi="Times New Roman"/>
          <w:sz w:val="24"/>
          <w:szCs w:val="24"/>
        </w:rPr>
      </w:pPr>
      <w:r>
        <w:t>Salting is a technique used to enhance the security of hashed passwords by adding a unique, random value (salt) to each password before hashing it. This prevents attackers from easily decrypting passwords using rainbow tables, which are precomputed tables for reversing cryptographic hash functions. Since each password has a unique salt, the same password will produce different hash values, making rainbow table attacks ineffective.</w:t>
      </w:r>
    </w:p>
    <w:p w14:paraId="18738AD0" w14:textId="77777777" w:rsidR="00865480" w:rsidRDefault="00000000">
      <w:pPr>
        <w:spacing w:after="0"/>
        <w:rPr>
          <w:rFonts w:ascii="Times New Roman" w:hAnsi="Times New Roman"/>
          <w:sz w:val="24"/>
          <w:szCs w:val="24"/>
        </w:rPr>
      </w:pPr>
      <w:r>
        <w:t>Reference =</w:t>
      </w:r>
    </w:p>
    <w:p w14:paraId="23A0FE58" w14:textId="77777777" w:rsidR="00865480" w:rsidRDefault="00000000">
      <w:pPr>
        <w:spacing w:after="0"/>
        <w:rPr>
          <w:rFonts w:ascii="Times New Roman" w:hAnsi="Times New Roman"/>
          <w:sz w:val="24"/>
          <w:szCs w:val="24"/>
        </w:rPr>
      </w:pPr>
      <w:r>
        <w:t>CompTIA Security+ SY0-701 Course Content: Domain 04 Security Operations​.</w:t>
      </w:r>
    </w:p>
    <w:p w14:paraId="724A32F5" w14:textId="77777777" w:rsidR="00865480" w:rsidRDefault="00000000">
      <w:pPr>
        <w:spacing w:after="0"/>
        <w:rPr>
          <w:rFonts w:ascii="Times New Roman" w:hAnsi="Times New Roman"/>
          <w:sz w:val="24"/>
          <w:szCs w:val="24"/>
        </w:rPr>
      </w:pPr>
      <w:r>
        <w:t>CompTIA Security+ SY0-601 Study Guide: Chapter on Cryptography and Hashing Techniques​.</w:t>
      </w:r>
    </w:p>
    <w:p w14:paraId="2391DBAA" w14:textId="77777777" w:rsidR="00865480" w:rsidRDefault="00865480">
      <w:pPr>
        <w:spacing w:after="0"/>
        <w:rPr>
          <w:rFonts w:ascii="Times New Roman" w:hAnsi="Times New Roman"/>
          <w:sz w:val="24"/>
          <w:szCs w:val="24"/>
        </w:rPr>
      </w:pPr>
    </w:p>
    <w:p w14:paraId="2DA4C992" w14:textId="77777777" w:rsidR="00865480" w:rsidRDefault="00865480">
      <w:pPr>
        <w:spacing w:after="0"/>
        <w:rPr>
          <w:rFonts w:ascii="Times New Roman" w:hAnsi="Times New Roman"/>
          <w:sz w:val="24"/>
          <w:szCs w:val="24"/>
        </w:rPr>
      </w:pPr>
    </w:p>
    <w:p w14:paraId="25D5C473" w14:textId="77777777" w:rsidR="00865480" w:rsidRDefault="00000000">
      <w:pPr>
        <w:spacing w:after="0"/>
        <w:rPr>
          <w:rFonts w:ascii="Times New Roman" w:hAnsi="Times New Roman"/>
          <w:sz w:val="24"/>
          <w:szCs w:val="24"/>
        </w:rPr>
      </w:pPr>
      <w:r>
        <w:t>Question: 226</w:t>
      </w:r>
    </w:p>
    <w:p/>
    <w:p w14:paraId="14DE4486" w14:textId="77777777" w:rsidR="00865480" w:rsidRDefault="00000000">
      <w:pPr>
        <w:spacing w:after="0"/>
        <w:rPr>
          <w:rFonts w:ascii="Times New Roman" w:hAnsi="Times New Roman"/>
          <w:sz w:val="24"/>
          <w:szCs w:val="24"/>
        </w:rPr>
      </w:pPr>
      <w:r>
        <w:rPr>
          <w:rFonts w:ascii="Times New Roman" w:hAnsi="Times New Roman"/>
          <w:sz w:val="24"/>
          <w:szCs w:val="24"/>
        </w:rPr>
        <w:t>A company is currently utilizing usernames and passwords, and it wants to integrate an MFA method that is seamless, can Integrate easily into a user's workflow, and can utilize employee-owned devices. Which of the following will meet these requirements?</w:t>
      </w:r>
    </w:p>
    <w:p w14:paraId="2DF78CDE" w14:textId="77777777" w:rsidR="00865480" w:rsidRDefault="00865480">
      <w:pPr>
        <w:spacing w:after="0"/>
        <w:rPr>
          <w:rFonts w:ascii="Times New Roman" w:hAnsi="Times New Roman"/>
          <w:sz w:val="24"/>
          <w:szCs w:val="24"/>
        </w:rPr>
      </w:pPr>
    </w:p>
    <w:p w14:paraId="0CE3DF5E" w14:textId="77777777" w:rsidR="00865480" w:rsidRDefault="00000000">
      <w:pPr>
        <w:spacing w:after="0"/>
        <w:rPr>
          <w:rFonts w:ascii="Times New Roman" w:hAnsi="Times New Roman"/>
          <w:sz w:val="24"/>
          <w:szCs w:val="24"/>
        </w:rPr>
      </w:pPr>
      <w:r>
        <w:t>A. Push notifications</w:t>
      </w:r>
    </w:p>
    <w:p w14:paraId="1CFCCDE7" w14:textId="77777777" w:rsidR="00865480" w:rsidRDefault="00000000">
      <w:pPr>
        <w:spacing w:after="0"/>
        <w:rPr>
          <w:rFonts w:ascii="Times New Roman" w:hAnsi="Times New Roman"/>
          <w:sz w:val="24"/>
          <w:szCs w:val="24"/>
        </w:rPr>
      </w:pPr>
      <w:r>
        <w:t>B. Phone call</w:t>
      </w:r>
    </w:p>
    <w:p w14:paraId="2973C59A" w14:textId="77777777" w:rsidR="00865480" w:rsidRDefault="00000000">
      <w:pPr>
        <w:spacing w:after="0"/>
        <w:rPr>
          <w:rFonts w:ascii="Times New Roman" w:hAnsi="Times New Roman"/>
          <w:sz w:val="24"/>
          <w:szCs w:val="24"/>
        </w:rPr>
      </w:pPr>
      <w:r>
        <w:t>C. Smart card</w:t>
      </w:r>
    </w:p>
    <w:p w14:paraId="59705EA4" w14:textId="77777777" w:rsidR="00865480" w:rsidRDefault="00000000">
      <w:pPr>
        <w:spacing w:after="0"/>
        <w:rPr>
          <w:rFonts w:ascii="Times New Roman" w:hAnsi="Times New Roman"/>
          <w:sz w:val="24"/>
          <w:szCs w:val="24"/>
        </w:rPr>
      </w:pPr>
      <w:r>
        <w:t>D. Offline backup codes</w:t>
      </w:r>
    </w:p>
    <w:p w14:paraId="46EB8E2C" w14:textId="77777777" w:rsidR="00865480" w:rsidRDefault="00865480">
      <w:pPr>
        <w:spacing w:after="0"/>
        <w:rPr>
          <w:rFonts w:ascii="Times New Roman" w:hAnsi="Times New Roman"/>
          <w:sz w:val="24"/>
          <w:szCs w:val="24"/>
        </w:rPr>
      </w:pPr>
    </w:p>
    <w:p w14:paraId="55BA0A98"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D35568A" w14:textId="77777777" w:rsidR="00865480" w:rsidRDefault="00000000">
      <w:pPr>
        <w:spacing w:after="0"/>
        <w:rPr>
          <w:rFonts w:ascii="Times New Roman" w:hAnsi="Times New Roman"/>
          <w:sz w:val="24"/>
          <w:szCs w:val="24"/>
        </w:rPr>
      </w:pPr>
      <w:r>
        <w:t>Explanation:</w:t>
      </w:r>
    </w:p>
    <w:p w14:paraId="6245C67F" w14:textId="77777777" w:rsidR="00865480" w:rsidRDefault="00000000">
      <w:pPr>
        <w:spacing w:after="0"/>
        <w:rPr>
          <w:rFonts w:ascii="Times New Roman" w:hAnsi="Times New Roman"/>
          <w:sz w:val="24"/>
          <w:szCs w:val="24"/>
        </w:rPr>
      </w:pPr>
      <w:r>
        <w:t>Push notifications offer a seamless and user-friendly method of multi-factor authentication (MFA) that can easily integrate into a user’s workflow. This method leverages employee-owned devices, like smartphones, to approve authentication requests through a push notification. It's convenient, quick, and doesn't require the user to input additional codes, making it a preferred choice for seamless integration with existing workflows.</w:t>
      </w:r>
    </w:p>
    <w:p w14:paraId="29DCD23A" w14:textId="77777777" w:rsidR="00865480" w:rsidRDefault="00000000">
      <w:pPr>
        <w:spacing w:after="0"/>
        <w:rPr>
          <w:rFonts w:ascii="Times New Roman" w:hAnsi="Times New Roman"/>
          <w:sz w:val="24"/>
          <w:szCs w:val="24"/>
        </w:rPr>
      </w:pPr>
      <w:r>
        <w:t>Reference =</w:t>
      </w:r>
    </w:p>
    <w:p w14:paraId="1779B79D" w14:textId="77777777" w:rsidR="00865480" w:rsidRDefault="00000000">
      <w:pPr>
        <w:spacing w:after="0"/>
        <w:rPr>
          <w:rFonts w:ascii="Times New Roman" w:hAnsi="Times New Roman"/>
          <w:sz w:val="24"/>
          <w:szCs w:val="24"/>
        </w:rPr>
      </w:pPr>
      <w:r>
        <w:t>CompTIA Security+ SY0-701 Course Content: Domain 04 Security Operations​.</w:t>
      </w:r>
    </w:p>
    <w:p w14:paraId="3385D2E2" w14:textId="77777777" w:rsidR="00865480" w:rsidRDefault="00000000">
      <w:pPr>
        <w:spacing w:after="0"/>
        <w:rPr>
          <w:rFonts w:ascii="Times New Roman" w:hAnsi="Times New Roman"/>
          <w:sz w:val="24"/>
          <w:szCs w:val="24"/>
        </w:rPr>
      </w:pPr>
      <w:r>
        <w:t>CompTIA Security+ SY0-601 Study Guide: Chapter on Identity and Access Management​.</w:t>
      </w:r>
    </w:p>
    <w:p w14:paraId="2FF80191" w14:textId="77777777" w:rsidR="00865480" w:rsidRDefault="00865480">
      <w:pPr>
        <w:spacing w:after="0"/>
        <w:rPr>
          <w:rFonts w:ascii="Times New Roman" w:hAnsi="Times New Roman"/>
          <w:sz w:val="24"/>
          <w:szCs w:val="24"/>
        </w:rPr>
      </w:pPr>
    </w:p>
    <w:p w14:paraId="5860ECDE" w14:textId="77777777" w:rsidR="00865480" w:rsidRDefault="00865480">
      <w:pPr>
        <w:spacing w:after="0"/>
        <w:rPr>
          <w:rFonts w:ascii="Times New Roman" w:hAnsi="Times New Roman"/>
          <w:sz w:val="24"/>
          <w:szCs w:val="24"/>
        </w:rPr>
      </w:pPr>
    </w:p>
    <w:p w14:paraId="196BEEA5" w14:textId="77777777" w:rsidR="00865480" w:rsidRDefault="00000000">
      <w:pPr>
        <w:spacing w:after="0"/>
        <w:rPr>
          <w:rFonts w:ascii="Times New Roman" w:hAnsi="Times New Roman"/>
          <w:sz w:val="24"/>
          <w:szCs w:val="24"/>
        </w:rPr>
      </w:pPr>
      <w:r>
        <w:t>Question: 227</w:t>
      </w:r>
    </w:p>
    <w:p/>
    <w:p w14:paraId="5CAEFC4B" w14:textId="77777777" w:rsidR="00865480" w:rsidRDefault="00000000">
      <w:pPr>
        <w:spacing w:after="0"/>
        <w:rPr>
          <w:rFonts w:ascii="Times New Roman" w:hAnsi="Times New Roman"/>
          <w:sz w:val="24"/>
          <w:szCs w:val="24"/>
        </w:rPr>
      </w:pPr>
      <w:r>
        <w:rPr>
          <w:rFonts w:ascii="Times New Roman" w:hAnsi="Times New Roman"/>
          <w:sz w:val="24"/>
          <w:szCs w:val="24"/>
        </w:rPr>
        <w:t>A financial institution would like to store its customer data m the cloud but still allow the data to be accessed and manipulated while encrypted. Doing so would prevent the cloud service provider from being able to decipher the data due to its sensitivity. The financial institution Is not concerned about computational overheads and slow speeds. Which of the following cryptographic techniques would best meet the requirement?</w:t>
      </w:r>
    </w:p>
    <w:p w14:paraId="4011A69B" w14:textId="77777777" w:rsidR="00865480" w:rsidRDefault="00000000">
      <w:pPr>
        <w:spacing w:after="0"/>
        <w:rPr>
          <w:rFonts w:ascii="Times New Roman" w:hAnsi="Times New Roman"/>
          <w:sz w:val="24"/>
          <w:szCs w:val="24"/>
        </w:rPr>
      </w:pPr>
      <w:r>
        <w:t>A. Asymmetric</w:t>
      </w:r>
    </w:p>
    <w:p w14:paraId="00316E97" w14:textId="77777777" w:rsidR="00865480" w:rsidRDefault="00000000">
      <w:pPr>
        <w:spacing w:after="0"/>
        <w:rPr>
          <w:rFonts w:ascii="Times New Roman" w:hAnsi="Times New Roman"/>
          <w:sz w:val="24"/>
          <w:szCs w:val="24"/>
        </w:rPr>
      </w:pPr>
      <w:r>
        <w:t>B. Symmetric</w:t>
      </w:r>
    </w:p>
    <w:p w14:paraId="036C4803" w14:textId="77777777" w:rsidR="00865480" w:rsidRDefault="00000000">
      <w:pPr>
        <w:spacing w:after="0"/>
        <w:rPr>
          <w:rFonts w:ascii="Times New Roman" w:hAnsi="Times New Roman"/>
          <w:sz w:val="24"/>
          <w:szCs w:val="24"/>
        </w:rPr>
      </w:pPr>
      <w:r>
        <w:t>C. Homomorphic</w:t>
      </w:r>
    </w:p>
    <w:p w14:paraId="6C13548F" w14:textId="77777777" w:rsidR="00865480" w:rsidRDefault="00000000">
      <w:pPr>
        <w:spacing w:after="0"/>
        <w:rPr>
          <w:rFonts w:ascii="Times New Roman" w:hAnsi="Times New Roman"/>
          <w:sz w:val="24"/>
          <w:szCs w:val="24"/>
        </w:rPr>
      </w:pPr>
      <w:r>
        <w:t>D. Ephemeral</w:t>
      </w:r>
    </w:p>
    <w:p w14:paraId="3C9FE660" w14:textId="77777777" w:rsidR="00865480" w:rsidRDefault="00865480">
      <w:pPr>
        <w:spacing w:after="0"/>
        <w:rPr>
          <w:rFonts w:ascii="Times New Roman" w:hAnsi="Times New Roman"/>
          <w:sz w:val="24"/>
          <w:szCs w:val="24"/>
        </w:rPr>
      </w:pPr>
    </w:p>
    <w:p w14:paraId="5D55BE4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3D71759F" w14:textId="77777777" w:rsidR="00865480" w:rsidRDefault="00000000">
      <w:pPr>
        <w:spacing w:after="0"/>
        <w:rPr>
          <w:rFonts w:ascii="Times New Roman" w:hAnsi="Times New Roman"/>
          <w:sz w:val="24"/>
          <w:szCs w:val="24"/>
        </w:rPr>
      </w:pPr>
      <w:r>
        <w:t>Explanation:</w:t>
      </w:r>
    </w:p>
    <w:p w14:paraId="44BA27B5" w14:textId="77777777" w:rsidR="00865480" w:rsidRDefault="00865480">
      <w:pPr>
        <w:spacing w:after="0"/>
        <w:rPr>
          <w:rFonts w:ascii="Times New Roman" w:hAnsi="Times New Roman"/>
          <w:sz w:val="24"/>
          <w:szCs w:val="24"/>
        </w:rPr>
      </w:pPr>
      <w:r>
        <w:t>Homomorphic encryption allows data to be encrypted and manipulated without needing to decrypt it first. This cryptographic technique would allow the financial institution to store customer data securely in the cloud while still permitting operations like searching and calculations to be performed on the encrypted data. This ensures that the cloud service provider cannot decipher the sensitive data, meeting the institution’s security requirements.</w:t>
      </w:r>
    </w:p>
    <w:p w14:paraId="34922784" w14:textId="77777777" w:rsidR="00865480" w:rsidRDefault="00000000">
      <w:pPr>
        <w:spacing w:after="0"/>
        <w:rPr>
          <w:rFonts w:ascii="Times New Roman" w:hAnsi="Times New Roman"/>
          <w:sz w:val="24"/>
          <w:szCs w:val="24"/>
        </w:rPr>
      </w:pPr>
      <w:r>
        <w:t>Reference =</w:t>
      </w:r>
    </w:p>
    <w:p w14:paraId="6602C7D8" w14:textId="77777777" w:rsidR="00865480" w:rsidRDefault="00000000">
      <w:pPr>
        <w:spacing w:after="0"/>
        <w:rPr>
          <w:rFonts w:ascii="Times New Roman" w:hAnsi="Times New Roman"/>
          <w:sz w:val="24"/>
          <w:szCs w:val="24"/>
        </w:rPr>
      </w:pPr>
      <w:r>
        <w:t>CompTIA Security+ SY0-701 Course Content: Domain 03 Security Architecture​.</w:t>
      </w:r>
    </w:p>
    <w:p w14:paraId="13B9A1F5" w14:textId="77777777" w:rsidR="00865480" w:rsidRDefault="00000000">
      <w:pPr>
        <w:spacing w:after="0"/>
        <w:rPr>
          <w:rFonts w:ascii="Times New Roman" w:hAnsi="Times New Roman"/>
          <w:sz w:val="24"/>
          <w:szCs w:val="24"/>
        </w:rPr>
      </w:pPr>
      <w:r>
        <w:t>CompTIA Security+ SY0-601 Study Guide: Chapter on Cryptographic Techniques​.</w:t>
      </w:r>
    </w:p>
    <w:p w14:paraId="5386EA7A" w14:textId="77777777" w:rsidR="00865480" w:rsidRDefault="00000000">
      <w:pPr>
        <w:spacing w:after="0"/>
        <w:rPr>
          <w:rFonts w:ascii="Times New Roman" w:hAnsi="Times New Roman"/>
          <w:sz w:val="24"/>
          <w:szCs w:val="24"/>
        </w:rPr>
      </w:pPr>
    </w:p>
    <w:p w14:paraId="79DE262E" w14:textId="77777777" w:rsidR="00865480" w:rsidRDefault="00865480">
      <w:pPr>
        <w:spacing w:after="0"/>
        <w:rPr>
          <w:rFonts w:ascii="Times New Roman" w:hAnsi="Times New Roman"/>
          <w:sz w:val="24"/>
          <w:szCs w:val="24"/>
        </w:rPr>
      </w:pPr>
    </w:p>
    <w:p w14:paraId="5A6BA713" w14:textId="77777777" w:rsidR="00865480" w:rsidRDefault="00865480">
      <w:pPr>
        <w:spacing w:after="0"/>
        <w:rPr>
          <w:rFonts w:ascii="Times New Roman" w:hAnsi="Times New Roman"/>
          <w:sz w:val="24"/>
          <w:szCs w:val="24"/>
        </w:rPr>
      </w:pPr>
    </w:p>
    <w:p w14:paraId="6EF5612F" w14:textId="77777777" w:rsidR="00865480" w:rsidRDefault="00865480">
      <w:pPr>
        <w:spacing w:after="0"/>
        <w:rPr>
          <w:rFonts w:ascii="Times New Roman" w:hAnsi="Times New Roman"/>
          <w:sz w:val="24"/>
          <w:szCs w:val="24"/>
        </w:rPr>
      </w:pPr>
    </w:p>
    <w:p w14:paraId="569E4DBF" w14:textId="77777777" w:rsidR="00865480" w:rsidRDefault="00000000">
      <w:pPr>
        <w:spacing w:after="0"/>
        <w:rPr>
          <w:rFonts w:ascii="Times New Roman" w:hAnsi="Times New Roman"/>
          <w:sz w:val="24"/>
          <w:szCs w:val="24"/>
        </w:rPr>
      </w:pPr>
      <w:r>
        <w:t>Question: 228</w:t>
      </w:r>
    </w:p>
    <w:p/>
    <w:p w14:paraId="12197407" w14:textId="77777777" w:rsidR="00865480" w:rsidRDefault="00000000">
      <w:pPr>
        <w:spacing w:after="0"/>
        <w:rPr>
          <w:rFonts w:ascii="Times New Roman" w:hAnsi="Times New Roman"/>
          <w:sz w:val="24"/>
          <w:szCs w:val="24"/>
        </w:rPr>
      </w:pPr>
      <w:r>
        <w:rPr>
          <w:rFonts w:ascii="Times New Roman" w:hAnsi="Times New Roman"/>
          <w:sz w:val="24"/>
          <w:szCs w:val="24"/>
        </w:rPr>
        <w:t>The Chief Information Security Officer of an organization needs to ensure recovery from ransomware would likely occur within the organization's agreed-upon RPOs end RTOs. Which of the following backup scenarios would best ensure recovery?</w:t>
      </w:r>
    </w:p>
    <w:p w14:paraId="7584E9A3" w14:textId="77777777" w:rsidR="00865480" w:rsidRDefault="00000000">
      <w:pPr>
        <w:spacing w:after="0"/>
        <w:rPr>
          <w:rFonts w:ascii="Times New Roman" w:hAnsi="Times New Roman"/>
          <w:sz w:val="24"/>
          <w:szCs w:val="24"/>
        </w:rPr>
      </w:pPr>
      <w:r>
        <w:t>A. Hourly differential backups stored on a local SAN array</w:t>
      </w:r>
    </w:p>
    <w:p w14:paraId="0703FBCB" w14:textId="77777777" w:rsidR="00865480" w:rsidRDefault="00000000">
      <w:pPr>
        <w:spacing w:after="0"/>
        <w:rPr>
          <w:rFonts w:ascii="Times New Roman" w:hAnsi="Times New Roman"/>
          <w:sz w:val="24"/>
          <w:szCs w:val="24"/>
        </w:rPr>
      </w:pPr>
      <w:r>
        <w:t>B. Dally full backups stored on premises in magnetic offline media</w:t>
      </w:r>
    </w:p>
    <w:p w14:paraId="3EDF4BAD" w14:textId="77777777" w:rsidR="00865480" w:rsidRDefault="00000000">
      <w:pPr>
        <w:spacing w:after="0"/>
        <w:rPr>
          <w:rFonts w:ascii="Times New Roman" w:hAnsi="Times New Roman"/>
          <w:sz w:val="24"/>
          <w:szCs w:val="24"/>
        </w:rPr>
      </w:pPr>
      <w:r>
        <w:t>C. Daly differential backups maintained by a third-party cloud provider</w:t>
      </w:r>
    </w:p>
    <w:p w14:paraId="1766F6C7" w14:textId="77777777" w:rsidR="00865480" w:rsidRDefault="00000000">
      <w:pPr>
        <w:spacing w:after="0"/>
        <w:rPr>
          <w:rFonts w:ascii="Times New Roman" w:hAnsi="Times New Roman"/>
          <w:sz w:val="24"/>
          <w:szCs w:val="24"/>
        </w:rPr>
      </w:pPr>
      <w:r>
        <w:t>D. Weekly full backups with daily incremental stored on a NAS drive</w:t>
      </w:r>
    </w:p>
    <w:p w14:paraId="6415FC58" w14:textId="77777777" w:rsidR="00865480" w:rsidRDefault="00865480">
      <w:pPr>
        <w:spacing w:after="0"/>
        <w:rPr>
          <w:rFonts w:ascii="Times New Roman" w:hAnsi="Times New Roman"/>
          <w:sz w:val="24"/>
          <w:szCs w:val="24"/>
        </w:rPr>
      </w:pPr>
    </w:p>
    <w:p w14:paraId="3A7EA3D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75F7FB0" w14:textId="77777777" w:rsidR="00865480" w:rsidRDefault="00000000">
      <w:pPr>
        <w:spacing w:after="0"/>
        <w:rPr>
          <w:rFonts w:ascii="Times New Roman" w:hAnsi="Times New Roman"/>
          <w:sz w:val="24"/>
          <w:szCs w:val="24"/>
        </w:rPr>
      </w:pPr>
      <w:r>
        <w:t>Explanation:</w:t>
      </w:r>
    </w:p>
    <w:p w14:paraId="15B258F5" w14:textId="77777777" w:rsidR="00865480" w:rsidRDefault="00865480">
      <w:pPr>
        <w:spacing w:after="0"/>
        <w:rPr>
          <w:rFonts w:ascii="Times New Roman" w:hAnsi="Times New Roman"/>
          <w:sz w:val="24"/>
          <w:szCs w:val="24"/>
        </w:rPr>
      </w:pPr>
      <w:r>
        <w:t>A backup strategy that combines weekly full backups with daily incremental backups stored on a NAS (Network Attached Storage) drive is likely to meet an organization's Recovery Point Objectives (RPOs) and Recovery Time Objectives (RTOs). This approach ensures that recent data is regularly backed up and that recovery can be done efficiently, without significant data loss or lengthy downtime.</w:t>
      </w:r>
    </w:p>
    <w:p w14:paraId="760B768F" w14:textId="77777777" w:rsidR="00865480" w:rsidRDefault="00000000">
      <w:pPr>
        <w:spacing w:after="0"/>
        <w:rPr>
          <w:rFonts w:ascii="Times New Roman" w:hAnsi="Times New Roman"/>
          <w:sz w:val="24"/>
          <w:szCs w:val="24"/>
        </w:rPr>
      </w:pPr>
      <w:r>
        <w:t>Reference =</w:t>
      </w:r>
    </w:p>
    <w:p w14:paraId="30D037B3" w14:textId="77777777" w:rsidR="00865480" w:rsidRDefault="00000000">
      <w:pPr>
        <w:spacing w:after="0"/>
        <w:rPr>
          <w:rFonts w:ascii="Times New Roman" w:hAnsi="Times New Roman"/>
          <w:sz w:val="24"/>
          <w:szCs w:val="24"/>
        </w:rPr>
      </w:pPr>
      <w:r>
        <w:t>CompTIA Security+ SY0-701 Course Content: Domain 05 Security Program Management and Oversight​.</w:t>
      </w:r>
    </w:p>
    <w:p w14:paraId="3EF5894C" w14:textId="77777777" w:rsidR="00865480" w:rsidRDefault="00000000">
      <w:pPr>
        <w:spacing w:after="0"/>
        <w:rPr>
          <w:rFonts w:ascii="Times New Roman" w:hAnsi="Times New Roman"/>
          <w:sz w:val="24"/>
          <w:szCs w:val="24"/>
        </w:rPr>
      </w:pPr>
      <w:r>
        <w:t>CompTIA Security+ SY0-601 Study Guide: Chapter on Disaster Recovery and Backup Strategies​.</w:t>
      </w:r>
    </w:p>
    <w:p w14:paraId="6CA0F615" w14:textId="77777777" w:rsidR="00865480" w:rsidRDefault="00000000">
      <w:pPr>
        <w:spacing w:after="0"/>
        <w:rPr>
          <w:rFonts w:ascii="Times New Roman" w:hAnsi="Times New Roman"/>
          <w:sz w:val="24"/>
          <w:szCs w:val="24"/>
        </w:rPr>
      </w:pPr>
    </w:p>
    <w:p w14:paraId="760D7CC9" w14:textId="77777777" w:rsidR="00865480" w:rsidRDefault="00865480">
      <w:pPr>
        <w:spacing w:after="0"/>
        <w:rPr>
          <w:rFonts w:ascii="Times New Roman" w:hAnsi="Times New Roman"/>
          <w:sz w:val="24"/>
          <w:szCs w:val="24"/>
        </w:rPr>
      </w:pPr>
    </w:p>
    <w:p w14:paraId="7E792047" w14:textId="77777777" w:rsidR="00865480" w:rsidRDefault="00865480">
      <w:pPr>
        <w:spacing w:after="0"/>
        <w:rPr>
          <w:rFonts w:ascii="Times New Roman" w:hAnsi="Times New Roman"/>
          <w:sz w:val="24"/>
          <w:szCs w:val="24"/>
        </w:rPr>
      </w:pPr>
    </w:p>
    <w:p w14:paraId="07D84E57" w14:textId="77777777" w:rsidR="00865480" w:rsidRDefault="00865480">
      <w:pPr>
        <w:spacing w:after="0"/>
        <w:rPr>
          <w:rFonts w:ascii="Times New Roman" w:hAnsi="Times New Roman"/>
          <w:sz w:val="24"/>
          <w:szCs w:val="24"/>
        </w:rPr>
      </w:pPr>
    </w:p>
    <w:p w14:paraId="10420D8A" w14:textId="77777777" w:rsidR="00865480" w:rsidRDefault="00000000">
      <w:pPr>
        <w:spacing w:after="0"/>
        <w:rPr>
          <w:rFonts w:ascii="Times New Roman" w:hAnsi="Times New Roman"/>
          <w:sz w:val="24"/>
          <w:szCs w:val="24"/>
        </w:rPr>
      </w:pPr>
      <w:r>
        <w:t>Question: 229</w:t>
      </w:r>
    </w:p>
    <w:p/>
    <w:p w14:paraId="510E27D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 why a process would require a two-person integrity security control?</w:t>
      </w:r>
    </w:p>
    <w:p w14:paraId="271C6D74" w14:textId="77777777" w:rsidR="00865480" w:rsidRDefault="00000000">
      <w:pPr>
        <w:spacing w:after="0"/>
        <w:rPr>
          <w:rFonts w:ascii="Times New Roman" w:hAnsi="Times New Roman"/>
          <w:sz w:val="24"/>
          <w:szCs w:val="24"/>
        </w:rPr>
      </w:pPr>
      <w:r>
        <w:t>A. To Increase the chance that the activity will be completed in half of the time the process would take only one user to complete</w:t>
      </w:r>
    </w:p>
    <w:p w14:paraId="089FD402" w14:textId="77777777" w:rsidR="00865480" w:rsidRDefault="00000000">
      <w:pPr>
        <w:spacing w:after="0"/>
        <w:rPr>
          <w:rFonts w:ascii="Times New Roman" w:hAnsi="Times New Roman"/>
          <w:sz w:val="24"/>
          <w:szCs w:val="24"/>
        </w:rPr>
      </w:pPr>
      <w:r>
        <w:t>B. To permit two users from another department to observe the activity that is being performed by an authorized user</w:t>
      </w:r>
    </w:p>
    <w:p w14:paraId="76951489" w14:textId="77777777" w:rsidR="00865480" w:rsidRDefault="00000000">
      <w:pPr>
        <w:spacing w:after="0"/>
        <w:rPr>
          <w:rFonts w:ascii="Times New Roman" w:hAnsi="Times New Roman"/>
          <w:sz w:val="24"/>
          <w:szCs w:val="24"/>
        </w:rPr>
      </w:pPr>
      <w:r>
        <w:t>C. To reduce the risk that the procedures are performed incorrectly or by an unauthorized user</w:t>
      </w:r>
    </w:p>
    <w:p w14:paraId="5041B45E" w14:textId="77777777" w:rsidR="00865480" w:rsidRDefault="00000000">
      <w:pPr>
        <w:spacing w:after="0"/>
        <w:rPr>
          <w:rFonts w:ascii="Times New Roman" w:hAnsi="Times New Roman"/>
          <w:sz w:val="24"/>
          <w:szCs w:val="24"/>
        </w:rPr>
      </w:pPr>
      <w:r>
        <w:t>D. To allow one person to perform the activity while being recorded on the CCTV camera</w:t>
      </w:r>
    </w:p>
    <w:p w14:paraId="03B169DF" w14:textId="77777777" w:rsidR="00865480" w:rsidRDefault="00865480">
      <w:pPr>
        <w:spacing w:after="0"/>
        <w:rPr>
          <w:rFonts w:ascii="Times New Roman" w:hAnsi="Times New Roman"/>
          <w:sz w:val="24"/>
          <w:szCs w:val="24"/>
        </w:rPr>
      </w:pPr>
    </w:p>
    <w:p w14:paraId="48373CD2"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A250F98" w14:textId="77777777" w:rsidR="00865480" w:rsidRDefault="00000000">
      <w:pPr>
        <w:spacing w:after="0"/>
        <w:rPr>
          <w:rFonts w:ascii="Times New Roman" w:hAnsi="Times New Roman"/>
          <w:sz w:val="24"/>
          <w:szCs w:val="24"/>
        </w:rPr>
      </w:pPr>
      <w:r>
        <w:t>Explanation:</w:t>
      </w:r>
    </w:p>
    <w:p w14:paraId="4AD402C0" w14:textId="77777777" w:rsidR="00865480" w:rsidRDefault="00000000">
      <w:pPr>
        <w:spacing w:after="0"/>
        <w:rPr>
          <w:rFonts w:ascii="Times New Roman" w:hAnsi="Times New Roman"/>
          <w:sz w:val="24"/>
          <w:szCs w:val="24"/>
        </w:rPr>
      </w:pPr>
      <w:r>
        <w:t>A two-person integrity security control is implemented to minimize the risk of errors or unauthorized actions. This control ensures that at least two individuals are involved in critical operations, which helps to verify the accuracy of the process and prevents unauthorized users from acting alone. It's a security measure commonly used in sensitive operations, like financial transactions or access to critical systems, to ensure accountability and accuracy.</w:t>
      </w:r>
    </w:p>
    <w:p w14:paraId="427A52FF" w14:textId="77777777" w:rsidR="00865480" w:rsidRDefault="00000000">
      <w:pPr>
        <w:spacing w:after="0"/>
        <w:rPr>
          <w:rFonts w:ascii="Times New Roman" w:hAnsi="Times New Roman"/>
          <w:sz w:val="24"/>
          <w:szCs w:val="24"/>
        </w:rPr>
      </w:pPr>
      <w:r>
        <w:t>Reference =</w:t>
      </w:r>
    </w:p>
    <w:p w14:paraId="69CED2E8" w14:textId="77777777" w:rsidR="00865480" w:rsidRDefault="00000000">
      <w:pPr>
        <w:spacing w:after="0"/>
        <w:rPr>
          <w:rFonts w:ascii="Times New Roman" w:hAnsi="Times New Roman"/>
          <w:sz w:val="24"/>
          <w:szCs w:val="24"/>
        </w:rPr>
      </w:pPr>
      <w:r>
        <w:t>CompTIA Security+ SY0-701 Course Content: Domain 05 Security Program Management and Oversight​.</w:t>
      </w:r>
    </w:p>
    <w:p w14:paraId="3E7DF90E" w14:textId="77777777" w:rsidR="00865480" w:rsidRDefault="00000000">
      <w:pPr>
        <w:spacing w:after="0"/>
        <w:rPr>
          <w:rFonts w:ascii="Times New Roman" w:hAnsi="Times New Roman"/>
          <w:sz w:val="24"/>
          <w:szCs w:val="24"/>
        </w:rPr>
      </w:pPr>
      <w:r>
        <w:t>CompTIA Security+ SY0-601 Study Guide: Chapter on Security Operations and Management​.</w:t>
      </w:r>
    </w:p>
    <w:p w14:paraId="01C861B6" w14:textId="77777777" w:rsidR="00865480" w:rsidRDefault="00865480">
      <w:pPr>
        <w:spacing w:after="0"/>
        <w:rPr>
          <w:rFonts w:ascii="Times New Roman" w:hAnsi="Times New Roman"/>
          <w:sz w:val="24"/>
          <w:szCs w:val="24"/>
        </w:rPr>
      </w:pPr>
    </w:p>
    <w:p w14:paraId="7F592B80" w14:textId="77777777" w:rsidR="00865480" w:rsidRDefault="00865480">
      <w:pPr>
        <w:spacing w:after="0"/>
        <w:rPr>
          <w:rFonts w:ascii="Times New Roman" w:hAnsi="Times New Roman"/>
          <w:sz w:val="24"/>
          <w:szCs w:val="24"/>
        </w:rPr>
      </w:pPr>
    </w:p>
    <w:p w14:paraId="1AE6CA09" w14:textId="77777777" w:rsidR="00865480" w:rsidRDefault="00000000">
      <w:pPr>
        <w:spacing w:after="0"/>
        <w:rPr>
          <w:rFonts w:ascii="Times New Roman" w:hAnsi="Times New Roman"/>
          <w:sz w:val="24"/>
          <w:szCs w:val="24"/>
        </w:rPr>
      </w:pPr>
      <w:r>
        <w:t>Question: 230</w:t>
      </w:r>
    </w:p>
    <w:p/>
    <w:p w14:paraId="22E1817B" w14:textId="77777777" w:rsidR="00865480" w:rsidRDefault="00000000">
      <w:pPr>
        <w:spacing w:after="0"/>
        <w:rPr>
          <w:rFonts w:ascii="Times New Roman" w:hAnsi="Times New Roman"/>
          <w:sz w:val="24"/>
          <w:szCs w:val="24"/>
        </w:rPr>
      </w:pPr>
      <w:r>
        <w:rPr>
          <w:rFonts w:ascii="Times New Roman" w:hAnsi="Times New Roman"/>
          <w:sz w:val="24"/>
          <w:szCs w:val="24"/>
        </w:rPr>
        <w:t>A company recently decided to allow employees to work remotely. The company wants to protect us data without using a VPN. Which of the following technologies should the company Implement?</w:t>
      </w:r>
    </w:p>
    <w:p w14:paraId="403106BA" w14:textId="77777777" w:rsidR="00865480" w:rsidRDefault="00000000">
      <w:pPr>
        <w:spacing w:after="0"/>
        <w:rPr>
          <w:rFonts w:ascii="Times New Roman" w:hAnsi="Times New Roman"/>
          <w:sz w:val="24"/>
          <w:szCs w:val="24"/>
        </w:rPr>
      </w:pPr>
      <w:r>
        <w:t>A. Secure web gateway</w:t>
      </w:r>
    </w:p>
    <w:p w14:paraId="33DBEC81" w14:textId="77777777" w:rsidR="00865480" w:rsidRDefault="00000000">
      <w:pPr>
        <w:spacing w:after="0"/>
        <w:rPr>
          <w:rFonts w:ascii="Times New Roman" w:hAnsi="Times New Roman"/>
          <w:sz w:val="24"/>
          <w:szCs w:val="24"/>
        </w:rPr>
      </w:pPr>
      <w:r>
        <w:t>B. Virtual private cloud end point</w:t>
      </w:r>
    </w:p>
    <w:p w14:paraId="170CF006" w14:textId="77777777" w:rsidR="00865480" w:rsidRDefault="00000000">
      <w:pPr>
        <w:spacing w:after="0"/>
        <w:rPr>
          <w:rFonts w:ascii="Times New Roman" w:hAnsi="Times New Roman"/>
          <w:sz w:val="24"/>
          <w:szCs w:val="24"/>
        </w:rPr>
      </w:pPr>
      <w:r>
        <w:t>C. Deep packet Inspection</w:t>
      </w:r>
    </w:p>
    <w:p w14:paraId="6660E3E1" w14:textId="77777777" w:rsidR="00865480" w:rsidRDefault="00000000">
      <w:pPr>
        <w:spacing w:after="0"/>
        <w:rPr>
          <w:rFonts w:ascii="Times New Roman" w:hAnsi="Times New Roman"/>
          <w:sz w:val="24"/>
          <w:szCs w:val="24"/>
        </w:rPr>
      </w:pPr>
      <w:r>
        <w:t>D. Next-gene ration firewall</w:t>
      </w:r>
    </w:p>
    <w:p w14:paraId="2E131671" w14:textId="77777777" w:rsidR="00865480" w:rsidRDefault="00865480">
      <w:pPr>
        <w:spacing w:after="0"/>
        <w:rPr>
          <w:rFonts w:ascii="Times New Roman" w:hAnsi="Times New Roman"/>
          <w:sz w:val="24"/>
          <w:szCs w:val="24"/>
        </w:rPr>
      </w:pPr>
    </w:p>
    <w:p w14:paraId="2D50AF83"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B6A12DA" w14:textId="77777777" w:rsidR="00865480" w:rsidRDefault="00000000">
      <w:pPr>
        <w:spacing w:after="0"/>
        <w:rPr>
          <w:rFonts w:ascii="Times New Roman" w:hAnsi="Times New Roman"/>
          <w:sz w:val="24"/>
          <w:szCs w:val="24"/>
        </w:rPr>
      </w:pPr>
      <w:r>
        <w:t>Explanation:</w:t>
      </w:r>
    </w:p>
    <w:p w14:paraId="7F61FC00" w14:textId="77777777" w:rsidR="00865480" w:rsidRDefault="00000000">
      <w:pPr>
        <w:spacing w:after="0"/>
        <w:rPr>
          <w:rFonts w:ascii="Times New Roman" w:hAnsi="Times New Roman"/>
          <w:sz w:val="24"/>
          <w:szCs w:val="24"/>
        </w:rPr>
      </w:pPr>
      <w:r>
        <w:t>A Secure Web Gateway (SWG) protects users by filtering unwanted software/malware from user-initiated web traffic and enforcing corporate and regulatory policy compliance. This technology allows the company to secure remote users' data and web traffic without relying on a VPN, making it ideal for organizations supporting remote work.</w:t>
      </w:r>
    </w:p>
    <w:p w14:paraId="6D0D7ECA" w14:textId="77777777" w:rsidR="00865480" w:rsidRDefault="00000000">
      <w:pPr>
        <w:spacing w:after="0"/>
        <w:rPr>
          <w:rFonts w:ascii="Times New Roman" w:hAnsi="Times New Roman"/>
          <w:sz w:val="24"/>
          <w:szCs w:val="24"/>
        </w:rPr>
      </w:pPr>
      <w:r>
        <w:t>Reference = CompTIA Security+ SY0-701 study materials, particularly in the domain of network security and remote access technologies​​.</w:t>
      </w:r>
    </w:p>
    <w:p w14:paraId="39C5EFB6" w14:textId="77777777" w:rsidR="00865480" w:rsidRDefault="00865480">
      <w:pPr>
        <w:spacing w:after="0"/>
        <w:rPr>
          <w:rFonts w:ascii="Times New Roman" w:hAnsi="Times New Roman"/>
          <w:sz w:val="24"/>
          <w:szCs w:val="24"/>
        </w:rPr>
      </w:pPr>
    </w:p>
    <w:p w14:paraId="7989FB58" w14:textId="77777777" w:rsidR="00865480" w:rsidRDefault="00865480">
      <w:pPr>
        <w:spacing w:after="0"/>
        <w:rPr>
          <w:rFonts w:ascii="Times New Roman" w:hAnsi="Times New Roman"/>
          <w:sz w:val="24"/>
          <w:szCs w:val="24"/>
        </w:rPr>
      </w:pPr>
    </w:p>
    <w:p w14:paraId="3D7C6431" w14:textId="77777777" w:rsidR="00865480" w:rsidRDefault="00000000">
      <w:pPr>
        <w:spacing w:after="0"/>
        <w:rPr>
          <w:rFonts w:ascii="Times New Roman" w:hAnsi="Times New Roman"/>
          <w:sz w:val="24"/>
          <w:szCs w:val="24"/>
        </w:rPr>
      </w:pPr>
      <w:r>
        <w:t>Question: 231</w:t>
      </w:r>
    </w:p>
    <w:p/>
    <w:p w14:paraId="681C8424" w14:textId="77777777" w:rsidR="00865480" w:rsidRDefault="00000000">
      <w:pPr>
        <w:spacing w:after="0"/>
        <w:rPr>
          <w:rFonts w:ascii="Times New Roman" w:hAnsi="Times New Roman"/>
          <w:sz w:val="24"/>
          <w:szCs w:val="24"/>
        </w:rPr>
      </w:pPr>
      <w:r>
        <w:rPr>
          <w:rFonts w:ascii="Times New Roman" w:hAnsi="Times New Roman"/>
          <w:sz w:val="24"/>
          <w:szCs w:val="24"/>
        </w:rPr>
        <w:t>In a rush to meet an end-of-year business goal, the IT department was told to implement a new business application. The security engineer reviews the attributes of the application and decides the time needed to perform due diligence is insufficient from a cybersecurity perspective. Which of the following best describes the security engineer's response?</w:t>
      </w:r>
    </w:p>
    <w:p w14:paraId="290638D7" w14:textId="77777777" w:rsidR="00865480" w:rsidRDefault="00000000">
      <w:pPr>
        <w:spacing w:after="0"/>
        <w:rPr>
          <w:rFonts w:ascii="Times New Roman" w:hAnsi="Times New Roman"/>
          <w:sz w:val="24"/>
          <w:szCs w:val="24"/>
        </w:rPr>
      </w:pPr>
      <w:r>
        <w:t>A. Risk tolerance</w:t>
      </w:r>
    </w:p>
    <w:p w14:paraId="6EBF48D3" w14:textId="77777777" w:rsidR="00865480" w:rsidRDefault="00000000">
      <w:pPr>
        <w:spacing w:after="0"/>
        <w:rPr>
          <w:rFonts w:ascii="Times New Roman" w:hAnsi="Times New Roman"/>
          <w:sz w:val="24"/>
          <w:szCs w:val="24"/>
        </w:rPr>
      </w:pPr>
      <w:r>
        <w:t>B. Risk acceptance</w:t>
      </w:r>
    </w:p>
    <w:p w14:paraId="3B59B3C0" w14:textId="77777777" w:rsidR="00865480" w:rsidRDefault="00000000">
      <w:pPr>
        <w:spacing w:after="0"/>
        <w:rPr>
          <w:rFonts w:ascii="Times New Roman" w:hAnsi="Times New Roman"/>
          <w:sz w:val="24"/>
          <w:szCs w:val="24"/>
        </w:rPr>
      </w:pPr>
      <w:r>
        <w:t>C. Risk importance</w:t>
      </w:r>
    </w:p>
    <w:p w14:paraId="7B519235" w14:textId="77777777" w:rsidR="00865480" w:rsidRDefault="00000000">
      <w:pPr>
        <w:spacing w:after="0"/>
        <w:rPr>
          <w:rFonts w:ascii="Times New Roman" w:hAnsi="Times New Roman"/>
          <w:sz w:val="24"/>
          <w:szCs w:val="24"/>
        </w:rPr>
      </w:pPr>
      <w:r>
        <w:t>D. Risk appetite</w:t>
      </w:r>
    </w:p>
    <w:p w14:paraId="0362E3B5" w14:textId="77777777" w:rsidR="00865480" w:rsidRDefault="00865480">
      <w:pPr>
        <w:spacing w:after="0"/>
        <w:rPr>
          <w:rFonts w:ascii="Times New Roman" w:hAnsi="Times New Roman"/>
          <w:sz w:val="24"/>
          <w:szCs w:val="24"/>
        </w:rPr>
      </w:pPr>
    </w:p>
    <w:p w14:paraId="03C65253"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A50FD23" w14:textId="77777777" w:rsidR="00865480" w:rsidRDefault="00000000">
      <w:pPr>
        <w:spacing w:after="0"/>
        <w:rPr>
          <w:rFonts w:ascii="Times New Roman" w:hAnsi="Times New Roman"/>
          <w:sz w:val="24"/>
          <w:szCs w:val="24"/>
        </w:rPr>
      </w:pPr>
      <w:r>
        <w:t>Explanation:</w:t>
      </w:r>
    </w:p>
    <w:p w14:paraId="400C1064" w14:textId="77777777" w:rsidR="00865480" w:rsidRDefault="00865480">
      <w:pPr>
        <w:spacing w:after="0"/>
        <w:rPr>
          <w:rFonts w:ascii="Times New Roman" w:hAnsi="Times New Roman"/>
          <w:sz w:val="24"/>
          <w:szCs w:val="24"/>
        </w:rPr>
      </w:pPr>
      <w:r>
        <w:t>Risk appetite refers to the level of risk that an organization is willing to accept in order to achieve its objectives. In this scenario, the security engineer is concerned that the timeframe for implementing a new application does not allow for sufficient cybersecurity due diligence. This reflects a situation where the organization’s risk appetite might be too high if it proceeds without the necessary security checks.</w:t>
      </w:r>
    </w:p>
    <w:p w14:paraId="29DD9CA7" w14:textId="77777777" w:rsidR="00865480" w:rsidRDefault="00000000">
      <w:pPr>
        <w:spacing w:after="0"/>
        <w:rPr>
          <w:rFonts w:ascii="Times New Roman" w:hAnsi="Times New Roman"/>
          <w:sz w:val="24"/>
          <w:szCs w:val="24"/>
        </w:rPr>
      </w:pPr>
      <w:r>
        <w:t>Reference = CompTIA Security+ SY0-701 study materials, particularly in the domain of risk management and understanding organizational risk appetite​​.</w:t>
      </w:r>
    </w:p>
    <w:p w14:paraId="35CF81B8" w14:textId="77777777" w:rsidR="00865480" w:rsidRDefault="00000000">
      <w:pPr>
        <w:spacing w:after="0"/>
        <w:rPr>
          <w:rFonts w:ascii="Times New Roman" w:hAnsi="Times New Roman"/>
          <w:sz w:val="24"/>
          <w:szCs w:val="24"/>
        </w:rPr>
      </w:pPr>
    </w:p>
    <w:p w14:paraId="74B03B85" w14:textId="77777777" w:rsidR="00865480" w:rsidRDefault="00865480">
      <w:pPr>
        <w:spacing w:after="0"/>
        <w:rPr>
          <w:rFonts w:ascii="Times New Roman" w:hAnsi="Times New Roman"/>
          <w:sz w:val="24"/>
          <w:szCs w:val="24"/>
        </w:rPr>
      </w:pPr>
    </w:p>
    <w:p w14:paraId="27E848B1" w14:textId="77777777" w:rsidR="00865480" w:rsidRDefault="00865480">
      <w:pPr>
        <w:spacing w:after="0"/>
        <w:rPr>
          <w:rFonts w:ascii="Times New Roman" w:hAnsi="Times New Roman"/>
          <w:sz w:val="24"/>
          <w:szCs w:val="24"/>
        </w:rPr>
      </w:pPr>
    </w:p>
    <w:p w14:paraId="15396D05" w14:textId="77777777" w:rsidR="00865480" w:rsidRDefault="00865480">
      <w:pPr>
        <w:spacing w:after="0"/>
        <w:rPr>
          <w:rFonts w:ascii="Times New Roman" w:hAnsi="Times New Roman"/>
          <w:sz w:val="24"/>
          <w:szCs w:val="24"/>
        </w:rPr>
      </w:pPr>
    </w:p>
    <w:p w14:paraId="57180D91" w14:textId="77777777" w:rsidR="00865480" w:rsidRDefault="00000000">
      <w:pPr>
        <w:spacing w:after="0"/>
        <w:rPr>
          <w:rFonts w:ascii="Times New Roman" w:hAnsi="Times New Roman"/>
          <w:sz w:val="24"/>
          <w:szCs w:val="24"/>
        </w:rPr>
      </w:pPr>
      <w:r>
        <w:t>Question: 232</w:t>
      </w:r>
    </w:p>
    <w:p/>
    <w:p w14:paraId="50CD48B8" w14:textId="77777777" w:rsidR="00865480" w:rsidRDefault="00000000">
      <w:pPr>
        <w:spacing w:after="0"/>
        <w:rPr>
          <w:rFonts w:ascii="Times New Roman" w:hAnsi="Times New Roman"/>
          <w:sz w:val="24"/>
          <w:szCs w:val="24"/>
        </w:rPr>
      </w:pPr>
      <w:r>
        <w:rPr>
          <w:rFonts w:ascii="Times New Roman" w:hAnsi="Times New Roman"/>
          <w:sz w:val="24"/>
          <w:szCs w:val="24"/>
        </w:rPr>
        <w:t>An organization has too many variations of a single operating system and needs to standardize the arrangement prior to pushing the system image to users. Which of the following should the organization implement first?</w:t>
      </w:r>
    </w:p>
    <w:p w14:paraId="6E6B9AE6" w14:textId="77777777" w:rsidR="00865480" w:rsidRDefault="00000000">
      <w:pPr>
        <w:spacing w:after="0"/>
        <w:rPr>
          <w:rFonts w:ascii="Times New Roman" w:hAnsi="Times New Roman"/>
          <w:sz w:val="24"/>
          <w:szCs w:val="24"/>
        </w:rPr>
      </w:pPr>
      <w:r>
        <w:t>A. Standard naming convention</w:t>
      </w:r>
    </w:p>
    <w:p w14:paraId="31226483" w14:textId="77777777" w:rsidR="00865480" w:rsidRDefault="00000000">
      <w:pPr>
        <w:spacing w:after="0"/>
        <w:rPr>
          <w:rFonts w:ascii="Times New Roman" w:hAnsi="Times New Roman"/>
          <w:sz w:val="24"/>
          <w:szCs w:val="24"/>
        </w:rPr>
      </w:pPr>
      <w:r>
        <w:t>B. Mashing</w:t>
      </w:r>
    </w:p>
    <w:p w14:paraId="0F76D248" w14:textId="77777777" w:rsidR="00865480" w:rsidRDefault="00000000">
      <w:pPr>
        <w:spacing w:after="0"/>
        <w:rPr>
          <w:rFonts w:ascii="Times New Roman" w:hAnsi="Times New Roman"/>
          <w:sz w:val="24"/>
          <w:szCs w:val="24"/>
        </w:rPr>
      </w:pPr>
      <w:r>
        <w:t>C. Network diagrams</w:t>
      </w:r>
    </w:p>
    <w:p w14:paraId="5C6DBBB8" w14:textId="77777777" w:rsidR="00865480" w:rsidRDefault="00000000">
      <w:pPr>
        <w:spacing w:after="0"/>
        <w:rPr>
          <w:rFonts w:ascii="Times New Roman" w:hAnsi="Times New Roman"/>
          <w:sz w:val="24"/>
          <w:szCs w:val="24"/>
        </w:rPr>
      </w:pPr>
      <w:r>
        <w:t>D. Baseline configuration</w:t>
      </w:r>
    </w:p>
    <w:p w14:paraId="78C75815" w14:textId="77777777" w:rsidR="00865480" w:rsidRDefault="00865480">
      <w:pPr>
        <w:spacing w:after="0"/>
        <w:rPr>
          <w:rFonts w:ascii="Times New Roman" w:hAnsi="Times New Roman"/>
          <w:sz w:val="24"/>
          <w:szCs w:val="24"/>
        </w:rPr>
      </w:pPr>
    </w:p>
    <w:p w14:paraId="128B2075"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E68E1AC" w14:textId="77777777" w:rsidR="00865480" w:rsidRDefault="00000000">
      <w:pPr>
        <w:spacing w:after="0"/>
        <w:rPr>
          <w:rFonts w:ascii="Times New Roman" w:hAnsi="Times New Roman"/>
          <w:sz w:val="24"/>
          <w:szCs w:val="24"/>
        </w:rPr>
      </w:pPr>
      <w:r>
        <w:t>Explanation:</w:t>
      </w:r>
    </w:p>
    <w:p w14:paraId="18A67408" w14:textId="77777777" w:rsidR="00865480" w:rsidRDefault="00000000">
      <w:pPr>
        <w:spacing w:after="0"/>
        <w:rPr>
          <w:rFonts w:ascii="Times New Roman" w:hAnsi="Times New Roman"/>
          <w:sz w:val="24"/>
          <w:szCs w:val="24"/>
        </w:rPr>
      </w:pPr>
      <w:r>
        <w:t>Baseline configuration is the process of standardizing the configuration settings for a system or network. In this scenario, the organization needs to standardize the operating system configurations before deploying them across the network. Establishing a baseline configuration ensures that all systems adhere to the organization's security policies and operational requirements.</w:t>
      </w:r>
    </w:p>
    <w:p w14:paraId="44BE03CA" w14:textId="77777777" w:rsidR="00865480" w:rsidRDefault="00000000">
      <w:pPr>
        <w:spacing w:after="0"/>
        <w:rPr>
          <w:rFonts w:ascii="Times New Roman" w:hAnsi="Times New Roman"/>
          <w:sz w:val="24"/>
          <w:szCs w:val="24"/>
        </w:rPr>
      </w:pPr>
      <w:r>
        <w:t>Reference = CompTIA Security+ SY0-701 study materials, particularly in the domain of system hardening and configuration management​​.</w:t>
      </w:r>
    </w:p>
    <w:p w14:paraId="48A42EA7" w14:textId="77777777" w:rsidR="00865480" w:rsidRDefault="00865480">
      <w:pPr>
        <w:spacing w:after="0"/>
        <w:rPr>
          <w:rFonts w:ascii="Times New Roman" w:hAnsi="Times New Roman"/>
          <w:sz w:val="24"/>
          <w:szCs w:val="24"/>
        </w:rPr>
      </w:pPr>
    </w:p>
    <w:p w14:paraId="5D9EA770" w14:textId="77777777" w:rsidR="00865480" w:rsidRDefault="00865480">
      <w:pPr>
        <w:spacing w:after="0"/>
        <w:rPr>
          <w:rFonts w:ascii="Times New Roman" w:hAnsi="Times New Roman"/>
          <w:sz w:val="24"/>
          <w:szCs w:val="24"/>
        </w:rPr>
      </w:pPr>
    </w:p>
    <w:p w14:paraId="2A8A6DAC" w14:textId="77777777" w:rsidR="00865480" w:rsidRDefault="00000000">
      <w:pPr>
        <w:spacing w:after="0"/>
        <w:rPr>
          <w:rFonts w:ascii="Times New Roman" w:hAnsi="Times New Roman"/>
          <w:sz w:val="24"/>
          <w:szCs w:val="24"/>
        </w:rPr>
      </w:pPr>
      <w:r>
        <w:t>Question: 233</w:t>
      </w:r>
    </w:p>
    <w:p/>
    <w:p w14:paraId="1B9E2E3D" w14:textId="77777777" w:rsidR="00865480" w:rsidRDefault="00000000">
      <w:pPr>
        <w:spacing w:after="0"/>
        <w:rPr>
          <w:rFonts w:ascii="Times New Roman" w:hAnsi="Times New Roman"/>
          <w:sz w:val="24"/>
          <w:szCs w:val="24"/>
        </w:rPr>
      </w:pPr>
      <w:r>
        <w:rPr>
          <w:rFonts w:ascii="Times New Roman" w:hAnsi="Times New Roman"/>
          <w:sz w:val="24"/>
          <w:szCs w:val="24"/>
        </w:rPr>
        <w:t>A growing company would like to enhance the ability of its security operations center to detect threats but reduce the amount of manual work required tor the security analysts. Which of the following would best enable the reduction in manual work?</w:t>
      </w:r>
    </w:p>
    <w:p w14:paraId="1E6089F7" w14:textId="77777777" w:rsidR="00865480" w:rsidRDefault="00000000">
      <w:pPr>
        <w:spacing w:after="0"/>
        <w:rPr>
          <w:rFonts w:ascii="Times New Roman" w:hAnsi="Times New Roman"/>
          <w:sz w:val="24"/>
          <w:szCs w:val="24"/>
        </w:rPr>
      </w:pPr>
      <w:r>
        <w:t>A. SOAR</w:t>
      </w:r>
    </w:p>
    <w:p w14:paraId="78999E38" w14:textId="77777777" w:rsidR="00865480" w:rsidRDefault="00000000">
      <w:pPr>
        <w:spacing w:after="0"/>
        <w:rPr>
          <w:rFonts w:ascii="Times New Roman" w:hAnsi="Times New Roman"/>
          <w:sz w:val="24"/>
          <w:szCs w:val="24"/>
        </w:rPr>
      </w:pPr>
      <w:r>
        <w:t>B. SIEM</w:t>
      </w:r>
    </w:p>
    <w:p w14:paraId="3857D436" w14:textId="77777777" w:rsidR="00865480" w:rsidRDefault="00000000">
      <w:pPr>
        <w:spacing w:after="0"/>
        <w:rPr>
          <w:rFonts w:ascii="Times New Roman" w:hAnsi="Times New Roman"/>
          <w:sz w:val="24"/>
          <w:szCs w:val="24"/>
        </w:rPr>
      </w:pPr>
      <w:r>
        <w:t>C. MDM</w:t>
      </w:r>
    </w:p>
    <w:p w14:paraId="1C74FDDA" w14:textId="77777777" w:rsidR="00865480" w:rsidRDefault="00000000">
      <w:pPr>
        <w:spacing w:after="0"/>
        <w:rPr>
          <w:rFonts w:ascii="Times New Roman" w:hAnsi="Times New Roman"/>
          <w:sz w:val="24"/>
          <w:szCs w:val="24"/>
        </w:rPr>
      </w:pPr>
      <w:r>
        <w:t>D. DLP</w:t>
      </w:r>
    </w:p>
    <w:p w14:paraId="4F3B4CB1" w14:textId="77777777" w:rsidR="00865480" w:rsidRDefault="00865480">
      <w:pPr>
        <w:spacing w:after="0"/>
        <w:rPr>
          <w:rFonts w:ascii="Times New Roman" w:hAnsi="Times New Roman"/>
          <w:sz w:val="24"/>
          <w:szCs w:val="24"/>
        </w:rPr>
      </w:pPr>
    </w:p>
    <w:p w14:paraId="30F9FA7E"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10B8599" w14:textId="77777777" w:rsidR="00865480" w:rsidRDefault="00000000">
      <w:pPr>
        <w:spacing w:after="0"/>
        <w:rPr>
          <w:rFonts w:ascii="Times New Roman" w:hAnsi="Times New Roman"/>
          <w:sz w:val="24"/>
          <w:szCs w:val="24"/>
        </w:rPr>
      </w:pPr>
      <w:r>
        <w:t>Explanation:</w:t>
      </w:r>
    </w:p>
    <w:p w14:paraId="3210FF8C" w14:textId="77777777" w:rsidR="00865480" w:rsidRDefault="00000000">
      <w:pPr>
        <w:spacing w:after="0"/>
        <w:rPr>
          <w:rFonts w:ascii="Times New Roman" w:hAnsi="Times New Roman"/>
          <w:sz w:val="24"/>
          <w:szCs w:val="24"/>
        </w:rPr>
      </w:pPr>
      <w:r>
        <w:t>Security Orchestration, Automation, and Response (SOAR) systems help organizations automate repetitive security tasks, reduce manual intervention, and improve the efficiency of security operations. By integrating with various security tools, SOAR can automatically respond to incidents, helping to enhance threat detection while reducing the manual workload on security analysts.</w:t>
      </w:r>
    </w:p>
    <w:p w14:paraId="512863D8" w14:textId="77777777" w:rsidR="00865480" w:rsidRDefault="00000000">
      <w:pPr>
        <w:spacing w:after="0"/>
        <w:rPr>
          <w:rFonts w:ascii="Times New Roman" w:hAnsi="Times New Roman"/>
          <w:sz w:val="24"/>
          <w:szCs w:val="24"/>
        </w:rPr>
      </w:pPr>
      <w:r>
        <w:t>Reference = CompTIA Security+ SY0-701 study materials, particularly in the domain of security operations and automation technologies​​.</w:t>
      </w:r>
    </w:p>
    <w:p w14:paraId="158B2D7A" w14:textId="77777777" w:rsidR="00865480" w:rsidRDefault="00865480">
      <w:pPr>
        <w:spacing w:after="0"/>
        <w:rPr>
          <w:rFonts w:ascii="Times New Roman" w:hAnsi="Times New Roman"/>
          <w:sz w:val="24"/>
          <w:szCs w:val="24"/>
        </w:rPr>
      </w:pPr>
    </w:p>
    <w:p w14:paraId="175C4E94" w14:textId="77777777" w:rsidR="00865480" w:rsidRDefault="00865480">
      <w:pPr>
        <w:spacing w:after="0"/>
        <w:rPr>
          <w:rFonts w:ascii="Times New Roman" w:hAnsi="Times New Roman"/>
          <w:sz w:val="24"/>
          <w:szCs w:val="24"/>
        </w:rPr>
      </w:pPr>
    </w:p>
    <w:p w14:paraId="4B3F5284" w14:textId="77777777" w:rsidR="00865480" w:rsidRDefault="00000000">
      <w:pPr>
        <w:spacing w:after="0"/>
        <w:rPr>
          <w:rFonts w:ascii="Times New Roman" w:hAnsi="Times New Roman"/>
          <w:sz w:val="24"/>
          <w:szCs w:val="24"/>
        </w:rPr>
      </w:pPr>
      <w:r>
        <w:t>Question: 234</w:t>
      </w:r>
    </w:p>
    <w:p/>
    <w:p w14:paraId="574D681F"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is redesigning now devices will perform network authentication. The following requirements need to be met:</w:t>
      </w:r>
    </w:p>
    <w:p w14:paraId="4FA042C1" w14:textId="77777777" w:rsidR="00865480" w:rsidRDefault="00000000">
      <w:pPr>
        <w:spacing w:after="0"/>
        <w:rPr>
          <w:rFonts w:ascii="Times New Roman" w:hAnsi="Times New Roman"/>
          <w:sz w:val="24"/>
          <w:szCs w:val="24"/>
        </w:rPr>
      </w:pPr>
      <w:r>
        <w:rPr>
          <w:rFonts w:ascii="Times New Roman" w:hAnsi="Times New Roman"/>
          <w:sz w:val="24"/>
          <w:szCs w:val="24"/>
        </w:rPr>
        <w:t>• An existing Internal certificate must be used.</w:t>
      </w:r>
    </w:p>
    <w:p w14:paraId="522DC99E" w14:textId="77777777" w:rsidR="00865480" w:rsidRDefault="00000000">
      <w:pPr>
        <w:spacing w:after="0"/>
        <w:rPr>
          <w:rFonts w:ascii="Times New Roman" w:hAnsi="Times New Roman"/>
          <w:sz w:val="24"/>
          <w:szCs w:val="24"/>
        </w:rPr>
      </w:pPr>
      <w:r>
        <w:rPr>
          <w:rFonts w:ascii="Times New Roman" w:hAnsi="Times New Roman"/>
          <w:sz w:val="24"/>
          <w:szCs w:val="24"/>
        </w:rPr>
        <w:t>• Wired and wireless networks must be supported</w:t>
      </w:r>
    </w:p>
    <w:p w14:paraId="419C94A1" w14:textId="77777777" w:rsidR="00865480" w:rsidRDefault="00000000">
      <w:pPr>
        <w:spacing w:after="0"/>
        <w:rPr>
          <w:rFonts w:ascii="Times New Roman" w:hAnsi="Times New Roman"/>
          <w:sz w:val="24"/>
          <w:szCs w:val="24"/>
        </w:rPr>
      </w:pPr>
      <w:r>
        <w:rPr>
          <w:rFonts w:ascii="Times New Roman" w:hAnsi="Times New Roman"/>
          <w:sz w:val="24"/>
          <w:szCs w:val="24"/>
        </w:rPr>
        <w:t>• Any unapproved device should be Isolated in a quarantine subnet</w:t>
      </w:r>
    </w:p>
    <w:p w14:paraId="2EFEC359" w14:textId="77777777" w:rsidR="00865480" w:rsidRDefault="00000000">
      <w:pPr>
        <w:spacing w:after="0"/>
        <w:rPr>
          <w:rFonts w:ascii="Times New Roman" w:hAnsi="Times New Roman"/>
          <w:sz w:val="24"/>
          <w:szCs w:val="24"/>
        </w:rPr>
      </w:pPr>
      <w:r>
        <w:rPr>
          <w:rFonts w:ascii="Times New Roman" w:hAnsi="Times New Roman"/>
          <w:sz w:val="24"/>
          <w:szCs w:val="24"/>
        </w:rPr>
        <w:t>• Approved devices should be updated before accessing resources</w:t>
      </w:r>
    </w:p>
    <w:p w14:paraId="7E99058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best meet the requirements?</w:t>
      </w:r>
    </w:p>
    <w:p w14:paraId="4F75B780" w14:textId="77777777" w:rsidR="00865480" w:rsidRDefault="00000000">
      <w:pPr>
        <w:spacing w:after="0"/>
        <w:rPr>
          <w:rFonts w:ascii="Times New Roman" w:hAnsi="Times New Roman"/>
          <w:sz w:val="24"/>
          <w:szCs w:val="24"/>
        </w:rPr>
      </w:pPr>
      <w:r>
        <w:t>A. 802.IX</w:t>
      </w:r>
    </w:p>
    <w:p w14:paraId="720D90D3" w14:textId="77777777" w:rsidR="00865480" w:rsidRDefault="00000000">
      <w:pPr>
        <w:spacing w:after="0"/>
        <w:rPr>
          <w:rFonts w:ascii="Times New Roman" w:hAnsi="Times New Roman"/>
          <w:sz w:val="24"/>
          <w:szCs w:val="24"/>
        </w:rPr>
      </w:pPr>
      <w:r>
        <w:t>B. EAP</w:t>
      </w:r>
    </w:p>
    <w:p w14:paraId="0D79DB01" w14:textId="77777777" w:rsidR="00865480" w:rsidRDefault="00000000">
      <w:pPr>
        <w:spacing w:after="0"/>
        <w:rPr>
          <w:rFonts w:ascii="Times New Roman" w:hAnsi="Times New Roman"/>
          <w:sz w:val="24"/>
          <w:szCs w:val="24"/>
        </w:rPr>
      </w:pPr>
      <w:r>
        <w:t>C. RADIUS</w:t>
      </w:r>
    </w:p>
    <w:p w14:paraId="16D35BA8" w14:textId="77777777" w:rsidR="00865480" w:rsidRDefault="00000000">
      <w:pPr>
        <w:spacing w:after="0"/>
        <w:rPr>
          <w:rFonts w:ascii="Times New Roman" w:hAnsi="Times New Roman"/>
          <w:sz w:val="24"/>
          <w:szCs w:val="24"/>
        </w:rPr>
      </w:pPr>
      <w:r>
        <w:t>D. WPA2</w:t>
      </w:r>
    </w:p>
    <w:p w14:paraId="456FE88A" w14:textId="77777777" w:rsidR="00865480" w:rsidRDefault="00865480">
      <w:pPr>
        <w:spacing w:after="0"/>
        <w:rPr>
          <w:rFonts w:ascii="Times New Roman" w:hAnsi="Times New Roman"/>
          <w:sz w:val="24"/>
          <w:szCs w:val="24"/>
        </w:rPr>
      </w:pPr>
    </w:p>
    <w:p w14:paraId="7138CBE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AF41C1D" w14:textId="77777777" w:rsidR="00865480" w:rsidRDefault="00000000">
      <w:pPr>
        <w:spacing w:after="0"/>
        <w:rPr>
          <w:rFonts w:ascii="Times New Roman" w:hAnsi="Times New Roman"/>
          <w:sz w:val="24"/>
          <w:szCs w:val="24"/>
        </w:rPr>
      </w:pPr>
      <w:r>
        <w:t>Explanation:</w:t>
      </w:r>
    </w:p>
    <w:p w14:paraId="71E75647" w14:textId="77777777" w:rsidR="00865480" w:rsidRDefault="00000000">
      <w:pPr>
        <w:spacing w:after="0"/>
        <w:rPr>
          <w:rFonts w:ascii="Times New Roman" w:hAnsi="Times New Roman"/>
          <w:sz w:val="24"/>
          <w:szCs w:val="24"/>
        </w:rPr>
      </w:pPr>
      <w:r>
        <w:t>802.1X is a network access control protocol that provides an authentication mechanism to devices trying to connect to a LAN or WLAN. It supports the use of certificates for authentication, can quarantine unapproved devices, and ensures that only approved and updated devices can access network resources. This protocol best meets the requirements of securing both wired and wireless networks with internal certificates.</w:t>
      </w:r>
    </w:p>
    <w:p w14:paraId="52E5E883" w14:textId="77777777" w:rsidR="00865480" w:rsidRDefault="00000000">
      <w:pPr>
        <w:spacing w:after="0"/>
        <w:rPr>
          <w:rFonts w:ascii="Times New Roman" w:hAnsi="Times New Roman"/>
          <w:sz w:val="24"/>
          <w:szCs w:val="24"/>
        </w:rPr>
      </w:pPr>
      <w:r>
        <w:t>Reference = CompTIA Security+ SY0-701 study materials, particularly in the domain of network security and authentication protocols​​.</w:t>
      </w:r>
    </w:p>
    <w:p w14:paraId="5915DA35" w14:textId="77777777" w:rsidR="00865480" w:rsidRDefault="00865480">
      <w:pPr>
        <w:spacing w:after="0"/>
        <w:rPr>
          <w:rFonts w:ascii="Times New Roman" w:hAnsi="Times New Roman"/>
          <w:sz w:val="24"/>
          <w:szCs w:val="24"/>
        </w:rPr>
      </w:pPr>
    </w:p>
    <w:p w14:paraId="3660FD52" w14:textId="77777777" w:rsidR="00865480" w:rsidRDefault="00865480">
      <w:pPr>
        <w:spacing w:after="0"/>
        <w:rPr>
          <w:rFonts w:ascii="Times New Roman" w:hAnsi="Times New Roman"/>
          <w:sz w:val="24"/>
          <w:szCs w:val="24"/>
        </w:rPr>
      </w:pPr>
    </w:p>
    <w:p w14:paraId="41E2F301" w14:textId="77777777" w:rsidR="00865480" w:rsidRDefault="00000000">
      <w:pPr>
        <w:spacing w:after="0"/>
        <w:rPr>
          <w:rFonts w:ascii="Times New Roman" w:hAnsi="Times New Roman"/>
          <w:sz w:val="24"/>
          <w:szCs w:val="24"/>
        </w:rPr>
      </w:pPr>
      <w:r>
        <w:t>Question: 235</w:t>
      </w:r>
    </w:p>
    <w:p/>
    <w:p w14:paraId="3A913A64" w14:textId="77777777" w:rsidR="00865480" w:rsidRDefault="00000000">
      <w:pPr>
        <w:spacing w:after="0"/>
        <w:rPr>
          <w:rFonts w:ascii="Times New Roman" w:hAnsi="Times New Roman"/>
          <w:sz w:val="24"/>
          <w:szCs w:val="24"/>
        </w:rPr>
      </w:pPr>
      <w:r>
        <w:rPr>
          <w:rFonts w:ascii="Times New Roman" w:hAnsi="Times New Roman"/>
          <w:sz w:val="24"/>
          <w:szCs w:val="24"/>
        </w:rPr>
        <w:t>A company implemented an MDM policy 10 mitigate risks after repealed instances of employees losing company-provided mobile phones. In several cases. The lost phones were used maliciously to perform social engineering attacks against other employees. Which of the following MDM features should be configured to best address this issue? (Select two).</w:t>
      </w:r>
    </w:p>
    <w:p w14:paraId="7079DDAD" w14:textId="77777777" w:rsidR="00865480" w:rsidRDefault="00000000">
      <w:pPr>
        <w:spacing w:after="0"/>
        <w:rPr>
          <w:rFonts w:ascii="Times New Roman" w:hAnsi="Times New Roman"/>
          <w:sz w:val="24"/>
          <w:szCs w:val="24"/>
        </w:rPr>
      </w:pPr>
      <w:r>
        <w:t>A. Screen locks</w:t>
      </w:r>
    </w:p>
    <w:p w14:paraId="0E3A1D67" w14:textId="77777777" w:rsidR="00865480" w:rsidRDefault="00000000">
      <w:pPr>
        <w:spacing w:after="0"/>
        <w:rPr>
          <w:rFonts w:ascii="Times New Roman" w:hAnsi="Times New Roman"/>
          <w:sz w:val="24"/>
          <w:szCs w:val="24"/>
        </w:rPr>
      </w:pPr>
      <w:r>
        <w:t>B. Remote wipe</w:t>
      </w:r>
    </w:p>
    <w:p w14:paraId="6686AD17" w14:textId="77777777" w:rsidR="00865480" w:rsidRDefault="00000000">
      <w:pPr>
        <w:spacing w:after="0"/>
        <w:rPr>
          <w:rFonts w:ascii="Times New Roman" w:hAnsi="Times New Roman"/>
          <w:sz w:val="24"/>
          <w:szCs w:val="24"/>
        </w:rPr>
      </w:pPr>
      <w:r>
        <w:t>C. Full device encryption</w:t>
      </w:r>
    </w:p>
    <w:p w14:paraId="57AB3FCB" w14:textId="77777777" w:rsidR="00865480" w:rsidRDefault="00000000">
      <w:pPr>
        <w:spacing w:after="0"/>
        <w:rPr>
          <w:rFonts w:ascii="Times New Roman" w:hAnsi="Times New Roman"/>
          <w:sz w:val="24"/>
          <w:szCs w:val="24"/>
        </w:rPr>
      </w:pPr>
      <w:r>
        <w:t>D. Push notifications</w:t>
      </w:r>
    </w:p>
    <w:p w14:paraId="5FBB32EC" w14:textId="77777777" w:rsidR="00865480" w:rsidRDefault="00000000">
      <w:pPr>
        <w:spacing w:after="0"/>
        <w:rPr>
          <w:rFonts w:ascii="Times New Roman" w:hAnsi="Times New Roman"/>
          <w:sz w:val="24"/>
          <w:szCs w:val="24"/>
        </w:rPr>
      </w:pPr>
      <w:r>
        <w:t>E. Application management</w:t>
      </w:r>
    </w:p>
    <w:p w14:paraId="2B9D8252" w14:textId="77777777" w:rsidR="00865480" w:rsidRDefault="00000000">
      <w:pPr>
        <w:spacing w:after="0"/>
        <w:rPr>
          <w:rFonts w:ascii="Times New Roman" w:hAnsi="Times New Roman"/>
          <w:sz w:val="24"/>
          <w:szCs w:val="24"/>
        </w:rPr>
      </w:pPr>
      <w:r>
        <w:t>F. Geolocation</w:t>
      </w:r>
    </w:p>
    <w:p w14:paraId="549D3D8F" w14:textId="77777777" w:rsidR="00865480" w:rsidRDefault="00865480">
      <w:pPr>
        <w:spacing w:after="0"/>
        <w:rPr>
          <w:rFonts w:ascii="Times New Roman" w:hAnsi="Times New Roman"/>
          <w:sz w:val="24"/>
          <w:szCs w:val="24"/>
        </w:rPr>
      </w:pPr>
    </w:p>
    <w:p w14:paraId="2F4F7283" w14:textId="77777777" w:rsidR="00865480" w:rsidRDefault="00000000">
      <w:pPr>
        <w:spacing w:after="0"/>
        <w:rPr>
          <w:rFonts w:ascii="Times New Roman" w:hAnsi="Times New Roman"/>
          <w:sz w:val="24"/>
          <w:szCs w:val="24"/>
        </w:rPr>
      </w:pPr>
      <w:r>
        <w:rPr>
          <w:rFonts w:ascii="Times New Roman" w:hAnsi="Times New Roman"/>
          <w:sz w:val="24"/>
          <w:szCs w:val="24"/>
        </w:rPr>
        <w:t>Answer: A,B</w:t>
      </w:r>
    </w:p>
    <w:p/>
    <w:p w14:paraId="15E8E415" w14:textId="77777777" w:rsidR="00865480" w:rsidRDefault="00000000">
      <w:pPr>
        <w:spacing w:after="0"/>
        <w:rPr>
          <w:rFonts w:ascii="Times New Roman" w:hAnsi="Times New Roman"/>
          <w:sz w:val="24"/>
          <w:szCs w:val="24"/>
        </w:rPr>
      </w:pPr>
      <w:r>
        <w:t>Explanation:</w:t>
      </w:r>
    </w:p>
    <w:p w14:paraId="2282C0F6" w14:textId="77777777" w:rsidR="00865480" w:rsidRDefault="00000000">
      <w:pPr>
        <w:spacing w:after="0"/>
        <w:rPr>
          <w:rFonts w:ascii="Times New Roman" w:hAnsi="Times New Roman"/>
          <w:sz w:val="24"/>
          <w:szCs w:val="24"/>
        </w:rPr>
      </w:pPr>
      <w:r>
        <w:t>Integrating each SaaS solution with an Identity Provider (IdP) is the most effective way to address the security issue. This approach allows for Single Sign-On (SSO) capabilities, where users can access multiple SaaS applications with a single set of credentials while maintaining strong password policies across all services. It simplifies the user experience and ensures consistent security enforcement across different SaaS platforms.</w:t>
      </w:r>
    </w:p>
    <w:p w14:paraId="0D317436" w14:textId="77777777" w:rsidR="00865480" w:rsidRDefault="00000000">
      <w:pPr>
        <w:spacing w:after="0"/>
        <w:rPr>
          <w:rFonts w:ascii="Times New Roman" w:hAnsi="Times New Roman"/>
          <w:sz w:val="24"/>
          <w:szCs w:val="24"/>
        </w:rPr>
      </w:pPr>
      <w:r>
        <w:t>Reference =</w:t>
      </w:r>
    </w:p>
    <w:p w14:paraId="3D440319" w14:textId="77777777" w:rsidR="00865480" w:rsidRDefault="00000000">
      <w:pPr>
        <w:spacing w:after="0"/>
        <w:rPr>
          <w:rFonts w:ascii="Times New Roman" w:hAnsi="Times New Roman"/>
          <w:sz w:val="24"/>
          <w:szCs w:val="24"/>
        </w:rPr>
      </w:pPr>
      <w:r>
        <w:t>CompTIA Security+ SY0-701 Course Content: Domain 05 Security Program Management and Oversight​.</w:t>
      </w:r>
    </w:p>
    <w:p w14:paraId="7537BADC" w14:textId="77777777" w:rsidR="00865480" w:rsidRDefault="00000000">
      <w:pPr>
        <w:spacing w:after="0"/>
        <w:rPr>
          <w:rFonts w:ascii="Times New Roman" w:hAnsi="Times New Roman"/>
          <w:sz w:val="24"/>
          <w:szCs w:val="24"/>
        </w:rPr>
      </w:pPr>
      <w:r>
        <w:t>CompTIA Security+ SY0-601 Study Guide: Chapter on Identity and Access Management​.</w:t>
      </w:r>
    </w:p>
    <w:p w14:paraId="76086F86" w14:textId="77777777" w:rsidR="00865480" w:rsidRDefault="00865480">
      <w:pPr>
        <w:spacing w:after="0"/>
        <w:rPr>
          <w:rFonts w:ascii="Times New Roman" w:hAnsi="Times New Roman"/>
          <w:sz w:val="24"/>
          <w:szCs w:val="24"/>
        </w:rPr>
      </w:pPr>
    </w:p>
    <w:p w14:paraId="3CAB4D35" w14:textId="77777777" w:rsidR="00865480" w:rsidRDefault="00865480">
      <w:pPr>
        <w:spacing w:after="0"/>
        <w:rPr>
          <w:rFonts w:ascii="Times New Roman" w:hAnsi="Times New Roman"/>
          <w:sz w:val="24"/>
          <w:szCs w:val="24"/>
        </w:rPr>
      </w:pPr>
    </w:p>
    <w:p w14:paraId="12BDC8E4" w14:textId="77777777" w:rsidR="00865480" w:rsidRDefault="00000000">
      <w:pPr>
        <w:spacing w:after="0"/>
        <w:rPr>
          <w:rFonts w:ascii="Times New Roman" w:hAnsi="Times New Roman"/>
          <w:sz w:val="24"/>
          <w:szCs w:val="24"/>
        </w:rPr>
      </w:pPr>
      <w:r>
        <w:t>Question: 236</w:t>
      </w:r>
    </w:p>
    <w:p/>
    <w:p w14:paraId="15D0961E" w14:textId="77777777" w:rsidR="00865480" w:rsidRDefault="00000000">
      <w:pPr>
        <w:spacing w:after="0"/>
        <w:rPr>
          <w:rFonts w:ascii="Times New Roman" w:hAnsi="Times New Roman"/>
          <w:sz w:val="24"/>
          <w:szCs w:val="24"/>
        </w:rPr>
      </w:pPr>
      <w:r>
        <w:rPr>
          <w:rFonts w:ascii="Times New Roman" w:hAnsi="Times New Roman"/>
          <w:sz w:val="24"/>
          <w:szCs w:val="24"/>
        </w:rPr>
        <w:t>A security analyst needs to propose a remediation plan 'or each item in a risk register. The item with the highest priority requires employees to have separate logins for SaaS solutions and different password complexity requirements for each solution. Which of the following implementation plans will most likely resolve this security issue?</w:t>
      </w:r>
    </w:p>
    <w:p w14:paraId="7E1BB4B7" w14:textId="77777777" w:rsidR="00865480" w:rsidRDefault="00000000">
      <w:pPr>
        <w:spacing w:after="0"/>
        <w:rPr>
          <w:rFonts w:ascii="Times New Roman" w:hAnsi="Times New Roman"/>
          <w:sz w:val="24"/>
          <w:szCs w:val="24"/>
        </w:rPr>
      </w:pPr>
      <w:r>
        <w:t>A. Creating a unified password complexity standard</w:t>
      </w:r>
    </w:p>
    <w:p w14:paraId="07F0DD0D" w14:textId="77777777" w:rsidR="00865480" w:rsidRDefault="00000000">
      <w:pPr>
        <w:spacing w:after="0"/>
        <w:rPr>
          <w:rFonts w:ascii="Times New Roman" w:hAnsi="Times New Roman"/>
          <w:sz w:val="24"/>
          <w:szCs w:val="24"/>
        </w:rPr>
      </w:pPr>
      <w:r>
        <w:t>B. Integrating each SaaS solution with the Identity provider</w:t>
      </w:r>
    </w:p>
    <w:p w14:paraId="3E5CE5E8" w14:textId="77777777" w:rsidR="00865480" w:rsidRDefault="00000000">
      <w:pPr>
        <w:spacing w:after="0"/>
        <w:rPr>
          <w:rFonts w:ascii="Times New Roman" w:hAnsi="Times New Roman"/>
          <w:sz w:val="24"/>
          <w:szCs w:val="24"/>
        </w:rPr>
      </w:pPr>
      <w:r>
        <w:t>C. Securing access to each SaaS by using a single wildcard certificate</w:t>
      </w:r>
    </w:p>
    <w:p w14:paraId="0CECD93D" w14:textId="77777777" w:rsidR="00865480" w:rsidRDefault="00000000">
      <w:pPr>
        <w:spacing w:after="0"/>
        <w:rPr>
          <w:rFonts w:ascii="Times New Roman" w:hAnsi="Times New Roman"/>
          <w:sz w:val="24"/>
          <w:szCs w:val="24"/>
        </w:rPr>
      </w:pPr>
      <w:r>
        <w:t>D. Configuring geofencing on each SaaS solution</w:t>
      </w:r>
    </w:p>
    <w:p w14:paraId="7556B879" w14:textId="77777777" w:rsidR="00865480" w:rsidRDefault="00865480">
      <w:pPr>
        <w:spacing w:after="0"/>
        <w:rPr>
          <w:rFonts w:ascii="Times New Roman" w:hAnsi="Times New Roman"/>
          <w:sz w:val="24"/>
          <w:szCs w:val="24"/>
        </w:rPr>
      </w:pPr>
    </w:p>
    <w:p w14:paraId="1AEFE675"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068CA95" w14:textId="77777777" w:rsidR="00865480" w:rsidRDefault="00000000">
      <w:pPr>
        <w:spacing w:after="0"/>
        <w:rPr>
          <w:rFonts w:ascii="Times New Roman" w:hAnsi="Times New Roman"/>
          <w:sz w:val="24"/>
          <w:szCs w:val="24"/>
        </w:rPr>
      </w:pPr>
      <w:r>
        <w:t>Explanation:</w:t>
      </w:r>
    </w:p>
    <w:p w14:paraId="4F3072D2" w14:textId="77777777" w:rsidR="00865480" w:rsidRDefault="00000000">
      <w:pPr>
        <w:spacing w:after="0"/>
        <w:rPr>
          <w:rFonts w:ascii="Times New Roman" w:hAnsi="Times New Roman"/>
          <w:sz w:val="24"/>
          <w:szCs w:val="24"/>
        </w:rPr>
      </w:pPr>
      <w:r>
        <w:t>Integrating each SaaS solution with an Identity Provider (IdP) is the most effective way to address the security issue. This approach allows for Single Sign-On (SSO) capabilities, where users can access multiple SaaS applications with a single set of credentials while maintaining strong password policies across all services. It simplifies the user experience and ensures consistent security enforcement across different SaaS platforms.</w:t>
      </w:r>
    </w:p>
    <w:p w14:paraId="10B1C114" w14:textId="77777777" w:rsidR="00865480" w:rsidRDefault="00000000">
      <w:pPr>
        <w:spacing w:after="0"/>
        <w:rPr>
          <w:rFonts w:ascii="Times New Roman" w:hAnsi="Times New Roman"/>
          <w:sz w:val="24"/>
          <w:szCs w:val="24"/>
        </w:rPr>
      </w:pPr>
      <w:r>
        <w:t>Reference =</w:t>
      </w:r>
    </w:p>
    <w:p w14:paraId="0E48D584" w14:textId="77777777" w:rsidR="00865480" w:rsidRDefault="00000000">
      <w:pPr>
        <w:spacing w:after="0"/>
        <w:rPr>
          <w:rFonts w:ascii="Times New Roman" w:hAnsi="Times New Roman"/>
          <w:sz w:val="24"/>
          <w:szCs w:val="24"/>
        </w:rPr>
      </w:pPr>
      <w:r>
        <w:t>CompTIA Security+ SY0-701 Course Content: Domain 05 Security Program Management and Oversight​.</w:t>
      </w:r>
    </w:p>
    <w:p w14:paraId="1B33D3BD" w14:textId="77777777" w:rsidR="00865480" w:rsidRDefault="00000000">
      <w:pPr>
        <w:spacing w:after="0"/>
        <w:rPr>
          <w:rFonts w:ascii="Times New Roman" w:hAnsi="Times New Roman"/>
          <w:sz w:val="24"/>
          <w:szCs w:val="24"/>
        </w:rPr>
      </w:pPr>
      <w:r>
        <w:t>CompTIA Security+ SY0-601 Study Guide: Chapter on Identity and Access Management​.</w:t>
      </w:r>
    </w:p>
    <w:p w14:paraId="2E4EC8A3" w14:textId="77777777" w:rsidR="00865480" w:rsidRDefault="00865480">
      <w:pPr>
        <w:spacing w:after="0"/>
        <w:rPr>
          <w:rFonts w:ascii="Times New Roman" w:hAnsi="Times New Roman"/>
          <w:sz w:val="24"/>
          <w:szCs w:val="24"/>
        </w:rPr>
      </w:pPr>
    </w:p>
    <w:p w14:paraId="1F73D9ED" w14:textId="77777777" w:rsidR="00865480" w:rsidRDefault="00865480">
      <w:pPr>
        <w:spacing w:after="0"/>
        <w:rPr>
          <w:rFonts w:ascii="Times New Roman" w:hAnsi="Times New Roman"/>
          <w:sz w:val="24"/>
          <w:szCs w:val="24"/>
        </w:rPr>
      </w:pPr>
    </w:p>
    <w:p w14:paraId="3A7C223A" w14:textId="77777777" w:rsidR="00865480" w:rsidRDefault="00000000">
      <w:pPr>
        <w:spacing w:after="0"/>
        <w:rPr>
          <w:rFonts w:ascii="Times New Roman" w:hAnsi="Times New Roman"/>
          <w:sz w:val="24"/>
          <w:szCs w:val="24"/>
        </w:rPr>
      </w:pPr>
      <w:r>
        <w:t>Question: 237</w:t>
      </w:r>
    </w:p>
    <w:p/>
    <w:p w14:paraId="4739EFB3" w14:textId="77777777" w:rsidR="00865480" w:rsidRDefault="00000000">
      <w:pPr>
        <w:spacing w:after="0"/>
        <w:rPr>
          <w:rFonts w:ascii="Times New Roman" w:hAnsi="Times New Roman"/>
          <w:sz w:val="24"/>
          <w:szCs w:val="24"/>
        </w:rPr>
      </w:pPr>
      <w:r>
        <w:rPr>
          <w:rFonts w:ascii="Times New Roman" w:hAnsi="Times New Roman"/>
          <w:sz w:val="24"/>
          <w:szCs w:val="24"/>
        </w:rPr>
        <w:t>A security analyst finds a rogue device during a monthly audit of current endpoint assets that are connected to the network. The corporate network utilizes 002.1X for access control. To be allowed on the network, a device must have a Known hardware address, and a valid user name and password must be entered in a captive portal. The following is the audit report:</w:t>
      </w:r>
    </w:p>
    <w:p w14:paraId="14AD7DB2" w14:textId="77777777" w:rsidR="00865480" w:rsidRDefault="00000000">
      <w:pPr>
        <w:spacing w:after="0"/>
      </w:pPr>
      <w:r>
        <w:rPr>
          <w:rFonts w:ascii="Times New Roman" w:hAnsi="Times New Roman"/>
          <w:noProof/>
          <w:sz w:val="24"/>
          <w:szCs w:val="24"/>
        </w:rPr>
        <w:drawing>
          <wp:inline distT="0" distB="0" distL="0" distR="0" wp14:anchorId="74D75364" wp14:editId="03A7294E">
            <wp:extent cx="4660879" cy="1333469"/>
            <wp:effectExtent l="0" t="0" r="6371" b="31"/>
            <wp:docPr id="635320044"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660879" cy="1333469"/>
                    </a:xfrm>
                    <a:prstGeom prst="rect">
                      <a:avLst/>
                    </a:prstGeom>
                    <a:noFill/>
                    <a:ln>
                      <a:noFill/>
                      <a:prstDash/>
                    </a:ln>
                  </pic:spPr>
                </pic:pic>
              </a:graphicData>
            </a:graphic>
          </wp:inline>
        </w:drawing>
      </w:r>
    </w:p>
    <w:p w14:paraId="5EBBDD1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most likely way a rogue device was allowed to connect?</w:t>
      </w:r>
    </w:p>
    <w:p w14:paraId="681CD959" w14:textId="77777777" w:rsidR="00865480" w:rsidRDefault="00000000">
      <w:pPr>
        <w:spacing w:after="0"/>
        <w:rPr>
          <w:rFonts w:ascii="Times New Roman" w:hAnsi="Times New Roman"/>
          <w:sz w:val="24"/>
          <w:szCs w:val="24"/>
        </w:rPr>
      </w:pPr>
      <w:r>
        <w:t>A. A user performed a MAC cloning attack with a personal device.</w:t>
      </w:r>
    </w:p>
    <w:p w14:paraId="35CB150F" w14:textId="77777777" w:rsidR="00865480" w:rsidRDefault="00000000">
      <w:pPr>
        <w:spacing w:after="0"/>
        <w:rPr>
          <w:rFonts w:ascii="Times New Roman" w:hAnsi="Times New Roman"/>
          <w:sz w:val="24"/>
          <w:szCs w:val="24"/>
        </w:rPr>
      </w:pPr>
      <w:r>
        <w:t>B. A DMCP failure caused an incorrect IP address to be distributed</w:t>
      </w:r>
    </w:p>
    <w:p w14:paraId="4AF39F3D" w14:textId="77777777" w:rsidR="00865480" w:rsidRDefault="00000000">
      <w:pPr>
        <w:spacing w:after="0"/>
        <w:rPr>
          <w:rFonts w:ascii="Times New Roman" w:hAnsi="Times New Roman"/>
          <w:sz w:val="24"/>
          <w:szCs w:val="24"/>
        </w:rPr>
      </w:pPr>
      <w:r>
        <w:t>C. An administrator bypassed the security controls for testing.</w:t>
      </w:r>
    </w:p>
    <w:p w14:paraId="7F30C93D" w14:textId="77777777" w:rsidR="00865480" w:rsidRDefault="00000000">
      <w:pPr>
        <w:spacing w:after="0"/>
        <w:rPr>
          <w:rFonts w:ascii="Times New Roman" w:hAnsi="Times New Roman"/>
          <w:sz w:val="24"/>
          <w:szCs w:val="24"/>
        </w:rPr>
      </w:pPr>
      <w:r>
        <w:t>D. DNS hijacking let an attacker intercept the captive portal traffic.</w:t>
      </w:r>
    </w:p>
    <w:p w14:paraId="0DA52073" w14:textId="77777777" w:rsidR="00865480" w:rsidRDefault="00865480">
      <w:pPr>
        <w:spacing w:after="0"/>
        <w:rPr>
          <w:rFonts w:ascii="Times New Roman" w:hAnsi="Times New Roman"/>
          <w:sz w:val="24"/>
          <w:szCs w:val="24"/>
        </w:rPr>
      </w:pPr>
    </w:p>
    <w:p w14:paraId="12DA95D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6B376E7" w14:textId="77777777" w:rsidR="00865480" w:rsidRDefault="00000000">
      <w:pPr>
        <w:spacing w:after="0"/>
        <w:rPr>
          <w:rFonts w:ascii="Times New Roman" w:hAnsi="Times New Roman"/>
          <w:sz w:val="24"/>
          <w:szCs w:val="24"/>
        </w:rPr>
      </w:pPr>
      <w:r>
        <w:t>Explanation:</w:t>
      </w:r>
    </w:p>
    <w:p w14:paraId="0DE56A4A" w14:textId="77777777" w:rsidR="00865480" w:rsidRDefault="00000000">
      <w:pPr>
        <w:spacing w:after="0"/>
        <w:rPr>
          <w:rFonts w:ascii="Times New Roman" w:hAnsi="Times New Roman"/>
          <w:sz w:val="24"/>
          <w:szCs w:val="24"/>
        </w:rPr>
      </w:pPr>
      <w:r>
        <w:t>The most likely way a rogue device was able to connect to the network is through a MAC cloning attack. In this attack, a personal device copies the MAC address of an authorized device, bypassing the 802.1X access control that relies on known hardware addresses for network access. The matching MAC addresses in the audit report suggest that this technique was used to gain unauthorized network access.</w:t>
      </w:r>
    </w:p>
    <w:p w14:paraId="352B61B7" w14:textId="77777777" w:rsidR="00865480" w:rsidRDefault="00000000">
      <w:pPr>
        <w:spacing w:after="0"/>
        <w:rPr>
          <w:rFonts w:ascii="Times New Roman" w:hAnsi="Times New Roman"/>
          <w:sz w:val="24"/>
          <w:szCs w:val="24"/>
        </w:rPr>
      </w:pPr>
      <w:r>
        <w:t>Reference =</w:t>
      </w:r>
    </w:p>
    <w:p w14:paraId="5C50723C" w14:textId="77777777" w:rsidR="00865480" w:rsidRDefault="00000000">
      <w:pPr>
        <w:spacing w:after="0"/>
        <w:rPr>
          <w:rFonts w:ascii="Times New Roman" w:hAnsi="Times New Roman"/>
          <w:sz w:val="24"/>
          <w:szCs w:val="24"/>
        </w:rPr>
      </w:pPr>
      <w:r>
        <w:t>CompTIA Security+ SY0-701 Course Content: Domain 03 Security Architecture​.</w:t>
      </w:r>
    </w:p>
    <w:p w14:paraId="153B4FF3" w14:textId="77777777" w:rsidR="00865480" w:rsidRDefault="00000000">
      <w:pPr>
        <w:spacing w:after="0"/>
        <w:rPr>
          <w:rFonts w:ascii="Times New Roman" w:hAnsi="Times New Roman"/>
          <w:sz w:val="24"/>
          <w:szCs w:val="24"/>
        </w:rPr>
      </w:pPr>
      <w:r>
        <w:t>CompTIA Security+ SY0-601 Study Guide: Chapter on Network Security and MAC Address Spoofing​.</w:t>
      </w:r>
    </w:p>
    <w:p w14:paraId="1F76E330" w14:textId="77777777" w:rsidR="00865480" w:rsidRDefault="00865480">
      <w:pPr>
        <w:spacing w:after="0"/>
        <w:rPr>
          <w:rFonts w:ascii="Times New Roman" w:hAnsi="Times New Roman"/>
          <w:sz w:val="24"/>
          <w:szCs w:val="24"/>
        </w:rPr>
      </w:pPr>
    </w:p>
    <w:p w14:paraId="2EF66DF9" w14:textId="77777777" w:rsidR="00865480" w:rsidRDefault="00865480">
      <w:pPr>
        <w:spacing w:after="0"/>
        <w:rPr>
          <w:rFonts w:ascii="Times New Roman" w:hAnsi="Times New Roman"/>
          <w:sz w:val="24"/>
          <w:szCs w:val="24"/>
        </w:rPr>
      </w:pPr>
    </w:p>
    <w:p w14:paraId="3EE5B283" w14:textId="77777777" w:rsidR="00865480" w:rsidRDefault="00000000">
      <w:pPr>
        <w:spacing w:after="0"/>
        <w:rPr>
          <w:rFonts w:ascii="Times New Roman" w:hAnsi="Times New Roman"/>
          <w:sz w:val="24"/>
          <w:szCs w:val="24"/>
        </w:rPr>
      </w:pPr>
      <w:r>
        <w:t>Question: 238</w:t>
      </w:r>
    </w:p>
    <w:p/>
    <w:p w14:paraId="0CFE294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first step to take when creating an anomaly detection process?</w:t>
      </w:r>
    </w:p>
    <w:p w14:paraId="0D81580A" w14:textId="77777777" w:rsidR="00865480" w:rsidRDefault="00000000">
      <w:pPr>
        <w:spacing w:after="0"/>
        <w:rPr>
          <w:rFonts w:ascii="Times New Roman" w:hAnsi="Times New Roman"/>
          <w:sz w:val="24"/>
          <w:szCs w:val="24"/>
        </w:rPr>
      </w:pPr>
      <w:r>
        <w:t>A. Selecting events</w:t>
      </w:r>
    </w:p>
    <w:p w14:paraId="361B3EAA" w14:textId="77777777" w:rsidR="00865480" w:rsidRDefault="00000000">
      <w:pPr>
        <w:spacing w:after="0"/>
        <w:rPr>
          <w:rFonts w:ascii="Times New Roman" w:hAnsi="Times New Roman"/>
          <w:sz w:val="24"/>
          <w:szCs w:val="24"/>
        </w:rPr>
      </w:pPr>
      <w:r>
        <w:t>B. Building a baseline</w:t>
      </w:r>
    </w:p>
    <w:p w14:paraId="4E3FE117" w14:textId="77777777" w:rsidR="00865480" w:rsidRDefault="00000000">
      <w:pPr>
        <w:spacing w:after="0"/>
        <w:rPr>
          <w:rFonts w:ascii="Times New Roman" w:hAnsi="Times New Roman"/>
          <w:sz w:val="24"/>
          <w:szCs w:val="24"/>
        </w:rPr>
      </w:pPr>
      <w:r>
        <w:t>C. Selecting logging options</w:t>
      </w:r>
    </w:p>
    <w:p w14:paraId="03AB0753" w14:textId="77777777" w:rsidR="00865480" w:rsidRDefault="00000000">
      <w:pPr>
        <w:spacing w:after="0"/>
        <w:rPr>
          <w:rFonts w:ascii="Times New Roman" w:hAnsi="Times New Roman"/>
          <w:sz w:val="24"/>
          <w:szCs w:val="24"/>
        </w:rPr>
      </w:pPr>
      <w:r>
        <w:t>D. Creating an event log</w:t>
      </w:r>
    </w:p>
    <w:p w14:paraId="5344B811" w14:textId="77777777" w:rsidR="00865480" w:rsidRDefault="00865480">
      <w:pPr>
        <w:spacing w:after="0"/>
        <w:rPr>
          <w:rFonts w:ascii="Times New Roman" w:hAnsi="Times New Roman"/>
          <w:sz w:val="24"/>
          <w:szCs w:val="24"/>
        </w:rPr>
      </w:pPr>
    </w:p>
    <w:p w14:paraId="0E5657DE"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2175A482" w14:textId="77777777" w:rsidR="00865480" w:rsidRDefault="00000000">
      <w:pPr>
        <w:spacing w:after="0"/>
        <w:rPr>
          <w:rFonts w:ascii="Times New Roman" w:hAnsi="Times New Roman"/>
          <w:sz w:val="24"/>
          <w:szCs w:val="24"/>
        </w:rPr>
      </w:pPr>
      <w:r>
        <w:t>Explanation:</w:t>
      </w:r>
    </w:p>
    <w:p w14:paraId="3934E64B" w14:textId="77777777" w:rsidR="00865480" w:rsidRDefault="00000000">
      <w:pPr>
        <w:spacing w:after="0"/>
        <w:rPr>
          <w:rFonts w:ascii="Times New Roman" w:hAnsi="Times New Roman"/>
          <w:sz w:val="24"/>
          <w:szCs w:val="24"/>
        </w:rPr>
      </w:pPr>
      <w:r>
        <w:t>The first step in creating an anomaly detection process is building a baseline of normal behavior within the system. This baseline serves as a reference point to identify deviations or anomalies that could indicate a security incident. By understanding what normal activity looks like, security teams can more effectively detect and respond to suspicious behavior.</w:t>
      </w:r>
    </w:p>
    <w:p w14:paraId="3D73A7A2" w14:textId="77777777" w:rsidR="00865480" w:rsidRDefault="00000000">
      <w:pPr>
        <w:spacing w:after="0"/>
        <w:rPr>
          <w:rFonts w:ascii="Times New Roman" w:hAnsi="Times New Roman"/>
          <w:sz w:val="24"/>
          <w:szCs w:val="24"/>
        </w:rPr>
      </w:pPr>
      <w:r>
        <w:t>Reference =</w:t>
      </w:r>
    </w:p>
    <w:p w14:paraId="18F2CA45" w14:textId="77777777" w:rsidR="00865480" w:rsidRDefault="00000000">
      <w:pPr>
        <w:spacing w:after="0"/>
        <w:rPr>
          <w:rFonts w:ascii="Times New Roman" w:hAnsi="Times New Roman"/>
          <w:sz w:val="24"/>
          <w:szCs w:val="24"/>
        </w:rPr>
      </w:pPr>
      <w:r>
        <w:t>CompTIA Security+ SY0-701 Course Content: Domain 04 Security Operations​.</w:t>
      </w:r>
    </w:p>
    <w:p w14:paraId="3546796E" w14:textId="77777777" w:rsidR="00865480" w:rsidRDefault="00000000">
      <w:pPr>
        <w:spacing w:after="0"/>
        <w:rPr>
          <w:rFonts w:ascii="Times New Roman" w:hAnsi="Times New Roman"/>
          <w:sz w:val="24"/>
          <w:szCs w:val="24"/>
        </w:rPr>
      </w:pPr>
      <w:r>
        <w:t>CompTIA Security+ SY0-601 Study Guide: Chapter on Monitoring and Baselines​.</w:t>
      </w:r>
    </w:p>
    <w:p w14:paraId="6BAD4BEC" w14:textId="77777777" w:rsidR="00865480" w:rsidRDefault="00865480">
      <w:pPr>
        <w:spacing w:after="0"/>
        <w:rPr>
          <w:rFonts w:ascii="Times New Roman" w:hAnsi="Times New Roman"/>
          <w:sz w:val="24"/>
          <w:szCs w:val="24"/>
        </w:rPr>
      </w:pPr>
    </w:p>
    <w:p w14:paraId="72468A34" w14:textId="77777777" w:rsidR="00865480" w:rsidRDefault="00865480">
      <w:pPr>
        <w:spacing w:after="0"/>
        <w:rPr>
          <w:rFonts w:ascii="Times New Roman" w:hAnsi="Times New Roman"/>
          <w:sz w:val="24"/>
          <w:szCs w:val="24"/>
        </w:rPr>
      </w:pPr>
    </w:p>
    <w:p w14:paraId="1730D545" w14:textId="77777777" w:rsidR="00865480" w:rsidRDefault="00000000">
      <w:pPr>
        <w:spacing w:after="0"/>
        <w:rPr>
          <w:rFonts w:ascii="Times New Roman" w:hAnsi="Times New Roman"/>
          <w:sz w:val="24"/>
          <w:szCs w:val="24"/>
        </w:rPr>
      </w:pPr>
      <w:r>
        <w:t>Question: 239</w:t>
      </w:r>
    </w:p>
    <w:p/>
    <w:p w14:paraId="47726C9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final step of the modem response process?</w:t>
      </w:r>
    </w:p>
    <w:p w14:paraId="0BBCC35C" w14:textId="77777777" w:rsidR="00865480" w:rsidRDefault="00000000">
      <w:pPr>
        <w:spacing w:after="0"/>
        <w:rPr>
          <w:rFonts w:ascii="Times New Roman" w:hAnsi="Times New Roman"/>
          <w:sz w:val="24"/>
          <w:szCs w:val="24"/>
        </w:rPr>
      </w:pPr>
      <w:r>
        <w:t>A. Lessons learned</w:t>
      </w:r>
    </w:p>
    <w:p w14:paraId="639F667A" w14:textId="77777777" w:rsidR="00865480" w:rsidRDefault="00000000">
      <w:pPr>
        <w:spacing w:after="0"/>
        <w:rPr>
          <w:rFonts w:ascii="Times New Roman" w:hAnsi="Times New Roman"/>
          <w:sz w:val="24"/>
          <w:szCs w:val="24"/>
        </w:rPr>
      </w:pPr>
      <w:r>
        <w:t>B. Eradication</w:t>
      </w:r>
    </w:p>
    <w:p w14:paraId="752B5027" w14:textId="77777777" w:rsidR="00865480" w:rsidRDefault="00000000">
      <w:pPr>
        <w:spacing w:after="0"/>
        <w:rPr>
          <w:rFonts w:ascii="Times New Roman" w:hAnsi="Times New Roman"/>
          <w:sz w:val="24"/>
          <w:szCs w:val="24"/>
        </w:rPr>
      </w:pPr>
      <w:r>
        <w:t>C. Containment</w:t>
      </w:r>
    </w:p>
    <w:p w14:paraId="19AECF59" w14:textId="77777777" w:rsidR="00865480" w:rsidRDefault="00000000">
      <w:pPr>
        <w:spacing w:after="0"/>
        <w:rPr>
          <w:rFonts w:ascii="Times New Roman" w:hAnsi="Times New Roman"/>
          <w:sz w:val="24"/>
          <w:szCs w:val="24"/>
        </w:rPr>
      </w:pPr>
      <w:r>
        <w:t>D. Recovery</w:t>
      </w:r>
    </w:p>
    <w:p w14:paraId="62554174" w14:textId="77777777" w:rsidR="00865480" w:rsidRDefault="00865480">
      <w:pPr>
        <w:spacing w:after="0"/>
        <w:rPr>
          <w:rFonts w:ascii="Times New Roman" w:hAnsi="Times New Roman"/>
          <w:sz w:val="24"/>
          <w:szCs w:val="24"/>
        </w:rPr>
      </w:pPr>
    </w:p>
    <w:p w14:paraId="7BBCDAD9"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724C3A0" w14:textId="77777777" w:rsidR="00865480" w:rsidRDefault="00000000">
      <w:pPr>
        <w:spacing w:after="0"/>
        <w:rPr>
          <w:rFonts w:ascii="Times New Roman" w:hAnsi="Times New Roman"/>
          <w:sz w:val="24"/>
          <w:szCs w:val="24"/>
        </w:rPr>
      </w:pPr>
      <w:r>
        <w:t>Explanation:</w:t>
      </w:r>
    </w:p>
    <w:p w14:paraId="78719049" w14:textId="77777777" w:rsidR="00865480" w:rsidRDefault="00000000">
      <w:pPr>
        <w:spacing w:after="0"/>
        <w:rPr>
          <w:rFonts w:ascii="Times New Roman" w:hAnsi="Times New Roman"/>
          <w:sz w:val="24"/>
          <w:szCs w:val="24"/>
        </w:rPr>
      </w:pPr>
      <w:r>
        <w:t>The final step in the incident response process is "Lessons learned." This step involves reviewing and analyzing the incident to understand what happened, how it was handled, and what could be improved. The goal is to improve future response efforts and prevent similar incidents from occurring. It's essential for refining the incident response plan and enhancing overall security posture.</w:t>
      </w:r>
    </w:p>
    <w:p w14:paraId="37B94571" w14:textId="77777777" w:rsidR="00865480" w:rsidRDefault="00000000">
      <w:pPr>
        <w:spacing w:after="0"/>
        <w:rPr>
          <w:rFonts w:ascii="Times New Roman" w:hAnsi="Times New Roman"/>
          <w:sz w:val="24"/>
          <w:szCs w:val="24"/>
        </w:rPr>
      </w:pPr>
      <w:r>
        <w:t>Reference = CompTIA Security+ SY0-701 study materials, particularly in the domain of incident response and recovery​​.</w:t>
      </w:r>
    </w:p>
    <w:p w14:paraId="59A9E2E1" w14:textId="77777777" w:rsidR="00865480" w:rsidRDefault="00865480">
      <w:pPr>
        <w:spacing w:after="0"/>
        <w:rPr>
          <w:rFonts w:ascii="Times New Roman" w:hAnsi="Times New Roman"/>
          <w:sz w:val="24"/>
          <w:szCs w:val="24"/>
        </w:rPr>
      </w:pPr>
    </w:p>
    <w:p w14:paraId="6571C1FB" w14:textId="77777777" w:rsidR="00865480" w:rsidRDefault="00865480">
      <w:pPr>
        <w:spacing w:after="0"/>
        <w:rPr>
          <w:rFonts w:ascii="Times New Roman" w:hAnsi="Times New Roman"/>
          <w:sz w:val="24"/>
          <w:szCs w:val="24"/>
        </w:rPr>
      </w:pPr>
    </w:p>
    <w:p w14:paraId="582B97C5" w14:textId="77777777" w:rsidR="00865480" w:rsidRDefault="00000000">
      <w:pPr>
        <w:spacing w:after="0"/>
        <w:rPr>
          <w:rFonts w:ascii="Times New Roman" w:hAnsi="Times New Roman"/>
          <w:sz w:val="24"/>
          <w:szCs w:val="24"/>
        </w:rPr>
      </w:pPr>
      <w:r>
        <w:t>Question: 240</w:t>
      </w:r>
    </w:p>
    <w:p/>
    <w:p w14:paraId="1B6A3563" w14:textId="77777777" w:rsidR="00865480" w:rsidRDefault="00000000">
      <w:pPr>
        <w:spacing w:after="0"/>
        <w:rPr>
          <w:rFonts w:ascii="Times New Roman" w:hAnsi="Times New Roman"/>
          <w:sz w:val="24"/>
          <w:szCs w:val="24"/>
        </w:rPr>
      </w:pPr>
      <w:r>
        <w:rPr>
          <w:rFonts w:ascii="Times New Roman" w:hAnsi="Times New Roman"/>
          <w:sz w:val="24"/>
          <w:szCs w:val="24"/>
        </w:rPr>
        <w:t>While investigating a recent security breach an analyst finds that an attacker gained access by SOL infection through a company website. Which of the following should the analyst recommend to the website developers to prevent this from reoccurring?</w:t>
      </w:r>
    </w:p>
    <w:p w14:paraId="548EE21E" w14:textId="77777777" w:rsidR="00865480" w:rsidRDefault="00000000">
      <w:pPr>
        <w:spacing w:after="0"/>
        <w:rPr>
          <w:rFonts w:ascii="Times New Roman" w:hAnsi="Times New Roman"/>
          <w:sz w:val="24"/>
          <w:szCs w:val="24"/>
        </w:rPr>
      </w:pPr>
      <w:r>
        <w:t>A. Secure cookies</w:t>
      </w:r>
    </w:p>
    <w:p w14:paraId="088579DC" w14:textId="77777777" w:rsidR="00865480" w:rsidRDefault="00000000">
      <w:pPr>
        <w:spacing w:after="0"/>
        <w:rPr>
          <w:rFonts w:ascii="Times New Roman" w:hAnsi="Times New Roman"/>
          <w:sz w:val="24"/>
          <w:szCs w:val="24"/>
        </w:rPr>
      </w:pPr>
      <w:r>
        <w:t>B. Input sanitization</w:t>
      </w:r>
    </w:p>
    <w:p w14:paraId="03A0A20D" w14:textId="77777777" w:rsidR="00865480" w:rsidRDefault="00000000">
      <w:pPr>
        <w:spacing w:after="0"/>
        <w:rPr>
          <w:rFonts w:ascii="Times New Roman" w:hAnsi="Times New Roman"/>
          <w:sz w:val="24"/>
          <w:szCs w:val="24"/>
        </w:rPr>
      </w:pPr>
      <w:r>
        <w:t>C. Code signing</w:t>
      </w:r>
    </w:p>
    <w:p w14:paraId="447577E2" w14:textId="77777777" w:rsidR="00865480" w:rsidRDefault="00000000">
      <w:pPr>
        <w:spacing w:after="0"/>
        <w:rPr>
          <w:rFonts w:ascii="Times New Roman" w:hAnsi="Times New Roman"/>
          <w:sz w:val="24"/>
          <w:szCs w:val="24"/>
        </w:rPr>
      </w:pPr>
      <w:r>
        <w:t>D. Blocklist</w:t>
      </w:r>
    </w:p>
    <w:p w14:paraId="6984E48D" w14:textId="77777777" w:rsidR="00865480" w:rsidRDefault="00865480">
      <w:pPr>
        <w:spacing w:after="0"/>
        <w:rPr>
          <w:rFonts w:ascii="Times New Roman" w:hAnsi="Times New Roman"/>
          <w:sz w:val="24"/>
          <w:szCs w:val="24"/>
        </w:rPr>
      </w:pPr>
    </w:p>
    <w:p w14:paraId="2A40F20E"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1892CE18" w14:textId="77777777" w:rsidR="00865480" w:rsidRDefault="00000000">
      <w:pPr>
        <w:spacing w:after="0"/>
        <w:rPr>
          <w:rFonts w:ascii="Times New Roman" w:hAnsi="Times New Roman"/>
          <w:sz w:val="24"/>
          <w:szCs w:val="24"/>
        </w:rPr>
      </w:pPr>
      <w:r>
        <w:t>Explanation:</w:t>
      </w:r>
    </w:p>
    <w:p w14:paraId="52F91B60" w14:textId="77777777" w:rsidR="00865480" w:rsidRDefault="00000000">
      <w:pPr>
        <w:spacing w:after="0"/>
        <w:rPr>
          <w:rFonts w:ascii="Times New Roman" w:hAnsi="Times New Roman"/>
          <w:sz w:val="24"/>
          <w:szCs w:val="24"/>
        </w:rPr>
      </w:pPr>
      <w:r>
        <w:t>Input sanitization is a critical security measure to prevent SQL injection attacks, which occur when an attacker exploits vulnerabilities in a website's input fields to execute malicious SQL code. By properly sanitizing and validating all user inputs, developers can prevent malicious code from being executed, thereby securing the website against such attacks.</w:t>
      </w:r>
    </w:p>
    <w:p w14:paraId="399C159B" w14:textId="77777777" w:rsidR="00865480" w:rsidRDefault="00000000">
      <w:pPr>
        <w:spacing w:after="0"/>
        <w:rPr>
          <w:rFonts w:ascii="Times New Roman" w:hAnsi="Times New Roman"/>
          <w:sz w:val="24"/>
          <w:szCs w:val="24"/>
        </w:rPr>
      </w:pPr>
      <w:r>
        <w:t>Reference = CompTIA Security+ SY0-701 study materials, particularly in the domain of web application security and common vulnerability mitigation strategies​​.</w:t>
      </w:r>
    </w:p>
    <w:p w14:paraId="33F5AC15" w14:textId="77777777" w:rsidR="00865480" w:rsidRDefault="00865480">
      <w:pPr>
        <w:spacing w:after="0"/>
        <w:rPr>
          <w:rFonts w:ascii="Times New Roman" w:hAnsi="Times New Roman"/>
          <w:sz w:val="24"/>
          <w:szCs w:val="24"/>
        </w:rPr>
      </w:pPr>
    </w:p>
    <w:p w14:paraId="72D7741F" w14:textId="77777777" w:rsidR="00865480" w:rsidRDefault="00865480">
      <w:pPr>
        <w:spacing w:after="0"/>
        <w:rPr>
          <w:rFonts w:ascii="Times New Roman" w:hAnsi="Times New Roman"/>
          <w:sz w:val="24"/>
          <w:szCs w:val="24"/>
        </w:rPr>
      </w:pPr>
    </w:p>
    <w:p w14:paraId="4E8EC8F0" w14:textId="77777777" w:rsidR="00865480" w:rsidRDefault="00000000">
      <w:pPr>
        <w:spacing w:after="0"/>
        <w:rPr>
          <w:rFonts w:ascii="Times New Roman" w:hAnsi="Times New Roman"/>
          <w:sz w:val="24"/>
          <w:szCs w:val="24"/>
        </w:rPr>
      </w:pPr>
      <w:r>
        <w:t>Question: 241</w:t>
      </w:r>
    </w:p>
    <w:p/>
    <w:p w14:paraId="56BF8CCE"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environments utilizes a subset of customer data and is most likely to be used to assess the impacts of major system upgrades and demonstrate system features?</w:t>
      </w:r>
    </w:p>
    <w:p w14:paraId="0D89B114" w14:textId="77777777" w:rsidR="00865480" w:rsidRDefault="00000000">
      <w:pPr>
        <w:spacing w:after="0"/>
        <w:rPr>
          <w:rFonts w:ascii="Times New Roman" w:hAnsi="Times New Roman"/>
          <w:sz w:val="24"/>
          <w:szCs w:val="24"/>
        </w:rPr>
      </w:pPr>
      <w:r>
        <w:t>A. Development</w:t>
      </w:r>
    </w:p>
    <w:p w14:paraId="765AF181" w14:textId="77777777" w:rsidR="00865480" w:rsidRDefault="00000000">
      <w:pPr>
        <w:spacing w:after="0"/>
        <w:rPr>
          <w:rFonts w:ascii="Times New Roman" w:hAnsi="Times New Roman"/>
          <w:sz w:val="24"/>
          <w:szCs w:val="24"/>
        </w:rPr>
      </w:pPr>
      <w:r>
        <w:t>B. Test</w:t>
      </w:r>
    </w:p>
    <w:p w14:paraId="19EFC645" w14:textId="77777777" w:rsidR="00865480" w:rsidRDefault="00000000">
      <w:pPr>
        <w:spacing w:after="0"/>
        <w:rPr>
          <w:rFonts w:ascii="Times New Roman" w:hAnsi="Times New Roman"/>
          <w:sz w:val="24"/>
          <w:szCs w:val="24"/>
        </w:rPr>
      </w:pPr>
      <w:r>
        <w:t>C. Production</w:t>
      </w:r>
    </w:p>
    <w:p w14:paraId="1E9607D4" w14:textId="77777777" w:rsidR="00865480" w:rsidRDefault="00000000">
      <w:pPr>
        <w:spacing w:after="0"/>
        <w:rPr>
          <w:rFonts w:ascii="Times New Roman" w:hAnsi="Times New Roman"/>
          <w:sz w:val="24"/>
          <w:szCs w:val="24"/>
        </w:rPr>
      </w:pPr>
      <w:r>
        <w:t>D. Staging</w:t>
      </w:r>
    </w:p>
    <w:p w14:paraId="7CB723C8" w14:textId="77777777" w:rsidR="00865480" w:rsidRDefault="00865480">
      <w:pPr>
        <w:spacing w:after="0"/>
        <w:rPr>
          <w:rFonts w:ascii="Times New Roman" w:hAnsi="Times New Roman"/>
          <w:sz w:val="24"/>
          <w:szCs w:val="24"/>
        </w:rPr>
      </w:pPr>
    </w:p>
    <w:p w14:paraId="18E4B2B5"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18A897C2" w14:textId="77777777" w:rsidR="00865480" w:rsidRDefault="00000000">
      <w:pPr>
        <w:spacing w:after="0"/>
        <w:rPr>
          <w:rFonts w:ascii="Times New Roman" w:hAnsi="Times New Roman"/>
          <w:sz w:val="24"/>
          <w:szCs w:val="24"/>
        </w:rPr>
      </w:pPr>
      <w:r>
        <w:t>Explanation:</w:t>
      </w:r>
    </w:p>
    <w:p w14:paraId="16D2A454" w14:textId="77777777" w:rsidR="00865480" w:rsidRDefault="00865480">
      <w:pPr>
        <w:spacing w:after="0"/>
        <w:rPr>
          <w:rFonts w:ascii="Times New Roman" w:hAnsi="Times New Roman"/>
          <w:sz w:val="24"/>
          <w:szCs w:val="24"/>
        </w:rPr>
      </w:pPr>
      <w:r>
        <w:t>A staging environment is a controlled setting that closely mirrors the production environment but uses a subset of customer data. It is used to test major system upgrades, assess their impact, and demonstrate new features before they are rolled out to the live production environment. This ensures that any issues can be identified and addressed in a safe environment before affecting end-users.</w:t>
      </w:r>
    </w:p>
    <w:p w14:paraId="29F6DC7F" w14:textId="77777777" w:rsidR="00865480" w:rsidRDefault="00000000">
      <w:pPr>
        <w:spacing w:after="0"/>
        <w:rPr>
          <w:rFonts w:ascii="Times New Roman" w:hAnsi="Times New Roman"/>
          <w:sz w:val="24"/>
          <w:szCs w:val="24"/>
        </w:rPr>
      </w:pPr>
      <w:r>
        <w:t>Reference = CompTIA Security+ SY0-701 study materials, particularly in the domain of secure system development and testing environments​​.</w:t>
      </w:r>
    </w:p>
    <w:p w14:paraId="7E75AD87" w14:textId="77777777" w:rsidR="00865480" w:rsidRDefault="00000000">
      <w:pPr>
        <w:spacing w:after="0"/>
        <w:rPr>
          <w:rFonts w:ascii="Times New Roman" w:hAnsi="Times New Roman"/>
          <w:sz w:val="24"/>
          <w:szCs w:val="24"/>
        </w:rPr>
      </w:pPr>
    </w:p>
    <w:p w14:paraId="038F197F" w14:textId="77777777" w:rsidR="00865480" w:rsidRDefault="00865480">
      <w:pPr>
        <w:spacing w:after="0"/>
        <w:rPr>
          <w:rFonts w:ascii="Times New Roman" w:hAnsi="Times New Roman"/>
          <w:sz w:val="24"/>
          <w:szCs w:val="24"/>
        </w:rPr>
      </w:pPr>
    </w:p>
    <w:p w14:paraId="23D1BD95" w14:textId="77777777" w:rsidR="00865480" w:rsidRDefault="00865480">
      <w:pPr>
        <w:spacing w:after="0"/>
        <w:rPr>
          <w:rFonts w:ascii="Times New Roman" w:hAnsi="Times New Roman"/>
          <w:sz w:val="24"/>
          <w:szCs w:val="24"/>
        </w:rPr>
      </w:pPr>
    </w:p>
    <w:p w14:paraId="4062C98E" w14:textId="77777777" w:rsidR="00865480" w:rsidRDefault="00865480">
      <w:pPr>
        <w:spacing w:after="0"/>
        <w:rPr>
          <w:rFonts w:ascii="Times New Roman" w:hAnsi="Times New Roman"/>
          <w:sz w:val="24"/>
          <w:szCs w:val="24"/>
        </w:rPr>
      </w:pPr>
    </w:p>
    <w:p w14:paraId="28DB30EB" w14:textId="77777777" w:rsidR="00865480" w:rsidRDefault="00000000">
      <w:pPr>
        <w:spacing w:after="0"/>
        <w:rPr>
          <w:rFonts w:ascii="Times New Roman" w:hAnsi="Times New Roman"/>
          <w:sz w:val="24"/>
          <w:szCs w:val="24"/>
        </w:rPr>
      </w:pPr>
      <w:r>
        <w:t>Question: 242</w:t>
      </w:r>
    </w:p>
    <w:p/>
    <w:p w14:paraId="7BF06329" w14:textId="77777777" w:rsidR="00865480" w:rsidRDefault="00000000">
      <w:pPr>
        <w:spacing w:after="0"/>
        <w:rPr>
          <w:rFonts w:ascii="Times New Roman" w:hAnsi="Times New Roman"/>
          <w:sz w:val="24"/>
          <w:szCs w:val="24"/>
        </w:rPr>
      </w:pPr>
      <w:r>
        <w:rPr>
          <w:rFonts w:ascii="Times New Roman" w:hAnsi="Times New Roman"/>
          <w:sz w:val="24"/>
          <w:szCs w:val="24"/>
        </w:rPr>
        <w:t>An organization recently started hosting a new service that customers access through a web portal. A security engineer needs to add to the existing security devices a new solution to protect this new service. Which of the following is the engineer most likely to deploy?</w:t>
      </w:r>
    </w:p>
    <w:p w14:paraId="50191A26" w14:textId="77777777" w:rsidR="00865480" w:rsidRDefault="00000000">
      <w:pPr>
        <w:spacing w:after="0"/>
        <w:rPr>
          <w:rFonts w:ascii="Times New Roman" w:hAnsi="Times New Roman"/>
          <w:sz w:val="24"/>
          <w:szCs w:val="24"/>
        </w:rPr>
      </w:pPr>
      <w:r>
        <w:t>A. Layer 4 firewall</w:t>
      </w:r>
    </w:p>
    <w:p w14:paraId="6E0D0030" w14:textId="77777777" w:rsidR="00865480" w:rsidRDefault="00000000">
      <w:pPr>
        <w:spacing w:after="0"/>
        <w:rPr>
          <w:rFonts w:ascii="Times New Roman" w:hAnsi="Times New Roman"/>
          <w:sz w:val="24"/>
          <w:szCs w:val="24"/>
        </w:rPr>
      </w:pPr>
      <w:r>
        <w:t>B. NGFW</w:t>
      </w:r>
    </w:p>
    <w:p w14:paraId="03CD3038" w14:textId="77777777" w:rsidR="00865480" w:rsidRDefault="00000000">
      <w:pPr>
        <w:spacing w:after="0"/>
        <w:rPr>
          <w:rFonts w:ascii="Times New Roman" w:hAnsi="Times New Roman"/>
          <w:sz w:val="24"/>
          <w:szCs w:val="24"/>
        </w:rPr>
      </w:pPr>
      <w:r>
        <w:t>C. WAF</w:t>
      </w:r>
    </w:p>
    <w:p w14:paraId="71BF94B4" w14:textId="77777777" w:rsidR="00865480" w:rsidRDefault="00000000">
      <w:pPr>
        <w:spacing w:after="0"/>
        <w:rPr>
          <w:rFonts w:ascii="Times New Roman" w:hAnsi="Times New Roman"/>
          <w:sz w:val="24"/>
          <w:szCs w:val="24"/>
        </w:rPr>
      </w:pPr>
      <w:r>
        <w:t>D. UTM</w:t>
      </w:r>
    </w:p>
    <w:p w14:paraId="5DB8BEB7" w14:textId="77777777" w:rsidR="00865480" w:rsidRDefault="00865480">
      <w:pPr>
        <w:spacing w:after="0"/>
        <w:rPr>
          <w:rFonts w:ascii="Times New Roman" w:hAnsi="Times New Roman"/>
          <w:sz w:val="24"/>
          <w:szCs w:val="24"/>
        </w:rPr>
      </w:pPr>
    </w:p>
    <w:p w14:paraId="1379601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32689552" w14:textId="77777777" w:rsidR="00865480" w:rsidRDefault="00000000">
      <w:pPr>
        <w:spacing w:after="0"/>
        <w:rPr>
          <w:rFonts w:ascii="Times New Roman" w:hAnsi="Times New Roman"/>
          <w:sz w:val="24"/>
          <w:szCs w:val="24"/>
        </w:rPr>
      </w:pPr>
      <w:r>
        <w:t>Explanation:</w:t>
      </w:r>
    </w:p>
    <w:p w14:paraId="71353664" w14:textId="77777777" w:rsidR="00865480" w:rsidRDefault="00000000">
      <w:pPr>
        <w:spacing w:after="0"/>
        <w:rPr>
          <w:rFonts w:ascii="Times New Roman" w:hAnsi="Times New Roman"/>
          <w:sz w:val="24"/>
          <w:szCs w:val="24"/>
        </w:rPr>
      </w:pPr>
      <w:r>
        <w:t>The security engineer is likely to deploy a Web Application Firewall (WAF) to protect the new web portal service. A WAF specifically protects web applications by filtering, monitoring, and blocking HTTP requests based on a set of rules. This is crucial for preventing common attacks such as SQL injection, cross-site scripting (XSS), and other web-based attacks that could compromise the web service.</w:t>
      </w:r>
    </w:p>
    <w:p w14:paraId="21747EBC" w14:textId="77777777" w:rsidR="00865480" w:rsidRDefault="00000000">
      <w:pPr>
        <w:spacing w:after="0"/>
        <w:rPr>
          <w:rFonts w:ascii="Times New Roman" w:hAnsi="Times New Roman"/>
          <w:sz w:val="24"/>
          <w:szCs w:val="24"/>
        </w:rPr>
      </w:pPr>
      <w:r>
        <w:t>Layer 4 firewall operates primarily at the transport layer, focusing on IP address and port filtering, making it unsuitable for web application-specific threats.</w:t>
      </w:r>
    </w:p>
    <w:p w14:paraId="0D2EB510" w14:textId="77777777" w:rsidR="00865480" w:rsidRDefault="00000000">
      <w:pPr>
        <w:spacing w:after="0"/>
        <w:rPr>
          <w:rFonts w:ascii="Times New Roman" w:hAnsi="Times New Roman"/>
          <w:sz w:val="24"/>
          <w:szCs w:val="24"/>
        </w:rPr>
      </w:pPr>
      <w:r>
        <w:t>NGFW (Next-Generation Firewall) provides more advanced filtering than traditional firewalls, including layer 7 inspection, but the WAF is tailored specifically for web traffic.</w:t>
      </w:r>
    </w:p>
    <w:p w14:paraId="53E4D438" w14:textId="77777777" w:rsidR="00865480" w:rsidRDefault="00000000">
      <w:pPr>
        <w:spacing w:after="0"/>
        <w:rPr>
          <w:rFonts w:ascii="Times New Roman" w:hAnsi="Times New Roman"/>
          <w:sz w:val="24"/>
          <w:szCs w:val="24"/>
        </w:rPr>
      </w:pPr>
      <w:r>
        <w:t>UTM (Unified Threat Management) offers a suite of security tools in one package (like antivirus, firewall, and content filtering), but for web application-specific protection, a WAF is the best fit​​​.</w:t>
      </w:r>
    </w:p>
    <w:p w14:paraId="0CAE4509" w14:textId="77777777" w:rsidR="00865480" w:rsidRDefault="00865480">
      <w:pPr>
        <w:spacing w:after="0"/>
        <w:rPr>
          <w:rFonts w:ascii="Times New Roman" w:hAnsi="Times New Roman"/>
          <w:sz w:val="24"/>
          <w:szCs w:val="24"/>
        </w:rPr>
      </w:pPr>
    </w:p>
    <w:p w14:paraId="149B11D6" w14:textId="77777777" w:rsidR="00865480" w:rsidRDefault="00865480">
      <w:pPr>
        <w:spacing w:after="0"/>
        <w:rPr>
          <w:rFonts w:ascii="Times New Roman" w:hAnsi="Times New Roman"/>
          <w:sz w:val="24"/>
          <w:szCs w:val="24"/>
        </w:rPr>
      </w:pPr>
    </w:p>
    <w:p w14:paraId="1C07EEA0" w14:textId="77777777" w:rsidR="00865480" w:rsidRDefault="00000000">
      <w:pPr>
        <w:spacing w:after="0"/>
        <w:rPr>
          <w:rFonts w:ascii="Times New Roman" w:hAnsi="Times New Roman"/>
          <w:sz w:val="24"/>
          <w:szCs w:val="24"/>
        </w:rPr>
      </w:pPr>
      <w:r>
        <w:t>Question: 243</w:t>
      </w:r>
    </w:p>
    <w:p/>
    <w:p w14:paraId="775A2638" w14:textId="77777777" w:rsidR="00865480" w:rsidRDefault="00000000">
      <w:pPr>
        <w:spacing w:after="0"/>
        <w:rPr>
          <w:rFonts w:ascii="Times New Roman" w:hAnsi="Times New Roman"/>
          <w:sz w:val="24"/>
          <w:szCs w:val="24"/>
        </w:rPr>
      </w:pPr>
      <w:r>
        <w:rPr>
          <w:rFonts w:ascii="Times New Roman" w:hAnsi="Times New Roman"/>
          <w:sz w:val="24"/>
          <w:szCs w:val="24"/>
        </w:rPr>
        <w:t>An IT manager is putting together a documented plan describing how the organization will keep operating in the event of a global incident. Which of the following plans is the IT manager creating?</w:t>
      </w:r>
    </w:p>
    <w:p w14:paraId="58793817" w14:textId="77777777" w:rsidR="00865480" w:rsidRDefault="00000000">
      <w:pPr>
        <w:spacing w:after="0"/>
        <w:rPr>
          <w:rFonts w:ascii="Times New Roman" w:hAnsi="Times New Roman"/>
          <w:sz w:val="24"/>
          <w:szCs w:val="24"/>
        </w:rPr>
      </w:pPr>
      <w:r>
        <w:t>A. Business continuity</w:t>
      </w:r>
    </w:p>
    <w:p w14:paraId="3D69AD09" w14:textId="77777777" w:rsidR="00865480" w:rsidRDefault="00000000">
      <w:pPr>
        <w:spacing w:after="0"/>
        <w:rPr>
          <w:rFonts w:ascii="Times New Roman" w:hAnsi="Times New Roman"/>
          <w:sz w:val="24"/>
          <w:szCs w:val="24"/>
        </w:rPr>
      </w:pPr>
      <w:r>
        <w:t>B. Physical security</w:t>
      </w:r>
    </w:p>
    <w:p w14:paraId="1A201494" w14:textId="77777777" w:rsidR="00865480" w:rsidRDefault="00000000">
      <w:pPr>
        <w:spacing w:after="0"/>
        <w:rPr>
          <w:rFonts w:ascii="Times New Roman" w:hAnsi="Times New Roman"/>
          <w:sz w:val="24"/>
          <w:szCs w:val="24"/>
        </w:rPr>
      </w:pPr>
      <w:r>
        <w:t>C. Change management</w:t>
      </w:r>
    </w:p>
    <w:p w14:paraId="5BC2313B" w14:textId="77777777" w:rsidR="00865480" w:rsidRDefault="00000000">
      <w:pPr>
        <w:spacing w:after="0"/>
        <w:rPr>
          <w:rFonts w:ascii="Times New Roman" w:hAnsi="Times New Roman"/>
          <w:sz w:val="24"/>
          <w:szCs w:val="24"/>
        </w:rPr>
      </w:pPr>
      <w:r>
        <w:t>D. Disaster recovery</w:t>
      </w:r>
    </w:p>
    <w:p w14:paraId="43E77881" w14:textId="77777777" w:rsidR="00865480" w:rsidRDefault="00865480">
      <w:pPr>
        <w:spacing w:after="0"/>
        <w:rPr>
          <w:rFonts w:ascii="Times New Roman" w:hAnsi="Times New Roman"/>
          <w:sz w:val="24"/>
          <w:szCs w:val="24"/>
        </w:rPr>
      </w:pPr>
    </w:p>
    <w:p w14:paraId="2206BF10"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7DC8640" w14:textId="77777777" w:rsidR="00865480" w:rsidRDefault="00000000">
      <w:pPr>
        <w:spacing w:after="0"/>
        <w:rPr>
          <w:rFonts w:ascii="Times New Roman" w:hAnsi="Times New Roman"/>
          <w:sz w:val="24"/>
          <w:szCs w:val="24"/>
        </w:rPr>
      </w:pPr>
      <w:r>
        <w:t>Explanation:</w:t>
      </w:r>
    </w:p>
    <w:p w14:paraId="6217435A" w14:textId="77777777" w:rsidR="00865480" w:rsidRDefault="00000000">
      <w:pPr>
        <w:spacing w:after="0"/>
        <w:rPr>
          <w:rFonts w:ascii="Times New Roman" w:hAnsi="Times New Roman"/>
          <w:sz w:val="24"/>
          <w:szCs w:val="24"/>
        </w:rPr>
      </w:pPr>
      <w:r>
        <w:t>The IT manager is creating a Business Continuity Plan (BCP). A BCP describes how an organization will continue to operate during and after a disaster or global incident. It ensures that critical business functions remain operational despite adverse conditions, with a focus on minimizing downtime and maintaining essential services.</w:t>
      </w:r>
    </w:p>
    <w:p w14:paraId="317FC882" w14:textId="77777777" w:rsidR="00865480" w:rsidRDefault="00000000">
      <w:pPr>
        <w:spacing w:after="0"/>
        <w:rPr>
          <w:rFonts w:ascii="Times New Roman" w:hAnsi="Times New Roman"/>
          <w:sz w:val="24"/>
          <w:szCs w:val="24"/>
        </w:rPr>
      </w:pPr>
      <w:r>
        <w:t>Physical security relates to protecting physical assets.</w:t>
      </w:r>
    </w:p>
    <w:p w14:paraId="0E3C03E3" w14:textId="77777777" w:rsidR="00865480" w:rsidRDefault="00000000">
      <w:pPr>
        <w:spacing w:after="0"/>
        <w:rPr>
          <w:rFonts w:ascii="Times New Roman" w:hAnsi="Times New Roman"/>
          <w:sz w:val="24"/>
          <w:szCs w:val="24"/>
        </w:rPr>
      </w:pPr>
      <w:r>
        <w:t>Change management ensures changes in IT systems are introduced smoothly, without disrupting operations.</w:t>
      </w:r>
    </w:p>
    <w:p w14:paraId="2F6DDB15" w14:textId="77777777" w:rsidR="00865480" w:rsidRDefault="00000000">
      <w:pPr>
        <w:spacing w:after="0"/>
        <w:rPr>
          <w:rFonts w:ascii="Times New Roman" w:hAnsi="Times New Roman"/>
          <w:sz w:val="24"/>
          <w:szCs w:val="24"/>
        </w:rPr>
      </w:pPr>
      <w:r>
        <w:t>Disaster recovery is a subset of business continuity but focuses specifically on recovering from IT-related incidents​​.</w:t>
      </w:r>
    </w:p>
    <w:p w14:paraId="247A7046" w14:textId="77777777" w:rsidR="00865480" w:rsidRDefault="00865480">
      <w:pPr>
        <w:spacing w:after="0"/>
        <w:rPr>
          <w:rFonts w:ascii="Times New Roman" w:hAnsi="Times New Roman"/>
          <w:sz w:val="24"/>
          <w:szCs w:val="24"/>
        </w:rPr>
      </w:pPr>
    </w:p>
    <w:p w14:paraId="0831F763" w14:textId="77777777" w:rsidR="00865480" w:rsidRDefault="00865480">
      <w:pPr>
        <w:spacing w:after="0"/>
        <w:rPr>
          <w:rFonts w:ascii="Times New Roman" w:hAnsi="Times New Roman"/>
          <w:sz w:val="24"/>
          <w:szCs w:val="24"/>
        </w:rPr>
      </w:pPr>
    </w:p>
    <w:p w14:paraId="7FEC4F27" w14:textId="77777777" w:rsidR="00865480" w:rsidRDefault="00000000">
      <w:pPr>
        <w:spacing w:after="0"/>
        <w:rPr>
          <w:rFonts w:ascii="Times New Roman" w:hAnsi="Times New Roman"/>
          <w:sz w:val="24"/>
          <w:szCs w:val="24"/>
        </w:rPr>
      </w:pPr>
      <w:r>
        <w:t>Question: 244</w:t>
      </w:r>
    </w:p>
    <w:p/>
    <w:p w14:paraId="27A5823B"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topics would most likely be included within an organization's SDLC?</w:t>
      </w:r>
    </w:p>
    <w:p w14:paraId="1381DD0A" w14:textId="77777777" w:rsidR="00865480" w:rsidRDefault="00000000">
      <w:pPr>
        <w:spacing w:after="0"/>
        <w:rPr>
          <w:rFonts w:ascii="Times New Roman" w:hAnsi="Times New Roman"/>
          <w:sz w:val="24"/>
          <w:szCs w:val="24"/>
        </w:rPr>
      </w:pPr>
      <w:r>
        <w:t>A. Service-level agreements</w:t>
      </w:r>
    </w:p>
    <w:p w14:paraId="780986AC" w14:textId="77777777" w:rsidR="00865480" w:rsidRDefault="00000000">
      <w:pPr>
        <w:spacing w:after="0"/>
        <w:rPr>
          <w:rFonts w:ascii="Times New Roman" w:hAnsi="Times New Roman"/>
          <w:sz w:val="24"/>
          <w:szCs w:val="24"/>
        </w:rPr>
      </w:pPr>
      <w:r>
        <w:t>B. Information security policy</w:t>
      </w:r>
    </w:p>
    <w:p w14:paraId="20805D9C" w14:textId="77777777" w:rsidR="00865480" w:rsidRDefault="00000000">
      <w:pPr>
        <w:spacing w:after="0"/>
        <w:rPr>
          <w:rFonts w:ascii="Times New Roman" w:hAnsi="Times New Roman"/>
          <w:sz w:val="24"/>
          <w:szCs w:val="24"/>
        </w:rPr>
      </w:pPr>
      <w:r>
        <w:t>C. Penetration testing methodology</w:t>
      </w:r>
    </w:p>
    <w:p w14:paraId="7793FD83" w14:textId="77777777" w:rsidR="00865480" w:rsidRDefault="00000000">
      <w:pPr>
        <w:spacing w:after="0"/>
        <w:rPr>
          <w:rFonts w:ascii="Times New Roman" w:hAnsi="Times New Roman"/>
          <w:sz w:val="24"/>
          <w:szCs w:val="24"/>
        </w:rPr>
      </w:pPr>
      <w:r>
        <w:t>D. Branch protection requirements</w:t>
      </w:r>
    </w:p>
    <w:p w14:paraId="0371949D" w14:textId="77777777" w:rsidR="00865480" w:rsidRDefault="00865480">
      <w:pPr>
        <w:spacing w:after="0"/>
        <w:rPr>
          <w:rFonts w:ascii="Times New Roman" w:hAnsi="Times New Roman"/>
          <w:sz w:val="24"/>
          <w:szCs w:val="24"/>
        </w:rPr>
      </w:pPr>
    </w:p>
    <w:p w14:paraId="375EEEA1"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FF554AE" w14:textId="77777777" w:rsidR="00865480" w:rsidRDefault="00000000">
      <w:pPr>
        <w:spacing w:after="0"/>
        <w:rPr>
          <w:rFonts w:ascii="Times New Roman" w:hAnsi="Times New Roman"/>
          <w:sz w:val="24"/>
          <w:szCs w:val="24"/>
        </w:rPr>
      </w:pPr>
      <w:r>
        <w:t>Explanation:</w:t>
      </w:r>
    </w:p>
    <w:p w14:paraId="11BE67E9" w14:textId="77777777" w:rsidR="00865480" w:rsidRDefault="00000000">
      <w:pPr>
        <w:spacing w:after="0"/>
        <w:rPr>
          <w:rFonts w:ascii="Times New Roman" w:hAnsi="Times New Roman"/>
          <w:sz w:val="24"/>
          <w:szCs w:val="24"/>
        </w:rPr>
      </w:pPr>
      <w:r>
        <w:t>Within an organization's Software Development Life Cycle (SDLC), an Information Security Policy is a vital component. It outlines the rules and procedures for ensuring that the organization’s IT assets and data are protected throughout the development process. Ensuring secure coding practices, access controls, and regular security testing is fundamental in preventing vulnerabilities in applications.</w:t>
      </w:r>
    </w:p>
    <w:p w14:paraId="50A5212C" w14:textId="77777777" w:rsidR="00865480" w:rsidRDefault="00000000">
      <w:pPr>
        <w:spacing w:after="0"/>
        <w:rPr>
          <w:rFonts w:ascii="Times New Roman" w:hAnsi="Times New Roman"/>
          <w:sz w:val="24"/>
          <w:szCs w:val="24"/>
        </w:rPr>
      </w:pPr>
      <w:r>
        <w:t>Other options like service-level agreements and branch protection requirements are less likely to be integral to SDLC processes. Penetration testing methodology, while useful, is generally considered outside the scope of the SDLC​​.</w:t>
      </w:r>
    </w:p>
    <w:p w14:paraId="69F6726B" w14:textId="77777777" w:rsidR="00865480" w:rsidRDefault="00865480">
      <w:pPr>
        <w:spacing w:after="0"/>
        <w:rPr>
          <w:rFonts w:ascii="Times New Roman" w:hAnsi="Times New Roman"/>
          <w:sz w:val="24"/>
          <w:szCs w:val="24"/>
        </w:rPr>
      </w:pPr>
    </w:p>
    <w:p w14:paraId="2E90601E" w14:textId="77777777" w:rsidR="00865480" w:rsidRDefault="00865480">
      <w:pPr>
        <w:spacing w:after="0"/>
        <w:rPr>
          <w:rFonts w:ascii="Times New Roman" w:hAnsi="Times New Roman"/>
          <w:sz w:val="24"/>
          <w:szCs w:val="24"/>
        </w:rPr>
      </w:pPr>
    </w:p>
    <w:p w14:paraId="73C4324A" w14:textId="77777777" w:rsidR="00865480" w:rsidRDefault="00000000">
      <w:pPr>
        <w:spacing w:after="0"/>
        <w:rPr>
          <w:rFonts w:ascii="Times New Roman" w:hAnsi="Times New Roman"/>
          <w:sz w:val="24"/>
          <w:szCs w:val="24"/>
        </w:rPr>
      </w:pPr>
      <w:r>
        <w:t>Question: 245</w:t>
      </w:r>
    </w:p>
    <w:p/>
    <w:p w14:paraId="48CA477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describes the understanding between a company and a client about what will be provided and the accepted time needed to provide the company with the resources?</w:t>
      </w:r>
    </w:p>
    <w:p w14:paraId="13240FAD" w14:textId="77777777" w:rsidR="00865480" w:rsidRDefault="00000000">
      <w:pPr>
        <w:spacing w:after="0"/>
        <w:rPr>
          <w:rFonts w:ascii="Times New Roman" w:hAnsi="Times New Roman"/>
          <w:sz w:val="24"/>
          <w:szCs w:val="24"/>
        </w:rPr>
      </w:pPr>
      <w:r>
        <w:t>A. SLA</w:t>
      </w:r>
    </w:p>
    <w:p w14:paraId="697A0DDA" w14:textId="77777777" w:rsidR="00865480" w:rsidRDefault="00000000">
      <w:pPr>
        <w:spacing w:after="0"/>
        <w:rPr>
          <w:rFonts w:ascii="Times New Roman" w:hAnsi="Times New Roman"/>
          <w:sz w:val="24"/>
          <w:szCs w:val="24"/>
        </w:rPr>
      </w:pPr>
      <w:r>
        <w:t>B. MOU</w:t>
      </w:r>
    </w:p>
    <w:p w14:paraId="0A725245" w14:textId="77777777" w:rsidR="00865480" w:rsidRDefault="00000000">
      <w:pPr>
        <w:spacing w:after="0"/>
        <w:rPr>
          <w:rFonts w:ascii="Times New Roman" w:hAnsi="Times New Roman"/>
          <w:sz w:val="24"/>
          <w:szCs w:val="24"/>
        </w:rPr>
      </w:pPr>
      <w:r>
        <w:t>C. MOA</w:t>
      </w:r>
    </w:p>
    <w:p w14:paraId="5ECACE06" w14:textId="77777777" w:rsidR="00865480" w:rsidRDefault="00000000">
      <w:pPr>
        <w:spacing w:after="0"/>
        <w:rPr>
          <w:rFonts w:ascii="Times New Roman" w:hAnsi="Times New Roman"/>
          <w:sz w:val="24"/>
          <w:szCs w:val="24"/>
        </w:rPr>
      </w:pPr>
      <w:r>
        <w:t>D. BPA</w:t>
      </w:r>
    </w:p>
    <w:p w14:paraId="254E956C" w14:textId="77777777" w:rsidR="00865480" w:rsidRDefault="00865480">
      <w:pPr>
        <w:spacing w:after="0"/>
        <w:rPr>
          <w:rFonts w:ascii="Times New Roman" w:hAnsi="Times New Roman"/>
          <w:sz w:val="24"/>
          <w:szCs w:val="24"/>
        </w:rPr>
      </w:pPr>
    </w:p>
    <w:p w14:paraId="52C71086"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9D1B8AD" w14:textId="77777777" w:rsidR="00865480" w:rsidRDefault="00000000">
      <w:pPr>
        <w:spacing w:after="0"/>
        <w:rPr>
          <w:rFonts w:ascii="Times New Roman" w:hAnsi="Times New Roman"/>
          <w:sz w:val="24"/>
          <w:szCs w:val="24"/>
        </w:rPr>
      </w:pPr>
      <w:r>
        <w:t>Explanation:</w:t>
      </w:r>
    </w:p>
    <w:p w14:paraId="3DA69013" w14:textId="77777777" w:rsidR="00865480" w:rsidRDefault="00000000">
      <w:pPr>
        <w:spacing w:after="0"/>
        <w:rPr>
          <w:rFonts w:ascii="Times New Roman" w:hAnsi="Times New Roman"/>
          <w:sz w:val="24"/>
          <w:szCs w:val="24"/>
        </w:rPr>
      </w:pPr>
      <w:r>
        <w:t>A Service Level Agreement (SLA) is a formal document between a service provider and a client that defines the expected level of service, including what resources will be provided and the agreed-upon time frames. It typically includes metrics to evaluate performance, uptime guarantees, and response times.</w:t>
      </w:r>
    </w:p>
    <w:p w14:paraId="39F210D4" w14:textId="77777777" w:rsidR="00865480" w:rsidRDefault="00000000">
      <w:pPr>
        <w:spacing w:after="0"/>
        <w:rPr>
          <w:rFonts w:ascii="Times New Roman" w:hAnsi="Times New Roman"/>
          <w:sz w:val="24"/>
          <w:szCs w:val="24"/>
        </w:rPr>
      </w:pPr>
      <w:r>
        <w:t>MOU (Memorandum of Understanding) and MOA (Memorandum of Agreement) are less formal and may not specify the exact level of service.</w:t>
      </w:r>
    </w:p>
    <w:p w14:paraId="167C6C63" w14:textId="77777777" w:rsidR="00865480" w:rsidRDefault="00000000">
      <w:pPr>
        <w:spacing w:after="0"/>
        <w:rPr>
          <w:rFonts w:ascii="Times New Roman" w:hAnsi="Times New Roman"/>
          <w:sz w:val="24"/>
          <w:szCs w:val="24"/>
        </w:rPr>
      </w:pPr>
      <w:r>
        <w:t>BPA (Business Partners Agreement) focuses more on the long-term relationship between partners​​.</w:t>
      </w:r>
    </w:p>
    <w:p w14:paraId="3E56BD80" w14:textId="77777777" w:rsidR="00865480" w:rsidRDefault="00865480">
      <w:pPr>
        <w:spacing w:after="0"/>
        <w:rPr>
          <w:rFonts w:ascii="Times New Roman" w:hAnsi="Times New Roman"/>
          <w:sz w:val="24"/>
          <w:szCs w:val="24"/>
        </w:rPr>
      </w:pPr>
    </w:p>
    <w:p w14:paraId="20B09F6F" w14:textId="77777777" w:rsidR="00865480" w:rsidRDefault="00865480">
      <w:pPr>
        <w:spacing w:after="0"/>
        <w:rPr>
          <w:rFonts w:ascii="Times New Roman" w:hAnsi="Times New Roman"/>
          <w:sz w:val="24"/>
          <w:szCs w:val="24"/>
        </w:rPr>
      </w:pPr>
    </w:p>
    <w:p w14:paraId="32E12730" w14:textId="77777777" w:rsidR="00865480" w:rsidRDefault="00000000">
      <w:pPr>
        <w:spacing w:after="0"/>
        <w:rPr>
          <w:rFonts w:ascii="Times New Roman" w:hAnsi="Times New Roman"/>
          <w:sz w:val="24"/>
          <w:szCs w:val="24"/>
        </w:rPr>
      </w:pPr>
      <w:r>
        <w:t>Question: 246</w:t>
      </w:r>
    </w:p>
    <w:p/>
    <w:p w14:paraId="02A9295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describes an executive team that is meeting in a board room and testing the company's incident response plan?</w:t>
      </w:r>
    </w:p>
    <w:p w14:paraId="2EA2C9D7" w14:textId="77777777" w:rsidR="00865480" w:rsidRDefault="00000000">
      <w:pPr>
        <w:spacing w:after="0"/>
        <w:rPr>
          <w:rFonts w:ascii="Times New Roman" w:hAnsi="Times New Roman"/>
          <w:sz w:val="24"/>
          <w:szCs w:val="24"/>
        </w:rPr>
      </w:pPr>
      <w:r>
        <w:t>A. Continuity of operations</w:t>
      </w:r>
    </w:p>
    <w:p w14:paraId="3626068A" w14:textId="77777777" w:rsidR="00865480" w:rsidRDefault="00000000">
      <w:pPr>
        <w:spacing w:after="0"/>
        <w:rPr>
          <w:rFonts w:ascii="Times New Roman" w:hAnsi="Times New Roman"/>
          <w:sz w:val="24"/>
          <w:szCs w:val="24"/>
        </w:rPr>
      </w:pPr>
      <w:r>
        <w:t>B. Capacity planning</w:t>
      </w:r>
    </w:p>
    <w:p w14:paraId="6BD5A6E9" w14:textId="77777777" w:rsidR="00865480" w:rsidRDefault="00000000">
      <w:pPr>
        <w:spacing w:after="0"/>
        <w:rPr>
          <w:rFonts w:ascii="Times New Roman" w:hAnsi="Times New Roman"/>
          <w:sz w:val="24"/>
          <w:szCs w:val="24"/>
        </w:rPr>
      </w:pPr>
      <w:r>
        <w:t>C. Tabletop exercise</w:t>
      </w:r>
    </w:p>
    <w:p w14:paraId="7E711D1F" w14:textId="77777777" w:rsidR="00865480" w:rsidRDefault="00000000">
      <w:pPr>
        <w:spacing w:after="0"/>
        <w:rPr>
          <w:rFonts w:ascii="Times New Roman" w:hAnsi="Times New Roman"/>
          <w:sz w:val="24"/>
          <w:szCs w:val="24"/>
        </w:rPr>
      </w:pPr>
      <w:r>
        <w:t>D. Parallel processing</w:t>
      </w:r>
    </w:p>
    <w:p w14:paraId="54771E6E" w14:textId="77777777" w:rsidR="00865480" w:rsidRDefault="00865480">
      <w:pPr>
        <w:spacing w:after="0"/>
        <w:rPr>
          <w:rFonts w:ascii="Times New Roman" w:hAnsi="Times New Roman"/>
          <w:sz w:val="24"/>
          <w:szCs w:val="24"/>
        </w:rPr>
      </w:pPr>
    </w:p>
    <w:p w14:paraId="78D738A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3A53E93" w14:textId="77777777" w:rsidR="00865480" w:rsidRDefault="00000000">
      <w:pPr>
        <w:spacing w:after="0"/>
        <w:rPr>
          <w:rFonts w:ascii="Times New Roman" w:hAnsi="Times New Roman"/>
          <w:sz w:val="24"/>
          <w:szCs w:val="24"/>
        </w:rPr>
      </w:pPr>
      <w:r>
        <w:t>Explanation:</w:t>
      </w:r>
    </w:p>
    <w:p w14:paraId="255E7A6D" w14:textId="77777777" w:rsidR="00865480" w:rsidRDefault="00000000">
      <w:pPr>
        <w:spacing w:after="0"/>
        <w:rPr>
          <w:rFonts w:ascii="Times New Roman" w:hAnsi="Times New Roman"/>
          <w:sz w:val="24"/>
          <w:szCs w:val="24"/>
        </w:rPr>
      </w:pPr>
      <w:r>
        <w:t>A tabletop exercise involves the executive team or key stakeholders discussing and testing the company’s incident response plan in a simulated environment. These exercises are low-stress, discussion-based, and help to validate the plan's effectiveness by walking through different scenarios without disrupting actual operations. It is an essential part of testing business continuity and incident response strategies.</w:t>
      </w:r>
    </w:p>
    <w:p w14:paraId="348B662A" w14:textId="77777777" w:rsidR="00865480" w:rsidRDefault="00000000">
      <w:pPr>
        <w:spacing w:after="0"/>
        <w:rPr>
          <w:rFonts w:ascii="Times New Roman" w:hAnsi="Times New Roman"/>
          <w:sz w:val="24"/>
          <w:szCs w:val="24"/>
        </w:rPr>
      </w:pPr>
      <w:r>
        <w:t>Continuity of operations refers to the ability of an organization to continue functioning during and after a disaster but doesn't specifically involve simulations like tabletop exercises.</w:t>
      </w:r>
    </w:p>
    <w:p w14:paraId="62DB266F" w14:textId="77777777" w:rsidR="00865480" w:rsidRDefault="00000000">
      <w:pPr>
        <w:spacing w:after="0"/>
        <w:rPr>
          <w:rFonts w:ascii="Times New Roman" w:hAnsi="Times New Roman"/>
          <w:sz w:val="24"/>
          <w:szCs w:val="24"/>
        </w:rPr>
      </w:pPr>
      <w:r>
        <w:t>Capacity planning is related to ensuring the infrastructure can handle growth, not incident response testing.</w:t>
      </w:r>
    </w:p>
    <w:p w14:paraId="0C5E4D9D" w14:textId="77777777" w:rsidR="00865480" w:rsidRDefault="00000000">
      <w:pPr>
        <w:spacing w:after="0"/>
        <w:rPr>
          <w:rFonts w:ascii="Times New Roman" w:hAnsi="Times New Roman"/>
          <w:sz w:val="24"/>
          <w:szCs w:val="24"/>
        </w:rPr>
      </w:pPr>
      <w:r>
        <w:t>Parallel processing refers to running multiple processes simultaneously, which is unrelated to testing an incident response plan​​.</w:t>
      </w:r>
    </w:p>
    <w:p w14:paraId="18D438FC" w14:textId="77777777" w:rsidR="00865480" w:rsidRDefault="00865480">
      <w:pPr>
        <w:spacing w:after="0"/>
        <w:rPr>
          <w:rFonts w:ascii="Times New Roman" w:hAnsi="Times New Roman"/>
          <w:sz w:val="24"/>
          <w:szCs w:val="24"/>
        </w:rPr>
      </w:pPr>
    </w:p>
    <w:p w14:paraId="209AD0D3" w14:textId="77777777" w:rsidR="00865480" w:rsidRDefault="00865480">
      <w:pPr>
        <w:spacing w:after="0"/>
        <w:rPr>
          <w:rFonts w:ascii="Times New Roman" w:hAnsi="Times New Roman"/>
          <w:sz w:val="24"/>
          <w:szCs w:val="24"/>
        </w:rPr>
      </w:pPr>
    </w:p>
    <w:p w14:paraId="6E49E7BF" w14:textId="77777777" w:rsidR="00865480" w:rsidRDefault="00000000">
      <w:pPr>
        <w:spacing w:after="0"/>
        <w:rPr>
          <w:rFonts w:ascii="Times New Roman" w:hAnsi="Times New Roman"/>
          <w:sz w:val="24"/>
          <w:szCs w:val="24"/>
        </w:rPr>
      </w:pPr>
      <w:r>
        <w:t>Question: 247</w:t>
      </w:r>
    </w:p>
    <w:p/>
    <w:p w14:paraId="244C73F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methods would most likely be used to identify legacy systems?</w:t>
      </w:r>
    </w:p>
    <w:p w14:paraId="24097BA9" w14:textId="77777777" w:rsidR="00865480" w:rsidRDefault="00000000">
      <w:pPr>
        <w:spacing w:after="0"/>
        <w:rPr>
          <w:rFonts w:ascii="Times New Roman" w:hAnsi="Times New Roman"/>
          <w:sz w:val="24"/>
          <w:szCs w:val="24"/>
        </w:rPr>
      </w:pPr>
      <w:r>
        <w:t>A. Bug bounty program</w:t>
      </w:r>
    </w:p>
    <w:p w14:paraId="1AD9CD53" w14:textId="77777777" w:rsidR="00865480" w:rsidRDefault="00000000">
      <w:pPr>
        <w:spacing w:after="0"/>
        <w:rPr>
          <w:rFonts w:ascii="Times New Roman" w:hAnsi="Times New Roman"/>
          <w:sz w:val="24"/>
          <w:szCs w:val="24"/>
        </w:rPr>
      </w:pPr>
      <w:r>
        <w:t>B. Vulnerability scan</w:t>
      </w:r>
    </w:p>
    <w:p w14:paraId="30A6B535" w14:textId="77777777" w:rsidR="00865480" w:rsidRDefault="00000000">
      <w:pPr>
        <w:spacing w:after="0"/>
        <w:rPr>
          <w:rFonts w:ascii="Times New Roman" w:hAnsi="Times New Roman"/>
          <w:sz w:val="24"/>
          <w:szCs w:val="24"/>
        </w:rPr>
      </w:pPr>
      <w:r>
        <w:t>C. Package monitoring</w:t>
      </w:r>
    </w:p>
    <w:p w14:paraId="068273BF" w14:textId="77777777" w:rsidR="00865480" w:rsidRDefault="00000000">
      <w:pPr>
        <w:spacing w:after="0"/>
        <w:rPr>
          <w:rFonts w:ascii="Times New Roman" w:hAnsi="Times New Roman"/>
          <w:sz w:val="24"/>
          <w:szCs w:val="24"/>
        </w:rPr>
      </w:pPr>
      <w:r>
        <w:t>D. Dynamic analysis</w:t>
      </w:r>
    </w:p>
    <w:p w14:paraId="559F106C" w14:textId="77777777" w:rsidR="00865480" w:rsidRDefault="00865480">
      <w:pPr>
        <w:spacing w:after="0"/>
        <w:rPr>
          <w:rFonts w:ascii="Times New Roman" w:hAnsi="Times New Roman"/>
          <w:sz w:val="24"/>
          <w:szCs w:val="24"/>
        </w:rPr>
      </w:pPr>
    </w:p>
    <w:p w14:paraId="5245D540"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5C12E62B" w14:textId="77777777" w:rsidR="00865480" w:rsidRDefault="00000000">
      <w:pPr>
        <w:spacing w:after="0"/>
        <w:rPr>
          <w:rFonts w:ascii="Times New Roman" w:hAnsi="Times New Roman"/>
          <w:sz w:val="24"/>
          <w:szCs w:val="24"/>
        </w:rPr>
      </w:pPr>
      <w:r>
        <w:t>Explanation:</w:t>
      </w:r>
    </w:p>
    <w:p w14:paraId="5C14EB5E" w14:textId="77777777" w:rsidR="00865480" w:rsidRDefault="00000000">
      <w:pPr>
        <w:spacing w:after="0"/>
        <w:rPr>
          <w:rFonts w:ascii="Times New Roman" w:hAnsi="Times New Roman"/>
          <w:sz w:val="24"/>
          <w:szCs w:val="24"/>
        </w:rPr>
      </w:pPr>
      <w:r>
        <w:t>A vulnerability scan is the most likely method to identify legacy systems. These scans assess an organization's network and systems for known vulnerabilities, including outdated or unsupported software (i.e., legacy systems) that may pose a security risk. The scan results can highlight systems that are no longer receiving updates, helping IT teams address these risks.</w:t>
      </w:r>
    </w:p>
    <w:p w14:paraId="299656A2" w14:textId="77777777" w:rsidR="00865480" w:rsidRDefault="00000000">
      <w:pPr>
        <w:spacing w:after="0"/>
        <w:rPr>
          <w:rFonts w:ascii="Times New Roman" w:hAnsi="Times New Roman"/>
          <w:sz w:val="24"/>
          <w:szCs w:val="24"/>
        </w:rPr>
      </w:pPr>
      <w:r>
        <w:t>Bug bounty programs are used to incentivize external researchers to find security flaws, but they are less effective at identifying legacy systems.</w:t>
      </w:r>
    </w:p>
    <w:p w14:paraId="07864465" w14:textId="77777777" w:rsidR="00865480" w:rsidRDefault="00000000">
      <w:pPr>
        <w:spacing w:after="0"/>
        <w:rPr>
          <w:rFonts w:ascii="Times New Roman" w:hAnsi="Times New Roman"/>
          <w:sz w:val="24"/>
          <w:szCs w:val="24"/>
        </w:rPr>
      </w:pPr>
      <w:r>
        <w:t>Package monitoring tracks installed software packages for updates or issues but is not as comprehensive for identifying legacy systems.</w:t>
      </w:r>
    </w:p>
    <w:p w14:paraId="44FA8B5E" w14:textId="77777777" w:rsidR="00865480" w:rsidRDefault="00000000">
      <w:pPr>
        <w:spacing w:after="0"/>
        <w:rPr>
          <w:rFonts w:ascii="Times New Roman" w:hAnsi="Times New Roman"/>
          <w:sz w:val="24"/>
          <w:szCs w:val="24"/>
        </w:rPr>
      </w:pPr>
      <w:r>
        <w:t>Dynamic analysis is typically used for testing applications during runtime to find vulnerabilities, but not for identifying legacy systems​​.</w:t>
      </w:r>
    </w:p>
    <w:p w14:paraId="5AC16339" w14:textId="77777777" w:rsidR="00865480" w:rsidRDefault="00865480">
      <w:pPr>
        <w:spacing w:after="0"/>
        <w:rPr>
          <w:rFonts w:ascii="Times New Roman" w:hAnsi="Times New Roman"/>
          <w:sz w:val="24"/>
          <w:szCs w:val="24"/>
        </w:rPr>
      </w:pPr>
    </w:p>
    <w:p w14:paraId="480865E3" w14:textId="77777777" w:rsidR="00865480" w:rsidRDefault="00865480">
      <w:pPr>
        <w:spacing w:after="0"/>
        <w:rPr>
          <w:rFonts w:ascii="Times New Roman" w:hAnsi="Times New Roman"/>
          <w:sz w:val="24"/>
          <w:szCs w:val="24"/>
        </w:rPr>
      </w:pPr>
    </w:p>
    <w:p w14:paraId="053989B0" w14:textId="77777777" w:rsidR="00865480" w:rsidRDefault="00000000">
      <w:pPr>
        <w:spacing w:after="0"/>
        <w:rPr>
          <w:rFonts w:ascii="Times New Roman" w:hAnsi="Times New Roman"/>
          <w:sz w:val="24"/>
          <w:szCs w:val="24"/>
        </w:rPr>
      </w:pPr>
      <w:r>
        <w:t>Question: 248</w:t>
      </w:r>
    </w:p>
    <w:p/>
    <w:p w14:paraId="0B63DEB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considerations is the most important for an organization to evaluate as it establishes and maintains a data privacy program?</w:t>
      </w:r>
    </w:p>
    <w:p w14:paraId="1163A152" w14:textId="77777777" w:rsidR="00865480" w:rsidRDefault="00000000">
      <w:pPr>
        <w:spacing w:after="0"/>
        <w:rPr>
          <w:rFonts w:ascii="Times New Roman" w:hAnsi="Times New Roman"/>
          <w:sz w:val="24"/>
          <w:szCs w:val="24"/>
        </w:rPr>
      </w:pPr>
      <w:r>
        <w:t>A. Reporting structure for the data privacy officer</w:t>
      </w:r>
    </w:p>
    <w:p w14:paraId="363078EB" w14:textId="77777777" w:rsidR="00865480" w:rsidRDefault="00000000">
      <w:pPr>
        <w:spacing w:after="0"/>
        <w:rPr>
          <w:rFonts w:ascii="Times New Roman" w:hAnsi="Times New Roman"/>
          <w:sz w:val="24"/>
          <w:szCs w:val="24"/>
        </w:rPr>
      </w:pPr>
      <w:r>
        <w:t>B. Request process for data subject access</w:t>
      </w:r>
    </w:p>
    <w:p w14:paraId="7C9B96B3" w14:textId="77777777" w:rsidR="00865480" w:rsidRDefault="00000000">
      <w:pPr>
        <w:spacing w:after="0"/>
        <w:rPr>
          <w:rFonts w:ascii="Times New Roman" w:hAnsi="Times New Roman"/>
          <w:sz w:val="24"/>
          <w:szCs w:val="24"/>
        </w:rPr>
      </w:pPr>
      <w:r>
        <w:t>C. Role as controller or processor</w:t>
      </w:r>
    </w:p>
    <w:p w14:paraId="77F14E3B" w14:textId="77777777" w:rsidR="00865480" w:rsidRDefault="00000000">
      <w:pPr>
        <w:spacing w:after="0"/>
        <w:rPr>
          <w:rFonts w:ascii="Times New Roman" w:hAnsi="Times New Roman"/>
          <w:sz w:val="24"/>
          <w:szCs w:val="24"/>
        </w:rPr>
      </w:pPr>
      <w:r>
        <w:t>D. Physical location of the company</w:t>
      </w:r>
    </w:p>
    <w:p w14:paraId="7F531B5A" w14:textId="77777777" w:rsidR="00865480" w:rsidRDefault="00865480">
      <w:pPr>
        <w:spacing w:after="0"/>
        <w:rPr>
          <w:rFonts w:ascii="Times New Roman" w:hAnsi="Times New Roman"/>
          <w:sz w:val="24"/>
          <w:szCs w:val="24"/>
        </w:rPr>
      </w:pPr>
    </w:p>
    <w:p w14:paraId="324D3785"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757AB7A" w14:textId="77777777" w:rsidR="00865480" w:rsidRDefault="00000000">
      <w:pPr>
        <w:spacing w:after="0"/>
        <w:rPr>
          <w:rFonts w:ascii="Times New Roman" w:hAnsi="Times New Roman"/>
          <w:sz w:val="24"/>
          <w:szCs w:val="24"/>
        </w:rPr>
      </w:pPr>
      <w:r>
        <w:t>Explanation:</w:t>
      </w:r>
    </w:p>
    <w:p w14:paraId="595A5012" w14:textId="77777777" w:rsidR="00865480" w:rsidRDefault="00000000">
      <w:pPr>
        <w:spacing w:after="0"/>
        <w:rPr>
          <w:rFonts w:ascii="Times New Roman" w:hAnsi="Times New Roman"/>
          <w:sz w:val="24"/>
          <w:szCs w:val="24"/>
        </w:rPr>
      </w:pPr>
      <w:r>
        <w:t>The most important consideration when establishing a data privacy program is defining the organization's role as a controller or processor. These roles, as outlined in privacy regulations such as the General Data Protection Regulation (GDPR), determine the responsibilities regarding the handling of personal data. A controller is responsible for determining the purpose and means of data processing, while a processor acts on behalf of the controller. This distinction is crucial for compliance with data privacy laws.</w:t>
      </w:r>
    </w:p>
    <w:p w14:paraId="78BE99D4" w14:textId="77777777" w:rsidR="00865480" w:rsidRDefault="00000000">
      <w:pPr>
        <w:spacing w:after="0"/>
        <w:rPr>
          <w:rFonts w:ascii="Times New Roman" w:hAnsi="Times New Roman"/>
          <w:sz w:val="24"/>
          <w:szCs w:val="24"/>
        </w:rPr>
      </w:pPr>
      <w:r>
        <w:t>Reporting structure for the data privacy officer is important, but it is a secondary consideration compared to legal roles.</w:t>
      </w:r>
    </w:p>
    <w:p w14:paraId="43204B4F" w14:textId="77777777" w:rsidR="00865480" w:rsidRDefault="00000000">
      <w:pPr>
        <w:spacing w:after="0"/>
        <w:rPr>
          <w:rFonts w:ascii="Times New Roman" w:hAnsi="Times New Roman"/>
          <w:sz w:val="24"/>
          <w:szCs w:val="24"/>
        </w:rPr>
      </w:pPr>
      <w:r>
        <w:t>Request process for data subject access is essential for compliance but still depends on the organization's role as controller or processor.</w:t>
      </w:r>
    </w:p>
    <w:p w14:paraId="48F5E1C0" w14:textId="77777777" w:rsidR="00865480" w:rsidRDefault="00000000">
      <w:pPr>
        <w:spacing w:after="0"/>
        <w:rPr>
          <w:rFonts w:ascii="Times New Roman" w:hAnsi="Times New Roman"/>
          <w:sz w:val="24"/>
          <w:szCs w:val="24"/>
        </w:rPr>
      </w:pPr>
      <w:r>
        <w:t>Physical location of the company can affect jurisdiction, but the role as controller or processor has a broader and more immediate impact​​​.</w:t>
      </w:r>
    </w:p>
    <w:p w14:paraId="1BE26A9A" w14:textId="77777777" w:rsidR="00865480" w:rsidRDefault="00865480">
      <w:pPr>
        <w:spacing w:after="0"/>
        <w:rPr>
          <w:rFonts w:ascii="Times New Roman" w:hAnsi="Times New Roman"/>
          <w:sz w:val="24"/>
          <w:szCs w:val="24"/>
        </w:rPr>
      </w:pPr>
    </w:p>
    <w:p w14:paraId="58206658" w14:textId="77777777" w:rsidR="00865480" w:rsidRDefault="00865480">
      <w:pPr>
        <w:spacing w:after="0"/>
        <w:rPr>
          <w:rFonts w:ascii="Times New Roman" w:hAnsi="Times New Roman"/>
          <w:sz w:val="24"/>
          <w:szCs w:val="24"/>
        </w:rPr>
      </w:pPr>
    </w:p>
    <w:p w14:paraId="6E0313FC" w14:textId="77777777" w:rsidR="00865480" w:rsidRDefault="00000000">
      <w:pPr>
        <w:spacing w:after="0"/>
        <w:rPr>
          <w:rFonts w:ascii="Times New Roman" w:hAnsi="Times New Roman"/>
          <w:sz w:val="24"/>
          <w:szCs w:val="24"/>
        </w:rPr>
      </w:pPr>
      <w:r>
        <w:t>Question: 249</w:t>
      </w:r>
    </w:p>
    <w:p/>
    <w:p w14:paraId="07229878" w14:textId="77777777" w:rsidR="00865480" w:rsidRDefault="00000000">
      <w:pPr>
        <w:spacing w:after="0"/>
        <w:rPr>
          <w:rFonts w:ascii="Times New Roman" w:hAnsi="Times New Roman"/>
          <w:sz w:val="24"/>
          <w:szCs w:val="24"/>
        </w:rPr>
      </w:pPr>
      <w:r>
        <w:rPr>
          <w:rFonts w:ascii="Times New Roman" w:hAnsi="Times New Roman"/>
          <w:sz w:val="24"/>
          <w:szCs w:val="24"/>
        </w:rPr>
        <w:t>Client files can only be accessed by employees who need to know the information and have specified roles in the company. Which of the following best describes this security concept?</w:t>
      </w:r>
    </w:p>
    <w:p w14:paraId="553FF90D" w14:textId="77777777" w:rsidR="00865480" w:rsidRDefault="00000000">
      <w:pPr>
        <w:spacing w:after="0"/>
        <w:rPr>
          <w:rFonts w:ascii="Times New Roman" w:hAnsi="Times New Roman"/>
          <w:sz w:val="24"/>
          <w:szCs w:val="24"/>
        </w:rPr>
      </w:pPr>
      <w:r>
        <w:t>A. Availability</w:t>
      </w:r>
    </w:p>
    <w:p w14:paraId="1242502D" w14:textId="77777777" w:rsidR="00865480" w:rsidRDefault="00000000">
      <w:pPr>
        <w:spacing w:after="0"/>
        <w:rPr>
          <w:rFonts w:ascii="Times New Roman" w:hAnsi="Times New Roman"/>
          <w:sz w:val="24"/>
          <w:szCs w:val="24"/>
        </w:rPr>
      </w:pPr>
      <w:r>
        <w:t>B. Confidentiality</w:t>
      </w:r>
    </w:p>
    <w:p w14:paraId="150A89C5" w14:textId="77777777" w:rsidR="00865480" w:rsidRDefault="00000000">
      <w:pPr>
        <w:spacing w:after="0"/>
        <w:rPr>
          <w:rFonts w:ascii="Times New Roman" w:hAnsi="Times New Roman"/>
          <w:sz w:val="24"/>
          <w:szCs w:val="24"/>
        </w:rPr>
      </w:pPr>
      <w:r>
        <w:t>C. Integrity</w:t>
      </w:r>
    </w:p>
    <w:p w14:paraId="5053FF9D" w14:textId="77777777" w:rsidR="00865480" w:rsidRDefault="00000000">
      <w:pPr>
        <w:spacing w:after="0"/>
        <w:rPr>
          <w:rFonts w:ascii="Times New Roman" w:hAnsi="Times New Roman"/>
          <w:sz w:val="24"/>
          <w:szCs w:val="24"/>
        </w:rPr>
      </w:pPr>
      <w:r>
        <w:t>D. Non-repudiation</w:t>
      </w:r>
    </w:p>
    <w:p w14:paraId="41821AF4" w14:textId="77777777" w:rsidR="00865480" w:rsidRDefault="00865480">
      <w:pPr>
        <w:spacing w:after="0"/>
        <w:rPr>
          <w:rFonts w:ascii="Times New Roman" w:hAnsi="Times New Roman"/>
          <w:sz w:val="24"/>
          <w:szCs w:val="24"/>
        </w:rPr>
      </w:pPr>
    </w:p>
    <w:p w14:paraId="3750D23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29D5E13" w14:textId="77777777" w:rsidR="00865480" w:rsidRDefault="00000000">
      <w:pPr>
        <w:spacing w:after="0"/>
        <w:rPr>
          <w:rFonts w:ascii="Times New Roman" w:hAnsi="Times New Roman"/>
          <w:sz w:val="24"/>
          <w:szCs w:val="24"/>
        </w:rPr>
      </w:pPr>
      <w:r>
        <w:t>Explanation:</w:t>
      </w:r>
    </w:p>
    <w:p w14:paraId="5A2ECD6D" w14:textId="77777777" w:rsidR="00865480" w:rsidRDefault="00000000">
      <w:pPr>
        <w:spacing w:after="0"/>
        <w:rPr>
          <w:rFonts w:ascii="Times New Roman" w:hAnsi="Times New Roman"/>
          <w:sz w:val="24"/>
          <w:szCs w:val="24"/>
        </w:rPr>
      </w:pPr>
      <w:r>
        <w:t>The scenario described, where client files are only accessible to employees who "need to know" the information, reflects the concept of confidentiality. Confidentiality ensures that sensitive information is only accessible to those who are authorized to view it, preventing unauthorized access.</w:t>
      </w:r>
    </w:p>
    <w:p w14:paraId="508BB639" w14:textId="77777777" w:rsidR="00865480" w:rsidRDefault="00000000">
      <w:pPr>
        <w:spacing w:after="0"/>
        <w:rPr>
          <w:rFonts w:ascii="Times New Roman" w:hAnsi="Times New Roman"/>
          <w:sz w:val="24"/>
          <w:szCs w:val="24"/>
        </w:rPr>
      </w:pPr>
      <w:r>
        <w:t>Availability ensures that data is accessible when needed but doesn’t focus on restricting access.</w:t>
      </w:r>
    </w:p>
    <w:p w14:paraId="1ADA8A91" w14:textId="77777777" w:rsidR="00865480" w:rsidRDefault="00000000">
      <w:pPr>
        <w:spacing w:after="0"/>
        <w:rPr>
          <w:rFonts w:ascii="Times New Roman" w:hAnsi="Times New Roman"/>
          <w:sz w:val="24"/>
          <w:szCs w:val="24"/>
        </w:rPr>
      </w:pPr>
      <w:r>
        <w:t>Integrity ensures that data remains accurate and unaltered but doesn’t pertain to access control.</w:t>
      </w:r>
    </w:p>
    <w:p w14:paraId="4D0298B1" w14:textId="77777777" w:rsidR="00865480" w:rsidRDefault="00000000">
      <w:pPr>
        <w:spacing w:after="0"/>
        <w:rPr>
          <w:rFonts w:ascii="Times New Roman" w:hAnsi="Times New Roman"/>
          <w:sz w:val="24"/>
          <w:szCs w:val="24"/>
        </w:rPr>
      </w:pPr>
      <w:r>
        <w:t>Non-repudiation ensures that actions cannot be denied after they are performed, but this concept is unrelated to access control​​.</w:t>
      </w:r>
    </w:p>
    <w:p w14:paraId="77A8AB18" w14:textId="77777777" w:rsidR="00865480" w:rsidRDefault="00865480">
      <w:pPr>
        <w:spacing w:after="0"/>
        <w:rPr>
          <w:rFonts w:ascii="Times New Roman" w:hAnsi="Times New Roman"/>
          <w:sz w:val="24"/>
          <w:szCs w:val="24"/>
        </w:rPr>
      </w:pPr>
    </w:p>
    <w:p w14:paraId="1CB8AE08" w14:textId="77777777" w:rsidR="00865480" w:rsidRDefault="00865480">
      <w:pPr>
        <w:spacing w:after="0"/>
        <w:rPr>
          <w:rFonts w:ascii="Times New Roman" w:hAnsi="Times New Roman"/>
          <w:sz w:val="24"/>
          <w:szCs w:val="24"/>
        </w:rPr>
      </w:pPr>
    </w:p>
    <w:p w14:paraId="73F93B8D" w14:textId="77777777" w:rsidR="00865480" w:rsidRDefault="00000000">
      <w:pPr>
        <w:spacing w:after="0"/>
        <w:rPr>
          <w:rFonts w:ascii="Times New Roman" w:hAnsi="Times New Roman"/>
          <w:sz w:val="24"/>
          <w:szCs w:val="24"/>
        </w:rPr>
      </w:pPr>
      <w:r>
        <w:t>Question: 250</w:t>
      </w:r>
    </w:p>
    <w:p/>
    <w:p w14:paraId="3B6E7779" w14:textId="77777777" w:rsidR="00865480" w:rsidRDefault="00000000">
      <w:pPr>
        <w:spacing w:after="0"/>
        <w:rPr>
          <w:rFonts w:ascii="Times New Roman" w:hAnsi="Times New Roman"/>
          <w:sz w:val="24"/>
          <w:szCs w:val="24"/>
        </w:rPr>
      </w:pPr>
      <w:r>
        <w:rPr>
          <w:rFonts w:ascii="Times New Roman" w:hAnsi="Times New Roman"/>
          <w:sz w:val="24"/>
          <w:szCs w:val="24"/>
        </w:rPr>
        <w:t>A user would like to install software and features that are not available with a smartphone's default software. Which of the following would allow the user to install unauthorized software and enable new features?</w:t>
      </w:r>
    </w:p>
    <w:p w14:paraId="17EA427D" w14:textId="77777777" w:rsidR="00865480" w:rsidRDefault="00000000">
      <w:pPr>
        <w:spacing w:after="0"/>
        <w:rPr>
          <w:rFonts w:ascii="Times New Roman" w:hAnsi="Times New Roman"/>
          <w:sz w:val="24"/>
          <w:szCs w:val="24"/>
        </w:rPr>
      </w:pPr>
      <w:r>
        <w:t>A. SOU</w:t>
      </w:r>
    </w:p>
    <w:p w14:paraId="11056D9C" w14:textId="77777777" w:rsidR="00865480" w:rsidRDefault="00000000">
      <w:pPr>
        <w:spacing w:after="0"/>
        <w:rPr>
          <w:rFonts w:ascii="Times New Roman" w:hAnsi="Times New Roman"/>
          <w:sz w:val="24"/>
          <w:szCs w:val="24"/>
        </w:rPr>
      </w:pPr>
      <w:r>
        <w:t>B. Cross-site scripting</w:t>
      </w:r>
    </w:p>
    <w:p w14:paraId="184AB5FE" w14:textId="77777777" w:rsidR="00865480" w:rsidRDefault="00000000">
      <w:pPr>
        <w:spacing w:after="0"/>
        <w:rPr>
          <w:rFonts w:ascii="Times New Roman" w:hAnsi="Times New Roman"/>
          <w:sz w:val="24"/>
          <w:szCs w:val="24"/>
        </w:rPr>
      </w:pPr>
      <w:r>
        <w:t>C. Jailbreaking</w:t>
      </w:r>
    </w:p>
    <w:p w14:paraId="05348D38" w14:textId="77777777" w:rsidR="00865480" w:rsidRDefault="00000000">
      <w:pPr>
        <w:spacing w:after="0"/>
        <w:rPr>
          <w:rFonts w:ascii="Times New Roman" w:hAnsi="Times New Roman"/>
          <w:sz w:val="24"/>
          <w:szCs w:val="24"/>
        </w:rPr>
      </w:pPr>
      <w:r>
        <w:t>D. Side loading</w:t>
      </w:r>
    </w:p>
    <w:p w14:paraId="4C1A5CCF" w14:textId="77777777" w:rsidR="00865480" w:rsidRDefault="00865480">
      <w:pPr>
        <w:spacing w:after="0"/>
        <w:rPr>
          <w:rFonts w:ascii="Times New Roman" w:hAnsi="Times New Roman"/>
          <w:sz w:val="24"/>
          <w:szCs w:val="24"/>
        </w:rPr>
      </w:pPr>
    </w:p>
    <w:p w14:paraId="2A674545"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6D93A43" w14:textId="77777777" w:rsidR="00865480" w:rsidRDefault="00000000">
      <w:pPr>
        <w:spacing w:after="0"/>
        <w:rPr>
          <w:rFonts w:ascii="Times New Roman" w:hAnsi="Times New Roman"/>
          <w:sz w:val="24"/>
          <w:szCs w:val="24"/>
        </w:rPr>
      </w:pPr>
      <w:r>
        <w:t>Explanation:</w:t>
      </w:r>
    </w:p>
    <w:p w14:paraId="669D0024" w14:textId="77777777" w:rsidR="00865480" w:rsidRDefault="00000000">
      <w:pPr>
        <w:spacing w:after="0"/>
        <w:rPr>
          <w:rFonts w:ascii="Times New Roman" w:hAnsi="Times New Roman"/>
          <w:sz w:val="24"/>
          <w:szCs w:val="24"/>
        </w:rPr>
      </w:pPr>
      <w:r>
        <w:t>Jailbreaking is the process of removing restrictions imposed by the manufacturer on a smartphone, allowing the user to install unauthorized software and features not available through official app stores. This action typically voids the warranty and can introduce security risks by bypassing built-in protections.</w:t>
      </w:r>
    </w:p>
    <w:p w14:paraId="301B632F" w14:textId="77777777" w:rsidR="00865480" w:rsidRDefault="00000000">
      <w:pPr>
        <w:spacing w:after="0"/>
        <w:rPr>
          <w:rFonts w:ascii="Times New Roman" w:hAnsi="Times New Roman"/>
          <w:sz w:val="24"/>
          <w:szCs w:val="24"/>
        </w:rPr>
      </w:pPr>
      <w:r>
        <w:t>SOU (Statement of Understanding) is not related to modifying devices.</w:t>
      </w:r>
    </w:p>
    <w:p w14:paraId="25B8D073" w14:textId="77777777" w:rsidR="00865480" w:rsidRDefault="00000000">
      <w:pPr>
        <w:spacing w:after="0"/>
        <w:rPr>
          <w:rFonts w:ascii="Times New Roman" w:hAnsi="Times New Roman"/>
          <w:sz w:val="24"/>
          <w:szCs w:val="24"/>
        </w:rPr>
      </w:pPr>
      <w:r>
        <w:t>Cross-site scripting is a web-based attack technique, unrelated to smartphone software.</w:t>
      </w:r>
    </w:p>
    <w:p w14:paraId="3E21A578" w14:textId="77777777" w:rsidR="00865480" w:rsidRDefault="00000000">
      <w:pPr>
        <w:spacing w:after="0"/>
        <w:rPr>
          <w:rFonts w:ascii="Times New Roman" w:hAnsi="Times New Roman"/>
          <w:sz w:val="24"/>
          <w:szCs w:val="24"/>
        </w:rPr>
      </w:pPr>
      <w:r>
        <w:t>Side loading refers to installing apps from unofficial sources but without necessarily removing built-in restrictions like jailbreaking does​​.</w:t>
      </w:r>
    </w:p>
    <w:p w14:paraId="2BD5B055" w14:textId="77777777" w:rsidR="00865480" w:rsidRDefault="00865480">
      <w:pPr>
        <w:spacing w:after="0"/>
        <w:rPr>
          <w:rFonts w:ascii="Times New Roman" w:hAnsi="Times New Roman"/>
          <w:sz w:val="24"/>
          <w:szCs w:val="24"/>
        </w:rPr>
      </w:pPr>
    </w:p>
    <w:p w14:paraId="3FDA6826" w14:textId="77777777" w:rsidR="00865480" w:rsidRDefault="00865480">
      <w:pPr>
        <w:spacing w:after="0"/>
        <w:rPr>
          <w:rFonts w:ascii="Times New Roman" w:hAnsi="Times New Roman"/>
          <w:sz w:val="24"/>
          <w:szCs w:val="24"/>
        </w:rPr>
      </w:pPr>
    </w:p>
    <w:p w14:paraId="38DA4748" w14:textId="77777777" w:rsidR="00865480" w:rsidRDefault="00000000">
      <w:pPr>
        <w:spacing w:after="0"/>
        <w:rPr>
          <w:rFonts w:ascii="Times New Roman" w:hAnsi="Times New Roman"/>
          <w:sz w:val="24"/>
          <w:szCs w:val="24"/>
        </w:rPr>
      </w:pPr>
      <w:r>
        <w:t>Question: 251</w:t>
      </w:r>
    </w:p>
    <w:p/>
    <w:p w14:paraId="28ED67F4" w14:textId="77777777" w:rsidR="00865480" w:rsidRDefault="00000000">
      <w:pPr>
        <w:spacing w:after="0"/>
        <w:rPr>
          <w:rFonts w:ascii="Times New Roman" w:hAnsi="Times New Roman"/>
          <w:sz w:val="24"/>
          <w:szCs w:val="24"/>
        </w:rPr>
      </w:pPr>
      <w:r>
        <w:rPr>
          <w:rFonts w:ascii="Times New Roman" w:hAnsi="Times New Roman"/>
          <w:sz w:val="24"/>
          <w:szCs w:val="24"/>
        </w:rPr>
        <w:t>A recent penetration test identified that an attacker could flood the MAC address table of network switches. Which of the following would best mitigate this type of attack?</w:t>
      </w:r>
    </w:p>
    <w:p w14:paraId="36B9CA77" w14:textId="77777777" w:rsidR="00865480" w:rsidRDefault="00000000">
      <w:pPr>
        <w:spacing w:after="0"/>
        <w:rPr>
          <w:rFonts w:ascii="Times New Roman" w:hAnsi="Times New Roman"/>
          <w:sz w:val="24"/>
          <w:szCs w:val="24"/>
        </w:rPr>
      </w:pPr>
      <w:r>
        <w:t>A. Load balancer</w:t>
      </w:r>
    </w:p>
    <w:p w14:paraId="1099145F" w14:textId="77777777" w:rsidR="00865480" w:rsidRDefault="00000000">
      <w:pPr>
        <w:spacing w:after="0"/>
        <w:rPr>
          <w:rFonts w:ascii="Times New Roman" w:hAnsi="Times New Roman"/>
          <w:sz w:val="24"/>
          <w:szCs w:val="24"/>
        </w:rPr>
      </w:pPr>
      <w:r>
        <w:t>B. Port security</w:t>
      </w:r>
    </w:p>
    <w:p w14:paraId="5BAF2B85" w14:textId="77777777" w:rsidR="00865480" w:rsidRDefault="00000000">
      <w:pPr>
        <w:spacing w:after="0"/>
        <w:rPr>
          <w:rFonts w:ascii="Times New Roman" w:hAnsi="Times New Roman"/>
          <w:sz w:val="24"/>
          <w:szCs w:val="24"/>
        </w:rPr>
      </w:pPr>
      <w:r>
        <w:t>C. IPS</w:t>
      </w:r>
    </w:p>
    <w:p w14:paraId="6A257132" w14:textId="77777777" w:rsidR="00865480" w:rsidRDefault="00000000">
      <w:pPr>
        <w:spacing w:after="0"/>
        <w:rPr>
          <w:rFonts w:ascii="Times New Roman" w:hAnsi="Times New Roman"/>
          <w:sz w:val="24"/>
          <w:szCs w:val="24"/>
        </w:rPr>
      </w:pPr>
      <w:r>
        <w:t>D. NGFW</w:t>
      </w:r>
    </w:p>
    <w:p w14:paraId="397469E0" w14:textId="77777777" w:rsidR="00865480" w:rsidRDefault="00865480">
      <w:pPr>
        <w:spacing w:after="0"/>
        <w:rPr>
          <w:rFonts w:ascii="Times New Roman" w:hAnsi="Times New Roman"/>
          <w:sz w:val="24"/>
          <w:szCs w:val="24"/>
        </w:rPr>
      </w:pPr>
    </w:p>
    <w:p w14:paraId="420E80A1"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1697A8D" w14:textId="77777777" w:rsidR="00865480" w:rsidRDefault="00000000">
      <w:pPr>
        <w:spacing w:after="0"/>
        <w:rPr>
          <w:rFonts w:ascii="Times New Roman" w:hAnsi="Times New Roman"/>
          <w:sz w:val="24"/>
          <w:szCs w:val="24"/>
        </w:rPr>
      </w:pPr>
      <w:r>
        <w:t>Explanation:</w:t>
      </w:r>
    </w:p>
    <w:p w14:paraId="068F59CE" w14:textId="77777777" w:rsidR="00865480" w:rsidRDefault="00000000">
      <w:pPr>
        <w:spacing w:after="0"/>
        <w:rPr>
          <w:rFonts w:ascii="Times New Roman" w:hAnsi="Times New Roman"/>
          <w:sz w:val="24"/>
          <w:szCs w:val="24"/>
        </w:rPr>
      </w:pPr>
      <w:r>
        <w:t>Port security is the best mitigation technique for preventing an attacker from flooding the MAC address table of network switches. Port security can limit the number of MAC addresses learned on a port, preventing an attacker from overwhelming the switch's MAC table (a form of MAC flooding attack). When the allowed number of MAC addresses is exceeded, port security can block additional devices or trigger alerts.</w:t>
      </w:r>
    </w:p>
    <w:p w14:paraId="4474DA80" w14:textId="77777777" w:rsidR="00865480" w:rsidRDefault="00000000">
      <w:pPr>
        <w:spacing w:after="0"/>
        <w:rPr>
          <w:rFonts w:ascii="Times New Roman" w:hAnsi="Times New Roman"/>
          <w:sz w:val="24"/>
          <w:szCs w:val="24"/>
        </w:rPr>
      </w:pPr>
      <w:r>
        <w:t>Load balancer distributes network traffic but does not address MAC flooding attacks.</w:t>
      </w:r>
    </w:p>
    <w:p w14:paraId="51EF2FD9" w14:textId="77777777" w:rsidR="00865480" w:rsidRDefault="00000000">
      <w:pPr>
        <w:spacing w:after="0"/>
        <w:rPr>
          <w:rFonts w:ascii="Times New Roman" w:hAnsi="Times New Roman"/>
          <w:sz w:val="24"/>
          <w:szCs w:val="24"/>
        </w:rPr>
      </w:pPr>
      <w:r>
        <w:t>IPS (Intrusion Prevention System) detects and prevents attacks but isn't specifically designed for MAC flooding mitigation.</w:t>
      </w:r>
    </w:p>
    <w:p w14:paraId="600B7F62" w14:textId="77777777" w:rsidR="00865480" w:rsidRDefault="00000000">
      <w:pPr>
        <w:spacing w:after="0"/>
        <w:rPr>
          <w:rFonts w:ascii="Times New Roman" w:hAnsi="Times New Roman"/>
          <w:sz w:val="24"/>
          <w:szCs w:val="24"/>
        </w:rPr>
      </w:pPr>
      <w:r>
        <w:t>NGFW (Next-Generation Firewall) offers advanced traffic inspection but is not directly involved in MAC table security​​​.</w:t>
      </w:r>
    </w:p>
    <w:p w14:paraId="3422AD7E" w14:textId="77777777" w:rsidR="00865480" w:rsidRDefault="00865480">
      <w:pPr>
        <w:spacing w:after="0"/>
        <w:rPr>
          <w:rFonts w:ascii="Times New Roman" w:hAnsi="Times New Roman"/>
          <w:sz w:val="24"/>
          <w:szCs w:val="24"/>
        </w:rPr>
      </w:pPr>
    </w:p>
    <w:p w14:paraId="31667AEA" w14:textId="77777777" w:rsidR="00865480" w:rsidRDefault="00865480">
      <w:pPr>
        <w:spacing w:after="0"/>
        <w:rPr>
          <w:rFonts w:ascii="Times New Roman" w:hAnsi="Times New Roman"/>
          <w:sz w:val="24"/>
          <w:szCs w:val="24"/>
        </w:rPr>
      </w:pPr>
    </w:p>
    <w:p w14:paraId="43862911" w14:textId="77777777" w:rsidR="00865480" w:rsidRDefault="00000000">
      <w:pPr>
        <w:spacing w:after="0"/>
        <w:rPr>
          <w:rFonts w:ascii="Times New Roman" w:hAnsi="Times New Roman"/>
          <w:sz w:val="24"/>
          <w:szCs w:val="24"/>
        </w:rPr>
      </w:pPr>
      <w:r>
        <w:t>Question: 252</w:t>
      </w:r>
    </w:p>
    <w:p/>
    <w:p w14:paraId="0CE244A6" w14:textId="77777777" w:rsidR="00865480" w:rsidRDefault="00000000">
      <w:pPr>
        <w:spacing w:after="0"/>
        <w:rPr>
          <w:rFonts w:ascii="Times New Roman" w:hAnsi="Times New Roman"/>
          <w:sz w:val="24"/>
          <w:szCs w:val="24"/>
        </w:rPr>
      </w:pPr>
      <w:r>
        <w:rPr>
          <w:rFonts w:ascii="Times New Roman" w:hAnsi="Times New Roman"/>
          <w:sz w:val="24"/>
          <w:szCs w:val="24"/>
        </w:rPr>
        <w:t>An administrator at a small business notices an increase in support calls from employees who receive a blocked page message after trying to navigate to a spoofed website. Which of the following should the administrator do?</w:t>
      </w:r>
    </w:p>
    <w:p w14:paraId="5F70551E" w14:textId="77777777" w:rsidR="00865480" w:rsidRDefault="00000000">
      <w:pPr>
        <w:spacing w:after="0"/>
        <w:rPr>
          <w:rFonts w:ascii="Times New Roman" w:hAnsi="Times New Roman"/>
          <w:sz w:val="24"/>
          <w:szCs w:val="24"/>
        </w:rPr>
      </w:pPr>
      <w:r>
        <w:t>A. Deploy multifactor authentication.</w:t>
      </w:r>
    </w:p>
    <w:p w14:paraId="737E3E4E" w14:textId="77777777" w:rsidR="00865480" w:rsidRDefault="00000000">
      <w:pPr>
        <w:spacing w:after="0"/>
        <w:rPr>
          <w:rFonts w:ascii="Times New Roman" w:hAnsi="Times New Roman"/>
          <w:sz w:val="24"/>
          <w:szCs w:val="24"/>
        </w:rPr>
      </w:pPr>
      <w:r>
        <w:t>B. Decrease the level of the web filter settings</w:t>
      </w:r>
    </w:p>
    <w:p w14:paraId="4D293171" w14:textId="77777777" w:rsidR="00865480" w:rsidRDefault="00000000">
      <w:pPr>
        <w:spacing w:after="0"/>
        <w:rPr>
          <w:rFonts w:ascii="Times New Roman" w:hAnsi="Times New Roman"/>
          <w:sz w:val="24"/>
          <w:szCs w:val="24"/>
        </w:rPr>
      </w:pPr>
      <w:r>
        <w:t>C. Implement security awareness training.</w:t>
      </w:r>
    </w:p>
    <w:p w14:paraId="405AA6AD" w14:textId="77777777" w:rsidR="00865480" w:rsidRDefault="00000000">
      <w:pPr>
        <w:spacing w:after="0"/>
        <w:rPr>
          <w:rFonts w:ascii="Times New Roman" w:hAnsi="Times New Roman"/>
          <w:sz w:val="24"/>
          <w:szCs w:val="24"/>
        </w:rPr>
      </w:pPr>
      <w:r>
        <w:t>D. Update the acceptable use policy</w:t>
      </w:r>
    </w:p>
    <w:p w14:paraId="70B90087" w14:textId="77777777" w:rsidR="00865480" w:rsidRDefault="00865480">
      <w:pPr>
        <w:spacing w:after="0"/>
        <w:rPr>
          <w:rFonts w:ascii="Times New Roman" w:hAnsi="Times New Roman"/>
          <w:sz w:val="24"/>
          <w:szCs w:val="24"/>
        </w:rPr>
      </w:pPr>
    </w:p>
    <w:p w14:paraId="04563867"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ABE768B" w14:textId="77777777" w:rsidR="00865480" w:rsidRDefault="00000000">
      <w:pPr>
        <w:spacing w:after="0"/>
        <w:rPr>
          <w:rFonts w:ascii="Times New Roman" w:hAnsi="Times New Roman"/>
          <w:sz w:val="24"/>
          <w:szCs w:val="24"/>
        </w:rPr>
      </w:pPr>
      <w:r>
        <w:t>Explanation:</w:t>
      </w:r>
    </w:p>
    <w:p w14:paraId="77D6BC5C" w14:textId="77777777" w:rsidR="00865480" w:rsidRDefault="00000000">
      <w:pPr>
        <w:spacing w:after="0"/>
        <w:rPr>
          <w:rFonts w:ascii="Times New Roman" w:hAnsi="Times New Roman"/>
          <w:sz w:val="24"/>
          <w:szCs w:val="24"/>
        </w:rPr>
      </w:pPr>
      <w:r>
        <w:t>In this scenario, employees are attempting to navigate to spoofed websites, which is being blocked by the web filter. To address this issue, the administrator should implement security awareness training. Training helps employees recognize phishing and other social engineering attacks, reducing the likelihood that they will attempt to access malicious websites in the future.</w:t>
      </w:r>
    </w:p>
    <w:p w14:paraId="04051E05" w14:textId="77777777" w:rsidR="00865480" w:rsidRDefault="00000000">
      <w:pPr>
        <w:spacing w:after="0"/>
        <w:rPr>
          <w:rFonts w:ascii="Times New Roman" w:hAnsi="Times New Roman"/>
          <w:sz w:val="24"/>
          <w:szCs w:val="24"/>
        </w:rPr>
      </w:pPr>
      <w:r>
        <w:t>Deploying multifactor authentication (MFA) would strengthen authentication but does not directly address user behavior related to phishing websites.</w:t>
      </w:r>
    </w:p>
    <w:p w14:paraId="535D5E63" w14:textId="77777777" w:rsidR="00865480" w:rsidRDefault="00000000">
      <w:pPr>
        <w:spacing w:after="0"/>
        <w:rPr>
          <w:rFonts w:ascii="Times New Roman" w:hAnsi="Times New Roman"/>
          <w:sz w:val="24"/>
          <w:szCs w:val="24"/>
        </w:rPr>
      </w:pPr>
      <w:r>
        <w:t>Decreasing the level of the web filter would expose the organization to more threats.</w:t>
      </w:r>
    </w:p>
    <w:p w14:paraId="3FFADB20" w14:textId="77777777" w:rsidR="00865480" w:rsidRDefault="00000000">
      <w:pPr>
        <w:spacing w:after="0"/>
        <w:rPr>
          <w:rFonts w:ascii="Times New Roman" w:hAnsi="Times New Roman"/>
          <w:sz w:val="24"/>
          <w:szCs w:val="24"/>
        </w:rPr>
      </w:pPr>
      <w:r>
        <w:t>Updating the acceptable use policy may clarify guidelines but is not as effective as hands-on training for improving user behavior​​​.</w:t>
      </w:r>
    </w:p>
    <w:p w14:paraId="15B52854" w14:textId="77777777" w:rsidR="00865480" w:rsidRDefault="00865480">
      <w:pPr>
        <w:spacing w:after="0"/>
        <w:rPr>
          <w:rFonts w:ascii="Times New Roman" w:hAnsi="Times New Roman"/>
          <w:sz w:val="24"/>
          <w:szCs w:val="24"/>
        </w:rPr>
      </w:pPr>
    </w:p>
    <w:p w14:paraId="61D8DFDA" w14:textId="77777777" w:rsidR="00865480" w:rsidRDefault="00865480">
      <w:pPr>
        <w:spacing w:after="0"/>
        <w:rPr>
          <w:rFonts w:ascii="Times New Roman" w:hAnsi="Times New Roman"/>
          <w:sz w:val="24"/>
          <w:szCs w:val="24"/>
        </w:rPr>
      </w:pPr>
    </w:p>
    <w:p w14:paraId="58109705" w14:textId="77777777" w:rsidR="00865480" w:rsidRDefault="00000000">
      <w:pPr>
        <w:spacing w:after="0"/>
        <w:rPr>
          <w:rFonts w:ascii="Times New Roman" w:hAnsi="Times New Roman"/>
          <w:sz w:val="24"/>
          <w:szCs w:val="24"/>
        </w:rPr>
      </w:pPr>
      <w:r>
        <w:t>Question: 253</w:t>
      </w:r>
    </w:p>
    <w:p/>
    <w:p w14:paraId="0F7E791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control types is AUP an example of?</w:t>
      </w:r>
    </w:p>
    <w:p w14:paraId="01F7BB14" w14:textId="77777777" w:rsidR="00865480" w:rsidRDefault="00000000">
      <w:pPr>
        <w:spacing w:after="0"/>
        <w:rPr>
          <w:rFonts w:ascii="Times New Roman" w:hAnsi="Times New Roman"/>
          <w:sz w:val="24"/>
          <w:szCs w:val="24"/>
        </w:rPr>
      </w:pPr>
      <w:r>
        <w:t>A. Physical</w:t>
      </w:r>
    </w:p>
    <w:p w14:paraId="17D09455" w14:textId="77777777" w:rsidR="00865480" w:rsidRDefault="00000000">
      <w:pPr>
        <w:spacing w:after="0"/>
        <w:rPr>
          <w:rFonts w:ascii="Times New Roman" w:hAnsi="Times New Roman"/>
          <w:sz w:val="24"/>
          <w:szCs w:val="24"/>
        </w:rPr>
      </w:pPr>
      <w:r>
        <w:t>B. Managerial</w:t>
      </w:r>
    </w:p>
    <w:p w14:paraId="37D73ED9" w14:textId="77777777" w:rsidR="00865480" w:rsidRDefault="00000000">
      <w:pPr>
        <w:spacing w:after="0"/>
        <w:rPr>
          <w:rFonts w:ascii="Times New Roman" w:hAnsi="Times New Roman"/>
          <w:sz w:val="24"/>
          <w:szCs w:val="24"/>
        </w:rPr>
      </w:pPr>
      <w:r>
        <w:t>C. Technical</w:t>
      </w:r>
    </w:p>
    <w:p w14:paraId="5792DDA0" w14:textId="77777777" w:rsidR="00865480" w:rsidRDefault="00000000">
      <w:pPr>
        <w:spacing w:after="0"/>
        <w:rPr>
          <w:rFonts w:ascii="Times New Roman" w:hAnsi="Times New Roman"/>
          <w:sz w:val="24"/>
          <w:szCs w:val="24"/>
        </w:rPr>
      </w:pPr>
      <w:r>
        <w:t>D. Operational</w:t>
      </w:r>
    </w:p>
    <w:p w14:paraId="384D3850" w14:textId="77777777" w:rsidR="00865480" w:rsidRDefault="00865480">
      <w:pPr>
        <w:spacing w:after="0"/>
        <w:rPr>
          <w:rFonts w:ascii="Times New Roman" w:hAnsi="Times New Roman"/>
          <w:sz w:val="24"/>
          <w:szCs w:val="24"/>
        </w:rPr>
      </w:pPr>
    </w:p>
    <w:p w14:paraId="05763234"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22709FE7" w14:textId="77777777" w:rsidR="00865480" w:rsidRDefault="00000000">
      <w:pPr>
        <w:spacing w:after="0"/>
        <w:rPr>
          <w:rFonts w:ascii="Times New Roman" w:hAnsi="Times New Roman"/>
          <w:sz w:val="24"/>
          <w:szCs w:val="24"/>
        </w:rPr>
      </w:pPr>
      <w:r>
        <w:t>Explanation:</w:t>
      </w:r>
    </w:p>
    <w:p w14:paraId="55B31E6F" w14:textId="77777777" w:rsidR="00865480" w:rsidRDefault="00865480">
      <w:pPr>
        <w:spacing w:after="0"/>
        <w:rPr>
          <w:rFonts w:ascii="Times New Roman" w:hAnsi="Times New Roman"/>
          <w:sz w:val="24"/>
          <w:szCs w:val="24"/>
        </w:rPr>
      </w:pPr>
      <w:r>
        <w:t>An Acceptable Use Policy (AUP) is an example of a managerial control. Managerial controls are policies and procedures that govern an organization's operations, ensuring security through directives and rules. The AUP defines acceptable behavior and usage of company resources, setting guidelines for employees.</w:t>
      </w:r>
    </w:p>
    <w:p w14:paraId="53A36708" w14:textId="77777777" w:rsidR="00865480" w:rsidRDefault="00000000">
      <w:pPr>
        <w:spacing w:after="0"/>
        <w:rPr>
          <w:rFonts w:ascii="Times New Roman" w:hAnsi="Times New Roman"/>
          <w:sz w:val="24"/>
          <w:szCs w:val="24"/>
        </w:rPr>
      </w:pPr>
      <w:r>
        <w:t>Physical controls refer to security measures like locks, fences, or security guards.</w:t>
      </w:r>
    </w:p>
    <w:p w14:paraId="3EB48E86" w14:textId="77777777" w:rsidR="00865480" w:rsidRDefault="00000000">
      <w:pPr>
        <w:spacing w:after="0"/>
        <w:rPr>
          <w:rFonts w:ascii="Times New Roman" w:hAnsi="Times New Roman"/>
          <w:sz w:val="24"/>
          <w:szCs w:val="24"/>
        </w:rPr>
      </w:pPr>
      <w:r>
        <w:t>Technical controls involve security mechanisms such as firewalls or encryption.</w:t>
      </w:r>
    </w:p>
    <w:p w14:paraId="2FCC84BF" w14:textId="77777777" w:rsidR="00865480" w:rsidRDefault="00000000">
      <w:pPr>
        <w:spacing w:after="0"/>
        <w:rPr>
          <w:rFonts w:ascii="Times New Roman" w:hAnsi="Times New Roman"/>
          <w:sz w:val="24"/>
          <w:szCs w:val="24"/>
        </w:rPr>
      </w:pPr>
      <w:r>
        <w:t>Operational controls are procedures for maintaining security, such as backup and recovery plans​​.</w:t>
      </w:r>
    </w:p>
    <w:p w14:paraId="540D5399" w14:textId="77777777" w:rsidR="00865480" w:rsidRDefault="00000000">
      <w:pPr>
        <w:spacing w:after="0"/>
        <w:rPr>
          <w:rFonts w:ascii="Times New Roman" w:hAnsi="Times New Roman"/>
          <w:sz w:val="24"/>
          <w:szCs w:val="24"/>
        </w:rPr>
      </w:pPr>
    </w:p>
    <w:p w14:paraId="1E4D07F9" w14:textId="77777777" w:rsidR="00865480" w:rsidRDefault="00865480">
      <w:pPr>
        <w:spacing w:after="0"/>
        <w:rPr>
          <w:rFonts w:ascii="Times New Roman" w:hAnsi="Times New Roman"/>
          <w:sz w:val="24"/>
          <w:szCs w:val="24"/>
        </w:rPr>
      </w:pPr>
    </w:p>
    <w:p w14:paraId="0C37AACF" w14:textId="77777777" w:rsidR="00865480" w:rsidRDefault="00865480">
      <w:pPr>
        <w:spacing w:after="0"/>
        <w:rPr>
          <w:rFonts w:ascii="Times New Roman" w:hAnsi="Times New Roman"/>
          <w:sz w:val="24"/>
          <w:szCs w:val="24"/>
        </w:rPr>
      </w:pPr>
    </w:p>
    <w:p w14:paraId="4EA08863" w14:textId="77777777" w:rsidR="00865480" w:rsidRDefault="00865480">
      <w:pPr>
        <w:spacing w:after="0"/>
        <w:rPr>
          <w:rFonts w:ascii="Times New Roman" w:hAnsi="Times New Roman"/>
          <w:sz w:val="24"/>
          <w:szCs w:val="24"/>
        </w:rPr>
      </w:pPr>
    </w:p>
    <w:p w14:paraId="7F9D18D9" w14:textId="77777777" w:rsidR="00865480" w:rsidRDefault="00000000">
      <w:pPr>
        <w:spacing w:after="0"/>
        <w:rPr>
          <w:rFonts w:ascii="Times New Roman" w:hAnsi="Times New Roman"/>
          <w:sz w:val="24"/>
          <w:szCs w:val="24"/>
        </w:rPr>
      </w:pPr>
      <w:r>
        <w:t>Question: 254</w:t>
      </w:r>
    </w:p>
    <w:p/>
    <w:p w14:paraId="48CF49B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examples would be best mitigated by input sanitization?</w:t>
      </w:r>
    </w:p>
    <w:p w14:paraId="534B1E16" w14:textId="77777777" w:rsidR="00865480" w:rsidRDefault="00000000">
      <w:pPr>
        <w:spacing w:after="0"/>
        <w:rPr>
          <w:rFonts w:ascii="Times New Roman" w:hAnsi="Times New Roman"/>
          <w:sz w:val="24"/>
          <w:szCs w:val="24"/>
        </w:rPr>
      </w:pPr>
      <w:r>
        <w:t>A. &lt;script&gt;alert ("Warning!") ,-&lt;/script&gt;</w:t>
      </w:r>
    </w:p>
    <w:p w14:paraId="03CE0577" w14:textId="77777777" w:rsidR="00865480" w:rsidRDefault="00000000">
      <w:pPr>
        <w:spacing w:after="0"/>
        <w:rPr>
          <w:rFonts w:ascii="Times New Roman" w:hAnsi="Times New Roman"/>
          <w:sz w:val="24"/>
          <w:szCs w:val="24"/>
        </w:rPr>
      </w:pPr>
      <w:r>
        <w:t>B. nmap - 10.11.1.130</w:t>
      </w:r>
    </w:p>
    <w:p w14:paraId="11B4670C" w14:textId="77777777" w:rsidR="00865480" w:rsidRDefault="00000000">
      <w:pPr>
        <w:spacing w:after="0"/>
        <w:rPr>
          <w:rFonts w:ascii="Times New Roman" w:hAnsi="Times New Roman"/>
          <w:sz w:val="24"/>
          <w:szCs w:val="24"/>
        </w:rPr>
      </w:pPr>
      <w:r>
        <w:t>C. Email message: "Click this link to get your free gift card."</w:t>
      </w:r>
    </w:p>
    <w:p w14:paraId="50E1EF68" w14:textId="77777777" w:rsidR="00865480" w:rsidRDefault="00000000">
      <w:pPr>
        <w:spacing w:after="0"/>
        <w:rPr>
          <w:rFonts w:ascii="Times New Roman" w:hAnsi="Times New Roman"/>
          <w:sz w:val="24"/>
          <w:szCs w:val="24"/>
        </w:rPr>
      </w:pPr>
      <w:r>
        <w:t>D. Browser message: "Your connection is not private."</w:t>
      </w:r>
    </w:p>
    <w:p w14:paraId="06AA3D87" w14:textId="77777777" w:rsidR="00865480" w:rsidRDefault="00865480">
      <w:pPr>
        <w:spacing w:after="0"/>
        <w:rPr>
          <w:rFonts w:ascii="Times New Roman" w:hAnsi="Times New Roman"/>
          <w:sz w:val="24"/>
          <w:szCs w:val="24"/>
        </w:rPr>
      </w:pPr>
    </w:p>
    <w:p w14:paraId="4C07283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99F1E26" w14:textId="77777777" w:rsidR="00865480" w:rsidRDefault="00000000">
      <w:pPr>
        <w:spacing w:after="0"/>
        <w:rPr>
          <w:rFonts w:ascii="Times New Roman" w:hAnsi="Times New Roman"/>
          <w:sz w:val="24"/>
          <w:szCs w:val="24"/>
        </w:rPr>
      </w:pPr>
      <w:r>
        <w:t>Explanation:</w:t>
      </w:r>
    </w:p>
    <w:p w14:paraId="785472EA" w14:textId="77777777" w:rsidR="00865480" w:rsidRDefault="00000000">
      <w:pPr>
        <w:spacing w:after="0"/>
        <w:rPr>
          <w:rFonts w:ascii="Times New Roman" w:hAnsi="Times New Roman"/>
          <w:sz w:val="24"/>
          <w:szCs w:val="24"/>
        </w:rPr>
      </w:pPr>
      <w:r>
        <w:t>This example of a script injection attack would be best mitigated by input sanitization. Input sanitization involves cleaning or filtering user inputs to ensure that they do not contain harmful data, such as malicious scripts. This prevents attackers from executing script-based attacks (e.g., Cross-Site Scripting or XSS).</w:t>
      </w:r>
    </w:p>
    <w:p w14:paraId="5AC9766A" w14:textId="77777777" w:rsidR="00865480" w:rsidRDefault="00000000">
      <w:pPr>
        <w:spacing w:after="0"/>
        <w:rPr>
          <w:rFonts w:ascii="Times New Roman" w:hAnsi="Times New Roman"/>
          <w:sz w:val="24"/>
          <w:szCs w:val="24"/>
        </w:rPr>
      </w:pPr>
      <w:r>
        <w:t>Nmap command is unrelated to input sanitization, as it is a network scanning tool.</w:t>
      </w:r>
    </w:p>
    <w:p w14:paraId="7DD0A0A3" w14:textId="77777777" w:rsidR="00865480" w:rsidRDefault="00000000">
      <w:pPr>
        <w:spacing w:after="0"/>
        <w:rPr>
          <w:rFonts w:ascii="Times New Roman" w:hAnsi="Times New Roman"/>
          <w:sz w:val="24"/>
          <w:szCs w:val="24"/>
        </w:rPr>
      </w:pPr>
      <w:r>
        <w:t>Email phishing attempts require different mitigations, such as user training.</w:t>
      </w:r>
    </w:p>
    <w:p w14:paraId="47AF8F24" w14:textId="77777777" w:rsidR="00865480" w:rsidRDefault="00000000">
      <w:pPr>
        <w:spacing w:after="0"/>
        <w:rPr>
          <w:rFonts w:ascii="Times New Roman" w:hAnsi="Times New Roman"/>
          <w:sz w:val="24"/>
          <w:szCs w:val="24"/>
        </w:rPr>
      </w:pPr>
      <w:r>
        <w:t>Browser warnings about insecure connections involve encryption protocols, not input validation​</w:t>
      </w:r>
    </w:p>
    <w:p w14:paraId="351330B8" w14:textId="77777777" w:rsidR="00865480" w:rsidRDefault="00865480">
      <w:pPr>
        <w:spacing w:after="0"/>
        <w:rPr>
          <w:rFonts w:ascii="Times New Roman" w:hAnsi="Times New Roman"/>
          <w:sz w:val="24"/>
          <w:szCs w:val="24"/>
        </w:rPr>
      </w:pPr>
    </w:p>
    <w:p w14:paraId="3C40D81D" w14:textId="77777777" w:rsidR="00865480" w:rsidRDefault="00865480">
      <w:pPr>
        <w:spacing w:after="0"/>
        <w:rPr>
          <w:rFonts w:ascii="Times New Roman" w:hAnsi="Times New Roman"/>
          <w:sz w:val="24"/>
          <w:szCs w:val="24"/>
        </w:rPr>
      </w:pPr>
    </w:p>
    <w:p w14:paraId="1EAF9F23" w14:textId="77777777" w:rsidR="00865480" w:rsidRDefault="00000000">
      <w:pPr>
        <w:spacing w:after="0"/>
        <w:rPr>
          <w:rFonts w:ascii="Times New Roman" w:hAnsi="Times New Roman"/>
          <w:sz w:val="24"/>
          <w:szCs w:val="24"/>
        </w:rPr>
      </w:pPr>
      <w:r>
        <w:t>Question: 255</w:t>
      </w:r>
    </w:p>
    <w:p/>
    <w:p w14:paraId="5278C9F2" w14:textId="77777777" w:rsidR="00865480" w:rsidRDefault="00000000">
      <w:pPr>
        <w:spacing w:after="0"/>
        <w:rPr>
          <w:rFonts w:ascii="Times New Roman" w:hAnsi="Times New Roman"/>
          <w:sz w:val="24"/>
          <w:szCs w:val="24"/>
        </w:rPr>
      </w:pPr>
      <w:r>
        <w:rPr>
          <w:rFonts w:ascii="Times New Roman" w:hAnsi="Times New Roman"/>
          <w:sz w:val="24"/>
          <w:szCs w:val="24"/>
        </w:rPr>
        <w:t>A security engineer is installing an IPS to block signature-based attacks in the environment. Which of the following modes will best accomplish this task?</w:t>
      </w:r>
    </w:p>
    <w:p w14:paraId="7EE826A5" w14:textId="77777777" w:rsidR="00865480" w:rsidRDefault="00000000">
      <w:pPr>
        <w:spacing w:after="0"/>
        <w:rPr>
          <w:rFonts w:ascii="Times New Roman" w:hAnsi="Times New Roman"/>
          <w:sz w:val="24"/>
          <w:szCs w:val="24"/>
        </w:rPr>
      </w:pPr>
      <w:r>
        <w:t>A. Monitor</w:t>
      </w:r>
    </w:p>
    <w:p w14:paraId="2B1F9110" w14:textId="77777777" w:rsidR="00865480" w:rsidRDefault="00000000">
      <w:pPr>
        <w:spacing w:after="0"/>
        <w:rPr>
          <w:rFonts w:ascii="Times New Roman" w:hAnsi="Times New Roman"/>
          <w:sz w:val="24"/>
          <w:szCs w:val="24"/>
        </w:rPr>
      </w:pPr>
      <w:r>
        <w:t>B. Sensor</w:t>
      </w:r>
    </w:p>
    <w:p w14:paraId="750CD5DF" w14:textId="77777777" w:rsidR="00865480" w:rsidRDefault="00000000">
      <w:pPr>
        <w:spacing w:after="0"/>
        <w:rPr>
          <w:rFonts w:ascii="Times New Roman" w:hAnsi="Times New Roman"/>
          <w:sz w:val="24"/>
          <w:szCs w:val="24"/>
        </w:rPr>
      </w:pPr>
      <w:r>
        <w:t>C. Audit</w:t>
      </w:r>
    </w:p>
    <w:p w14:paraId="0875BBA9" w14:textId="77777777" w:rsidR="00865480" w:rsidRDefault="00000000">
      <w:pPr>
        <w:spacing w:after="0"/>
        <w:rPr>
          <w:rFonts w:ascii="Times New Roman" w:hAnsi="Times New Roman"/>
          <w:sz w:val="24"/>
          <w:szCs w:val="24"/>
        </w:rPr>
      </w:pPr>
      <w:r>
        <w:t>D. Active</w:t>
      </w:r>
    </w:p>
    <w:p w14:paraId="27ACE863" w14:textId="77777777" w:rsidR="00865480" w:rsidRDefault="00865480">
      <w:pPr>
        <w:spacing w:after="0"/>
        <w:rPr>
          <w:rFonts w:ascii="Times New Roman" w:hAnsi="Times New Roman"/>
          <w:sz w:val="24"/>
          <w:szCs w:val="24"/>
        </w:rPr>
      </w:pPr>
    </w:p>
    <w:p w14:paraId="2F5BD4F7"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105C7A4" w14:textId="77777777" w:rsidR="00865480" w:rsidRDefault="00000000">
      <w:pPr>
        <w:spacing w:after="0"/>
        <w:rPr>
          <w:rFonts w:ascii="Times New Roman" w:hAnsi="Times New Roman"/>
          <w:sz w:val="24"/>
          <w:szCs w:val="24"/>
        </w:rPr>
      </w:pPr>
      <w:r>
        <w:t>Explanation:</w:t>
      </w:r>
    </w:p>
    <w:p w14:paraId="05C8DC76" w14:textId="77777777" w:rsidR="00865480" w:rsidRDefault="00000000">
      <w:pPr>
        <w:spacing w:after="0"/>
        <w:rPr>
          <w:rFonts w:ascii="Times New Roman" w:hAnsi="Times New Roman"/>
          <w:sz w:val="24"/>
          <w:szCs w:val="24"/>
        </w:rPr>
      </w:pPr>
      <w:r>
        <w:t>To block signature-based attacks, the Intrusion Prevention System (IPS) must be in active mode. In this mode, the IPS can actively monitor and block malicious traffic in real time based on predefined signatures. This is the best mode to prevent known attack types from reaching the internal network.</w:t>
      </w:r>
    </w:p>
    <w:p w14:paraId="05BE5457" w14:textId="77777777" w:rsidR="00865480" w:rsidRDefault="00000000">
      <w:pPr>
        <w:spacing w:after="0"/>
        <w:rPr>
          <w:rFonts w:ascii="Times New Roman" w:hAnsi="Times New Roman"/>
          <w:sz w:val="24"/>
          <w:szCs w:val="24"/>
        </w:rPr>
      </w:pPr>
      <w:r>
        <w:t>Monitor mode and sensor mode are typically passive, meaning they only observe and log traffic without actively blocking it.</w:t>
      </w:r>
    </w:p>
    <w:p w14:paraId="71B64D4B" w14:textId="77777777" w:rsidR="00865480" w:rsidRDefault="00000000">
      <w:pPr>
        <w:spacing w:after="0"/>
        <w:rPr>
          <w:rFonts w:ascii="Times New Roman" w:hAnsi="Times New Roman"/>
          <w:sz w:val="24"/>
          <w:szCs w:val="24"/>
        </w:rPr>
      </w:pPr>
      <w:r>
        <w:t>Audit mode is used for review purposes and does not actively block traffic​​​.</w:t>
      </w:r>
    </w:p>
    <w:p w14:paraId="79C01F38" w14:textId="77777777" w:rsidR="00865480" w:rsidRDefault="00865480">
      <w:pPr>
        <w:spacing w:after="0"/>
        <w:rPr>
          <w:rFonts w:ascii="Times New Roman" w:hAnsi="Times New Roman"/>
          <w:sz w:val="24"/>
          <w:szCs w:val="24"/>
        </w:rPr>
      </w:pPr>
    </w:p>
    <w:p w14:paraId="5A7A939D" w14:textId="77777777" w:rsidR="00865480" w:rsidRDefault="00865480">
      <w:pPr>
        <w:spacing w:after="0"/>
        <w:rPr>
          <w:rFonts w:ascii="Times New Roman" w:hAnsi="Times New Roman"/>
          <w:sz w:val="24"/>
          <w:szCs w:val="24"/>
        </w:rPr>
      </w:pPr>
    </w:p>
    <w:p w14:paraId="2B7DDA02" w14:textId="77777777" w:rsidR="00865480" w:rsidRDefault="00000000">
      <w:pPr>
        <w:spacing w:after="0"/>
        <w:rPr>
          <w:rFonts w:ascii="Times New Roman" w:hAnsi="Times New Roman"/>
          <w:sz w:val="24"/>
          <w:szCs w:val="24"/>
        </w:rPr>
      </w:pPr>
      <w:r>
        <w:t>Question: 256</w:t>
      </w:r>
    </w:p>
    <w:p/>
    <w:p w14:paraId="16214EC1" w14:textId="77777777" w:rsidR="00865480" w:rsidRDefault="00000000">
      <w:pPr>
        <w:spacing w:after="0"/>
        <w:rPr>
          <w:rFonts w:ascii="Times New Roman" w:hAnsi="Times New Roman"/>
          <w:sz w:val="24"/>
          <w:szCs w:val="24"/>
        </w:rPr>
      </w:pPr>
      <w:r>
        <w:rPr>
          <w:rFonts w:ascii="Times New Roman" w:hAnsi="Times New Roman"/>
          <w:sz w:val="24"/>
          <w:szCs w:val="24"/>
        </w:rPr>
        <w:t>An organization wants to limit potential impact to its log-in database in the event of a breach. Which of the following options is the security team most likely to recommend?</w:t>
      </w:r>
    </w:p>
    <w:p w14:paraId="16D6F54B" w14:textId="77777777" w:rsidR="00865480" w:rsidRDefault="00000000">
      <w:pPr>
        <w:spacing w:after="0"/>
        <w:rPr>
          <w:rFonts w:ascii="Times New Roman" w:hAnsi="Times New Roman"/>
          <w:sz w:val="24"/>
          <w:szCs w:val="24"/>
        </w:rPr>
      </w:pPr>
      <w:r>
        <w:t>A. Tokenization</w:t>
      </w:r>
    </w:p>
    <w:p w14:paraId="4F8CF40B" w14:textId="77777777" w:rsidR="00865480" w:rsidRDefault="00000000">
      <w:pPr>
        <w:spacing w:after="0"/>
        <w:rPr>
          <w:rFonts w:ascii="Times New Roman" w:hAnsi="Times New Roman"/>
          <w:sz w:val="24"/>
          <w:szCs w:val="24"/>
        </w:rPr>
      </w:pPr>
      <w:r>
        <w:t>B. Hashing</w:t>
      </w:r>
    </w:p>
    <w:p w14:paraId="6D7B33DE" w14:textId="77777777" w:rsidR="00865480" w:rsidRDefault="00000000">
      <w:pPr>
        <w:spacing w:after="0"/>
        <w:rPr>
          <w:rFonts w:ascii="Times New Roman" w:hAnsi="Times New Roman"/>
          <w:sz w:val="24"/>
          <w:szCs w:val="24"/>
        </w:rPr>
      </w:pPr>
      <w:r>
        <w:t>C. Obfuscation</w:t>
      </w:r>
    </w:p>
    <w:p w14:paraId="2A81BEBD" w14:textId="77777777" w:rsidR="00865480" w:rsidRDefault="00000000">
      <w:pPr>
        <w:spacing w:after="0"/>
        <w:rPr>
          <w:rFonts w:ascii="Times New Roman" w:hAnsi="Times New Roman"/>
          <w:sz w:val="24"/>
          <w:szCs w:val="24"/>
        </w:rPr>
      </w:pPr>
      <w:r>
        <w:t>D. Segmentation</w:t>
      </w:r>
    </w:p>
    <w:p w14:paraId="4E7F3280" w14:textId="77777777" w:rsidR="00865480" w:rsidRDefault="00865480">
      <w:pPr>
        <w:spacing w:after="0"/>
        <w:rPr>
          <w:rFonts w:ascii="Times New Roman" w:hAnsi="Times New Roman"/>
          <w:sz w:val="24"/>
          <w:szCs w:val="24"/>
        </w:rPr>
      </w:pPr>
    </w:p>
    <w:p w14:paraId="00C12A2D"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D7BB361" w14:textId="77777777" w:rsidR="00865480" w:rsidRDefault="00000000">
      <w:pPr>
        <w:spacing w:after="0"/>
        <w:rPr>
          <w:rFonts w:ascii="Times New Roman" w:hAnsi="Times New Roman"/>
          <w:sz w:val="24"/>
          <w:szCs w:val="24"/>
        </w:rPr>
      </w:pPr>
      <w:r>
        <w:t>Explanation:</w:t>
      </w:r>
    </w:p>
    <w:p w14:paraId="5D9D381A" w14:textId="77777777" w:rsidR="00865480" w:rsidRDefault="00865480">
      <w:pPr>
        <w:spacing w:after="0"/>
        <w:rPr>
          <w:rFonts w:ascii="Times New Roman" w:hAnsi="Times New Roman"/>
          <w:sz w:val="24"/>
          <w:szCs w:val="24"/>
        </w:rPr>
      </w:pPr>
      <w:r>
        <w:t>To limit the potential impact on the log-in database in case of a breach, the security team would most likely recommend hashing. Hashing converts passwords into fixed-length strings of characters, which cannot be easily reversed to reveal the original passwords. Even if the database is breached, attackers cannot easily retrieve the actual passwords if they are properly hashed (especially with techniques like salting).</w:t>
      </w:r>
    </w:p>
    <w:p w14:paraId="737E14B2" w14:textId="77777777" w:rsidR="00865480" w:rsidRDefault="00000000">
      <w:pPr>
        <w:spacing w:after="0"/>
        <w:rPr>
          <w:rFonts w:ascii="Times New Roman" w:hAnsi="Times New Roman"/>
          <w:sz w:val="24"/>
          <w:szCs w:val="24"/>
        </w:rPr>
      </w:pPr>
      <w:r>
        <w:t>Tokenization is used to replace sensitive data with a token, but it is more common for protecting credit card data than passwords.</w:t>
      </w:r>
    </w:p>
    <w:p w14:paraId="46ECF1B1" w14:textId="77777777" w:rsidR="00865480" w:rsidRDefault="00000000">
      <w:pPr>
        <w:spacing w:after="0"/>
        <w:rPr>
          <w:rFonts w:ascii="Times New Roman" w:hAnsi="Times New Roman"/>
          <w:sz w:val="24"/>
          <w:szCs w:val="24"/>
        </w:rPr>
      </w:pPr>
      <w:r>
        <w:t>Obfuscation is the process of making data harder to interpret but is weaker than hashing for password protection.</w:t>
      </w:r>
    </w:p>
    <w:p w14:paraId="0B00E50D" w14:textId="77777777" w:rsidR="00865480" w:rsidRDefault="00000000">
      <w:pPr>
        <w:spacing w:after="0"/>
        <w:rPr>
          <w:rFonts w:ascii="Times New Roman" w:hAnsi="Times New Roman"/>
          <w:sz w:val="24"/>
          <w:szCs w:val="24"/>
        </w:rPr>
      </w:pPr>
      <w:r>
        <w:t>Segmentation helps isolate data but doesn't directly protect the contents of the login database​​.</w:t>
      </w:r>
    </w:p>
    <w:p w14:paraId="3C5FDDB8" w14:textId="77777777" w:rsidR="00865480" w:rsidRDefault="00000000">
      <w:pPr>
        <w:spacing w:after="0"/>
        <w:rPr>
          <w:rFonts w:ascii="Times New Roman" w:hAnsi="Times New Roman"/>
          <w:sz w:val="24"/>
          <w:szCs w:val="24"/>
        </w:rPr>
      </w:pPr>
    </w:p>
    <w:p w14:paraId="44C9A5F3" w14:textId="77777777" w:rsidR="00865480" w:rsidRDefault="00865480">
      <w:pPr>
        <w:spacing w:after="0"/>
        <w:rPr>
          <w:rFonts w:ascii="Times New Roman" w:hAnsi="Times New Roman"/>
          <w:sz w:val="24"/>
          <w:szCs w:val="24"/>
        </w:rPr>
      </w:pPr>
    </w:p>
    <w:p w14:paraId="06F02769" w14:textId="77777777" w:rsidR="00865480" w:rsidRDefault="00865480">
      <w:pPr>
        <w:spacing w:after="0"/>
        <w:rPr>
          <w:rFonts w:ascii="Times New Roman" w:hAnsi="Times New Roman"/>
          <w:sz w:val="24"/>
          <w:szCs w:val="24"/>
        </w:rPr>
      </w:pPr>
    </w:p>
    <w:p w14:paraId="4624893D" w14:textId="77777777" w:rsidR="00865480" w:rsidRDefault="00865480">
      <w:pPr>
        <w:spacing w:after="0"/>
        <w:rPr>
          <w:rFonts w:ascii="Times New Roman" w:hAnsi="Times New Roman"/>
          <w:sz w:val="24"/>
          <w:szCs w:val="24"/>
        </w:rPr>
      </w:pPr>
    </w:p>
    <w:p w14:paraId="02B1B571" w14:textId="77777777" w:rsidR="00865480" w:rsidRDefault="00000000">
      <w:pPr>
        <w:spacing w:after="0"/>
        <w:rPr>
          <w:rFonts w:ascii="Times New Roman" w:hAnsi="Times New Roman"/>
          <w:sz w:val="24"/>
          <w:szCs w:val="24"/>
        </w:rPr>
      </w:pPr>
      <w:r>
        <w:t>Question: 257</w:t>
      </w:r>
    </w:p>
    <w:p/>
    <w:p w14:paraId="768A6014" w14:textId="77777777" w:rsidR="00865480" w:rsidRDefault="00000000">
      <w:pPr>
        <w:spacing w:after="0"/>
        <w:rPr>
          <w:rFonts w:ascii="Times New Roman" w:hAnsi="Times New Roman"/>
          <w:sz w:val="24"/>
          <w:szCs w:val="24"/>
        </w:rPr>
      </w:pPr>
      <w:r>
        <w:rPr>
          <w:rFonts w:ascii="Times New Roman" w:hAnsi="Times New Roman"/>
          <w:sz w:val="24"/>
          <w:szCs w:val="24"/>
        </w:rPr>
        <w:t>A visitor plugs a laptop into a network jack in the lobby and is able to connect to the company's network. Which of the following should be configured on the existing network infrastructure to best prevent this activity?</w:t>
      </w:r>
    </w:p>
    <w:p w14:paraId="3594C9AB" w14:textId="77777777" w:rsidR="00865480" w:rsidRDefault="00000000">
      <w:pPr>
        <w:spacing w:after="0"/>
        <w:rPr>
          <w:rFonts w:ascii="Times New Roman" w:hAnsi="Times New Roman"/>
          <w:sz w:val="24"/>
          <w:szCs w:val="24"/>
        </w:rPr>
      </w:pPr>
      <w:r>
        <w:t>A. Port security</w:t>
      </w:r>
    </w:p>
    <w:p w14:paraId="28096CFB" w14:textId="77777777" w:rsidR="00865480" w:rsidRDefault="00000000">
      <w:pPr>
        <w:spacing w:after="0"/>
        <w:rPr>
          <w:rFonts w:ascii="Times New Roman" w:hAnsi="Times New Roman"/>
          <w:sz w:val="24"/>
          <w:szCs w:val="24"/>
        </w:rPr>
      </w:pPr>
      <w:r>
        <w:t>B. Web application firewall</w:t>
      </w:r>
    </w:p>
    <w:p w14:paraId="0CA69415" w14:textId="77777777" w:rsidR="00865480" w:rsidRDefault="00000000">
      <w:pPr>
        <w:spacing w:after="0"/>
        <w:rPr>
          <w:rFonts w:ascii="Times New Roman" w:hAnsi="Times New Roman"/>
          <w:sz w:val="24"/>
          <w:szCs w:val="24"/>
        </w:rPr>
      </w:pPr>
      <w:r>
        <w:t>C. Transport layer security</w:t>
      </w:r>
    </w:p>
    <w:p w14:paraId="6D8B9443" w14:textId="77777777" w:rsidR="00865480" w:rsidRDefault="00000000">
      <w:pPr>
        <w:spacing w:after="0"/>
        <w:rPr>
          <w:rFonts w:ascii="Times New Roman" w:hAnsi="Times New Roman"/>
          <w:sz w:val="24"/>
          <w:szCs w:val="24"/>
        </w:rPr>
      </w:pPr>
      <w:r>
        <w:t>D. Virtual private network</w:t>
      </w:r>
    </w:p>
    <w:p w14:paraId="1EC3B5BE" w14:textId="77777777" w:rsidR="00865480" w:rsidRDefault="00865480">
      <w:pPr>
        <w:spacing w:after="0"/>
        <w:rPr>
          <w:rFonts w:ascii="Times New Roman" w:hAnsi="Times New Roman"/>
          <w:sz w:val="24"/>
          <w:szCs w:val="24"/>
        </w:rPr>
      </w:pPr>
    </w:p>
    <w:p w14:paraId="552006F9"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8B86D33" w14:textId="77777777" w:rsidR="00865480" w:rsidRDefault="00000000">
      <w:pPr>
        <w:spacing w:after="0"/>
        <w:rPr>
          <w:rFonts w:ascii="Times New Roman" w:hAnsi="Times New Roman"/>
          <w:sz w:val="24"/>
          <w:szCs w:val="24"/>
        </w:rPr>
      </w:pPr>
      <w:r>
        <w:t>Explanation:</w:t>
      </w:r>
    </w:p>
    <w:p w14:paraId="66422933" w14:textId="77777777" w:rsidR="00865480" w:rsidRDefault="00000000">
      <w:pPr>
        <w:spacing w:after="0"/>
        <w:rPr>
          <w:rFonts w:ascii="Times New Roman" w:hAnsi="Times New Roman"/>
          <w:sz w:val="24"/>
          <w:szCs w:val="24"/>
        </w:rPr>
      </w:pPr>
      <w:r>
        <w:t>Port security is the best solution to prevent unauthorized devices, like a visitor's laptop, from connecting to the company’s network. Port security can limit the number of devices that can connect to a network switch port and block unauthorized MAC addresses, effectively stopping unauthorized access attempts.</w:t>
      </w:r>
    </w:p>
    <w:p w14:paraId="1333640B" w14:textId="77777777" w:rsidR="00865480" w:rsidRDefault="00000000">
      <w:pPr>
        <w:spacing w:after="0"/>
        <w:rPr>
          <w:rFonts w:ascii="Times New Roman" w:hAnsi="Times New Roman"/>
          <w:sz w:val="24"/>
          <w:szCs w:val="24"/>
        </w:rPr>
      </w:pPr>
      <w:r>
        <w:t>Web application firewall (WAF) protects against web-based attacks, not unauthorized network access.</w:t>
      </w:r>
    </w:p>
    <w:p w14:paraId="3591BDA8" w14:textId="77777777" w:rsidR="00865480" w:rsidRDefault="00000000">
      <w:pPr>
        <w:spacing w:after="0"/>
        <w:rPr>
          <w:rFonts w:ascii="Times New Roman" w:hAnsi="Times New Roman"/>
          <w:sz w:val="24"/>
          <w:szCs w:val="24"/>
        </w:rPr>
      </w:pPr>
      <w:r>
        <w:t>Transport Layer Security (TLS) ensures encrypted communication but does not manage physical network access.</w:t>
      </w:r>
    </w:p>
    <w:p w14:paraId="3325B0B2" w14:textId="77777777" w:rsidR="00865480" w:rsidRDefault="00000000">
      <w:pPr>
        <w:spacing w:after="0"/>
        <w:rPr>
          <w:rFonts w:ascii="Times New Roman" w:hAnsi="Times New Roman"/>
          <w:sz w:val="24"/>
          <w:szCs w:val="24"/>
        </w:rPr>
      </w:pPr>
      <w:r>
        <w:t>Virtual Private Network (VPN) secures remote connections but does not control access through physical network ports​​​.</w:t>
      </w:r>
    </w:p>
    <w:p w14:paraId="47F86E43" w14:textId="77777777" w:rsidR="00865480" w:rsidRDefault="00865480">
      <w:pPr>
        <w:spacing w:after="0"/>
        <w:rPr>
          <w:rFonts w:ascii="Times New Roman" w:hAnsi="Times New Roman"/>
          <w:sz w:val="24"/>
          <w:szCs w:val="24"/>
        </w:rPr>
      </w:pPr>
    </w:p>
    <w:p w14:paraId="20AAD2C3" w14:textId="77777777" w:rsidR="00865480" w:rsidRDefault="00865480">
      <w:pPr>
        <w:spacing w:after="0"/>
        <w:rPr>
          <w:rFonts w:ascii="Times New Roman" w:hAnsi="Times New Roman"/>
          <w:sz w:val="24"/>
          <w:szCs w:val="24"/>
        </w:rPr>
      </w:pPr>
    </w:p>
    <w:p w14:paraId="5464552F" w14:textId="77777777" w:rsidR="00865480" w:rsidRDefault="00000000">
      <w:pPr>
        <w:spacing w:after="0"/>
        <w:rPr>
          <w:rFonts w:ascii="Times New Roman" w:hAnsi="Times New Roman"/>
          <w:sz w:val="24"/>
          <w:szCs w:val="24"/>
        </w:rPr>
      </w:pPr>
      <w:r>
        <w:t>Question: 258</w:t>
      </w:r>
    </w:p>
    <w:p/>
    <w:p w14:paraId="2824DDD1" w14:textId="77777777" w:rsidR="00865480" w:rsidRDefault="00000000">
      <w:pPr>
        <w:spacing w:after="0"/>
        <w:rPr>
          <w:rFonts w:ascii="Times New Roman" w:hAnsi="Times New Roman"/>
          <w:sz w:val="24"/>
          <w:szCs w:val="24"/>
        </w:rPr>
      </w:pPr>
      <w:r>
        <w:rPr>
          <w:rFonts w:ascii="Times New Roman" w:hAnsi="Times New Roman"/>
          <w:sz w:val="24"/>
          <w:szCs w:val="24"/>
        </w:rPr>
        <w:t>During a penetration test, a vendor attempts to enter an unauthorized area using an access badge Which of the following types of tests does this represent?</w:t>
      </w:r>
    </w:p>
    <w:p w14:paraId="295E6A6D" w14:textId="77777777" w:rsidR="00865480" w:rsidRDefault="00000000">
      <w:pPr>
        <w:spacing w:after="0"/>
        <w:rPr>
          <w:rFonts w:ascii="Times New Roman" w:hAnsi="Times New Roman"/>
          <w:sz w:val="24"/>
          <w:szCs w:val="24"/>
        </w:rPr>
      </w:pPr>
      <w:r>
        <w:t>A. Defensive</w:t>
      </w:r>
    </w:p>
    <w:p w14:paraId="2625A6B9" w14:textId="77777777" w:rsidR="00865480" w:rsidRDefault="00000000">
      <w:pPr>
        <w:spacing w:after="0"/>
        <w:rPr>
          <w:rFonts w:ascii="Times New Roman" w:hAnsi="Times New Roman"/>
          <w:sz w:val="24"/>
          <w:szCs w:val="24"/>
        </w:rPr>
      </w:pPr>
      <w:r>
        <w:t>B. Passive</w:t>
      </w:r>
    </w:p>
    <w:p w14:paraId="0D79D9DB" w14:textId="77777777" w:rsidR="00865480" w:rsidRDefault="00000000">
      <w:pPr>
        <w:spacing w:after="0"/>
        <w:rPr>
          <w:rFonts w:ascii="Times New Roman" w:hAnsi="Times New Roman"/>
          <w:sz w:val="24"/>
          <w:szCs w:val="24"/>
        </w:rPr>
      </w:pPr>
      <w:r>
        <w:t>C. Offensive</w:t>
      </w:r>
    </w:p>
    <w:p w14:paraId="16A76773" w14:textId="77777777" w:rsidR="00865480" w:rsidRDefault="00000000">
      <w:pPr>
        <w:spacing w:after="0"/>
        <w:rPr>
          <w:rFonts w:ascii="Times New Roman" w:hAnsi="Times New Roman"/>
          <w:sz w:val="24"/>
          <w:szCs w:val="24"/>
        </w:rPr>
      </w:pPr>
      <w:r>
        <w:t>D. Physical</w:t>
      </w:r>
    </w:p>
    <w:p w14:paraId="2F3865CB" w14:textId="77777777" w:rsidR="00865480" w:rsidRDefault="00865480">
      <w:pPr>
        <w:spacing w:after="0"/>
        <w:rPr>
          <w:rFonts w:ascii="Times New Roman" w:hAnsi="Times New Roman"/>
          <w:sz w:val="24"/>
          <w:szCs w:val="24"/>
        </w:rPr>
      </w:pPr>
    </w:p>
    <w:p w14:paraId="21A5ED5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5901A11" w14:textId="77777777" w:rsidR="00865480" w:rsidRDefault="00000000">
      <w:pPr>
        <w:spacing w:after="0"/>
        <w:rPr>
          <w:rFonts w:ascii="Times New Roman" w:hAnsi="Times New Roman"/>
          <w:sz w:val="24"/>
          <w:szCs w:val="24"/>
        </w:rPr>
      </w:pPr>
      <w:r>
        <w:t>Explanation:</w:t>
      </w:r>
    </w:p>
    <w:p w14:paraId="34450619" w14:textId="77777777" w:rsidR="00865480" w:rsidRDefault="00000000">
      <w:pPr>
        <w:spacing w:after="0"/>
        <w:rPr>
          <w:rFonts w:ascii="Times New Roman" w:hAnsi="Times New Roman"/>
          <w:sz w:val="24"/>
          <w:szCs w:val="24"/>
        </w:rPr>
      </w:pPr>
      <w:r>
        <w:t>Attempting to enter an unauthorized area using an access badge during a penetration test is an example of a physical test. This type of test evaluates the effectiveness of physical security controls, such as access badges, security guards, and locks, in preventing unauthorized access to restricted areas.</w:t>
      </w:r>
    </w:p>
    <w:p w14:paraId="5707B3BD" w14:textId="77777777" w:rsidR="00865480" w:rsidRDefault="00000000">
      <w:pPr>
        <w:spacing w:after="0"/>
        <w:rPr>
          <w:rFonts w:ascii="Times New Roman" w:hAnsi="Times New Roman"/>
          <w:sz w:val="24"/>
          <w:szCs w:val="24"/>
        </w:rPr>
      </w:pPr>
      <w:r>
        <w:t>Defensive and offensive testing typically refer to digital or network-based penetration testing strategies.</w:t>
      </w:r>
    </w:p>
    <w:p w14:paraId="5D873E83" w14:textId="77777777" w:rsidR="00865480" w:rsidRDefault="00000000">
      <w:pPr>
        <w:spacing w:after="0"/>
        <w:rPr>
          <w:rFonts w:ascii="Times New Roman" w:hAnsi="Times New Roman"/>
          <w:sz w:val="24"/>
          <w:szCs w:val="24"/>
        </w:rPr>
      </w:pPr>
      <w:r>
        <w:t>Passive testing involves observing or monitoring but not interacting with the environment​​.</w:t>
      </w:r>
    </w:p>
    <w:p w14:paraId="2876142A" w14:textId="77777777" w:rsidR="00865480" w:rsidRDefault="00865480">
      <w:pPr>
        <w:spacing w:after="0"/>
        <w:rPr>
          <w:rFonts w:ascii="Times New Roman" w:hAnsi="Times New Roman"/>
          <w:sz w:val="24"/>
          <w:szCs w:val="24"/>
        </w:rPr>
      </w:pPr>
    </w:p>
    <w:p w14:paraId="54F04A4D" w14:textId="77777777" w:rsidR="00865480" w:rsidRDefault="00865480">
      <w:pPr>
        <w:spacing w:after="0"/>
        <w:rPr>
          <w:rFonts w:ascii="Times New Roman" w:hAnsi="Times New Roman"/>
          <w:sz w:val="24"/>
          <w:szCs w:val="24"/>
        </w:rPr>
      </w:pPr>
    </w:p>
    <w:p w14:paraId="215F4AE9" w14:textId="77777777" w:rsidR="00865480" w:rsidRDefault="00000000">
      <w:pPr>
        <w:spacing w:after="0"/>
        <w:rPr>
          <w:rFonts w:ascii="Times New Roman" w:hAnsi="Times New Roman"/>
          <w:sz w:val="24"/>
          <w:szCs w:val="24"/>
        </w:rPr>
      </w:pPr>
      <w:r>
        <w:t>Question: 259</w:t>
      </w:r>
    </w:p>
    <w:p/>
    <w:p w14:paraId="5FC98570" w14:textId="77777777" w:rsidR="00865480" w:rsidRDefault="00000000">
      <w:pPr>
        <w:spacing w:after="0"/>
        <w:rPr>
          <w:rFonts w:ascii="Times New Roman" w:hAnsi="Times New Roman"/>
          <w:sz w:val="24"/>
          <w:szCs w:val="24"/>
        </w:rPr>
      </w:pPr>
      <w:r>
        <w:rPr>
          <w:rFonts w:ascii="Times New Roman" w:hAnsi="Times New Roman"/>
          <w:sz w:val="24"/>
          <w:szCs w:val="24"/>
        </w:rPr>
        <w:t>An organization experiences a cybersecurity incident involving a command-and-control server. Which of the following logs should be analyzed to identify the impacted host? (Select two).</w:t>
      </w:r>
    </w:p>
    <w:p w14:paraId="51110DC0" w14:textId="77777777" w:rsidR="00865480" w:rsidRDefault="00000000">
      <w:pPr>
        <w:spacing w:after="0"/>
        <w:rPr>
          <w:rFonts w:ascii="Times New Roman" w:hAnsi="Times New Roman"/>
          <w:sz w:val="24"/>
          <w:szCs w:val="24"/>
        </w:rPr>
      </w:pPr>
      <w:r>
        <w:t>A. Application</w:t>
      </w:r>
    </w:p>
    <w:p w14:paraId="16496674" w14:textId="77777777" w:rsidR="00865480" w:rsidRDefault="00000000">
      <w:pPr>
        <w:spacing w:after="0"/>
        <w:rPr>
          <w:rFonts w:ascii="Times New Roman" w:hAnsi="Times New Roman"/>
          <w:sz w:val="24"/>
          <w:szCs w:val="24"/>
        </w:rPr>
      </w:pPr>
      <w:r>
        <w:t>B. Authentication</w:t>
      </w:r>
    </w:p>
    <w:p w14:paraId="18EC329B" w14:textId="77777777" w:rsidR="00865480" w:rsidRDefault="00000000">
      <w:pPr>
        <w:spacing w:after="0"/>
        <w:rPr>
          <w:rFonts w:ascii="Times New Roman" w:hAnsi="Times New Roman"/>
          <w:sz w:val="24"/>
          <w:szCs w:val="24"/>
        </w:rPr>
      </w:pPr>
      <w:r>
        <w:t>C. DHCP</w:t>
      </w:r>
    </w:p>
    <w:p w14:paraId="385E1C35" w14:textId="77777777" w:rsidR="00865480" w:rsidRDefault="00000000">
      <w:pPr>
        <w:spacing w:after="0"/>
        <w:rPr>
          <w:rFonts w:ascii="Times New Roman" w:hAnsi="Times New Roman"/>
          <w:sz w:val="24"/>
          <w:szCs w:val="24"/>
        </w:rPr>
      </w:pPr>
      <w:r>
        <w:t>D. Network</w:t>
      </w:r>
    </w:p>
    <w:p w14:paraId="0D6CE411" w14:textId="77777777" w:rsidR="00865480" w:rsidRDefault="00000000">
      <w:pPr>
        <w:spacing w:after="0"/>
        <w:rPr>
          <w:rFonts w:ascii="Times New Roman" w:hAnsi="Times New Roman"/>
          <w:sz w:val="24"/>
          <w:szCs w:val="24"/>
        </w:rPr>
      </w:pPr>
      <w:r>
        <w:t>E. Firewall</w:t>
      </w:r>
    </w:p>
    <w:p w14:paraId="2576063E" w14:textId="77777777" w:rsidR="00865480" w:rsidRDefault="00000000">
      <w:pPr>
        <w:spacing w:after="0"/>
        <w:rPr>
          <w:rFonts w:ascii="Times New Roman" w:hAnsi="Times New Roman"/>
          <w:sz w:val="24"/>
          <w:szCs w:val="24"/>
        </w:rPr>
      </w:pPr>
      <w:r>
        <w:t>F. Database</w:t>
      </w:r>
    </w:p>
    <w:p w14:paraId="3BDA367D" w14:textId="77777777" w:rsidR="00865480" w:rsidRDefault="00865480">
      <w:pPr>
        <w:spacing w:after="0"/>
        <w:rPr>
          <w:rFonts w:ascii="Times New Roman" w:hAnsi="Times New Roman"/>
          <w:sz w:val="24"/>
          <w:szCs w:val="24"/>
        </w:rPr>
      </w:pPr>
    </w:p>
    <w:p w14:paraId="3D693B91" w14:textId="77777777" w:rsidR="00865480" w:rsidRDefault="00000000">
      <w:pPr>
        <w:spacing w:after="0"/>
        <w:rPr>
          <w:rFonts w:ascii="Times New Roman" w:hAnsi="Times New Roman"/>
          <w:sz w:val="24"/>
          <w:szCs w:val="24"/>
        </w:rPr>
      </w:pPr>
      <w:r>
        <w:rPr>
          <w:rFonts w:ascii="Times New Roman" w:hAnsi="Times New Roman"/>
          <w:sz w:val="24"/>
          <w:szCs w:val="24"/>
        </w:rPr>
        <w:t>Answer: C,E</w:t>
      </w:r>
    </w:p>
    <w:p/>
    <w:p w14:paraId="091F0192" w14:textId="77777777" w:rsidR="00865480" w:rsidRDefault="00000000">
      <w:pPr>
        <w:spacing w:after="0"/>
        <w:rPr>
          <w:rFonts w:ascii="Times New Roman" w:hAnsi="Times New Roman"/>
          <w:sz w:val="24"/>
          <w:szCs w:val="24"/>
        </w:rPr>
      </w:pPr>
      <w:r>
        <w:t>Explanation:</w:t>
      </w:r>
    </w:p>
    <w:p w14:paraId="058BF3FE" w14:textId="77777777" w:rsidR="00865480" w:rsidRDefault="00000000">
      <w:pPr>
        <w:spacing w:after="0"/>
        <w:rPr>
          <w:rFonts w:ascii="Times New Roman" w:hAnsi="Times New Roman"/>
          <w:sz w:val="24"/>
          <w:szCs w:val="24"/>
        </w:rPr>
      </w:pPr>
      <w:r>
        <w:t>To identify the impacted host in a command-and-control (C2) server incident, the following logs should be analyzed:</w:t>
      </w:r>
    </w:p>
    <w:p w14:paraId="651C025B" w14:textId="77777777" w:rsidR="00865480" w:rsidRDefault="00000000">
      <w:pPr>
        <w:spacing w:after="0"/>
        <w:rPr>
          <w:rFonts w:ascii="Times New Roman" w:hAnsi="Times New Roman"/>
          <w:sz w:val="24"/>
          <w:szCs w:val="24"/>
        </w:rPr>
      </w:pPr>
      <w:r>
        <w:t>DHCP logs: These logs record IP address assignments. By reviewing DHCP logs, an organization can determine which host was assigned a specific IP address during the time of the attack.</w:t>
      </w:r>
    </w:p>
    <w:p w14:paraId="7E9347E7" w14:textId="77777777" w:rsidR="00865480" w:rsidRDefault="00000000">
      <w:pPr>
        <w:spacing w:after="0"/>
        <w:rPr>
          <w:rFonts w:ascii="Times New Roman" w:hAnsi="Times New Roman"/>
          <w:sz w:val="24"/>
          <w:szCs w:val="24"/>
        </w:rPr>
      </w:pPr>
      <w:r>
        <w:t>Firewall logs: Firewall logs will show traffic patterns, including connections to external C2 servers. Analyzing these logs helps to identify the IP address and port numbers of the communicating host.</w:t>
      </w:r>
    </w:p>
    <w:p w14:paraId="733A69DE" w14:textId="77777777" w:rsidR="00865480" w:rsidRDefault="00000000">
      <w:pPr>
        <w:spacing w:after="0"/>
        <w:rPr>
          <w:rFonts w:ascii="Times New Roman" w:hAnsi="Times New Roman"/>
          <w:sz w:val="24"/>
          <w:szCs w:val="24"/>
        </w:rPr>
      </w:pPr>
      <w:r>
        <w:t>Application, Authentication, and Database logs are less relevant in this context because they focus on internal processes and authentication events rather than network traffic involved in a C2 attack​​​.</w:t>
      </w:r>
    </w:p>
    <w:p w14:paraId="22FC5AB8" w14:textId="77777777" w:rsidR="00865480" w:rsidRDefault="00865480">
      <w:pPr>
        <w:spacing w:after="0"/>
        <w:rPr>
          <w:rFonts w:ascii="Times New Roman" w:hAnsi="Times New Roman"/>
          <w:sz w:val="24"/>
          <w:szCs w:val="24"/>
        </w:rPr>
      </w:pPr>
    </w:p>
    <w:p w14:paraId="4630FC11" w14:textId="77777777" w:rsidR="00865480" w:rsidRDefault="00865480">
      <w:pPr>
        <w:spacing w:after="0"/>
        <w:rPr>
          <w:rFonts w:ascii="Times New Roman" w:hAnsi="Times New Roman"/>
          <w:sz w:val="24"/>
          <w:szCs w:val="24"/>
        </w:rPr>
      </w:pPr>
    </w:p>
    <w:p w14:paraId="6042ECFE" w14:textId="77777777" w:rsidR="00865480" w:rsidRDefault="00000000">
      <w:pPr>
        <w:spacing w:after="0"/>
        <w:rPr>
          <w:rFonts w:ascii="Times New Roman" w:hAnsi="Times New Roman"/>
          <w:sz w:val="24"/>
          <w:szCs w:val="24"/>
        </w:rPr>
      </w:pPr>
      <w:r>
        <w:t>Question: 260</w:t>
      </w:r>
    </w:p>
    <w:p/>
    <w:p w14:paraId="028ABDCB"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a security operations center use to improve its incident response procedure?</w:t>
      </w:r>
    </w:p>
    <w:p w14:paraId="1F9FCF58" w14:textId="77777777" w:rsidR="00865480" w:rsidRDefault="00000000">
      <w:pPr>
        <w:spacing w:after="0"/>
        <w:rPr>
          <w:rFonts w:ascii="Times New Roman" w:hAnsi="Times New Roman"/>
          <w:sz w:val="24"/>
          <w:szCs w:val="24"/>
        </w:rPr>
      </w:pPr>
      <w:r>
        <w:t>A. Playbooks</w:t>
      </w:r>
    </w:p>
    <w:p w14:paraId="50E21818" w14:textId="77777777" w:rsidR="00865480" w:rsidRDefault="00000000">
      <w:pPr>
        <w:spacing w:after="0"/>
        <w:rPr>
          <w:rFonts w:ascii="Times New Roman" w:hAnsi="Times New Roman"/>
          <w:sz w:val="24"/>
          <w:szCs w:val="24"/>
        </w:rPr>
      </w:pPr>
      <w:r>
        <w:t>B. Frameworks</w:t>
      </w:r>
    </w:p>
    <w:p w14:paraId="0CC3393F" w14:textId="77777777" w:rsidR="00865480" w:rsidRDefault="00000000">
      <w:pPr>
        <w:spacing w:after="0"/>
        <w:rPr>
          <w:rFonts w:ascii="Times New Roman" w:hAnsi="Times New Roman"/>
          <w:sz w:val="24"/>
          <w:szCs w:val="24"/>
        </w:rPr>
      </w:pPr>
      <w:r>
        <w:t>C. Baselines</w:t>
      </w:r>
    </w:p>
    <w:p w14:paraId="3877E846" w14:textId="77777777" w:rsidR="00865480" w:rsidRDefault="00000000">
      <w:pPr>
        <w:spacing w:after="0"/>
        <w:rPr>
          <w:rFonts w:ascii="Times New Roman" w:hAnsi="Times New Roman"/>
          <w:sz w:val="24"/>
          <w:szCs w:val="24"/>
        </w:rPr>
      </w:pPr>
      <w:r>
        <w:t>D. Benchmarks</w:t>
      </w:r>
    </w:p>
    <w:p w14:paraId="6B169CB8" w14:textId="77777777" w:rsidR="00865480" w:rsidRDefault="00865480">
      <w:pPr>
        <w:spacing w:after="0"/>
        <w:rPr>
          <w:rFonts w:ascii="Times New Roman" w:hAnsi="Times New Roman"/>
          <w:sz w:val="24"/>
          <w:szCs w:val="24"/>
        </w:rPr>
      </w:pPr>
    </w:p>
    <w:p w14:paraId="5D87302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64E7AC5" w14:textId="77777777" w:rsidR="00865480" w:rsidRDefault="00000000">
      <w:pPr>
        <w:spacing w:after="0"/>
        <w:rPr>
          <w:rFonts w:ascii="Times New Roman" w:hAnsi="Times New Roman"/>
          <w:sz w:val="24"/>
          <w:szCs w:val="24"/>
        </w:rPr>
      </w:pPr>
      <w:r>
        <w:t>Explanation:</w:t>
      </w:r>
    </w:p>
    <w:p w14:paraId="2BC8990E" w14:textId="77777777" w:rsidR="00865480" w:rsidRDefault="00000000">
      <w:pPr>
        <w:spacing w:after="0"/>
        <w:rPr>
          <w:rFonts w:ascii="Times New Roman" w:hAnsi="Times New Roman"/>
          <w:sz w:val="24"/>
          <w:szCs w:val="24"/>
        </w:rPr>
      </w:pPr>
      <w:r>
        <w:t>A playbook is a documented set of procedures that outlines the step-by-step response to specific types of cybersecurity incidents. Security Operations Centers (SOCs) use playbooks to improve consistency, efficiency, and accuracy during incident response. Playbooks help ensure that the correct procedures are followed based on the type of incident, ensuring swift and effective remediation.</w:t>
      </w:r>
    </w:p>
    <w:p w14:paraId="49A47E7C" w14:textId="77777777" w:rsidR="00865480" w:rsidRDefault="00000000">
      <w:pPr>
        <w:spacing w:after="0"/>
        <w:rPr>
          <w:rFonts w:ascii="Times New Roman" w:hAnsi="Times New Roman"/>
          <w:sz w:val="24"/>
          <w:szCs w:val="24"/>
        </w:rPr>
      </w:pPr>
      <w:r>
        <w:t>Frameworks provide general guidelines for implementing security but are not specific enough for incident response procedures.</w:t>
      </w:r>
    </w:p>
    <w:p w14:paraId="46953111" w14:textId="77777777" w:rsidR="00865480" w:rsidRDefault="00000000">
      <w:pPr>
        <w:spacing w:after="0"/>
        <w:rPr>
          <w:rFonts w:ascii="Times New Roman" w:hAnsi="Times New Roman"/>
          <w:sz w:val="24"/>
          <w:szCs w:val="24"/>
        </w:rPr>
      </w:pPr>
      <w:r>
        <w:t>Baselines represent normal system behavior and are used for anomaly detection, not incident response guidance.</w:t>
      </w:r>
    </w:p>
    <w:p w14:paraId="648820BB" w14:textId="77777777" w:rsidR="00865480" w:rsidRDefault="00000000">
      <w:pPr>
        <w:spacing w:after="0"/>
        <w:rPr>
          <w:rFonts w:ascii="Times New Roman" w:hAnsi="Times New Roman"/>
          <w:sz w:val="24"/>
          <w:szCs w:val="24"/>
        </w:rPr>
      </w:pPr>
      <w:r>
        <w:t>Benchmarks are performance standards and are not directly related to incident response​​.</w:t>
      </w:r>
    </w:p>
    <w:p w14:paraId="555C91AE" w14:textId="77777777" w:rsidR="00865480" w:rsidRDefault="00865480">
      <w:pPr>
        <w:spacing w:after="0"/>
        <w:rPr>
          <w:rFonts w:ascii="Times New Roman" w:hAnsi="Times New Roman"/>
          <w:sz w:val="24"/>
          <w:szCs w:val="24"/>
        </w:rPr>
      </w:pPr>
    </w:p>
    <w:p w14:paraId="5B4DA1B1" w14:textId="77777777" w:rsidR="00865480" w:rsidRDefault="00865480">
      <w:pPr>
        <w:spacing w:after="0"/>
        <w:rPr>
          <w:rFonts w:ascii="Times New Roman" w:hAnsi="Times New Roman"/>
          <w:sz w:val="24"/>
          <w:szCs w:val="24"/>
        </w:rPr>
      </w:pPr>
    </w:p>
    <w:p w14:paraId="4C40E934" w14:textId="77777777" w:rsidR="00865480" w:rsidRDefault="00000000">
      <w:pPr>
        <w:spacing w:after="0"/>
        <w:rPr>
          <w:rFonts w:ascii="Times New Roman" w:hAnsi="Times New Roman"/>
          <w:sz w:val="24"/>
          <w:szCs w:val="24"/>
        </w:rPr>
      </w:pPr>
      <w:r>
        <w:t>Question: 261</w:t>
      </w:r>
    </w:p>
    <w:p/>
    <w:p w14:paraId="713F4AED" w14:textId="77777777" w:rsidR="00865480" w:rsidRDefault="00000000">
      <w:pPr>
        <w:spacing w:after="0"/>
        <w:rPr>
          <w:rFonts w:ascii="Times New Roman" w:hAnsi="Times New Roman"/>
          <w:sz w:val="24"/>
          <w:szCs w:val="24"/>
        </w:rPr>
      </w:pPr>
      <w:r>
        <w:rPr>
          <w:rFonts w:ascii="Times New Roman" w:hAnsi="Times New Roman"/>
          <w:sz w:val="24"/>
          <w:szCs w:val="24"/>
        </w:rPr>
        <w:t>An administrator has identified and fingerprinted specific files that will generate an alert if an attempt is made to email these files outside of the organization. Which of the following best describes the tool the administrator is using?</w:t>
      </w:r>
    </w:p>
    <w:p w14:paraId="242A5A8A" w14:textId="77777777" w:rsidR="00865480" w:rsidRDefault="00000000">
      <w:pPr>
        <w:spacing w:after="0"/>
        <w:rPr>
          <w:rFonts w:ascii="Times New Roman" w:hAnsi="Times New Roman"/>
          <w:sz w:val="24"/>
          <w:szCs w:val="24"/>
        </w:rPr>
      </w:pPr>
      <w:r>
        <w:t>A. DLP</w:t>
      </w:r>
    </w:p>
    <w:p w14:paraId="07E01E1A" w14:textId="77777777" w:rsidR="00865480" w:rsidRDefault="00000000">
      <w:pPr>
        <w:spacing w:after="0"/>
        <w:rPr>
          <w:rFonts w:ascii="Times New Roman" w:hAnsi="Times New Roman"/>
          <w:sz w:val="24"/>
          <w:szCs w:val="24"/>
        </w:rPr>
      </w:pPr>
      <w:r>
        <w:t>B. SNMP traps</w:t>
      </w:r>
    </w:p>
    <w:p w14:paraId="3BEF873D" w14:textId="77777777" w:rsidR="00865480" w:rsidRDefault="00000000">
      <w:pPr>
        <w:spacing w:after="0"/>
        <w:rPr>
          <w:rFonts w:ascii="Times New Roman" w:hAnsi="Times New Roman"/>
          <w:sz w:val="24"/>
          <w:szCs w:val="24"/>
        </w:rPr>
      </w:pPr>
      <w:r>
        <w:t>C. SCAP</w:t>
      </w:r>
    </w:p>
    <w:p w14:paraId="6F24070C" w14:textId="77777777" w:rsidR="00865480" w:rsidRDefault="00000000">
      <w:pPr>
        <w:spacing w:after="0"/>
        <w:rPr>
          <w:rFonts w:ascii="Times New Roman" w:hAnsi="Times New Roman"/>
          <w:sz w:val="24"/>
          <w:szCs w:val="24"/>
        </w:rPr>
      </w:pPr>
      <w:r>
        <w:t>D. IPS</w:t>
      </w:r>
    </w:p>
    <w:p w14:paraId="542F5A09" w14:textId="77777777" w:rsidR="00865480" w:rsidRDefault="00865480">
      <w:pPr>
        <w:spacing w:after="0"/>
        <w:rPr>
          <w:rFonts w:ascii="Times New Roman" w:hAnsi="Times New Roman"/>
          <w:sz w:val="24"/>
          <w:szCs w:val="24"/>
        </w:rPr>
      </w:pPr>
    </w:p>
    <w:p w14:paraId="379DDCB8"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E294354" w14:textId="77777777" w:rsidR="00865480" w:rsidRDefault="00000000">
      <w:pPr>
        <w:spacing w:after="0"/>
        <w:rPr>
          <w:rFonts w:ascii="Times New Roman" w:hAnsi="Times New Roman"/>
          <w:sz w:val="24"/>
          <w:szCs w:val="24"/>
        </w:rPr>
      </w:pPr>
      <w:r>
        <w:t>Explanation:</w:t>
      </w:r>
    </w:p>
    <w:p w14:paraId="5008C81A" w14:textId="77777777" w:rsidR="00865480" w:rsidRDefault="00000000">
      <w:pPr>
        <w:spacing w:after="0"/>
        <w:rPr>
          <w:rFonts w:ascii="Times New Roman" w:hAnsi="Times New Roman"/>
          <w:sz w:val="24"/>
          <w:szCs w:val="24"/>
        </w:rPr>
      </w:pPr>
      <w:r>
        <w:t>The administrator is using a Data Loss Prevention (DLP) tool, which is designed to identify, monitor, and protect sensitive data. By fingerprinting specific files, DLP ensures that these files cannot be emailed or sent outside the organization without triggering an alert or blocking the action. This is a key feature of DLP systems, which prevent data exfiltration and ensure data security compliance.</w:t>
      </w:r>
    </w:p>
    <w:p w14:paraId="7BF17E6F" w14:textId="77777777" w:rsidR="00865480" w:rsidRDefault="00000000">
      <w:pPr>
        <w:spacing w:after="0"/>
        <w:rPr>
          <w:rFonts w:ascii="Times New Roman" w:hAnsi="Times New Roman"/>
          <w:sz w:val="24"/>
          <w:szCs w:val="24"/>
        </w:rPr>
      </w:pPr>
      <w:r>
        <w:t>SNMP traps are used for network management and monitoring, not data protection.</w:t>
      </w:r>
    </w:p>
    <w:p w14:paraId="7A8C653A" w14:textId="77777777" w:rsidR="00865480" w:rsidRDefault="00000000">
      <w:pPr>
        <w:spacing w:after="0"/>
        <w:rPr>
          <w:rFonts w:ascii="Times New Roman" w:hAnsi="Times New Roman"/>
          <w:sz w:val="24"/>
          <w:szCs w:val="24"/>
        </w:rPr>
      </w:pPr>
      <w:r>
        <w:t>SCAP (Security Content Automation Protocol) is a set of standards for automating vulnerability management and policy compliance, unrelated to file monitoring.</w:t>
      </w:r>
    </w:p>
    <w:p w14:paraId="77145A7A" w14:textId="77777777" w:rsidR="00865480" w:rsidRDefault="00000000">
      <w:pPr>
        <w:spacing w:after="0"/>
        <w:rPr>
          <w:rFonts w:ascii="Times New Roman" w:hAnsi="Times New Roman"/>
          <w:sz w:val="24"/>
          <w:szCs w:val="24"/>
        </w:rPr>
      </w:pPr>
      <w:r>
        <w:t>IPS (Intrusion Prevention System) blocks network-based attacks but does not handle file fingerprinting​​​.</w:t>
      </w:r>
    </w:p>
    <w:p w14:paraId="62DFF6A0" w14:textId="77777777" w:rsidR="00865480" w:rsidRDefault="00865480">
      <w:pPr>
        <w:spacing w:after="0"/>
        <w:rPr>
          <w:rFonts w:ascii="Times New Roman" w:hAnsi="Times New Roman"/>
          <w:sz w:val="24"/>
          <w:szCs w:val="24"/>
        </w:rPr>
      </w:pPr>
    </w:p>
    <w:p w14:paraId="45053F27" w14:textId="77777777" w:rsidR="00865480" w:rsidRDefault="00865480">
      <w:pPr>
        <w:spacing w:after="0"/>
        <w:rPr>
          <w:rFonts w:ascii="Times New Roman" w:hAnsi="Times New Roman"/>
          <w:sz w:val="24"/>
          <w:szCs w:val="24"/>
        </w:rPr>
      </w:pPr>
    </w:p>
    <w:p w14:paraId="75548BA3" w14:textId="77777777" w:rsidR="00865480" w:rsidRDefault="00000000">
      <w:pPr>
        <w:spacing w:after="0"/>
        <w:rPr>
          <w:rFonts w:ascii="Times New Roman" w:hAnsi="Times New Roman"/>
          <w:sz w:val="24"/>
          <w:szCs w:val="24"/>
        </w:rPr>
      </w:pPr>
      <w:r>
        <w:t>Question: 262</w:t>
      </w:r>
    </w:p>
    <w:p/>
    <w:p w14:paraId="477DEF90" w14:textId="77777777" w:rsidR="00865480" w:rsidRDefault="00000000">
      <w:pPr>
        <w:spacing w:after="0"/>
        <w:rPr>
          <w:rFonts w:ascii="Times New Roman" w:hAnsi="Times New Roman"/>
          <w:sz w:val="24"/>
          <w:szCs w:val="24"/>
        </w:rPr>
      </w:pPr>
      <w:r>
        <w:rPr>
          <w:rFonts w:ascii="Times New Roman" w:hAnsi="Times New Roman"/>
          <w:sz w:val="24"/>
          <w:szCs w:val="24"/>
        </w:rPr>
        <w:t>A security analyst is investigating a workstation that is suspected of outbound communication to a command-and-control server. During the investigation, the analyst discovered that logs on the endpoint were deleted. Which of the following logs would the analyst most likely look at next?</w:t>
      </w:r>
    </w:p>
    <w:p w14:paraId="455C5130" w14:textId="77777777" w:rsidR="00865480" w:rsidRDefault="00000000">
      <w:pPr>
        <w:spacing w:after="0"/>
        <w:rPr>
          <w:rFonts w:ascii="Times New Roman" w:hAnsi="Times New Roman"/>
          <w:sz w:val="24"/>
          <w:szCs w:val="24"/>
        </w:rPr>
      </w:pPr>
      <w:r>
        <w:t>A. IPS</w:t>
      </w:r>
    </w:p>
    <w:p w14:paraId="01A36B2B" w14:textId="77777777" w:rsidR="00865480" w:rsidRDefault="00000000">
      <w:pPr>
        <w:spacing w:after="0"/>
        <w:rPr>
          <w:rFonts w:ascii="Times New Roman" w:hAnsi="Times New Roman"/>
          <w:sz w:val="24"/>
          <w:szCs w:val="24"/>
        </w:rPr>
      </w:pPr>
      <w:r>
        <w:t>B. Firewall</w:t>
      </w:r>
    </w:p>
    <w:p w14:paraId="75530418" w14:textId="77777777" w:rsidR="00865480" w:rsidRDefault="00000000">
      <w:pPr>
        <w:spacing w:after="0"/>
        <w:rPr>
          <w:rFonts w:ascii="Times New Roman" w:hAnsi="Times New Roman"/>
          <w:sz w:val="24"/>
          <w:szCs w:val="24"/>
        </w:rPr>
      </w:pPr>
      <w:r>
        <w:t>C. ACL</w:t>
      </w:r>
    </w:p>
    <w:p w14:paraId="0CD104C2" w14:textId="77777777" w:rsidR="00865480" w:rsidRDefault="00000000">
      <w:pPr>
        <w:spacing w:after="0"/>
        <w:rPr>
          <w:rFonts w:ascii="Times New Roman" w:hAnsi="Times New Roman"/>
          <w:sz w:val="24"/>
          <w:szCs w:val="24"/>
        </w:rPr>
      </w:pPr>
      <w:r>
        <w:t>D. Windows security</w:t>
      </w:r>
    </w:p>
    <w:p w14:paraId="49B0450B" w14:textId="77777777" w:rsidR="00865480" w:rsidRDefault="00865480">
      <w:pPr>
        <w:spacing w:after="0"/>
        <w:rPr>
          <w:rFonts w:ascii="Times New Roman" w:hAnsi="Times New Roman"/>
          <w:sz w:val="24"/>
          <w:szCs w:val="24"/>
        </w:rPr>
      </w:pPr>
    </w:p>
    <w:p w14:paraId="0A55842D"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DBC6946" w14:textId="77777777" w:rsidR="00865480" w:rsidRDefault="00000000">
      <w:pPr>
        <w:spacing w:after="0"/>
        <w:rPr>
          <w:rFonts w:ascii="Times New Roman" w:hAnsi="Times New Roman"/>
          <w:sz w:val="24"/>
          <w:szCs w:val="24"/>
        </w:rPr>
      </w:pPr>
      <w:r>
        <w:t>Explanation:</w:t>
      </w:r>
    </w:p>
    <w:p w14:paraId="101F5B61" w14:textId="77777777" w:rsidR="00865480" w:rsidRDefault="00000000">
      <w:pPr>
        <w:spacing w:after="0"/>
        <w:rPr>
          <w:rFonts w:ascii="Times New Roman" w:hAnsi="Times New Roman"/>
          <w:sz w:val="24"/>
          <w:szCs w:val="24"/>
        </w:rPr>
      </w:pPr>
      <w:r>
        <w:t>Since the logs on the endpoint were deleted, the next best option for the analyst is to examine firewall logs. Firewall logs can reveal external communication, including outbound traffic to a command-and-control (C2) server. These logs would contain information about the IP addresses, ports, and protocols used, which can help in identifying suspicious connections.</w:t>
      </w:r>
    </w:p>
    <w:p w14:paraId="1E014D84" w14:textId="77777777" w:rsidR="00865480" w:rsidRDefault="00000000">
      <w:pPr>
        <w:spacing w:after="0"/>
        <w:rPr>
          <w:rFonts w:ascii="Times New Roman" w:hAnsi="Times New Roman"/>
          <w:sz w:val="24"/>
          <w:szCs w:val="24"/>
        </w:rPr>
      </w:pPr>
      <w:r>
        <w:t>IPS logs may provide information about network intrusions, but firewall logs are better for tracking communication patterns.</w:t>
      </w:r>
    </w:p>
    <w:p w14:paraId="33077A0D" w14:textId="77777777" w:rsidR="00865480" w:rsidRDefault="00000000">
      <w:pPr>
        <w:spacing w:after="0"/>
        <w:rPr>
          <w:rFonts w:ascii="Times New Roman" w:hAnsi="Times New Roman"/>
          <w:sz w:val="24"/>
          <w:szCs w:val="24"/>
        </w:rPr>
      </w:pPr>
      <w:r>
        <w:t>ACL logs (Access Control List) are useful for tracking access permissions but not for identifying C2 communication.</w:t>
      </w:r>
    </w:p>
    <w:p w14:paraId="40E207EF" w14:textId="77777777" w:rsidR="00865480" w:rsidRDefault="00000000">
      <w:pPr>
        <w:spacing w:after="0"/>
        <w:rPr>
          <w:rFonts w:ascii="Times New Roman" w:hAnsi="Times New Roman"/>
          <w:sz w:val="24"/>
          <w:szCs w:val="24"/>
        </w:rPr>
      </w:pPr>
      <w:r>
        <w:t>Windows security logs would have been ideal if they had not been deleted</w:t>
      </w:r>
    </w:p>
    <w:p w14:paraId="3A57330B" w14:textId="77777777" w:rsidR="00865480" w:rsidRDefault="00865480">
      <w:pPr>
        <w:spacing w:after="0"/>
        <w:rPr>
          <w:rFonts w:ascii="Times New Roman" w:hAnsi="Times New Roman"/>
          <w:sz w:val="24"/>
          <w:szCs w:val="24"/>
        </w:rPr>
      </w:pPr>
    </w:p>
    <w:p w14:paraId="3E4DF0F5" w14:textId="77777777" w:rsidR="00865480" w:rsidRDefault="00865480">
      <w:pPr>
        <w:spacing w:after="0"/>
        <w:rPr>
          <w:rFonts w:ascii="Times New Roman" w:hAnsi="Times New Roman"/>
          <w:sz w:val="24"/>
          <w:szCs w:val="24"/>
        </w:rPr>
      </w:pPr>
    </w:p>
    <w:p w14:paraId="4F21B72D" w14:textId="77777777" w:rsidR="00865480" w:rsidRDefault="00000000">
      <w:pPr>
        <w:spacing w:after="0"/>
        <w:rPr>
          <w:rFonts w:ascii="Times New Roman" w:hAnsi="Times New Roman"/>
          <w:sz w:val="24"/>
          <w:szCs w:val="24"/>
        </w:rPr>
      </w:pPr>
      <w:r>
        <w:t>Question: 263</w:t>
      </w:r>
    </w:p>
    <w:p/>
    <w:p w14:paraId="5B7D20D3" w14:textId="77777777" w:rsidR="00865480" w:rsidRDefault="00000000">
      <w:pPr>
        <w:spacing w:after="0"/>
        <w:rPr>
          <w:rFonts w:ascii="Times New Roman" w:hAnsi="Times New Roman"/>
          <w:sz w:val="24"/>
          <w:szCs w:val="24"/>
        </w:rPr>
      </w:pPr>
      <w:r>
        <w:rPr>
          <w:rFonts w:ascii="Times New Roman" w:hAnsi="Times New Roman"/>
          <w:sz w:val="24"/>
          <w:szCs w:val="24"/>
        </w:rPr>
        <w:t>A security team is setting up a new environment for hosting the organization's on-premises software application as a cloud-based service. Which of the following should the team ensure is in place in order for the organization to follow security best practices?</w:t>
      </w:r>
    </w:p>
    <w:p w14:paraId="6A611292" w14:textId="77777777" w:rsidR="00865480" w:rsidRDefault="00000000">
      <w:pPr>
        <w:spacing w:after="0"/>
        <w:rPr>
          <w:rFonts w:ascii="Times New Roman" w:hAnsi="Times New Roman"/>
          <w:sz w:val="24"/>
          <w:szCs w:val="24"/>
        </w:rPr>
      </w:pPr>
      <w:r>
        <w:t>A. Visualization and isolation of resources</w:t>
      </w:r>
    </w:p>
    <w:p w14:paraId="291255AA" w14:textId="77777777" w:rsidR="00865480" w:rsidRDefault="00000000">
      <w:pPr>
        <w:spacing w:after="0"/>
        <w:rPr>
          <w:rFonts w:ascii="Times New Roman" w:hAnsi="Times New Roman"/>
          <w:sz w:val="24"/>
          <w:szCs w:val="24"/>
        </w:rPr>
      </w:pPr>
      <w:r>
        <w:t>B. Network segmentation</w:t>
      </w:r>
    </w:p>
    <w:p w14:paraId="3F6D2071" w14:textId="77777777" w:rsidR="00865480" w:rsidRDefault="00000000">
      <w:pPr>
        <w:spacing w:after="0"/>
        <w:rPr>
          <w:rFonts w:ascii="Times New Roman" w:hAnsi="Times New Roman"/>
          <w:sz w:val="24"/>
          <w:szCs w:val="24"/>
        </w:rPr>
      </w:pPr>
      <w:r>
        <w:t>C. Data encryption</w:t>
      </w:r>
    </w:p>
    <w:p w14:paraId="5882660B" w14:textId="77777777" w:rsidR="00865480" w:rsidRDefault="00000000">
      <w:pPr>
        <w:spacing w:after="0"/>
        <w:rPr>
          <w:rFonts w:ascii="Times New Roman" w:hAnsi="Times New Roman"/>
          <w:sz w:val="24"/>
          <w:szCs w:val="24"/>
        </w:rPr>
      </w:pPr>
      <w:r>
        <w:t>D. Strong authentication policies</w:t>
      </w:r>
    </w:p>
    <w:p w14:paraId="1D91896B" w14:textId="77777777" w:rsidR="00865480" w:rsidRDefault="00865480">
      <w:pPr>
        <w:spacing w:after="0"/>
        <w:rPr>
          <w:rFonts w:ascii="Times New Roman" w:hAnsi="Times New Roman"/>
          <w:sz w:val="24"/>
          <w:szCs w:val="24"/>
        </w:rPr>
      </w:pPr>
    </w:p>
    <w:p w14:paraId="7351840B"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943805A" w14:textId="77777777" w:rsidR="00865480" w:rsidRDefault="00000000">
      <w:pPr>
        <w:spacing w:after="0"/>
        <w:rPr>
          <w:rFonts w:ascii="Times New Roman" w:hAnsi="Times New Roman"/>
          <w:sz w:val="24"/>
          <w:szCs w:val="24"/>
        </w:rPr>
      </w:pPr>
      <w:r>
        <w:t>Explanation:</w:t>
      </w:r>
    </w:p>
    <w:p w14:paraId="4D9FB4F7" w14:textId="77777777" w:rsidR="00865480" w:rsidRDefault="00000000">
      <w:pPr>
        <w:spacing w:after="0"/>
        <w:rPr>
          <w:rFonts w:ascii="Times New Roman" w:hAnsi="Times New Roman"/>
          <w:sz w:val="24"/>
          <w:szCs w:val="24"/>
        </w:rPr>
      </w:pPr>
      <w:r>
        <w:t>When hosting an on-premises software application in a cloud-based service, ensuring visualization and isolation of resources is crucial for maintaining security best practices. This involves using virtualization techniques to create isolated environments (e.g., virtual machines or containers) for different applications and services, reducing the risk of cross-tenant attacks or resource leakage.</w:t>
      </w:r>
    </w:p>
    <w:p w14:paraId="02EE5162" w14:textId="77777777" w:rsidR="00865480" w:rsidRDefault="00000000">
      <w:pPr>
        <w:spacing w:after="0"/>
        <w:rPr>
          <w:rFonts w:ascii="Times New Roman" w:hAnsi="Times New Roman"/>
          <w:sz w:val="24"/>
          <w:szCs w:val="24"/>
        </w:rPr>
      </w:pPr>
      <w:r>
        <w:t>Network segmentation is important but pertains more to securing network traffic rather than isolating computing resources.</w:t>
      </w:r>
    </w:p>
    <w:p w14:paraId="0BB4D46D" w14:textId="77777777" w:rsidR="00865480" w:rsidRDefault="00000000">
      <w:pPr>
        <w:spacing w:after="0"/>
        <w:rPr>
          <w:rFonts w:ascii="Times New Roman" w:hAnsi="Times New Roman"/>
          <w:sz w:val="24"/>
          <w:szCs w:val="24"/>
        </w:rPr>
      </w:pPr>
      <w:r>
        <w:t>Data encryption is also essential but doesn’t specifically address resource isolation in a cloud environment.</w:t>
      </w:r>
    </w:p>
    <w:p w14:paraId="33461971" w14:textId="77777777" w:rsidR="00865480" w:rsidRDefault="00000000">
      <w:pPr>
        <w:spacing w:after="0"/>
        <w:rPr>
          <w:rFonts w:ascii="Times New Roman" w:hAnsi="Times New Roman"/>
          <w:sz w:val="24"/>
          <w:szCs w:val="24"/>
        </w:rPr>
      </w:pPr>
      <w:r>
        <w:t>Strong authentication policies are critical for access control but do not address the need for isolating resources within the cloud environment​​.</w:t>
      </w:r>
    </w:p>
    <w:p w14:paraId="234AC53B" w14:textId="77777777" w:rsidR="00865480" w:rsidRDefault="00865480">
      <w:pPr>
        <w:spacing w:after="0"/>
        <w:rPr>
          <w:rFonts w:ascii="Times New Roman" w:hAnsi="Times New Roman"/>
          <w:sz w:val="24"/>
          <w:szCs w:val="24"/>
        </w:rPr>
      </w:pPr>
    </w:p>
    <w:p w14:paraId="067D3414" w14:textId="77777777" w:rsidR="00865480" w:rsidRDefault="00865480">
      <w:pPr>
        <w:spacing w:after="0"/>
        <w:rPr>
          <w:rFonts w:ascii="Times New Roman" w:hAnsi="Times New Roman"/>
          <w:sz w:val="24"/>
          <w:szCs w:val="24"/>
        </w:rPr>
      </w:pPr>
    </w:p>
    <w:p w14:paraId="0C43919D" w14:textId="77777777" w:rsidR="00865480" w:rsidRDefault="00000000">
      <w:pPr>
        <w:spacing w:after="0"/>
        <w:rPr>
          <w:rFonts w:ascii="Times New Roman" w:hAnsi="Times New Roman"/>
          <w:sz w:val="24"/>
          <w:szCs w:val="24"/>
        </w:rPr>
      </w:pPr>
      <w:r>
        <w:t>Question: 264</w:t>
      </w:r>
    </w:p>
    <w:p/>
    <w:p w14:paraId="1735E18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phases of an incident response involves generating reports?</w:t>
      </w:r>
    </w:p>
    <w:p w14:paraId="091AD88C" w14:textId="77777777" w:rsidR="00865480" w:rsidRDefault="00000000">
      <w:pPr>
        <w:spacing w:after="0"/>
        <w:rPr>
          <w:rFonts w:ascii="Times New Roman" w:hAnsi="Times New Roman"/>
          <w:sz w:val="24"/>
          <w:szCs w:val="24"/>
        </w:rPr>
      </w:pPr>
      <w:r>
        <w:t>A. Recovery</w:t>
      </w:r>
    </w:p>
    <w:p w14:paraId="65F2276B" w14:textId="77777777" w:rsidR="00865480" w:rsidRDefault="00000000">
      <w:pPr>
        <w:spacing w:after="0"/>
        <w:rPr>
          <w:rFonts w:ascii="Times New Roman" w:hAnsi="Times New Roman"/>
          <w:sz w:val="24"/>
          <w:szCs w:val="24"/>
        </w:rPr>
      </w:pPr>
      <w:r>
        <w:t>B. Preparation</w:t>
      </w:r>
    </w:p>
    <w:p w14:paraId="15DF310B" w14:textId="77777777" w:rsidR="00865480" w:rsidRDefault="00000000">
      <w:pPr>
        <w:spacing w:after="0"/>
        <w:rPr>
          <w:rFonts w:ascii="Times New Roman" w:hAnsi="Times New Roman"/>
          <w:sz w:val="24"/>
          <w:szCs w:val="24"/>
        </w:rPr>
      </w:pPr>
      <w:r>
        <w:t>C. Lessons learned</w:t>
      </w:r>
    </w:p>
    <w:p w14:paraId="2E6923DA" w14:textId="77777777" w:rsidR="00865480" w:rsidRDefault="00000000">
      <w:pPr>
        <w:spacing w:after="0"/>
        <w:rPr>
          <w:rFonts w:ascii="Times New Roman" w:hAnsi="Times New Roman"/>
          <w:sz w:val="24"/>
          <w:szCs w:val="24"/>
        </w:rPr>
      </w:pPr>
      <w:r>
        <w:t>D. Containment</w:t>
      </w:r>
    </w:p>
    <w:p w14:paraId="12912629" w14:textId="77777777" w:rsidR="00865480" w:rsidRDefault="00865480">
      <w:pPr>
        <w:spacing w:after="0"/>
        <w:rPr>
          <w:rFonts w:ascii="Times New Roman" w:hAnsi="Times New Roman"/>
          <w:sz w:val="24"/>
          <w:szCs w:val="24"/>
        </w:rPr>
      </w:pPr>
    </w:p>
    <w:p w14:paraId="65719CB4"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2958CDE" w14:textId="77777777" w:rsidR="00865480" w:rsidRDefault="00000000">
      <w:pPr>
        <w:spacing w:after="0"/>
        <w:rPr>
          <w:rFonts w:ascii="Times New Roman" w:hAnsi="Times New Roman"/>
          <w:sz w:val="24"/>
          <w:szCs w:val="24"/>
        </w:rPr>
      </w:pPr>
      <w:r>
        <w:t>Explanation:</w:t>
      </w:r>
    </w:p>
    <w:p w14:paraId="4E49F491" w14:textId="77777777" w:rsidR="00865480" w:rsidRDefault="00000000">
      <w:pPr>
        <w:spacing w:after="0"/>
        <w:rPr>
          <w:rFonts w:ascii="Times New Roman" w:hAnsi="Times New Roman"/>
          <w:sz w:val="24"/>
          <w:szCs w:val="24"/>
        </w:rPr>
      </w:pPr>
      <w:r>
        <w:t>The lessons learned phase of an incident response process involves reviewing the incident and generating reports. This phase helps identify what went well, what needs improvement, and what changes should be made to prevent future incidents. Documentation and reporting are essential parts of this phase to ensure that the findings are recorded and used for future planning.</w:t>
      </w:r>
    </w:p>
    <w:p w14:paraId="0638494D" w14:textId="77777777" w:rsidR="00865480" w:rsidRDefault="00000000">
      <w:pPr>
        <w:spacing w:after="0"/>
        <w:rPr>
          <w:rFonts w:ascii="Times New Roman" w:hAnsi="Times New Roman"/>
          <w:sz w:val="24"/>
          <w:szCs w:val="24"/>
        </w:rPr>
      </w:pPr>
      <w:r>
        <w:t>Recovery focuses on restoring services and normal operations.</w:t>
      </w:r>
    </w:p>
    <w:p w14:paraId="3860D4A8" w14:textId="77777777" w:rsidR="00865480" w:rsidRDefault="00000000">
      <w:pPr>
        <w:spacing w:after="0"/>
        <w:rPr>
          <w:rFonts w:ascii="Times New Roman" w:hAnsi="Times New Roman"/>
          <w:sz w:val="24"/>
          <w:szCs w:val="24"/>
        </w:rPr>
      </w:pPr>
      <w:r>
        <w:t>Preparation involves creating plans and policies for potential incidents, not reporting.</w:t>
      </w:r>
    </w:p>
    <w:p w14:paraId="75CB0805" w14:textId="77777777" w:rsidR="00865480" w:rsidRDefault="00000000">
      <w:pPr>
        <w:spacing w:after="0"/>
        <w:rPr>
          <w:rFonts w:ascii="Times New Roman" w:hAnsi="Times New Roman"/>
          <w:sz w:val="24"/>
          <w:szCs w:val="24"/>
        </w:rPr>
      </w:pPr>
      <w:r>
        <w:t>Containment deals with isolating and mitigating the effects of the incident, not generating reports​​.</w:t>
      </w:r>
    </w:p>
    <w:p w14:paraId="08FFA39A" w14:textId="77777777" w:rsidR="00865480" w:rsidRDefault="00865480">
      <w:pPr>
        <w:spacing w:after="0"/>
        <w:rPr>
          <w:rFonts w:ascii="Times New Roman" w:hAnsi="Times New Roman"/>
          <w:sz w:val="24"/>
          <w:szCs w:val="24"/>
        </w:rPr>
      </w:pPr>
    </w:p>
    <w:p w14:paraId="5234011E" w14:textId="77777777" w:rsidR="00865480" w:rsidRDefault="00865480">
      <w:pPr>
        <w:spacing w:after="0"/>
        <w:rPr>
          <w:rFonts w:ascii="Times New Roman" w:hAnsi="Times New Roman"/>
          <w:sz w:val="24"/>
          <w:szCs w:val="24"/>
        </w:rPr>
      </w:pPr>
    </w:p>
    <w:p w14:paraId="301BC240" w14:textId="77777777" w:rsidR="00865480" w:rsidRDefault="00000000">
      <w:pPr>
        <w:spacing w:after="0"/>
        <w:rPr>
          <w:rFonts w:ascii="Times New Roman" w:hAnsi="Times New Roman"/>
          <w:sz w:val="24"/>
          <w:szCs w:val="24"/>
        </w:rPr>
      </w:pPr>
      <w:r>
        <w:t>Question: 265</w:t>
      </w:r>
    </w:p>
    <w:p/>
    <w:p w14:paraId="33F7EFBC" w14:textId="77777777" w:rsidR="00865480" w:rsidRDefault="00000000">
      <w:pPr>
        <w:spacing w:after="0"/>
        <w:rPr>
          <w:rFonts w:ascii="Times New Roman" w:hAnsi="Times New Roman"/>
          <w:sz w:val="24"/>
          <w:szCs w:val="24"/>
        </w:rPr>
      </w:pPr>
      <w:r>
        <w:rPr>
          <w:rFonts w:ascii="Times New Roman" w:hAnsi="Times New Roman"/>
          <w:sz w:val="24"/>
          <w:szCs w:val="24"/>
        </w:rPr>
        <w:t>A business needs a recovery site but does not require immediate failover. The business also wants to reduce the workload required to recover from an outage. Which of the following recovery sites is the best option?</w:t>
      </w:r>
    </w:p>
    <w:p w14:paraId="49B4DB02" w14:textId="77777777" w:rsidR="00865480" w:rsidRDefault="00000000">
      <w:pPr>
        <w:spacing w:after="0"/>
        <w:rPr>
          <w:rFonts w:ascii="Times New Roman" w:hAnsi="Times New Roman"/>
          <w:sz w:val="24"/>
          <w:szCs w:val="24"/>
        </w:rPr>
      </w:pPr>
      <w:r>
        <w:t>A. Hot</w:t>
      </w:r>
    </w:p>
    <w:p w14:paraId="3A42C227" w14:textId="77777777" w:rsidR="00865480" w:rsidRDefault="00000000">
      <w:pPr>
        <w:spacing w:after="0"/>
        <w:rPr>
          <w:rFonts w:ascii="Times New Roman" w:hAnsi="Times New Roman"/>
          <w:sz w:val="24"/>
          <w:szCs w:val="24"/>
        </w:rPr>
      </w:pPr>
      <w:r>
        <w:t>B. Cold</w:t>
      </w:r>
    </w:p>
    <w:p w14:paraId="2E1F379F" w14:textId="77777777" w:rsidR="00865480" w:rsidRDefault="00000000">
      <w:pPr>
        <w:spacing w:after="0"/>
        <w:rPr>
          <w:rFonts w:ascii="Times New Roman" w:hAnsi="Times New Roman"/>
          <w:sz w:val="24"/>
          <w:szCs w:val="24"/>
        </w:rPr>
      </w:pPr>
      <w:r>
        <w:t>C. Warm</w:t>
      </w:r>
    </w:p>
    <w:p w14:paraId="7EA5A659" w14:textId="77777777" w:rsidR="00865480" w:rsidRDefault="00000000">
      <w:pPr>
        <w:spacing w:after="0"/>
        <w:rPr>
          <w:rFonts w:ascii="Times New Roman" w:hAnsi="Times New Roman"/>
          <w:sz w:val="24"/>
          <w:szCs w:val="24"/>
        </w:rPr>
      </w:pPr>
      <w:r>
        <w:t>D. Geographically dispersed</w:t>
      </w:r>
    </w:p>
    <w:p w14:paraId="33EBB17F" w14:textId="77777777" w:rsidR="00865480" w:rsidRDefault="00865480">
      <w:pPr>
        <w:spacing w:after="0"/>
        <w:rPr>
          <w:rFonts w:ascii="Times New Roman" w:hAnsi="Times New Roman"/>
          <w:sz w:val="24"/>
          <w:szCs w:val="24"/>
        </w:rPr>
      </w:pPr>
    </w:p>
    <w:p w14:paraId="74053711"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71E7087" w14:textId="77777777" w:rsidR="00865480" w:rsidRDefault="00000000">
      <w:pPr>
        <w:spacing w:after="0"/>
        <w:rPr>
          <w:rFonts w:ascii="Times New Roman" w:hAnsi="Times New Roman"/>
          <w:sz w:val="24"/>
          <w:szCs w:val="24"/>
        </w:rPr>
      </w:pPr>
      <w:r>
        <w:t>Explanation:</w:t>
      </w:r>
    </w:p>
    <w:p w14:paraId="35CFAD81" w14:textId="77777777" w:rsidR="00865480" w:rsidRDefault="00000000">
      <w:pPr>
        <w:spacing w:after="0"/>
        <w:rPr>
          <w:rFonts w:ascii="Times New Roman" w:hAnsi="Times New Roman"/>
          <w:sz w:val="24"/>
          <w:szCs w:val="24"/>
        </w:rPr>
      </w:pPr>
      <w:r>
        <w:t>A warm site is the best option for a business that does not require immediate failover but wants to reduce the workload required for recovery. A warm site has some pre-installed equipment and data, allowing for quicker recovery than a cold site, but it still requires some setup before becoming fully operational.</w:t>
      </w:r>
    </w:p>
    <w:p w14:paraId="7B400C1F" w14:textId="77777777" w:rsidR="00865480" w:rsidRDefault="00000000">
      <w:pPr>
        <w:spacing w:after="0"/>
        <w:rPr>
          <w:rFonts w:ascii="Times New Roman" w:hAnsi="Times New Roman"/>
          <w:sz w:val="24"/>
          <w:szCs w:val="24"/>
        </w:rPr>
      </w:pPr>
      <w:r>
        <w:t>Hot sites provide immediate failover but are more expensive and require constant maintenance.</w:t>
      </w:r>
    </w:p>
    <w:p w14:paraId="631DEE6E" w14:textId="77777777" w:rsidR="00865480" w:rsidRDefault="00000000">
      <w:pPr>
        <w:spacing w:after="0"/>
        <w:rPr>
          <w:rFonts w:ascii="Times New Roman" w:hAnsi="Times New Roman"/>
          <w:sz w:val="24"/>
          <w:szCs w:val="24"/>
        </w:rPr>
      </w:pPr>
      <w:r>
        <w:t>Cold sites require significant time and effort to get up and running after an outage.</w:t>
      </w:r>
    </w:p>
    <w:p w14:paraId="0E50E4D4" w14:textId="77777777" w:rsidR="00865480" w:rsidRDefault="00000000">
      <w:pPr>
        <w:spacing w:after="0"/>
        <w:rPr>
          <w:rFonts w:ascii="Times New Roman" w:hAnsi="Times New Roman"/>
          <w:sz w:val="24"/>
          <w:szCs w:val="24"/>
        </w:rPr>
      </w:pPr>
      <w:r>
        <w:t>Geographically dispersed sites refer to a specific location strategy rather than the readiness of the recovery site​​.</w:t>
      </w:r>
    </w:p>
    <w:p w14:paraId="50675DF3" w14:textId="77777777" w:rsidR="00865480" w:rsidRDefault="00865480">
      <w:pPr>
        <w:spacing w:after="0"/>
        <w:rPr>
          <w:rFonts w:ascii="Times New Roman" w:hAnsi="Times New Roman"/>
          <w:sz w:val="24"/>
          <w:szCs w:val="24"/>
        </w:rPr>
      </w:pPr>
    </w:p>
    <w:p w14:paraId="288C1150" w14:textId="77777777" w:rsidR="00865480" w:rsidRDefault="00865480">
      <w:pPr>
        <w:spacing w:after="0"/>
        <w:rPr>
          <w:rFonts w:ascii="Times New Roman" w:hAnsi="Times New Roman"/>
          <w:sz w:val="24"/>
          <w:szCs w:val="24"/>
        </w:rPr>
      </w:pPr>
    </w:p>
    <w:p w14:paraId="20810255" w14:textId="77777777" w:rsidR="00865480" w:rsidRDefault="00000000">
      <w:pPr>
        <w:spacing w:after="0"/>
        <w:rPr>
          <w:rFonts w:ascii="Times New Roman" w:hAnsi="Times New Roman"/>
          <w:sz w:val="24"/>
          <w:szCs w:val="24"/>
        </w:rPr>
      </w:pPr>
      <w:r>
        <w:t>Question: 266</w:t>
      </w:r>
    </w:p>
    <w:p/>
    <w:p w14:paraId="1043294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describes the practice of researching laws and regulations related to information security operations within a specific industry?</w:t>
      </w:r>
    </w:p>
    <w:p w14:paraId="7B94788A" w14:textId="77777777" w:rsidR="00865480" w:rsidRDefault="00000000">
      <w:pPr>
        <w:spacing w:after="0"/>
        <w:rPr>
          <w:rFonts w:ascii="Times New Roman" w:hAnsi="Times New Roman"/>
          <w:sz w:val="24"/>
          <w:szCs w:val="24"/>
        </w:rPr>
      </w:pPr>
      <w:r>
        <w:t>A. Compliance reporting</w:t>
      </w:r>
    </w:p>
    <w:p w14:paraId="09E132DB" w14:textId="77777777" w:rsidR="00865480" w:rsidRDefault="00000000">
      <w:pPr>
        <w:spacing w:after="0"/>
        <w:rPr>
          <w:rFonts w:ascii="Times New Roman" w:hAnsi="Times New Roman"/>
          <w:sz w:val="24"/>
          <w:szCs w:val="24"/>
        </w:rPr>
      </w:pPr>
      <w:r>
        <w:t>B. GDPR</w:t>
      </w:r>
    </w:p>
    <w:p w14:paraId="1F68C49E" w14:textId="77777777" w:rsidR="00865480" w:rsidRDefault="00000000">
      <w:pPr>
        <w:spacing w:after="0"/>
        <w:rPr>
          <w:rFonts w:ascii="Times New Roman" w:hAnsi="Times New Roman"/>
          <w:sz w:val="24"/>
          <w:szCs w:val="24"/>
        </w:rPr>
      </w:pPr>
      <w:r>
        <w:t>C. Due diligence</w:t>
      </w:r>
    </w:p>
    <w:p w14:paraId="114B98B3" w14:textId="77777777" w:rsidR="00865480" w:rsidRDefault="00000000">
      <w:pPr>
        <w:spacing w:after="0"/>
        <w:rPr>
          <w:rFonts w:ascii="Times New Roman" w:hAnsi="Times New Roman"/>
          <w:sz w:val="24"/>
          <w:szCs w:val="24"/>
        </w:rPr>
      </w:pPr>
      <w:r>
        <w:t>D. Attestation</w:t>
      </w:r>
    </w:p>
    <w:p w14:paraId="1C2DC074" w14:textId="77777777" w:rsidR="00865480" w:rsidRDefault="00865480">
      <w:pPr>
        <w:spacing w:after="0"/>
        <w:rPr>
          <w:rFonts w:ascii="Times New Roman" w:hAnsi="Times New Roman"/>
          <w:sz w:val="24"/>
          <w:szCs w:val="24"/>
        </w:rPr>
      </w:pPr>
    </w:p>
    <w:p w14:paraId="223CE92D"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15CA1E52" w14:textId="77777777" w:rsidR="00865480" w:rsidRDefault="00000000">
      <w:pPr>
        <w:spacing w:after="0"/>
        <w:rPr>
          <w:rFonts w:ascii="Times New Roman" w:hAnsi="Times New Roman"/>
          <w:sz w:val="24"/>
          <w:szCs w:val="24"/>
        </w:rPr>
      </w:pPr>
      <w:r>
        <w:t>Explanation:</w:t>
      </w:r>
    </w:p>
    <w:p w14:paraId="05F9E165" w14:textId="77777777" w:rsidR="00865480" w:rsidRDefault="00000000">
      <w:pPr>
        <w:spacing w:after="0"/>
        <w:rPr>
          <w:rFonts w:ascii="Times New Roman" w:hAnsi="Times New Roman"/>
          <w:sz w:val="24"/>
          <w:szCs w:val="24"/>
        </w:rPr>
      </w:pPr>
      <w:r>
        <w:t>Due diligence refers to the process of researching and understanding the laws, regulations, and best practices that govern information security within a specific industry. Organizations are required to conduct due diligence to ensure compliance with legal and regulatory requirements, which helps mitigate risks and avoid penalties.</w:t>
      </w:r>
    </w:p>
    <w:p w14:paraId="5E489C9B" w14:textId="77777777" w:rsidR="00865480" w:rsidRDefault="00000000">
      <w:pPr>
        <w:spacing w:after="0"/>
        <w:rPr>
          <w:rFonts w:ascii="Times New Roman" w:hAnsi="Times New Roman"/>
          <w:sz w:val="24"/>
          <w:szCs w:val="24"/>
        </w:rPr>
      </w:pPr>
      <w:r>
        <w:t>Compliance reporting involves generating reports to demonstrate adherence to legal or regulatory standards.</w:t>
      </w:r>
    </w:p>
    <w:p w14:paraId="22ACDA00" w14:textId="77777777" w:rsidR="00865480" w:rsidRDefault="00000000">
      <w:pPr>
        <w:spacing w:after="0"/>
        <w:rPr>
          <w:rFonts w:ascii="Times New Roman" w:hAnsi="Times New Roman"/>
          <w:sz w:val="24"/>
          <w:szCs w:val="24"/>
        </w:rPr>
      </w:pPr>
      <w:r>
        <w:t>GDPR is a specific regulation governing data privacy in the EU, not a general practice of researching laws.</w:t>
      </w:r>
    </w:p>
    <w:p w14:paraId="5C33F6DC" w14:textId="77777777" w:rsidR="00865480" w:rsidRDefault="00000000">
      <w:pPr>
        <w:spacing w:after="0"/>
        <w:rPr>
          <w:rFonts w:ascii="Times New Roman" w:hAnsi="Times New Roman"/>
          <w:sz w:val="24"/>
          <w:szCs w:val="24"/>
        </w:rPr>
      </w:pPr>
      <w:r>
        <w:t>Attestation is a formal declaration that an organization is compliant with a set of standards but is not the act of researching the laws​​​.</w:t>
      </w:r>
    </w:p>
    <w:p w14:paraId="50922CFD" w14:textId="77777777" w:rsidR="00865480" w:rsidRDefault="00865480">
      <w:pPr>
        <w:spacing w:after="0"/>
        <w:rPr>
          <w:rFonts w:ascii="Times New Roman" w:hAnsi="Times New Roman"/>
          <w:sz w:val="24"/>
          <w:szCs w:val="24"/>
        </w:rPr>
      </w:pPr>
    </w:p>
    <w:p w14:paraId="12D4C24D" w14:textId="77777777" w:rsidR="00865480" w:rsidRDefault="00865480">
      <w:pPr>
        <w:spacing w:after="0"/>
        <w:rPr>
          <w:rFonts w:ascii="Times New Roman" w:hAnsi="Times New Roman"/>
          <w:sz w:val="24"/>
          <w:szCs w:val="24"/>
        </w:rPr>
      </w:pPr>
    </w:p>
    <w:p w14:paraId="072EB607" w14:textId="77777777" w:rsidR="00865480" w:rsidRDefault="00000000">
      <w:pPr>
        <w:spacing w:after="0"/>
        <w:rPr>
          <w:rFonts w:ascii="Times New Roman" w:hAnsi="Times New Roman"/>
          <w:sz w:val="24"/>
          <w:szCs w:val="24"/>
        </w:rPr>
      </w:pPr>
      <w:r>
        <w:t>Question: 267</w:t>
      </w:r>
    </w:p>
    <w:p/>
    <w:p w14:paraId="2609EAE9" w14:textId="77777777" w:rsidR="00865480" w:rsidRDefault="00000000">
      <w:pPr>
        <w:spacing w:after="0"/>
        <w:rPr>
          <w:rFonts w:ascii="Times New Roman" w:hAnsi="Times New Roman"/>
          <w:sz w:val="24"/>
          <w:szCs w:val="24"/>
        </w:rPr>
      </w:pPr>
      <w:r>
        <w:rPr>
          <w:rFonts w:ascii="Times New Roman" w:hAnsi="Times New Roman"/>
          <w:sz w:val="24"/>
          <w:szCs w:val="24"/>
        </w:rPr>
        <w:t>A security analyst developed a script to automate a trivial and repeatable task. Which of the following best describes the benefits of ensuring other team members understand how the script works?</w:t>
      </w:r>
    </w:p>
    <w:p w14:paraId="6585A13E" w14:textId="77777777" w:rsidR="00865480" w:rsidRDefault="00000000">
      <w:pPr>
        <w:spacing w:after="0"/>
        <w:rPr>
          <w:rFonts w:ascii="Times New Roman" w:hAnsi="Times New Roman"/>
          <w:sz w:val="24"/>
          <w:szCs w:val="24"/>
        </w:rPr>
      </w:pPr>
      <w:r>
        <w:t>A. To reduce implementation cost</w:t>
      </w:r>
    </w:p>
    <w:p w14:paraId="5287B4FE" w14:textId="77777777" w:rsidR="00865480" w:rsidRDefault="00000000">
      <w:pPr>
        <w:spacing w:after="0"/>
        <w:rPr>
          <w:rFonts w:ascii="Times New Roman" w:hAnsi="Times New Roman"/>
          <w:sz w:val="24"/>
          <w:szCs w:val="24"/>
        </w:rPr>
      </w:pPr>
      <w:r>
        <w:t>B. To identify complexity</w:t>
      </w:r>
    </w:p>
    <w:p w14:paraId="3B375C93" w14:textId="77777777" w:rsidR="00865480" w:rsidRDefault="00000000">
      <w:pPr>
        <w:spacing w:after="0"/>
        <w:rPr>
          <w:rFonts w:ascii="Times New Roman" w:hAnsi="Times New Roman"/>
          <w:sz w:val="24"/>
          <w:szCs w:val="24"/>
        </w:rPr>
      </w:pPr>
      <w:r>
        <w:t>C. To remediate technical debt</w:t>
      </w:r>
    </w:p>
    <w:p w14:paraId="55E7473F" w14:textId="77777777" w:rsidR="00865480" w:rsidRDefault="00000000">
      <w:pPr>
        <w:spacing w:after="0"/>
        <w:rPr>
          <w:rFonts w:ascii="Times New Roman" w:hAnsi="Times New Roman"/>
          <w:sz w:val="24"/>
          <w:szCs w:val="24"/>
        </w:rPr>
      </w:pPr>
      <w:r>
        <w:t>D. To prevent a single point of failure</w:t>
      </w:r>
    </w:p>
    <w:p w14:paraId="24A51F8B" w14:textId="77777777" w:rsidR="00865480" w:rsidRDefault="00865480">
      <w:pPr>
        <w:spacing w:after="0"/>
        <w:rPr>
          <w:rFonts w:ascii="Times New Roman" w:hAnsi="Times New Roman"/>
          <w:sz w:val="24"/>
          <w:szCs w:val="24"/>
        </w:rPr>
      </w:pPr>
    </w:p>
    <w:p w14:paraId="6DB7E14C"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24B1D97" w14:textId="77777777" w:rsidR="00865480" w:rsidRDefault="00000000">
      <w:pPr>
        <w:spacing w:after="0"/>
        <w:rPr>
          <w:rFonts w:ascii="Times New Roman" w:hAnsi="Times New Roman"/>
          <w:sz w:val="24"/>
          <w:szCs w:val="24"/>
        </w:rPr>
      </w:pPr>
      <w:r>
        <w:t>Explanation:</w:t>
      </w:r>
    </w:p>
    <w:p w14:paraId="56BB02CB" w14:textId="77777777" w:rsidR="00865480" w:rsidRDefault="00000000">
      <w:pPr>
        <w:spacing w:after="0"/>
        <w:rPr>
          <w:rFonts w:ascii="Times New Roman" w:hAnsi="Times New Roman"/>
          <w:sz w:val="24"/>
          <w:szCs w:val="24"/>
        </w:rPr>
      </w:pPr>
      <w:r>
        <w:t>Ensuring that other team members understand how a script works is essential to prevent a single point of failure. If only one person knows how the script operates, the organization risks being unable to maintain or troubleshoot it if that person is unavailable. Sharing knowledge ensures continuity and reduces dependence on one individual.</w:t>
      </w:r>
    </w:p>
    <w:p w14:paraId="5F6716E3" w14:textId="77777777" w:rsidR="00865480" w:rsidRDefault="00000000">
      <w:pPr>
        <w:spacing w:after="0"/>
        <w:rPr>
          <w:rFonts w:ascii="Times New Roman" w:hAnsi="Times New Roman"/>
          <w:sz w:val="24"/>
          <w:szCs w:val="24"/>
        </w:rPr>
      </w:pPr>
      <w:r>
        <w:t>Reducing implementation cost and remediating technical debt are secondary considerations in this context.</w:t>
      </w:r>
    </w:p>
    <w:p w14:paraId="10E5E6F2" w14:textId="77777777" w:rsidR="00865480" w:rsidRDefault="00000000">
      <w:pPr>
        <w:spacing w:after="0"/>
        <w:rPr>
          <w:rFonts w:ascii="Times New Roman" w:hAnsi="Times New Roman"/>
          <w:sz w:val="24"/>
          <w:szCs w:val="24"/>
        </w:rPr>
      </w:pPr>
      <w:r>
        <w:t>Identifying complexity is important, but the main benefit is to avoid a single point of failure​​.</w:t>
      </w:r>
    </w:p>
    <w:p w14:paraId="5ED99BA4" w14:textId="77777777" w:rsidR="00865480" w:rsidRDefault="00865480">
      <w:pPr>
        <w:spacing w:after="0"/>
        <w:rPr>
          <w:rFonts w:ascii="Times New Roman" w:hAnsi="Times New Roman"/>
          <w:sz w:val="24"/>
          <w:szCs w:val="24"/>
        </w:rPr>
      </w:pPr>
    </w:p>
    <w:p w14:paraId="5D34D897" w14:textId="77777777" w:rsidR="00865480" w:rsidRDefault="00865480">
      <w:pPr>
        <w:spacing w:after="0"/>
        <w:rPr>
          <w:rFonts w:ascii="Times New Roman" w:hAnsi="Times New Roman"/>
          <w:sz w:val="24"/>
          <w:szCs w:val="24"/>
        </w:rPr>
      </w:pPr>
    </w:p>
    <w:p w14:paraId="4F65F5EA" w14:textId="77777777" w:rsidR="00865480" w:rsidRDefault="00000000">
      <w:pPr>
        <w:spacing w:after="0"/>
        <w:rPr>
          <w:rFonts w:ascii="Times New Roman" w:hAnsi="Times New Roman"/>
          <w:sz w:val="24"/>
          <w:szCs w:val="24"/>
        </w:rPr>
      </w:pPr>
      <w:r>
        <w:t>Question: 268</w:t>
      </w:r>
    </w:p>
    <w:p/>
    <w:p w14:paraId="159802C7" w14:textId="77777777" w:rsidR="00865480" w:rsidRDefault="00000000">
      <w:pPr>
        <w:spacing w:after="0"/>
        <w:rPr>
          <w:rFonts w:ascii="Times New Roman" w:hAnsi="Times New Roman"/>
          <w:sz w:val="24"/>
          <w:szCs w:val="24"/>
        </w:rPr>
      </w:pPr>
      <w:r>
        <w:rPr>
          <w:rFonts w:ascii="Times New Roman" w:hAnsi="Times New Roman"/>
          <w:sz w:val="24"/>
          <w:szCs w:val="24"/>
        </w:rPr>
        <w:t>A bank set up a new server that contains customers' Pll. Which of the following should the bank use to make sure the sensitive data is not modified?</w:t>
      </w:r>
    </w:p>
    <w:p w14:paraId="03AF4DEF" w14:textId="77777777" w:rsidR="00865480" w:rsidRDefault="00000000">
      <w:pPr>
        <w:spacing w:after="0"/>
        <w:rPr>
          <w:rFonts w:ascii="Times New Roman" w:hAnsi="Times New Roman"/>
          <w:sz w:val="24"/>
          <w:szCs w:val="24"/>
        </w:rPr>
      </w:pPr>
      <w:r>
        <w:t>A. Full disk encryption</w:t>
      </w:r>
    </w:p>
    <w:p w14:paraId="774D81CB" w14:textId="77777777" w:rsidR="00865480" w:rsidRDefault="00000000">
      <w:pPr>
        <w:spacing w:after="0"/>
        <w:rPr>
          <w:rFonts w:ascii="Times New Roman" w:hAnsi="Times New Roman"/>
          <w:sz w:val="24"/>
          <w:szCs w:val="24"/>
        </w:rPr>
      </w:pPr>
      <w:r>
        <w:t>B. Network access control</w:t>
      </w:r>
    </w:p>
    <w:p w14:paraId="73793CE2" w14:textId="77777777" w:rsidR="00865480" w:rsidRDefault="00000000">
      <w:pPr>
        <w:spacing w:after="0"/>
        <w:rPr>
          <w:rFonts w:ascii="Times New Roman" w:hAnsi="Times New Roman"/>
          <w:sz w:val="24"/>
          <w:szCs w:val="24"/>
        </w:rPr>
      </w:pPr>
      <w:r>
        <w:t>C. File integrity monitoring</w:t>
      </w:r>
    </w:p>
    <w:p w14:paraId="0D2198ED" w14:textId="77777777" w:rsidR="00865480" w:rsidRDefault="00000000">
      <w:pPr>
        <w:spacing w:after="0"/>
        <w:rPr>
          <w:rFonts w:ascii="Times New Roman" w:hAnsi="Times New Roman"/>
          <w:sz w:val="24"/>
          <w:szCs w:val="24"/>
        </w:rPr>
      </w:pPr>
      <w:r>
        <w:t>D. User behavior analytics</w:t>
      </w:r>
    </w:p>
    <w:p w14:paraId="5CF46216" w14:textId="77777777" w:rsidR="00865480" w:rsidRDefault="00865480">
      <w:pPr>
        <w:spacing w:after="0"/>
        <w:rPr>
          <w:rFonts w:ascii="Times New Roman" w:hAnsi="Times New Roman"/>
          <w:sz w:val="24"/>
          <w:szCs w:val="24"/>
        </w:rPr>
      </w:pPr>
    </w:p>
    <w:p w14:paraId="2663C35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C4A39F9" w14:textId="77777777" w:rsidR="00865480" w:rsidRDefault="00000000">
      <w:pPr>
        <w:spacing w:after="0"/>
        <w:rPr>
          <w:rFonts w:ascii="Times New Roman" w:hAnsi="Times New Roman"/>
          <w:sz w:val="24"/>
          <w:szCs w:val="24"/>
        </w:rPr>
      </w:pPr>
      <w:r>
        <w:t>Explanation:</w:t>
      </w:r>
    </w:p>
    <w:p w14:paraId="269EDCFA" w14:textId="77777777" w:rsidR="00865480" w:rsidRDefault="00000000">
      <w:pPr>
        <w:spacing w:after="0"/>
        <w:rPr>
          <w:rFonts w:ascii="Times New Roman" w:hAnsi="Times New Roman"/>
          <w:sz w:val="24"/>
          <w:szCs w:val="24"/>
        </w:rPr>
      </w:pPr>
      <w:r>
        <w:t>To ensure that sensitive data, such as Personally Identifiable Information (PII), is not modified, the bank should implement file integrity monitoring (FIM). FIM tracks changes to files and provides alerts if unauthorized modifications are detected, ensuring data integrity.</w:t>
      </w:r>
    </w:p>
    <w:p w14:paraId="37901C4B" w14:textId="77777777" w:rsidR="00865480" w:rsidRDefault="00000000">
      <w:pPr>
        <w:spacing w:after="0"/>
        <w:rPr>
          <w:rFonts w:ascii="Times New Roman" w:hAnsi="Times New Roman"/>
          <w:sz w:val="24"/>
          <w:szCs w:val="24"/>
        </w:rPr>
      </w:pPr>
      <w:r>
        <w:t>Full disk encryption protects data at rest but does not prevent or monitor modifications.</w:t>
      </w:r>
    </w:p>
    <w:p w14:paraId="2E9A28F0" w14:textId="77777777" w:rsidR="00865480" w:rsidRDefault="00000000">
      <w:pPr>
        <w:spacing w:after="0"/>
        <w:rPr>
          <w:rFonts w:ascii="Times New Roman" w:hAnsi="Times New Roman"/>
          <w:sz w:val="24"/>
          <w:szCs w:val="24"/>
        </w:rPr>
      </w:pPr>
      <w:r>
        <w:t>Network access control (NAC) manages access to the network but doesn't monitor file changes.</w:t>
      </w:r>
    </w:p>
    <w:p w14:paraId="6B2141CC" w14:textId="77777777" w:rsidR="00865480" w:rsidRDefault="00000000">
      <w:pPr>
        <w:spacing w:after="0"/>
        <w:rPr>
          <w:rFonts w:ascii="Times New Roman" w:hAnsi="Times New Roman"/>
          <w:sz w:val="24"/>
          <w:szCs w:val="24"/>
        </w:rPr>
      </w:pPr>
      <w:r>
        <w:t>User behavior analytics (UBA) detects suspicious user activities but is not focused on file integrity​​​.</w:t>
      </w:r>
    </w:p>
    <w:p w14:paraId="75E61B4E" w14:textId="77777777" w:rsidR="00865480" w:rsidRDefault="00865480">
      <w:pPr>
        <w:spacing w:after="0"/>
        <w:rPr>
          <w:rFonts w:ascii="Times New Roman" w:hAnsi="Times New Roman"/>
          <w:sz w:val="24"/>
          <w:szCs w:val="24"/>
        </w:rPr>
      </w:pPr>
    </w:p>
    <w:p w14:paraId="17B26444" w14:textId="77777777" w:rsidR="00865480" w:rsidRDefault="00865480">
      <w:pPr>
        <w:spacing w:after="0"/>
        <w:rPr>
          <w:rFonts w:ascii="Times New Roman" w:hAnsi="Times New Roman"/>
          <w:sz w:val="24"/>
          <w:szCs w:val="24"/>
        </w:rPr>
      </w:pPr>
    </w:p>
    <w:p w14:paraId="31BD51F5" w14:textId="77777777" w:rsidR="00865480" w:rsidRDefault="00000000">
      <w:pPr>
        <w:spacing w:after="0"/>
        <w:rPr>
          <w:rFonts w:ascii="Times New Roman" w:hAnsi="Times New Roman"/>
          <w:sz w:val="24"/>
          <w:szCs w:val="24"/>
        </w:rPr>
      </w:pPr>
      <w:r>
        <w:t>Question: 269</w:t>
      </w:r>
    </w:p>
    <w:p/>
    <w:p w14:paraId="46FDE1E5" w14:textId="77777777" w:rsidR="00865480" w:rsidRDefault="00000000">
      <w:pPr>
        <w:spacing w:after="0"/>
        <w:rPr>
          <w:rFonts w:ascii="Times New Roman" w:hAnsi="Times New Roman"/>
          <w:sz w:val="24"/>
          <w:szCs w:val="24"/>
        </w:rPr>
      </w:pPr>
      <w:r>
        <w:rPr>
          <w:rFonts w:ascii="Times New Roman" w:hAnsi="Times New Roman"/>
          <w:sz w:val="24"/>
          <w:szCs w:val="24"/>
        </w:rPr>
        <w:t>A legacy device is being decommissioned and is no longer receiving updates or patches. Which of the following describes this scenario?</w:t>
      </w:r>
    </w:p>
    <w:p w14:paraId="14CFE962" w14:textId="77777777" w:rsidR="00865480" w:rsidRDefault="00000000">
      <w:pPr>
        <w:spacing w:after="0"/>
        <w:rPr>
          <w:rFonts w:ascii="Times New Roman" w:hAnsi="Times New Roman"/>
          <w:sz w:val="24"/>
          <w:szCs w:val="24"/>
        </w:rPr>
      </w:pPr>
      <w:r>
        <w:t>A. End of business</w:t>
      </w:r>
    </w:p>
    <w:p w14:paraId="07390A41" w14:textId="77777777" w:rsidR="00865480" w:rsidRDefault="00000000">
      <w:pPr>
        <w:spacing w:after="0"/>
        <w:rPr>
          <w:rFonts w:ascii="Times New Roman" w:hAnsi="Times New Roman"/>
          <w:sz w:val="24"/>
          <w:szCs w:val="24"/>
        </w:rPr>
      </w:pPr>
      <w:r>
        <w:t>B. End of testing</w:t>
      </w:r>
    </w:p>
    <w:p w14:paraId="324B1530" w14:textId="77777777" w:rsidR="00865480" w:rsidRDefault="00000000">
      <w:pPr>
        <w:spacing w:after="0"/>
        <w:rPr>
          <w:rFonts w:ascii="Times New Roman" w:hAnsi="Times New Roman"/>
          <w:sz w:val="24"/>
          <w:szCs w:val="24"/>
        </w:rPr>
      </w:pPr>
      <w:r>
        <w:t>C. End of support</w:t>
      </w:r>
    </w:p>
    <w:p w14:paraId="0578A769" w14:textId="77777777" w:rsidR="00865480" w:rsidRDefault="00000000">
      <w:pPr>
        <w:spacing w:after="0"/>
        <w:rPr>
          <w:rFonts w:ascii="Times New Roman" w:hAnsi="Times New Roman"/>
          <w:sz w:val="24"/>
          <w:szCs w:val="24"/>
        </w:rPr>
      </w:pPr>
      <w:r>
        <w:t>D. End of life</w:t>
      </w:r>
    </w:p>
    <w:p w14:paraId="00BB19E0" w14:textId="77777777" w:rsidR="00865480" w:rsidRDefault="00865480">
      <w:pPr>
        <w:spacing w:after="0"/>
        <w:rPr>
          <w:rFonts w:ascii="Times New Roman" w:hAnsi="Times New Roman"/>
          <w:sz w:val="24"/>
          <w:szCs w:val="24"/>
        </w:rPr>
      </w:pPr>
    </w:p>
    <w:p w14:paraId="24DC58BB"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3444B3CF" w14:textId="77777777" w:rsidR="00865480" w:rsidRDefault="00000000">
      <w:pPr>
        <w:spacing w:after="0"/>
        <w:rPr>
          <w:rFonts w:ascii="Times New Roman" w:hAnsi="Times New Roman"/>
          <w:sz w:val="24"/>
          <w:szCs w:val="24"/>
        </w:rPr>
      </w:pPr>
      <w:r>
        <w:t>Explanation:</w:t>
      </w:r>
    </w:p>
    <w:p w14:paraId="4AB2E22E" w14:textId="77777777" w:rsidR="00865480" w:rsidRDefault="00000000">
      <w:pPr>
        <w:spacing w:after="0"/>
        <w:rPr>
          <w:rFonts w:ascii="Times New Roman" w:hAnsi="Times New Roman"/>
          <w:sz w:val="24"/>
          <w:szCs w:val="24"/>
        </w:rPr>
      </w:pPr>
      <w:r>
        <w:t>When a legacy device is no longer receiving updates or patches, it is considered to be at the end of life (EOL). This means the manufacturer has ceased support for the device, and it will no longer receive updates, security patches, or technical assistance. EOL devices pose security risks and are often decommissioned or replaced.</w:t>
      </w:r>
    </w:p>
    <w:p w14:paraId="4B9BD5F7" w14:textId="77777777" w:rsidR="00865480" w:rsidRDefault="00000000">
      <w:pPr>
        <w:spacing w:after="0"/>
        <w:rPr>
          <w:rFonts w:ascii="Times New Roman" w:hAnsi="Times New Roman"/>
          <w:sz w:val="24"/>
          <w:szCs w:val="24"/>
        </w:rPr>
      </w:pPr>
      <w:r>
        <w:t>End of support may seem similar but typically refers to the cessation of technical support, whereas EOL means the device is fully retired.</w:t>
      </w:r>
    </w:p>
    <w:p w14:paraId="346C3F65" w14:textId="77777777" w:rsidR="00865480" w:rsidRDefault="00000000">
      <w:pPr>
        <w:spacing w:after="0"/>
        <w:rPr>
          <w:rFonts w:ascii="Times New Roman" w:hAnsi="Times New Roman"/>
          <w:sz w:val="24"/>
          <w:szCs w:val="24"/>
        </w:rPr>
      </w:pPr>
      <w:r>
        <w:t>End of business and End of testing do not apply in this context​​.</w:t>
      </w:r>
    </w:p>
    <w:p w14:paraId="37C8D74A" w14:textId="77777777" w:rsidR="00865480" w:rsidRDefault="00865480">
      <w:pPr>
        <w:spacing w:after="0"/>
        <w:rPr>
          <w:rFonts w:ascii="Times New Roman" w:hAnsi="Times New Roman"/>
          <w:sz w:val="24"/>
          <w:szCs w:val="24"/>
        </w:rPr>
      </w:pPr>
    </w:p>
    <w:p w14:paraId="2EF8044E" w14:textId="77777777" w:rsidR="00865480" w:rsidRDefault="00865480">
      <w:pPr>
        <w:spacing w:after="0"/>
        <w:rPr>
          <w:rFonts w:ascii="Times New Roman" w:hAnsi="Times New Roman"/>
          <w:sz w:val="24"/>
          <w:szCs w:val="24"/>
        </w:rPr>
      </w:pPr>
    </w:p>
    <w:p w14:paraId="7BC9F6AE" w14:textId="77777777" w:rsidR="00865480" w:rsidRDefault="00000000">
      <w:pPr>
        <w:spacing w:after="0"/>
        <w:rPr>
          <w:rFonts w:ascii="Times New Roman" w:hAnsi="Times New Roman"/>
          <w:sz w:val="24"/>
          <w:szCs w:val="24"/>
        </w:rPr>
      </w:pPr>
      <w:r>
        <w:t>Question: 270</w:t>
      </w:r>
    </w:p>
    <w:p/>
    <w:p w14:paraId="0E0962F5" w14:textId="77777777" w:rsidR="00865480" w:rsidRDefault="00000000">
      <w:pPr>
        <w:spacing w:after="0"/>
        <w:rPr>
          <w:rFonts w:ascii="Times New Roman" w:hAnsi="Times New Roman"/>
          <w:sz w:val="24"/>
          <w:szCs w:val="24"/>
        </w:rPr>
      </w:pPr>
      <w:r>
        <w:rPr>
          <w:rFonts w:ascii="Times New Roman" w:hAnsi="Times New Roman"/>
          <w:sz w:val="24"/>
          <w:szCs w:val="24"/>
        </w:rPr>
        <w:t>Employees located off-site must have access to company resources in order to complete their assigned tasks These employees utilize a solution that allows remote access without interception concerns. Which of the following best describes this solution?</w:t>
      </w:r>
    </w:p>
    <w:p w14:paraId="1925FA4B" w14:textId="77777777" w:rsidR="00865480" w:rsidRDefault="00000000">
      <w:pPr>
        <w:spacing w:after="0"/>
        <w:rPr>
          <w:rFonts w:ascii="Times New Roman" w:hAnsi="Times New Roman"/>
          <w:sz w:val="24"/>
          <w:szCs w:val="24"/>
        </w:rPr>
      </w:pPr>
      <w:r>
        <w:t>A. Proxy server</w:t>
      </w:r>
    </w:p>
    <w:p w14:paraId="60FFC5F1" w14:textId="77777777" w:rsidR="00865480" w:rsidRDefault="00000000">
      <w:pPr>
        <w:spacing w:after="0"/>
        <w:rPr>
          <w:rFonts w:ascii="Times New Roman" w:hAnsi="Times New Roman"/>
          <w:sz w:val="24"/>
          <w:szCs w:val="24"/>
        </w:rPr>
      </w:pPr>
      <w:r>
        <w:t>B. NGFW</w:t>
      </w:r>
    </w:p>
    <w:p w14:paraId="4F599F51" w14:textId="77777777" w:rsidR="00865480" w:rsidRDefault="00000000">
      <w:pPr>
        <w:spacing w:after="0"/>
        <w:rPr>
          <w:rFonts w:ascii="Times New Roman" w:hAnsi="Times New Roman"/>
          <w:sz w:val="24"/>
          <w:szCs w:val="24"/>
        </w:rPr>
      </w:pPr>
      <w:r>
        <w:t>C. VPN</w:t>
      </w:r>
    </w:p>
    <w:p w14:paraId="3C41CE6D" w14:textId="77777777" w:rsidR="00865480" w:rsidRDefault="00000000">
      <w:pPr>
        <w:spacing w:after="0"/>
        <w:rPr>
          <w:rFonts w:ascii="Times New Roman" w:hAnsi="Times New Roman"/>
          <w:sz w:val="24"/>
          <w:szCs w:val="24"/>
        </w:rPr>
      </w:pPr>
      <w:r>
        <w:t>D. Security zone</w:t>
      </w:r>
    </w:p>
    <w:p w14:paraId="439909EF" w14:textId="77777777" w:rsidR="00865480" w:rsidRDefault="00865480">
      <w:pPr>
        <w:spacing w:after="0"/>
        <w:rPr>
          <w:rFonts w:ascii="Times New Roman" w:hAnsi="Times New Roman"/>
          <w:sz w:val="24"/>
          <w:szCs w:val="24"/>
        </w:rPr>
      </w:pPr>
    </w:p>
    <w:p w14:paraId="611EE399"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90E533F" w14:textId="77777777" w:rsidR="00865480" w:rsidRDefault="00000000">
      <w:pPr>
        <w:spacing w:after="0"/>
        <w:rPr>
          <w:rFonts w:ascii="Times New Roman" w:hAnsi="Times New Roman"/>
          <w:sz w:val="24"/>
          <w:szCs w:val="24"/>
        </w:rPr>
      </w:pPr>
      <w:r>
        <w:t>Explanation:</w:t>
      </w:r>
    </w:p>
    <w:p w14:paraId="359CA2F4" w14:textId="77777777" w:rsidR="00865480" w:rsidRDefault="00000000">
      <w:pPr>
        <w:spacing w:after="0"/>
        <w:rPr>
          <w:rFonts w:ascii="Times New Roman" w:hAnsi="Times New Roman"/>
          <w:sz w:val="24"/>
          <w:szCs w:val="24"/>
        </w:rPr>
      </w:pPr>
      <w:r>
        <w:t>A Virtual Private Network (VPN) is the best solution to allow remote employees secure access to company resources without interception concerns. A VPN establishes an encrypted tunnel over the internet, ensuring that data transferred between remote employees and the company is secure from eavesdropping.</w:t>
      </w:r>
    </w:p>
    <w:p w14:paraId="55244946" w14:textId="77777777" w:rsidR="00865480" w:rsidRDefault="00000000">
      <w:pPr>
        <w:spacing w:after="0"/>
        <w:rPr>
          <w:rFonts w:ascii="Times New Roman" w:hAnsi="Times New Roman"/>
          <w:sz w:val="24"/>
          <w:szCs w:val="24"/>
        </w:rPr>
      </w:pPr>
      <w:r>
        <w:t>Proxy server helps with web content filtering and anonymization but does not provide encrypted access.</w:t>
      </w:r>
    </w:p>
    <w:p w14:paraId="6C1BEC14" w14:textId="77777777" w:rsidR="00865480" w:rsidRDefault="00000000">
      <w:pPr>
        <w:spacing w:after="0"/>
        <w:rPr>
          <w:rFonts w:ascii="Times New Roman" w:hAnsi="Times New Roman"/>
          <w:sz w:val="24"/>
          <w:szCs w:val="24"/>
        </w:rPr>
      </w:pPr>
      <w:r>
        <w:t>NGFW (Next-Generation Firewall) enhances security but is not the primary tool for enabling remote access.</w:t>
      </w:r>
    </w:p>
    <w:p w14:paraId="063C9974" w14:textId="77777777" w:rsidR="00865480" w:rsidRDefault="00000000">
      <w:pPr>
        <w:spacing w:after="0"/>
        <w:rPr>
          <w:rFonts w:ascii="Times New Roman" w:hAnsi="Times New Roman"/>
          <w:sz w:val="24"/>
          <w:szCs w:val="24"/>
        </w:rPr>
      </w:pPr>
      <w:r>
        <w:t>Security zone is a network segmentation technique but does not provide remote access capabilities​​​.</w:t>
      </w:r>
    </w:p>
    <w:p w14:paraId="5DD7B70E" w14:textId="77777777" w:rsidR="00865480" w:rsidRDefault="00865480">
      <w:pPr>
        <w:spacing w:after="0"/>
        <w:rPr>
          <w:rFonts w:ascii="Times New Roman" w:hAnsi="Times New Roman"/>
          <w:sz w:val="24"/>
          <w:szCs w:val="24"/>
        </w:rPr>
      </w:pPr>
    </w:p>
    <w:p w14:paraId="37966B9A" w14:textId="77777777" w:rsidR="00865480" w:rsidRDefault="00865480">
      <w:pPr>
        <w:spacing w:after="0"/>
        <w:rPr>
          <w:rFonts w:ascii="Times New Roman" w:hAnsi="Times New Roman"/>
          <w:sz w:val="24"/>
          <w:szCs w:val="24"/>
        </w:rPr>
      </w:pPr>
    </w:p>
    <w:p w14:paraId="20AAD2C8" w14:textId="77777777" w:rsidR="00865480" w:rsidRDefault="00000000">
      <w:pPr>
        <w:spacing w:after="0"/>
        <w:rPr>
          <w:rFonts w:ascii="Times New Roman" w:hAnsi="Times New Roman"/>
          <w:sz w:val="24"/>
          <w:szCs w:val="24"/>
        </w:rPr>
      </w:pPr>
      <w:r>
        <w:t>Question: 271</w:t>
      </w:r>
    </w:p>
    <w:p/>
    <w:p w14:paraId="5465025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alert types is the most likely to be ignored over time?</w:t>
      </w:r>
    </w:p>
    <w:p w14:paraId="4217D2F2" w14:textId="77777777" w:rsidR="00865480" w:rsidRDefault="00000000">
      <w:pPr>
        <w:spacing w:after="0"/>
        <w:rPr>
          <w:rFonts w:ascii="Times New Roman" w:hAnsi="Times New Roman"/>
          <w:sz w:val="24"/>
          <w:szCs w:val="24"/>
        </w:rPr>
      </w:pPr>
      <w:r>
        <w:t>A. True positive</w:t>
      </w:r>
    </w:p>
    <w:p w14:paraId="270453C0" w14:textId="77777777" w:rsidR="00865480" w:rsidRDefault="00000000">
      <w:pPr>
        <w:spacing w:after="0"/>
        <w:rPr>
          <w:rFonts w:ascii="Times New Roman" w:hAnsi="Times New Roman"/>
          <w:sz w:val="24"/>
          <w:szCs w:val="24"/>
        </w:rPr>
      </w:pPr>
      <w:r>
        <w:t>B. True negative</w:t>
      </w:r>
    </w:p>
    <w:p w14:paraId="6C0DAB50" w14:textId="77777777" w:rsidR="00865480" w:rsidRDefault="00000000">
      <w:pPr>
        <w:spacing w:after="0"/>
        <w:rPr>
          <w:rFonts w:ascii="Times New Roman" w:hAnsi="Times New Roman"/>
          <w:sz w:val="24"/>
          <w:szCs w:val="24"/>
        </w:rPr>
      </w:pPr>
      <w:r>
        <w:t>C. False positive</w:t>
      </w:r>
    </w:p>
    <w:p w14:paraId="63720F9A" w14:textId="77777777" w:rsidR="00865480" w:rsidRDefault="00000000">
      <w:pPr>
        <w:spacing w:after="0"/>
        <w:rPr>
          <w:rFonts w:ascii="Times New Roman" w:hAnsi="Times New Roman"/>
          <w:sz w:val="24"/>
          <w:szCs w:val="24"/>
        </w:rPr>
      </w:pPr>
      <w:r>
        <w:t>D. False negative</w:t>
      </w:r>
    </w:p>
    <w:p w14:paraId="29CD6462" w14:textId="77777777" w:rsidR="00865480" w:rsidRDefault="00865480">
      <w:pPr>
        <w:spacing w:after="0"/>
        <w:rPr>
          <w:rFonts w:ascii="Times New Roman" w:hAnsi="Times New Roman"/>
          <w:sz w:val="24"/>
          <w:szCs w:val="24"/>
        </w:rPr>
      </w:pPr>
    </w:p>
    <w:p w14:paraId="4790CA7C"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18B4CA72" w14:textId="77777777" w:rsidR="00865480" w:rsidRDefault="00000000">
      <w:pPr>
        <w:spacing w:after="0"/>
        <w:rPr>
          <w:rFonts w:ascii="Times New Roman" w:hAnsi="Times New Roman"/>
          <w:sz w:val="24"/>
          <w:szCs w:val="24"/>
        </w:rPr>
      </w:pPr>
      <w:r>
        <w:t>Explanation:</w:t>
      </w:r>
    </w:p>
    <w:p w14:paraId="6AC73142" w14:textId="77777777" w:rsidR="00865480" w:rsidRDefault="00000000">
      <w:pPr>
        <w:spacing w:after="0"/>
        <w:rPr>
          <w:rFonts w:ascii="Times New Roman" w:hAnsi="Times New Roman"/>
          <w:sz w:val="24"/>
          <w:szCs w:val="24"/>
        </w:rPr>
      </w:pPr>
      <w:r>
        <w:t>A false positive is an alert that incorrectly identifies benign activity as malicious. Over time, if an alerting system generates too many false positives, security teams are likely to ignore these alerts, resulting in "alert fatigue." This increases the risk of missing genuine threats.</w:t>
      </w:r>
    </w:p>
    <w:p w14:paraId="76B99381" w14:textId="77777777" w:rsidR="00865480" w:rsidRDefault="00000000">
      <w:pPr>
        <w:spacing w:after="0"/>
        <w:rPr>
          <w:rFonts w:ascii="Times New Roman" w:hAnsi="Times New Roman"/>
          <w:sz w:val="24"/>
          <w:szCs w:val="24"/>
        </w:rPr>
      </w:pPr>
      <w:r>
        <w:t>True positives and true negatives are accurate and should be acted upon.</w:t>
      </w:r>
    </w:p>
    <w:p w14:paraId="485CB6AC" w14:textId="77777777" w:rsidR="00865480" w:rsidRDefault="00000000">
      <w:pPr>
        <w:spacing w:after="0"/>
        <w:rPr>
          <w:rFonts w:ascii="Times New Roman" w:hAnsi="Times New Roman"/>
          <w:sz w:val="24"/>
          <w:szCs w:val="24"/>
        </w:rPr>
      </w:pPr>
      <w:r>
        <w:t>False negatives are more dangerous because they fail to identify real threats, but they are not "ignored" since they do not trigger alerts​​.</w:t>
      </w:r>
    </w:p>
    <w:p w14:paraId="27D8B33C" w14:textId="77777777" w:rsidR="00865480" w:rsidRDefault="00865480">
      <w:pPr>
        <w:spacing w:after="0"/>
        <w:rPr>
          <w:rFonts w:ascii="Times New Roman" w:hAnsi="Times New Roman"/>
          <w:sz w:val="24"/>
          <w:szCs w:val="24"/>
        </w:rPr>
      </w:pPr>
    </w:p>
    <w:p w14:paraId="3F60DAF7" w14:textId="77777777" w:rsidR="00865480" w:rsidRDefault="00865480">
      <w:pPr>
        <w:spacing w:after="0"/>
        <w:rPr>
          <w:rFonts w:ascii="Times New Roman" w:hAnsi="Times New Roman"/>
          <w:sz w:val="24"/>
          <w:szCs w:val="24"/>
        </w:rPr>
      </w:pPr>
    </w:p>
    <w:p w14:paraId="01BD0B3A" w14:textId="77777777" w:rsidR="00865480" w:rsidRDefault="00000000">
      <w:pPr>
        <w:spacing w:after="0"/>
        <w:rPr>
          <w:rFonts w:ascii="Times New Roman" w:hAnsi="Times New Roman"/>
          <w:sz w:val="24"/>
          <w:szCs w:val="24"/>
        </w:rPr>
      </w:pPr>
      <w:r>
        <w:t>Question: 272</w:t>
      </w:r>
    </w:p>
    <w:p/>
    <w:p w14:paraId="4C646D36" w14:textId="77777777" w:rsidR="00865480" w:rsidRDefault="00000000">
      <w:pPr>
        <w:spacing w:after="0"/>
        <w:rPr>
          <w:rFonts w:ascii="Times New Roman" w:hAnsi="Times New Roman"/>
          <w:sz w:val="24"/>
          <w:szCs w:val="24"/>
        </w:rPr>
      </w:pPr>
      <w:r>
        <w:rPr>
          <w:rFonts w:ascii="Times New Roman" w:hAnsi="Times New Roman"/>
          <w:sz w:val="24"/>
          <w:szCs w:val="24"/>
        </w:rPr>
        <w:t>The Chief Information Security Officer (CISO) at a large company would like to gain an understanding of how the company's security policies compare to the requirements imposed by external regulators. Which of the following should the CISO use?</w:t>
      </w:r>
    </w:p>
    <w:p w14:paraId="43BE92DA" w14:textId="77777777" w:rsidR="00865480" w:rsidRDefault="00000000">
      <w:pPr>
        <w:spacing w:after="0"/>
        <w:rPr>
          <w:rFonts w:ascii="Times New Roman" w:hAnsi="Times New Roman"/>
          <w:sz w:val="24"/>
          <w:szCs w:val="24"/>
        </w:rPr>
      </w:pPr>
      <w:r>
        <w:t>A. Penetration test</w:t>
      </w:r>
    </w:p>
    <w:p w14:paraId="011484B3" w14:textId="77777777" w:rsidR="00865480" w:rsidRDefault="00000000">
      <w:pPr>
        <w:spacing w:after="0"/>
        <w:rPr>
          <w:rFonts w:ascii="Times New Roman" w:hAnsi="Times New Roman"/>
          <w:sz w:val="24"/>
          <w:szCs w:val="24"/>
        </w:rPr>
      </w:pPr>
      <w:r>
        <w:t>B. Internal audit</w:t>
      </w:r>
    </w:p>
    <w:p w14:paraId="0B336FCB" w14:textId="77777777" w:rsidR="00865480" w:rsidRDefault="00000000">
      <w:pPr>
        <w:spacing w:after="0"/>
        <w:rPr>
          <w:rFonts w:ascii="Times New Roman" w:hAnsi="Times New Roman"/>
          <w:sz w:val="24"/>
          <w:szCs w:val="24"/>
        </w:rPr>
      </w:pPr>
      <w:r>
        <w:t>C. Attestation</w:t>
      </w:r>
    </w:p>
    <w:p w14:paraId="4F546B07" w14:textId="77777777" w:rsidR="00865480" w:rsidRDefault="00000000">
      <w:pPr>
        <w:spacing w:after="0"/>
        <w:rPr>
          <w:rFonts w:ascii="Times New Roman" w:hAnsi="Times New Roman"/>
          <w:sz w:val="24"/>
          <w:szCs w:val="24"/>
        </w:rPr>
      </w:pPr>
      <w:r>
        <w:t>D. External examination</w:t>
      </w:r>
    </w:p>
    <w:p w14:paraId="749ADE4B" w14:textId="77777777" w:rsidR="00865480" w:rsidRDefault="00865480">
      <w:pPr>
        <w:spacing w:after="0"/>
        <w:rPr>
          <w:rFonts w:ascii="Times New Roman" w:hAnsi="Times New Roman"/>
          <w:sz w:val="24"/>
          <w:szCs w:val="24"/>
        </w:rPr>
      </w:pPr>
    </w:p>
    <w:p w14:paraId="744ED73B"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FA3F988" w14:textId="77777777" w:rsidR="00865480" w:rsidRDefault="00000000">
      <w:pPr>
        <w:spacing w:after="0"/>
        <w:rPr>
          <w:rFonts w:ascii="Times New Roman" w:hAnsi="Times New Roman"/>
          <w:sz w:val="24"/>
          <w:szCs w:val="24"/>
        </w:rPr>
      </w:pPr>
      <w:r>
        <w:t>Explanation:</w:t>
      </w:r>
    </w:p>
    <w:p w14:paraId="20A89D11" w14:textId="77777777" w:rsidR="00865480" w:rsidRDefault="00000000">
      <w:pPr>
        <w:spacing w:after="0"/>
        <w:rPr>
          <w:rFonts w:ascii="Times New Roman" w:hAnsi="Times New Roman"/>
          <w:sz w:val="24"/>
          <w:szCs w:val="24"/>
        </w:rPr>
      </w:pPr>
      <w:r>
        <w:t>An external examination (also known as an external audit or external review) is the best method for the Chief Information Security Officer (CISO) to gain an understanding of how the company’s security policies compare to external regulatory requirements. External examinations are conducted by third-party entities that assess an organization’s compliance with laws, regulations, and industry standards.</w:t>
      </w:r>
    </w:p>
    <w:p w14:paraId="7F9E53AA" w14:textId="77777777" w:rsidR="00865480" w:rsidRDefault="00000000">
      <w:pPr>
        <w:spacing w:after="0"/>
        <w:rPr>
          <w:rFonts w:ascii="Times New Roman" w:hAnsi="Times New Roman"/>
          <w:sz w:val="24"/>
          <w:szCs w:val="24"/>
        </w:rPr>
      </w:pPr>
      <w:r>
        <w:t>Penetration tests focus on identifying vulnerabilities, not compliance.</w:t>
      </w:r>
    </w:p>
    <w:p w14:paraId="77FC8D53" w14:textId="77777777" w:rsidR="00865480" w:rsidRDefault="00000000">
      <w:pPr>
        <w:spacing w:after="0"/>
        <w:rPr>
          <w:rFonts w:ascii="Times New Roman" w:hAnsi="Times New Roman"/>
          <w:sz w:val="24"/>
          <w:szCs w:val="24"/>
        </w:rPr>
      </w:pPr>
      <w:r>
        <w:t>Internal audits assess internal controls but are not impartial or focused on regulatory requirements.</w:t>
      </w:r>
    </w:p>
    <w:p w14:paraId="2EC6B100" w14:textId="77777777" w:rsidR="00865480" w:rsidRDefault="00000000">
      <w:pPr>
        <w:spacing w:after="0"/>
        <w:rPr>
          <w:rFonts w:ascii="Times New Roman" w:hAnsi="Times New Roman"/>
          <w:sz w:val="24"/>
          <w:szCs w:val="24"/>
        </w:rPr>
      </w:pPr>
      <w:r>
        <w:t>Attestation is a formal declaration but does not involve the actual evaluation of compliance​​​.</w:t>
      </w:r>
    </w:p>
    <w:p w14:paraId="17810C9E" w14:textId="77777777" w:rsidR="00865480" w:rsidRDefault="00865480">
      <w:pPr>
        <w:spacing w:after="0"/>
        <w:rPr>
          <w:rFonts w:ascii="Times New Roman" w:hAnsi="Times New Roman"/>
          <w:sz w:val="24"/>
          <w:szCs w:val="24"/>
        </w:rPr>
      </w:pPr>
    </w:p>
    <w:p w14:paraId="4CCDC50A" w14:textId="77777777" w:rsidR="00865480" w:rsidRDefault="00865480">
      <w:pPr>
        <w:spacing w:after="0"/>
        <w:rPr>
          <w:rFonts w:ascii="Times New Roman" w:hAnsi="Times New Roman"/>
          <w:sz w:val="24"/>
          <w:szCs w:val="24"/>
        </w:rPr>
      </w:pPr>
    </w:p>
    <w:p w14:paraId="0D0D00F4" w14:textId="77777777" w:rsidR="00865480" w:rsidRDefault="00000000">
      <w:pPr>
        <w:spacing w:after="0"/>
        <w:rPr>
          <w:rFonts w:ascii="Times New Roman" w:hAnsi="Times New Roman"/>
          <w:sz w:val="24"/>
          <w:szCs w:val="24"/>
        </w:rPr>
      </w:pPr>
      <w:r>
        <w:t>Question: 273</w:t>
      </w:r>
    </w:p>
    <w:p/>
    <w:p w14:paraId="46EA4ED5"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notices that one of the systems critical for processing customer transactions is running an end-of-life operating system. Which of the following techniques would increase enterprise security?</w:t>
      </w:r>
    </w:p>
    <w:p w14:paraId="25DF1214" w14:textId="77777777" w:rsidR="00865480" w:rsidRDefault="00000000">
      <w:pPr>
        <w:spacing w:after="0"/>
        <w:rPr>
          <w:rFonts w:ascii="Times New Roman" w:hAnsi="Times New Roman"/>
          <w:sz w:val="24"/>
          <w:szCs w:val="24"/>
        </w:rPr>
      </w:pPr>
      <w:r>
        <w:t>A. Installing HIDS on the system</w:t>
      </w:r>
    </w:p>
    <w:p w14:paraId="79C554CA" w14:textId="77777777" w:rsidR="00865480" w:rsidRDefault="00000000">
      <w:pPr>
        <w:spacing w:after="0"/>
        <w:rPr>
          <w:rFonts w:ascii="Times New Roman" w:hAnsi="Times New Roman"/>
          <w:sz w:val="24"/>
          <w:szCs w:val="24"/>
        </w:rPr>
      </w:pPr>
      <w:r>
        <w:t>B. Placing the system in an isolated VLAN</w:t>
      </w:r>
    </w:p>
    <w:p w14:paraId="2252CD2F" w14:textId="77777777" w:rsidR="00865480" w:rsidRDefault="00000000">
      <w:pPr>
        <w:spacing w:after="0"/>
        <w:rPr>
          <w:rFonts w:ascii="Times New Roman" w:hAnsi="Times New Roman"/>
          <w:sz w:val="24"/>
          <w:szCs w:val="24"/>
        </w:rPr>
      </w:pPr>
      <w:r>
        <w:t>C. Decommissioning the system</w:t>
      </w:r>
    </w:p>
    <w:p w14:paraId="5D964B08" w14:textId="77777777" w:rsidR="00865480" w:rsidRDefault="00000000">
      <w:pPr>
        <w:spacing w:after="0"/>
        <w:rPr>
          <w:rFonts w:ascii="Times New Roman" w:hAnsi="Times New Roman"/>
          <w:sz w:val="24"/>
          <w:szCs w:val="24"/>
        </w:rPr>
      </w:pPr>
      <w:r>
        <w:t>D. Encrypting the system's hard drive</w:t>
      </w:r>
    </w:p>
    <w:p w14:paraId="69C94C44" w14:textId="77777777" w:rsidR="00865480" w:rsidRDefault="00865480">
      <w:pPr>
        <w:spacing w:after="0"/>
        <w:rPr>
          <w:rFonts w:ascii="Times New Roman" w:hAnsi="Times New Roman"/>
          <w:sz w:val="24"/>
          <w:szCs w:val="24"/>
        </w:rPr>
      </w:pPr>
    </w:p>
    <w:p w14:paraId="6A7FCF2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43AEE13" w14:textId="77777777" w:rsidR="00865480" w:rsidRDefault="00000000">
      <w:pPr>
        <w:spacing w:after="0"/>
        <w:rPr>
          <w:rFonts w:ascii="Times New Roman" w:hAnsi="Times New Roman"/>
          <w:sz w:val="24"/>
          <w:szCs w:val="24"/>
        </w:rPr>
      </w:pPr>
      <w:r>
        <w:t>Explanation:</w:t>
      </w:r>
    </w:p>
    <w:p w14:paraId="23CC1FC1" w14:textId="77777777" w:rsidR="00865480" w:rsidRDefault="00000000">
      <w:pPr>
        <w:spacing w:after="0"/>
        <w:rPr>
          <w:rFonts w:ascii="Times New Roman" w:hAnsi="Times New Roman"/>
          <w:sz w:val="24"/>
          <w:szCs w:val="24"/>
        </w:rPr>
      </w:pPr>
      <w:r>
        <w:t>To enhance security for a system running an end-of-life operating system, placing the system in an isolated VLAN is the most effective approach. By isolating the system from the rest of the network, you can limit its exposure to potential threats while maintaining its functionality. This segmentation helps protect the rest of the network from any vulnerabilities in the outdated system.</w:t>
      </w:r>
    </w:p>
    <w:p w14:paraId="68EAE236" w14:textId="77777777" w:rsidR="00865480" w:rsidRDefault="00000000">
      <w:pPr>
        <w:spacing w:after="0"/>
        <w:rPr>
          <w:rFonts w:ascii="Times New Roman" w:hAnsi="Times New Roman"/>
          <w:sz w:val="24"/>
          <w:szCs w:val="24"/>
        </w:rPr>
      </w:pPr>
      <w:r>
        <w:t>Installing HIDS (Host-based Intrusion Detection System) can help detect intrusions but won't mitigate the risks posed by an unsupported OS.</w:t>
      </w:r>
    </w:p>
    <w:p w14:paraId="15F52D2D" w14:textId="77777777" w:rsidR="00865480" w:rsidRDefault="00000000">
      <w:pPr>
        <w:spacing w:after="0"/>
        <w:rPr>
          <w:rFonts w:ascii="Times New Roman" w:hAnsi="Times New Roman"/>
          <w:sz w:val="24"/>
          <w:szCs w:val="24"/>
        </w:rPr>
      </w:pPr>
      <w:r>
        <w:t>Decommissioning may not be feasible if the system is critical.</w:t>
      </w:r>
    </w:p>
    <w:p w14:paraId="79D2DEFA" w14:textId="77777777" w:rsidR="00865480" w:rsidRDefault="00000000">
      <w:pPr>
        <w:spacing w:after="0"/>
        <w:rPr>
          <w:rFonts w:ascii="Times New Roman" w:hAnsi="Times New Roman"/>
          <w:sz w:val="24"/>
          <w:szCs w:val="24"/>
        </w:rPr>
      </w:pPr>
      <w:r>
        <w:t>Encrypting the system's hard drive protects data at rest but doesn't address vulnerabilities from an outdated OS​​​.</w:t>
      </w:r>
    </w:p>
    <w:p w14:paraId="29C10F8A" w14:textId="77777777" w:rsidR="00865480" w:rsidRDefault="00865480">
      <w:pPr>
        <w:spacing w:after="0"/>
        <w:rPr>
          <w:rFonts w:ascii="Times New Roman" w:hAnsi="Times New Roman"/>
          <w:sz w:val="24"/>
          <w:szCs w:val="24"/>
        </w:rPr>
      </w:pPr>
    </w:p>
    <w:p w14:paraId="6E7DD834" w14:textId="77777777" w:rsidR="00865480" w:rsidRDefault="00865480">
      <w:pPr>
        <w:spacing w:after="0"/>
        <w:rPr>
          <w:rFonts w:ascii="Times New Roman" w:hAnsi="Times New Roman"/>
          <w:sz w:val="24"/>
          <w:szCs w:val="24"/>
        </w:rPr>
      </w:pPr>
    </w:p>
    <w:p w14:paraId="6CDC3022" w14:textId="77777777" w:rsidR="00865480" w:rsidRDefault="00865480">
      <w:pPr>
        <w:spacing w:after="0"/>
        <w:rPr>
          <w:rFonts w:ascii="Times New Roman" w:hAnsi="Times New Roman"/>
          <w:sz w:val="24"/>
          <w:szCs w:val="24"/>
        </w:rPr>
      </w:pPr>
    </w:p>
    <w:p w14:paraId="562F8242" w14:textId="77777777" w:rsidR="00865480" w:rsidRDefault="00000000">
      <w:pPr>
        <w:spacing w:after="0"/>
        <w:rPr>
          <w:rFonts w:ascii="Times New Roman" w:hAnsi="Times New Roman"/>
          <w:sz w:val="24"/>
          <w:szCs w:val="24"/>
        </w:rPr>
      </w:pPr>
      <w:r>
        <w:t>Question: 274</w:t>
      </w:r>
    </w:p>
    <w:p/>
    <w:p w14:paraId="77A50C31" w14:textId="77777777" w:rsidR="00865480" w:rsidRDefault="00000000">
      <w:pPr>
        <w:spacing w:after="0"/>
        <w:rPr>
          <w:rFonts w:ascii="Times New Roman" w:hAnsi="Times New Roman"/>
          <w:sz w:val="24"/>
          <w:szCs w:val="24"/>
        </w:rPr>
      </w:pPr>
      <w:r>
        <w:rPr>
          <w:rFonts w:ascii="Times New Roman" w:hAnsi="Times New Roman"/>
          <w:sz w:val="24"/>
          <w:szCs w:val="24"/>
        </w:rPr>
        <w:t>An organization is adopting cloud services at a rapid pace and now has multiple SaaS applications in use. Each application has a separate log-in. so the security team wants to reduce the number of credentials each employee must maintain. Which of the following is the first step the security team should take?</w:t>
      </w:r>
    </w:p>
    <w:p w14:paraId="11D1BB6D" w14:textId="77777777" w:rsidR="00865480" w:rsidRDefault="00000000">
      <w:pPr>
        <w:spacing w:after="0"/>
        <w:rPr>
          <w:rFonts w:ascii="Times New Roman" w:hAnsi="Times New Roman"/>
          <w:sz w:val="24"/>
          <w:szCs w:val="24"/>
        </w:rPr>
      </w:pPr>
      <w:r>
        <w:t>A. Enable SAML</w:t>
      </w:r>
    </w:p>
    <w:p w14:paraId="360FEF62" w14:textId="77777777" w:rsidR="00865480" w:rsidRDefault="00000000">
      <w:pPr>
        <w:spacing w:after="0"/>
        <w:rPr>
          <w:rFonts w:ascii="Times New Roman" w:hAnsi="Times New Roman"/>
          <w:sz w:val="24"/>
          <w:szCs w:val="24"/>
        </w:rPr>
      </w:pPr>
      <w:r>
        <w:t>B. Create OAuth tokens.</w:t>
      </w:r>
    </w:p>
    <w:p w14:paraId="1C5F5194" w14:textId="77777777" w:rsidR="00865480" w:rsidRDefault="00000000">
      <w:pPr>
        <w:spacing w:after="0"/>
        <w:rPr>
          <w:rFonts w:ascii="Times New Roman" w:hAnsi="Times New Roman"/>
          <w:sz w:val="24"/>
          <w:szCs w:val="24"/>
        </w:rPr>
      </w:pPr>
      <w:r>
        <w:t>C. Use password vaulting.</w:t>
      </w:r>
    </w:p>
    <w:p w14:paraId="0FC95F7A" w14:textId="77777777" w:rsidR="00865480" w:rsidRDefault="00000000">
      <w:pPr>
        <w:spacing w:after="0"/>
        <w:rPr>
          <w:rFonts w:ascii="Times New Roman" w:hAnsi="Times New Roman"/>
          <w:sz w:val="24"/>
          <w:szCs w:val="24"/>
        </w:rPr>
      </w:pPr>
      <w:r>
        <w:t>D. Select an IdP</w:t>
      </w:r>
    </w:p>
    <w:p w14:paraId="3B609473" w14:textId="77777777" w:rsidR="00865480" w:rsidRDefault="00865480">
      <w:pPr>
        <w:spacing w:after="0"/>
        <w:rPr>
          <w:rFonts w:ascii="Times New Roman" w:hAnsi="Times New Roman"/>
          <w:sz w:val="24"/>
          <w:szCs w:val="24"/>
        </w:rPr>
      </w:pPr>
    </w:p>
    <w:p w14:paraId="032BE469"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5E64173" w14:textId="77777777" w:rsidR="00865480" w:rsidRDefault="00000000">
      <w:pPr>
        <w:spacing w:after="0"/>
        <w:rPr>
          <w:rFonts w:ascii="Times New Roman" w:hAnsi="Times New Roman"/>
          <w:sz w:val="24"/>
          <w:szCs w:val="24"/>
        </w:rPr>
      </w:pPr>
      <w:r>
        <w:t>Explanation:</w:t>
      </w:r>
    </w:p>
    <w:p w14:paraId="2D69A030" w14:textId="77777777" w:rsidR="00865480" w:rsidRDefault="00000000">
      <w:pPr>
        <w:spacing w:after="0"/>
        <w:rPr>
          <w:rFonts w:ascii="Times New Roman" w:hAnsi="Times New Roman"/>
          <w:sz w:val="24"/>
          <w:szCs w:val="24"/>
        </w:rPr>
      </w:pPr>
      <w:r>
        <w:t>The first step in reducing the number of credentials each employee must maintain when using multiple SaaS applications is to select an Identity Provider (IdP). An IdP provides a centralized authentication service that supports Single Sign-On (SSO), enabling users to access multiple applications with a single set of credentials.</w:t>
      </w:r>
    </w:p>
    <w:p w14:paraId="48331FE3" w14:textId="77777777" w:rsidR="00865480" w:rsidRDefault="00000000">
      <w:pPr>
        <w:spacing w:after="0"/>
        <w:rPr>
          <w:rFonts w:ascii="Times New Roman" w:hAnsi="Times New Roman"/>
          <w:sz w:val="24"/>
          <w:szCs w:val="24"/>
        </w:rPr>
      </w:pPr>
      <w:r>
        <w:t>Enabling SAML would be part of the technical implementation but comes after selecting an IdP.</w:t>
      </w:r>
    </w:p>
    <w:p w14:paraId="6C5B281F" w14:textId="77777777" w:rsidR="00865480" w:rsidRDefault="00000000">
      <w:pPr>
        <w:spacing w:after="0"/>
        <w:rPr>
          <w:rFonts w:ascii="Times New Roman" w:hAnsi="Times New Roman"/>
          <w:sz w:val="24"/>
          <w:szCs w:val="24"/>
        </w:rPr>
      </w:pPr>
      <w:r>
        <w:t>OAuth tokens are used for authorization, but selecting an IdP is the first step in managing authentication.</w:t>
      </w:r>
    </w:p>
    <w:p w14:paraId="001F133E" w14:textId="77777777" w:rsidR="00865480" w:rsidRDefault="00000000">
      <w:pPr>
        <w:spacing w:after="0"/>
        <w:rPr>
          <w:rFonts w:ascii="Times New Roman" w:hAnsi="Times New Roman"/>
          <w:sz w:val="24"/>
          <w:szCs w:val="24"/>
        </w:rPr>
      </w:pPr>
      <w:r>
        <w:t>Password vaulting stores multiple passwords securely but doesn't reduce the need for separate logins​​.</w:t>
      </w:r>
    </w:p>
    <w:p w14:paraId="4331ED3E" w14:textId="77777777" w:rsidR="00865480" w:rsidRDefault="00865480">
      <w:pPr>
        <w:spacing w:after="0"/>
        <w:rPr>
          <w:rFonts w:ascii="Times New Roman" w:hAnsi="Times New Roman"/>
          <w:sz w:val="24"/>
          <w:szCs w:val="24"/>
        </w:rPr>
      </w:pPr>
    </w:p>
    <w:p w14:paraId="6D673472" w14:textId="77777777" w:rsidR="00865480" w:rsidRDefault="00865480">
      <w:pPr>
        <w:spacing w:after="0"/>
        <w:rPr>
          <w:rFonts w:ascii="Times New Roman" w:hAnsi="Times New Roman"/>
          <w:sz w:val="24"/>
          <w:szCs w:val="24"/>
        </w:rPr>
      </w:pPr>
    </w:p>
    <w:p w14:paraId="2B53E83C" w14:textId="77777777" w:rsidR="00865480" w:rsidRDefault="00000000">
      <w:pPr>
        <w:spacing w:after="0"/>
        <w:rPr>
          <w:rFonts w:ascii="Times New Roman" w:hAnsi="Times New Roman"/>
          <w:sz w:val="24"/>
          <w:szCs w:val="24"/>
        </w:rPr>
      </w:pPr>
      <w:r>
        <w:t>Question: 275</w:t>
      </w:r>
    </w:p>
    <w:p/>
    <w:p w14:paraId="4D01122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best explain why a security analyst is running daily vulnerability scans on all corporate endpoints?</w:t>
      </w:r>
    </w:p>
    <w:p w14:paraId="3D22192A" w14:textId="77777777" w:rsidR="00865480" w:rsidRDefault="00000000">
      <w:pPr>
        <w:spacing w:after="0"/>
        <w:rPr>
          <w:rFonts w:ascii="Times New Roman" w:hAnsi="Times New Roman"/>
          <w:sz w:val="24"/>
          <w:szCs w:val="24"/>
        </w:rPr>
      </w:pPr>
      <w:r>
        <w:t>A. To track the status of patching installations</w:t>
      </w:r>
    </w:p>
    <w:p w14:paraId="602C4689" w14:textId="77777777" w:rsidR="00865480" w:rsidRDefault="00000000">
      <w:pPr>
        <w:spacing w:after="0"/>
        <w:rPr>
          <w:rFonts w:ascii="Times New Roman" w:hAnsi="Times New Roman"/>
          <w:sz w:val="24"/>
          <w:szCs w:val="24"/>
        </w:rPr>
      </w:pPr>
      <w:r>
        <w:t>B. To find shadow IT cloud deployments</w:t>
      </w:r>
    </w:p>
    <w:p w14:paraId="1D9ACD4A" w14:textId="77777777" w:rsidR="00865480" w:rsidRDefault="00000000">
      <w:pPr>
        <w:spacing w:after="0"/>
        <w:rPr>
          <w:rFonts w:ascii="Times New Roman" w:hAnsi="Times New Roman"/>
          <w:sz w:val="24"/>
          <w:szCs w:val="24"/>
        </w:rPr>
      </w:pPr>
      <w:r>
        <w:t>C. To continuously the monitor hardware inventory</w:t>
      </w:r>
    </w:p>
    <w:p w14:paraId="56C2495A" w14:textId="77777777" w:rsidR="00865480" w:rsidRDefault="00000000">
      <w:pPr>
        <w:spacing w:after="0"/>
        <w:rPr>
          <w:rFonts w:ascii="Times New Roman" w:hAnsi="Times New Roman"/>
          <w:sz w:val="24"/>
          <w:szCs w:val="24"/>
        </w:rPr>
      </w:pPr>
      <w:r>
        <w:t>D. To hunt for active attackers in the network</w:t>
      </w:r>
    </w:p>
    <w:p w14:paraId="7684E7BF" w14:textId="77777777" w:rsidR="00865480" w:rsidRDefault="00865480">
      <w:pPr>
        <w:spacing w:after="0"/>
        <w:rPr>
          <w:rFonts w:ascii="Times New Roman" w:hAnsi="Times New Roman"/>
          <w:sz w:val="24"/>
          <w:szCs w:val="24"/>
        </w:rPr>
      </w:pPr>
    </w:p>
    <w:p w14:paraId="63BB735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9457CB2" w14:textId="77777777" w:rsidR="00865480" w:rsidRDefault="00000000">
      <w:pPr>
        <w:spacing w:after="0"/>
        <w:rPr>
          <w:rFonts w:ascii="Times New Roman" w:hAnsi="Times New Roman"/>
          <w:sz w:val="24"/>
          <w:szCs w:val="24"/>
        </w:rPr>
      </w:pPr>
      <w:r>
        <w:t>Explanation:</w:t>
      </w:r>
    </w:p>
    <w:p w14:paraId="69CD7E32" w14:textId="77777777" w:rsidR="00865480" w:rsidRDefault="00000000">
      <w:pPr>
        <w:spacing w:after="0"/>
        <w:rPr>
          <w:rFonts w:ascii="Times New Roman" w:hAnsi="Times New Roman"/>
          <w:sz w:val="24"/>
          <w:szCs w:val="24"/>
        </w:rPr>
      </w:pPr>
      <w:r>
        <w:t>Running daily vulnerability scans on all corporate endpoints is primarily done to track the status of patching installations. These scans help identify any missing security patches or vulnerabilities that could be exploited by attackers. Keeping the endpoints up-to-date with the latest patches is critical for maintaining security.</w:t>
      </w:r>
    </w:p>
    <w:p w14:paraId="0B6F3396" w14:textId="77777777" w:rsidR="00865480" w:rsidRDefault="00000000">
      <w:pPr>
        <w:spacing w:after="0"/>
        <w:rPr>
          <w:rFonts w:ascii="Times New Roman" w:hAnsi="Times New Roman"/>
          <w:sz w:val="24"/>
          <w:szCs w:val="24"/>
        </w:rPr>
      </w:pPr>
      <w:r>
        <w:t>Finding shadow IT cloud deployments and monitoring hardware inventory are better achieved through other tools.</w:t>
      </w:r>
    </w:p>
    <w:p w14:paraId="441AB8CA" w14:textId="77777777" w:rsidR="00865480" w:rsidRDefault="00000000">
      <w:pPr>
        <w:spacing w:after="0"/>
        <w:rPr>
          <w:rFonts w:ascii="Times New Roman" w:hAnsi="Times New Roman"/>
          <w:sz w:val="24"/>
          <w:szCs w:val="24"/>
        </w:rPr>
      </w:pPr>
      <w:r>
        <w:t>Hunting for active attackers would typically involve more real-time threat detection methods than daily vulnerability scans​​.</w:t>
      </w:r>
    </w:p>
    <w:p w14:paraId="502FF92B" w14:textId="77777777" w:rsidR="00865480" w:rsidRDefault="00865480">
      <w:pPr>
        <w:spacing w:after="0"/>
        <w:rPr>
          <w:rFonts w:ascii="Times New Roman" w:hAnsi="Times New Roman"/>
          <w:sz w:val="24"/>
          <w:szCs w:val="24"/>
        </w:rPr>
      </w:pPr>
    </w:p>
    <w:p w14:paraId="5B76D404" w14:textId="77777777" w:rsidR="00865480" w:rsidRDefault="00865480">
      <w:pPr>
        <w:spacing w:after="0"/>
        <w:rPr>
          <w:rFonts w:ascii="Times New Roman" w:hAnsi="Times New Roman"/>
          <w:sz w:val="24"/>
          <w:szCs w:val="24"/>
        </w:rPr>
      </w:pPr>
    </w:p>
    <w:p w14:paraId="78B07EC8" w14:textId="77777777" w:rsidR="00865480" w:rsidRDefault="00000000">
      <w:pPr>
        <w:spacing w:after="0"/>
        <w:rPr>
          <w:rFonts w:ascii="Times New Roman" w:hAnsi="Times New Roman"/>
          <w:sz w:val="24"/>
          <w:szCs w:val="24"/>
        </w:rPr>
      </w:pPr>
      <w:r>
        <w:t>Question: 276</w:t>
      </w:r>
    </w:p>
    <w:p/>
    <w:p w14:paraId="25FCBCF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threat vectors is most commonly utilized by insider threat actors attempting data exfiltration?</w:t>
      </w:r>
    </w:p>
    <w:p w14:paraId="6BEAF2F9" w14:textId="77777777" w:rsidR="00865480" w:rsidRDefault="00000000">
      <w:pPr>
        <w:spacing w:after="0"/>
        <w:rPr>
          <w:rFonts w:ascii="Times New Roman" w:hAnsi="Times New Roman"/>
          <w:sz w:val="24"/>
          <w:szCs w:val="24"/>
        </w:rPr>
      </w:pPr>
      <w:r>
        <w:t>A. Unidentified removable devices</w:t>
      </w:r>
    </w:p>
    <w:p w14:paraId="2F783C16" w14:textId="77777777" w:rsidR="00865480" w:rsidRDefault="00000000">
      <w:pPr>
        <w:spacing w:after="0"/>
        <w:rPr>
          <w:rFonts w:ascii="Times New Roman" w:hAnsi="Times New Roman"/>
          <w:sz w:val="24"/>
          <w:szCs w:val="24"/>
        </w:rPr>
      </w:pPr>
      <w:r>
        <w:t>B. Default network device credentials</w:t>
      </w:r>
    </w:p>
    <w:p w14:paraId="32A5D4C3" w14:textId="77777777" w:rsidR="00865480" w:rsidRDefault="00000000">
      <w:pPr>
        <w:spacing w:after="0"/>
        <w:rPr>
          <w:rFonts w:ascii="Times New Roman" w:hAnsi="Times New Roman"/>
          <w:sz w:val="24"/>
          <w:szCs w:val="24"/>
        </w:rPr>
      </w:pPr>
      <w:r>
        <w:t>C. Spear phishing emails</w:t>
      </w:r>
    </w:p>
    <w:p w14:paraId="1EDFFC3B" w14:textId="77777777" w:rsidR="00865480" w:rsidRDefault="00000000">
      <w:pPr>
        <w:spacing w:after="0"/>
        <w:rPr>
          <w:rFonts w:ascii="Times New Roman" w:hAnsi="Times New Roman"/>
          <w:sz w:val="24"/>
          <w:szCs w:val="24"/>
        </w:rPr>
      </w:pPr>
      <w:r>
        <w:t>D. Impersonation of business units through typosquatting</w:t>
      </w:r>
    </w:p>
    <w:p w14:paraId="11DC308A" w14:textId="77777777" w:rsidR="00865480" w:rsidRDefault="00865480">
      <w:pPr>
        <w:spacing w:after="0"/>
        <w:rPr>
          <w:rFonts w:ascii="Times New Roman" w:hAnsi="Times New Roman"/>
          <w:sz w:val="24"/>
          <w:szCs w:val="24"/>
        </w:rPr>
      </w:pPr>
    </w:p>
    <w:p w14:paraId="473ECE16"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F75056C" w14:textId="77777777" w:rsidR="00865480" w:rsidRDefault="00000000">
      <w:pPr>
        <w:spacing w:after="0"/>
        <w:rPr>
          <w:rFonts w:ascii="Times New Roman" w:hAnsi="Times New Roman"/>
          <w:sz w:val="24"/>
          <w:szCs w:val="24"/>
        </w:rPr>
      </w:pPr>
      <w:r>
        <w:t>Explanation:</w:t>
      </w:r>
    </w:p>
    <w:p w14:paraId="575DDB7F" w14:textId="77777777" w:rsidR="00865480" w:rsidRDefault="00000000">
      <w:pPr>
        <w:spacing w:after="0"/>
        <w:rPr>
          <w:rFonts w:ascii="Times New Roman" w:hAnsi="Times New Roman"/>
          <w:sz w:val="24"/>
          <w:szCs w:val="24"/>
        </w:rPr>
      </w:pPr>
      <w:r>
        <w:t>Unidentified removable devices, such as USB drives, are a common threat vector for insider threat actors attempting data exfiltration. Insiders can easily use these devices to transfer sensitive data out of the organization undetected, making it one of the most commonly utilized methods for data theft.</w:t>
      </w:r>
    </w:p>
    <w:p w14:paraId="46BA7A1E" w14:textId="77777777" w:rsidR="00865480" w:rsidRDefault="00000000">
      <w:pPr>
        <w:spacing w:after="0"/>
        <w:rPr>
          <w:rFonts w:ascii="Times New Roman" w:hAnsi="Times New Roman"/>
          <w:sz w:val="24"/>
          <w:szCs w:val="24"/>
        </w:rPr>
      </w:pPr>
      <w:r>
        <w:t>Default network device credentials are a security vulnerability but not typically used for data exfiltration.</w:t>
      </w:r>
    </w:p>
    <w:p w14:paraId="7AEBA8B6" w14:textId="77777777" w:rsidR="00865480" w:rsidRDefault="00000000">
      <w:pPr>
        <w:spacing w:after="0"/>
        <w:rPr>
          <w:rFonts w:ascii="Times New Roman" w:hAnsi="Times New Roman"/>
          <w:sz w:val="24"/>
          <w:szCs w:val="24"/>
        </w:rPr>
      </w:pPr>
      <w:r>
        <w:t>Spear phishing emails are used for external attacks, not insider data exfiltration.</w:t>
      </w:r>
    </w:p>
    <w:p w14:paraId="3DB449D3" w14:textId="77777777" w:rsidR="00865480" w:rsidRDefault="00000000">
      <w:pPr>
        <w:spacing w:after="0"/>
        <w:rPr>
          <w:rFonts w:ascii="Times New Roman" w:hAnsi="Times New Roman"/>
          <w:sz w:val="24"/>
          <w:szCs w:val="24"/>
        </w:rPr>
      </w:pPr>
      <w:r>
        <w:t>Impersonation through typosquatting is typically used by external actors for phishing or fraud​​.</w:t>
      </w:r>
    </w:p>
    <w:p w14:paraId="4880F94C" w14:textId="77777777" w:rsidR="00865480" w:rsidRDefault="00865480">
      <w:pPr>
        <w:spacing w:after="0"/>
        <w:rPr>
          <w:rFonts w:ascii="Times New Roman" w:hAnsi="Times New Roman"/>
          <w:sz w:val="24"/>
          <w:szCs w:val="24"/>
        </w:rPr>
      </w:pPr>
    </w:p>
    <w:p w14:paraId="16E8A3B1" w14:textId="77777777" w:rsidR="00865480" w:rsidRDefault="00865480">
      <w:pPr>
        <w:spacing w:after="0"/>
        <w:rPr>
          <w:rFonts w:ascii="Times New Roman" w:hAnsi="Times New Roman"/>
          <w:sz w:val="24"/>
          <w:szCs w:val="24"/>
        </w:rPr>
      </w:pPr>
    </w:p>
    <w:p w14:paraId="75DC70EC" w14:textId="77777777" w:rsidR="00865480" w:rsidRDefault="00000000">
      <w:pPr>
        <w:spacing w:after="0"/>
        <w:rPr>
          <w:rFonts w:ascii="Times New Roman" w:hAnsi="Times New Roman"/>
          <w:sz w:val="24"/>
          <w:szCs w:val="24"/>
        </w:rPr>
      </w:pPr>
      <w:r>
        <w:t>Question: 277</w:t>
      </w:r>
    </w:p>
    <w:p/>
    <w:p w14:paraId="24E513B5" w14:textId="77777777" w:rsidR="00865480" w:rsidRDefault="00000000">
      <w:pPr>
        <w:spacing w:after="0"/>
        <w:rPr>
          <w:rFonts w:ascii="Times New Roman" w:hAnsi="Times New Roman"/>
          <w:sz w:val="24"/>
          <w:szCs w:val="24"/>
        </w:rPr>
      </w:pPr>
      <w:r>
        <w:rPr>
          <w:rFonts w:ascii="Times New Roman" w:hAnsi="Times New Roman"/>
          <w:sz w:val="24"/>
          <w:szCs w:val="24"/>
        </w:rPr>
        <w:t>A new employee logs in to the email system for the first time and notices a message from human resources about onboarding. The employee hovers over a few of the links within the email and discovers that the links do not correspond to links associated with the company. Which of the following attack vectors is most likely being used?</w:t>
      </w:r>
    </w:p>
    <w:p w14:paraId="0331D7E8" w14:textId="77777777" w:rsidR="00865480" w:rsidRDefault="00000000">
      <w:pPr>
        <w:spacing w:after="0"/>
        <w:rPr>
          <w:rFonts w:ascii="Times New Roman" w:hAnsi="Times New Roman"/>
          <w:sz w:val="24"/>
          <w:szCs w:val="24"/>
        </w:rPr>
      </w:pPr>
      <w:r>
        <w:t>A. Business email</w:t>
      </w:r>
    </w:p>
    <w:p w14:paraId="2A3487E5" w14:textId="77777777" w:rsidR="00865480" w:rsidRDefault="00000000">
      <w:pPr>
        <w:spacing w:after="0"/>
        <w:rPr>
          <w:rFonts w:ascii="Times New Roman" w:hAnsi="Times New Roman"/>
          <w:sz w:val="24"/>
          <w:szCs w:val="24"/>
        </w:rPr>
      </w:pPr>
      <w:r>
        <w:t>B. Social engineering</w:t>
      </w:r>
    </w:p>
    <w:p w14:paraId="3C4E20E7" w14:textId="77777777" w:rsidR="00865480" w:rsidRDefault="00000000">
      <w:pPr>
        <w:spacing w:after="0"/>
        <w:rPr>
          <w:rFonts w:ascii="Times New Roman" w:hAnsi="Times New Roman"/>
          <w:sz w:val="24"/>
          <w:szCs w:val="24"/>
        </w:rPr>
      </w:pPr>
      <w:r>
        <w:t>C. Unsecured network</w:t>
      </w:r>
    </w:p>
    <w:p w14:paraId="1C511E0E" w14:textId="77777777" w:rsidR="00865480" w:rsidRDefault="00000000">
      <w:pPr>
        <w:spacing w:after="0"/>
        <w:rPr>
          <w:rFonts w:ascii="Times New Roman" w:hAnsi="Times New Roman"/>
          <w:sz w:val="24"/>
          <w:szCs w:val="24"/>
        </w:rPr>
      </w:pPr>
      <w:r>
        <w:t>D. Default credentials</w:t>
      </w:r>
    </w:p>
    <w:p w14:paraId="6EFAB448" w14:textId="77777777" w:rsidR="00865480" w:rsidRDefault="00865480">
      <w:pPr>
        <w:spacing w:after="0"/>
        <w:rPr>
          <w:rFonts w:ascii="Times New Roman" w:hAnsi="Times New Roman"/>
          <w:sz w:val="24"/>
          <w:szCs w:val="24"/>
        </w:rPr>
      </w:pPr>
    </w:p>
    <w:p w14:paraId="22E32D0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0429380" w14:textId="77777777" w:rsidR="00865480" w:rsidRDefault="00000000">
      <w:pPr>
        <w:spacing w:after="0"/>
        <w:rPr>
          <w:rFonts w:ascii="Times New Roman" w:hAnsi="Times New Roman"/>
          <w:sz w:val="24"/>
          <w:szCs w:val="24"/>
        </w:rPr>
      </w:pPr>
      <w:r>
        <w:t>Explanation:</w:t>
      </w:r>
    </w:p>
    <w:p w14:paraId="15214CF3" w14:textId="77777777" w:rsidR="00865480" w:rsidRDefault="00000000">
      <w:pPr>
        <w:spacing w:after="0"/>
        <w:rPr>
          <w:rFonts w:ascii="Times New Roman" w:hAnsi="Times New Roman"/>
          <w:sz w:val="24"/>
          <w:szCs w:val="24"/>
        </w:rPr>
      </w:pPr>
      <w:r>
        <w:t>The employee notices that the links in the email do not correspond to the company's official URLs, indicating that this is likely a social engineering attack. Social engineering involves manipulating individuals into divulging confidential information or performing actions that may compromise security. Phishing emails, like the one described, often contain fraudulent links to trick the recipient into providing sensitive information or downloading malware.</w:t>
      </w:r>
    </w:p>
    <w:p w14:paraId="3991C9A4" w14:textId="77777777" w:rsidR="00865480" w:rsidRDefault="00000000">
      <w:pPr>
        <w:spacing w:after="0"/>
        <w:rPr>
          <w:rFonts w:ascii="Times New Roman" w:hAnsi="Times New Roman"/>
          <w:sz w:val="24"/>
          <w:szCs w:val="24"/>
        </w:rPr>
      </w:pPr>
      <w:r>
        <w:t>Business email refers to business email compromise (BEC), which typically involves impersonating a high-level executive to defraud the company.</w:t>
      </w:r>
    </w:p>
    <w:p w14:paraId="28F165BD" w14:textId="77777777" w:rsidR="00865480" w:rsidRDefault="00000000">
      <w:pPr>
        <w:spacing w:after="0"/>
        <w:rPr>
          <w:rFonts w:ascii="Times New Roman" w:hAnsi="Times New Roman"/>
          <w:sz w:val="24"/>
          <w:szCs w:val="24"/>
        </w:rPr>
      </w:pPr>
      <w:r>
        <w:t>Unsecured network is unrelated to the email content.</w:t>
      </w:r>
    </w:p>
    <w:p w14:paraId="4FD8C273" w14:textId="77777777" w:rsidR="00865480" w:rsidRDefault="00000000">
      <w:pPr>
        <w:spacing w:after="0"/>
        <w:rPr>
          <w:rFonts w:ascii="Times New Roman" w:hAnsi="Times New Roman"/>
          <w:sz w:val="24"/>
          <w:szCs w:val="24"/>
        </w:rPr>
      </w:pPr>
      <w:r>
        <w:t>Default credentials do not apply here, as the issue is with suspicious links, not login credentials​​.</w:t>
      </w:r>
    </w:p>
    <w:p w14:paraId="49A897DC" w14:textId="77777777" w:rsidR="00865480" w:rsidRDefault="00865480">
      <w:pPr>
        <w:spacing w:after="0"/>
        <w:rPr>
          <w:rFonts w:ascii="Times New Roman" w:hAnsi="Times New Roman"/>
          <w:sz w:val="24"/>
          <w:szCs w:val="24"/>
        </w:rPr>
      </w:pPr>
    </w:p>
    <w:p w14:paraId="63D6A3D8" w14:textId="77777777" w:rsidR="00865480" w:rsidRDefault="00865480">
      <w:pPr>
        <w:spacing w:after="0"/>
        <w:rPr>
          <w:rFonts w:ascii="Times New Roman" w:hAnsi="Times New Roman"/>
          <w:sz w:val="24"/>
          <w:szCs w:val="24"/>
        </w:rPr>
      </w:pPr>
    </w:p>
    <w:p w14:paraId="3C5875E7" w14:textId="77777777" w:rsidR="00865480" w:rsidRDefault="00000000">
      <w:pPr>
        <w:spacing w:after="0"/>
        <w:rPr>
          <w:rFonts w:ascii="Times New Roman" w:hAnsi="Times New Roman"/>
          <w:sz w:val="24"/>
          <w:szCs w:val="24"/>
        </w:rPr>
      </w:pPr>
      <w:r>
        <w:t>Question: 278</w:t>
      </w:r>
    </w:p>
    <w:p/>
    <w:p w14:paraId="28AFEFFE" w14:textId="77777777" w:rsidR="00865480" w:rsidRDefault="00000000">
      <w:pPr>
        <w:spacing w:after="0"/>
        <w:rPr>
          <w:rFonts w:ascii="Times New Roman" w:hAnsi="Times New Roman"/>
          <w:sz w:val="24"/>
          <w:szCs w:val="24"/>
        </w:rPr>
      </w:pPr>
      <w:r>
        <w:rPr>
          <w:rFonts w:ascii="Times New Roman" w:hAnsi="Times New Roman"/>
          <w:sz w:val="24"/>
          <w:szCs w:val="24"/>
        </w:rPr>
        <w:t>An IT manager is increasing the security capabilities of an organization after a data classification initiative determined that sensitive data could be exfiltrated from the environment. Which of the following solutions would mitigate the risk?</w:t>
      </w:r>
    </w:p>
    <w:p w14:paraId="0096AB49" w14:textId="77777777" w:rsidR="00865480" w:rsidRDefault="00000000">
      <w:pPr>
        <w:spacing w:after="0"/>
        <w:rPr>
          <w:rFonts w:ascii="Times New Roman" w:hAnsi="Times New Roman"/>
          <w:sz w:val="24"/>
          <w:szCs w:val="24"/>
        </w:rPr>
      </w:pPr>
      <w:r>
        <w:t>A. XDR</w:t>
      </w:r>
    </w:p>
    <w:p w14:paraId="2F35B1FD" w14:textId="77777777" w:rsidR="00865480" w:rsidRDefault="00000000">
      <w:pPr>
        <w:spacing w:after="0"/>
        <w:rPr>
          <w:rFonts w:ascii="Times New Roman" w:hAnsi="Times New Roman"/>
          <w:sz w:val="24"/>
          <w:szCs w:val="24"/>
        </w:rPr>
      </w:pPr>
      <w:r>
        <w:t>B. SPF</w:t>
      </w:r>
    </w:p>
    <w:p w14:paraId="39F9FFAB" w14:textId="77777777" w:rsidR="00865480" w:rsidRDefault="00000000">
      <w:pPr>
        <w:spacing w:after="0"/>
        <w:rPr>
          <w:rFonts w:ascii="Times New Roman" w:hAnsi="Times New Roman"/>
          <w:sz w:val="24"/>
          <w:szCs w:val="24"/>
        </w:rPr>
      </w:pPr>
      <w:r>
        <w:t>C. DLP</w:t>
      </w:r>
    </w:p>
    <w:p w14:paraId="46D21069" w14:textId="77777777" w:rsidR="00865480" w:rsidRDefault="00000000">
      <w:pPr>
        <w:spacing w:after="0"/>
        <w:rPr>
          <w:rFonts w:ascii="Times New Roman" w:hAnsi="Times New Roman"/>
          <w:sz w:val="24"/>
          <w:szCs w:val="24"/>
        </w:rPr>
      </w:pPr>
      <w:r>
        <w:t>D. DMARC</w:t>
      </w:r>
    </w:p>
    <w:p w14:paraId="03CC60AB" w14:textId="77777777" w:rsidR="00865480" w:rsidRDefault="00865480">
      <w:pPr>
        <w:spacing w:after="0"/>
        <w:rPr>
          <w:rFonts w:ascii="Times New Roman" w:hAnsi="Times New Roman"/>
          <w:sz w:val="24"/>
          <w:szCs w:val="24"/>
        </w:rPr>
      </w:pPr>
    </w:p>
    <w:p w14:paraId="52A52F6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26184D7F" w14:textId="77777777" w:rsidR="00865480" w:rsidRDefault="00000000">
      <w:pPr>
        <w:spacing w:after="0"/>
        <w:rPr>
          <w:rFonts w:ascii="Times New Roman" w:hAnsi="Times New Roman"/>
          <w:sz w:val="24"/>
          <w:szCs w:val="24"/>
        </w:rPr>
      </w:pPr>
      <w:r>
        <w:t>Explanation:</w:t>
      </w:r>
    </w:p>
    <w:p w14:paraId="0D61DB21" w14:textId="77777777" w:rsidR="00865480" w:rsidRDefault="00000000">
      <w:pPr>
        <w:spacing w:after="0"/>
        <w:rPr>
          <w:rFonts w:ascii="Times New Roman" w:hAnsi="Times New Roman"/>
          <w:sz w:val="24"/>
          <w:szCs w:val="24"/>
        </w:rPr>
      </w:pPr>
      <w:r>
        <w:t>To mitigate the risk of sensitive data being exfiltrated from the environment, the IT manager should implement a Data Loss Prevention (DLP) solution. DLP monitors and controls the movement of sensitive data, ensuring that unauthorized transfers are blocked and potential data breaches are prevented.</w:t>
      </w:r>
    </w:p>
    <w:p w14:paraId="7E203A3B" w14:textId="77777777" w:rsidR="00865480" w:rsidRDefault="00000000">
      <w:pPr>
        <w:spacing w:after="0"/>
        <w:rPr>
          <w:rFonts w:ascii="Times New Roman" w:hAnsi="Times New Roman"/>
          <w:sz w:val="24"/>
          <w:szCs w:val="24"/>
        </w:rPr>
      </w:pPr>
      <w:r>
        <w:t>XDR (Extended Detection and Response) is useful for threat detection across multiple environments but doesn't specifically address data exfiltration.</w:t>
      </w:r>
    </w:p>
    <w:p w14:paraId="3566E0F2" w14:textId="77777777" w:rsidR="00865480" w:rsidRDefault="00000000">
      <w:pPr>
        <w:spacing w:after="0"/>
        <w:rPr>
          <w:rFonts w:ascii="Times New Roman" w:hAnsi="Times New Roman"/>
          <w:sz w:val="24"/>
          <w:szCs w:val="24"/>
        </w:rPr>
      </w:pPr>
      <w:r>
        <w:t>SPF (Sender Policy Framework) helps prevent email spoofing, not data exfiltration.</w:t>
      </w:r>
    </w:p>
    <w:p w14:paraId="46D072F7" w14:textId="77777777" w:rsidR="00865480" w:rsidRDefault="00000000">
      <w:pPr>
        <w:spacing w:after="0"/>
        <w:rPr>
          <w:rFonts w:ascii="Times New Roman" w:hAnsi="Times New Roman"/>
          <w:sz w:val="24"/>
          <w:szCs w:val="24"/>
        </w:rPr>
      </w:pPr>
      <w:r>
        <w:t>DMARC (Domain-based Message Authentication, Reporting &amp; Conformance) also addresses email security and spoofing, not data exfiltration​​.</w:t>
      </w:r>
    </w:p>
    <w:p w14:paraId="45D73968" w14:textId="77777777" w:rsidR="00865480" w:rsidRDefault="00865480">
      <w:pPr>
        <w:spacing w:after="0"/>
        <w:rPr>
          <w:rFonts w:ascii="Times New Roman" w:hAnsi="Times New Roman"/>
          <w:sz w:val="24"/>
          <w:szCs w:val="24"/>
        </w:rPr>
      </w:pPr>
    </w:p>
    <w:p w14:paraId="6CC23627" w14:textId="77777777" w:rsidR="00865480" w:rsidRDefault="00865480">
      <w:pPr>
        <w:spacing w:after="0"/>
        <w:rPr>
          <w:rFonts w:ascii="Times New Roman" w:hAnsi="Times New Roman"/>
          <w:sz w:val="24"/>
          <w:szCs w:val="24"/>
        </w:rPr>
      </w:pPr>
    </w:p>
    <w:p w14:paraId="71A45B2B" w14:textId="77777777" w:rsidR="00865480" w:rsidRDefault="00000000">
      <w:pPr>
        <w:spacing w:after="0"/>
        <w:rPr>
          <w:rFonts w:ascii="Times New Roman" w:hAnsi="Times New Roman"/>
          <w:sz w:val="24"/>
          <w:szCs w:val="24"/>
        </w:rPr>
      </w:pPr>
      <w:r>
        <w:t>Question: 279</w:t>
      </w:r>
    </w:p>
    <w:p/>
    <w:p w14:paraId="494A7B21" w14:textId="77777777" w:rsidR="00865480" w:rsidRDefault="00000000">
      <w:pPr>
        <w:spacing w:after="0"/>
        <w:rPr>
          <w:rFonts w:ascii="Times New Roman" w:hAnsi="Times New Roman"/>
          <w:sz w:val="24"/>
          <w:szCs w:val="24"/>
        </w:rPr>
      </w:pPr>
      <w:r>
        <w:rPr>
          <w:rFonts w:ascii="Times New Roman" w:hAnsi="Times New Roman"/>
          <w:sz w:val="24"/>
          <w:szCs w:val="24"/>
        </w:rPr>
        <w:t>An important patch for a critical application has just been released, and a systems administrator is identifying all of the systems requiring the patch. Which of the following must be maintained in order to ensure that all systems requiring the patch are updated?</w:t>
      </w:r>
    </w:p>
    <w:p w14:paraId="49627A3A" w14:textId="77777777" w:rsidR="00865480" w:rsidRDefault="00000000">
      <w:pPr>
        <w:spacing w:after="0"/>
        <w:rPr>
          <w:rFonts w:ascii="Times New Roman" w:hAnsi="Times New Roman"/>
          <w:sz w:val="24"/>
          <w:szCs w:val="24"/>
        </w:rPr>
      </w:pPr>
      <w:r>
        <w:t>A. Asset inventory</w:t>
      </w:r>
    </w:p>
    <w:p w14:paraId="61F7E9B8" w14:textId="77777777" w:rsidR="00865480" w:rsidRDefault="00000000">
      <w:pPr>
        <w:spacing w:after="0"/>
        <w:rPr>
          <w:rFonts w:ascii="Times New Roman" w:hAnsi="Times New Roman"/>
          <w:sz w:val="24"/>
          <w:szCs w:val="24"/>
        </w:rPr>
      </w:pPr>
      <w:r>
        <w:t>B. Network enumeration</w:t>
      </w:r>
    </w:p>
    <w:p w14:paraId="7ECE3233" w14:textId="77777777" w:rsidR="00865480" w:rsidRDefault="00000000">
      <w:pPr>
        <w:spacing w:after="0"/>
        <w:rPr>
          <w:rFonts w:ascii="Times New Roman" w:hAnsi="Times New Roman"/>
          <w:sz w:val="24"/>
          <w:szCs w:val="24"/>
        </w:rPr>
      </w:pPr>
      <w:r>
        <w:t>C. Data certification</w:t>
      </w:r>
    </w:p>
    <w:p w14:paraId="4768C01E" w14:textId="77777777" w:rsidR="00865480" w:rsidRDefault="00000000">
      <w:pPr>
        <w:spacing w:after="0"/>
        <w:rPr>
          <w:rFonts w:ascii="Times New Roman" w:hAnsi="Times New Roman"/>
          <w:sz w:val="24"/>
          <w:szCs w:val="24"/>
        </w:rPr>
      </w:pPr>
      <w:r>
        <w:t>D. Procurement process</w:t>
      </w:r>
    </w:p>
    <w:p w14:paraId="189F26D4" w14:textId="77777777" w:rsidR="00865480" w:rsidRDefault="00865480">
      <w:pPr>
        <w:spacing w:after="0"/>
        <w:rPr>
          <w:rFonts w:ascii="Times New Roman" w:hAnsi="Times New Roman"/>
          <w:sz w:val="24"/>
          <w:szCs w:val="24"/>
        </w:rPr>
      </w:pPr>
    </w:p>
    <w:p w14:paraId="2CA14405"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41BB45B7" w14:textId="77777777" w:rsidR="00865480" w:rsidRDefault="00000000">
      <w:pPr>
        <w:spacing w:after="0"/>
        <w:rPr>
          <w:rFonts w:ascii="Times New Roman" w:hAnsi="Times New Roman"/>
          <w:sz w:val="24"/>
          <w:szCs w:val="24"/>
        </w:rPr>
      </w:pPr>
      <w:r>
        <w:t>Explanation:</w:t>
      </w:r>
    </w:p>
    <w:p w14:paraId="486E4569" w14:textId="77777777" w:rsidR="00865480" w:rsidRDefault="00000000">
      <w:pPr>
        <w:spacing w:after="0"/>
        <w:rPr>
          <w:rFonts w:ascii="Times New Roman" w:hAnsi="Times New Roman"/>
          <w:sz w:val="24"/>
          <w:szCs w:val="24"/>
        </w:rPr>
      </w:pPr>
      <w:r>
        <w:t>To ensure that all systems requiring the patch are updated, the systems administrator must maintain an accurate asset inventory. This inventory lists all hardware and software assets within the organization, allowing the administrator to identify which systems are affected by the patch and ensuring that none are missed during the update process.</w:t>
      </w:r>
    </w:p>
    <w:p w14:paraId="4969B55F" w14:textId="77777777" w:rsidR="00865480" w:rsidRDefault="00000000">
      <w:pPr>
        <w:spacing w:after="0"/>
        <w:rPr>
          <w:rFonts w:ascii="Times New Roman" w:hAnsi="Times New Roman"/>
          <w:sz w:val="24"/>
          <w:szCs w:val="24"/>
        </w:rPr>
      </w:pPr>
      <w:r>
        <w:t>Network enumeration is used to discover devices on a network but doesn't track software that requires patching.</w:t>
      </w:r>
    </w:p>
    <w:p w14:paraId="775FCA63" w14:textId="77777777" w:rsidR="00865480" w:rsidRDefault="00000000">
      <w:pPr>
        <w:spacing w:after="0"/>
        <w:rPr>
          <w:rFonts w:ascii="Times New Roman" w:hAnsi="Times New Roman"/>
          <w:sz w:val="24"/>
          <w:szCs w:val="24"/>
        </w:rPr>
      </w:pPr>
      <w:r>
        <w:t>Data certification and procurement process are unrelated to tracking systems for patching purposes​​.</w:t>
      </w:r>
    </w:p>
    <w:p w14:paraId="30E41FBE" w14:textId="77777777" w:rsidR="00865480" w:rsidRDefault="00865480">
      <w:pPr>
        <w:spacing w:after="0"/>
        <w:rPr>
          <w:rFonts w:ascii="Times New Roman" w:hAnsi="Times New Roman"/>
          <w:sz w:val="24"/>
          <w:szCs w:val="24"/>
        </w:rPr>
      </w:pPr>
    </w:p>
    <w:p w14:paraId="3AA28587" w14:textId="77777777" w:rsidR="00865480" w:rsidRDefault="00865480">
      <w:pPr>
        <w:spacing w:after="0"/>
        <w:rPr>
          <w:rFonts w:ascii="Times New Roman" w:hAnsi="Times New Roman"/>
          <w:sz w:val="24"/>
          <w:szCs w:val="24"/>
        </w:rPr>
      </w:pPr>
    </w:p>
    <w:p w14:paraId="07E96D27" w14:textId="77777777" w:rsidR="00865480" w:rsidRDefault="00865480">
      <w:pPr>
        <w:spacing w:after="0"/>
        <w:rPr>
          <w:rFonts w:ascii="Times New Roman" w:hAnsi="Times New Roman"/>
          <w:sz w:val="24"/>
          <w:szCs w:val="24"/>
        </w:rPr>
      </w:pPr>
    </w:p>
    <w:p w14:paraId="210D343B" w14:textId="77777777" w:rsidR="00865480" w:rsidRDefault="00865480">
      <w:pPr>
        <w:spacing w:after="0"/>
        <w:rPr>
          <w:rFonts w:ascii="Times New Roman" w:hAnsi="Times New Roman"/>
          <w:sz w:val="24"/>
          <w:szCs w:val="24"/>
        </w:rPr>
      </w:pPr>
    </w:p>
    <w:p w14:paraId="129984B7" w14:textId="77777777" w:rsidR="00865480" w:rsidRDefault="00000000">
      <w:pPr>
        <w:spacing w:after="0"/>
        <w:rPr>
          <w:rFonts w:ascii="Times New Roman" w:hAnsi="Times New Roman"/>
          <w:sz w:val="24"/>
          <w:szCs w:val="24"/>
        </w:rPr>
      </w:pPr>
      <w:r>
        <w:t>Question: 280</w:t>
      </w:r>
    </w:p>
    <w:p/>
    <w:p w14:paraId="26852CAF" w14:textId="77777777" w:rsidR="00865480" w:rsidRDefault="00000000">
      <w:pPr>
        <w:spacing w:after="0"/>
        <w:rPr>
          <w:rFonts w:ascii="Times New Roman" w:hAnsi="Times New Roman"/>
          <w:sz w:val="24"/>
          <w:szCs w:val="24"/>
        </w:rPr>
      </w:pPr>
      <w:r>
        <w:rPr>
          <w:rFonts w:ascii="Times New Roman" w:hAnsi="Times New Roman"/>
          <w:sz w:val="24"/>
          <w:szCs w:val="24"/>
        </w:rPr>
        <w:t>A company is concerned about the theft of client data from decommissioned laptops. Which of the following is the most cost-effective method to decrease this risk?</w:t>
      </w:r>
    </w:p>
    <w:p w14:paraId="5E1004FF" w14:textId="77777777" w:rsidR="00865480" w:rsidRDefault="00000000">
      <w:pPr>
        <w:spacing w:after="0"/>
        <w:rPr>
          <w:rFonts w:ascii="Times New Roman" w:hAnsi="Times New Roman"/>
          <w:sz w:val="24"/>
          <w:szCs w:val="24"/>
        </w:rPr>
      </w:pPr>
      <w:r>
        <w:t>A. Wiping</w:t>
      </w:r>
    </w:p>
    <w:p w14:paraId="279C9928" w14:textId="77777777" w:rsidR="00865480" w:rsidRDefault="00000000">
      <w:pPr>
        <w:spacing w:after="0"/>
        <w:rPr>
          <w:rFonts w:ascii="Times New Roman" w:hAnsi="Times New Roman"/>
          <w:sz w:val="24"/>
          <w:szCs w:val="24"/>
        </w:rPr>
      </w:pPr>
      <w:r>
        <w:t>B. Recycling</w:t>
      </w:r>
    </w:p>
    <w:p w14:paraId="3DAC6A4C" w14:textId="77777777" w:rsidR="00865480" w:rsidRDefault="00000000">
      <w:pPr>
        <w:spacing w:after="0"/>
        <w:rPr>
          <w:rFonts w:ascii="Times New Roman" w:hAnsi="Times New Roman"/>
          <w:sz w:val="24"/>
          <w:szCs w:val="24"/>
        </w:rPr>
      </w:pPr>
      <w:r>
        <w:t>C. Shredding</w:t>
      </w:r>
    </w:p>
    <w:p w14:paraId="1A76CC7D" w14:textId="77777777" w:rsidR="00865480" w:rsidRDefault="00000000">
      <w:pPr>
        <w:spacing w:after="0"/>
        <w:rPr>
          <w:rFonts w:ascii="Times New Roman" w:hAnsi="Times New Roman"/>
          <w:sz w:val="24"/>
          <w:szCs w:val="24"/>
        </w:rPr>
      </w:pPr>
      <w:r>
        <w:t>D. Deletion</w:t>
      </w:r>
    </w:p>
    <w:p w14:paraId="5A8F99F2" w14:textId="77777777" w:rsidR="00865480" w:rsidRDefault="00865480">
      <w:pPr>
        <w:spacing w:after="0"/>
        <w:rPr>
          <w:rFonts w:ascii="Times New Roman" w:hAnsi="Times New Roman"/>
          <w:sz w:val="24"/>
          <w:szCs w:val="24"/>
        </w:rPr>
      </w:pPr>
    </w:p>
    <w:p w14:paraId="5211BE24"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DB85422" w14:textId="77777777" w:rsidR="00865480" w:rsidRDefault="00000000">
      <w:pPr>
        <w:spacing w:after="0"/>
        <w:rPr>
          <w:rFonts w:ascii="Times New Roman" w:hAnsi="Times New Roman"/>
          <w:sz w:val="24"/>
          <w:szCs w:val="24"/>
        </w:rPr>
      </w:pPr>
      <w:r>
        <w:t>Explanation:</w:t>
      </w:r>
    </w:p>
    <w:p w14:paraId="738042C9" w14:textId="77777777" w:rsidR="00865480" w:rsidRDefault="00000000">
      <w:pPr>
        <w:spacing w:after="0"/>
        <w:rPr>
          <w:rFonts w:ascii="Times New Roman" w:hAnsi="Times New Roman"/>
          <w:sz w:val="24"/>
          <w:szCs w:val="24"/>
        </w:rPr>
      </w:pPr>
      <w:r>
        <w:t>Wiping involves securely erasing data by overwriting the hard drive, ensuring the information is unrecoverable. It is cost-effective compared to physical destruction methods like shredding.</w:t>
      </w:r>
    </w:p>
    <w:p w14:paraId="1A8F2031" w14:textId="77777777" w:rsidR="00865480" w:rsidRDefault="00000000">
      <w:pPr>
        <w:spacing w:after="0"/>
        <w:rPr>
          <w:rFonts w:ascii="Times New Roman" w:hAnsi="Times New Roman"/>
          <w:sz w:val="24"/>
          <w:szCs w:val="24"/>
        </w:rPr>
      </w:pPr>
      <w:r>
        <w:t>=================</w:t>
      </w:r>
    </w:p>
    <w:p w14:paraId="7FD2C559" w14:textId="77777777" w:rsidR="00865480" w:rsidRDefault="00865480">
      <w:pPr>
        <w:spacing w:after="0"/>
        <w:rPr>
          <w:rFonts w:ascii="Times New Roman" w:hAnsi="Times New Roman"/>
          <w:sz w:val="24"/>
          <w:szCs w:val="24"/>
        </w:rPr>
      </w:pPr>
    </w:p>
    <w:p w14:paraId="53E9E775" w14:textId="77777777" w:rsidR="00865480" w:rsidRDefault="00000000">
      <w:pPr>
        <w:spacing w:after="0"/>
        <w:rPr>
          <w:rFonts w:ascii="Times New Roman" w:hAnsi="Times New Roman"/>
          <w:sz w:val="24"/>
          <w:szCs w:val="24"/>
        </w:rPr>
      </w:pPr>
      <w:r>
        <w:t>Question: 281</w:t>
      </w:r>
    </w:p>
    <w:p/>
    <w:p w14:paraId="4F6164B8" w14:textId="77777777" w:rsidR="00865480" w:rsidRDefault="00000000">
      <w:pPr>
        <w:spacing w:after="0"/>
        <w:rPr>
          <w:rFonts w:ascii="Times New Roman" w:hAnsi="Times New Roman"/>
          <w:sz w:val="24"/>
          <w:szCs w:val="24"/>
        </w:rPr>
      </w:pPr>
      <w:r>
        <w:rPr>
          <w:rFonts w:ascii="Times New Roman" w:hAnsi="Times New Roman"/>
          <w:sz w:val="24"/>
          <w:szCs w:val="24"/>
        </w:rPr>
        <w:t>A company relies on open-source software libraries to build the software used by its customers. Which of the following vulnerability types would be the most difficult to remediate due to the company's reliance on open-source libraries?</w:t>
      </w:r>
    </w:p>
    <w:p w14:paraId="6661D24A" w14:textId="77777777" w:rsidR="00865480" w:rsidRDefault="00000000">
      <w:pPr>
        <w:spacing w:after="0"/>
        <w:rPr>
          <w:rFonts w:ascii="Times New Roman" w:hAnsi="Times New Roman"/>
          <w:sz w:val="24"/>
          <w:szCs w:val="24"/>
        </w:rPr>
      </w:pPr>
      <w:r>
        <w:t>A. Buffer overflow</w:t>
      </w:r>
    </w:p>
    <w:p w14:paraId="51CD4CDB" w14:textId="77777777" w:rsidR="00865480" w:rsidRDefault="00000000">
      <w:pPr>
        <w:spacing w:after="0"/>
        <w:rPr>
          <w:rFonts w:ascii="Times New Roman" w:hAnsi="Times New Roman"/>
          <w:sz w:val="24"/>
          <w:szCs w:val="24"/>
        </w:rPr>
      </w:pPr>
      <w:r>
        <w:t>B. SQL injection</w:t>
      </w:r>
    </w:p>
    <w:p w14:paraId="4C0A3D95" w14:textId="77777777" w:rsidR="00865480" w:rsidRDefault="00000000">
      <w:pPr>
        <w:spacing w:after="0"/>
        <w:rPr>
          <w:rFonts w:ascii="Times New Roman" w:hAnsi="Times New Roman"/>
          <w:sz w:val="24"/>
          <w:szCs w:val="24"/>
        </w:rPr>
      </w:pPr>
      <w:r>
        <w:t>C. Cross-site scripting</w:t>
      </w:r>
    </w:p>
    <w:p w14:paraId="3FE956AB" w14:textId="77777777" w:rsidR="00865480" w:rsidRDefault="00000000">
      <w:pPr>
        <w:spacing w:after="0"/>
        <w:rPr>
          <w:rFonts w:ascii="Times New Roman" w:hAnsi="Times New Roman"/>
          <w:sz w:val="24"/>
          <w:szCs w:val="24"/>
        </w:rPr>
      </w:pPr>
      <w:r>
        <w:t>D. Zero day</w:t>
      </w:r>
    </w:p>
    <w:p w14:paraId="75AEBA48" w14:textId="77777777" w:rsidR="00865480" w:rsidRDefault="00865480">
      <w:pPr>
        <w:spacing w:after="0"/>
        <w:rPr>
          <w:rFonts w:ascii="Times New Roman" w:hAnsi="Times New Roman"/>
          <w:sz w:val="24"/>
          <w:szCs w:val="24"/>
        </w:rPr>
      </w:pPr>
    </w:p>
    <w:p w14:paraId="4B2D4608"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2E46DB6" w14:textId="77777777" w:rsidR="00865480" w:rsidRDefault="00000000">
      <w:pPr>
        <w:spacing w:after="0"/>
        <w:rPr>
          <w:rFonts w:ascii="Times New Roman" w:hAnsi="Times New Roman"/>
          <w:sz w:val="24"/>
          <w:szCs w:val="24"/>
        </w:rPr>
      </w:pPr>
      <w:r>
        <w:t>Explanation:</w:t>
      </w:r>
    </w:p>
    <w:p w14:paraId="30519990" w14:textId="77777777" w:rsidR="00865480" w:rsidRDefault="00000000">
      <w:pPr>
        <w:spacing w:after="0"/>
        <w:rPr>
          <w:rFonts w:ascii="Times New Roman" w:hAnsi="Times New Roman"/>
          <w:sz w:val="24"/>
          <w:szCs w:val="24"/>
        </w:rPr>
      </w:pPr>
      <w:r>
        <w:t>Zero-day vulnerabilities are unknown flaws in software, making them harder to patch, especially when using open-source libraries without dedicated support teams.</w:t>
      </w:r>
    </w:p>
    <w:p w14:paraId="457CF6DD" w14:textId="77777777" w:rsidR="00865480" w:rsidRDefault="00000000">
      <w:pPr>
        <w:spacing w:after="0"/>
        <w:rPr>
          <w:rFonts w:ascii="Times New Roman" w:hAnsi="Times New Roman"/>
          <w:sz w:val="24"/>
          <w:szCs w:val="24"/>
        </w:rPr>
      </w:pPr>
      <w:r>
        <w:t>=================</w:t>
      </w:r>
    </w:p>
    <w:p w14:paraId="6617560C" w14:textId="77777777" w:rsidR="00865480" w:rsidRDefault="00865480">
      <w:pPr>
        <w:spacing w:after="0"/>
        <w:rPr>
          <w:rFonts w:ascii="Times New Roman" w:hAnsi="Times New Roman"/>
          <w:sz w:val="24"/>
          <w:szCs w:val="24"/>
        </w:rPr>
      </w:pPr>
    </w:p>
    <w:p w14:paraId="284CFB6E" w14:textId="77777777" w:rsidR="00865480" w:rsidRDefault="00000000">
      <w:pPr>
        <w:spacing w:after="0"/>
        <w:rPr>
          <w:rFonts w:ascii="Times New Roman" w:hAnsi="Times New Roman"/>
          <w:sz w:val="24"/>
          <w:szCs w:val="24"/>
        </w:rPr>
      </w:pPr>
      <w:r>
        <w:t>Question: 282</w:t>
      </w:r>
    </w:p>
    <w:p/>
    <w:p w14:paraId="2C56621C" w14:textId="77777777" w:rsidR="00865480" w:rsidRDefault="00000000">
      <w:pPr>
        <w:spacing w:after="0"/>
        <w:rPr>
          <w:rFonts w:ascii="Times New Roman" w:hAnsi="Times New Roman"/>
          <w:sz w:val="24"/>
          <w:szCs w:val="24"/>
        </w:rPr>
      </w:pPr>
      <w:r>
        <w:rPr>
          <w:rFonts w:ascii="Times New Roman" w:hAnsi="Times New Roman"/>
          <w:sz w:val="24"/>
          <w:szCs w:val="24"/>
        </w:rPr>
        <w:t>While investigating a possible incident, a security analyst discovers the following log entries:</w:t>
      </w:r>
    </w:p>
    <w:p w14:paraId="08FE9A07" w14:textId="77777777" w:rsidR="00865480" w:rsidRDefault="00000000">
      <w:pPr>
        <w:spacing w:after="0"/>
        <w:rPr>
          <w:rFonts w:ascii="Times New Roman" w:hAnsi="Times New Roman"/>
          <w:sz w:val="24"/>
          <w:szCs w:val="24"/>
        </w:rPr>
      </w:pPr>
      <w:r>
        <w:rPr>
          <w:rFonts w:ascii="Times New Roman" w:hAnsi="Times New Roman"/>
          <w:sz w:val="24"/>
          <w:szCs w:val="24"/>
        </w:rPr>
        <w:t>67.118.34.157 ----- [28/Jul/2022:10:26:59 -0300] "GET /query.php?q-wireless%20headphones / HTTP/1.0" 200 12737</w:t>
      </w:r>
    </w:p>
    <w:p w14:paraId="2A67A775" w14:textId="77777777" w:rsidR="00865480" w:rsidRDefault="00000000">
      <w:pPr>
        <w:spacing w:after="0"/>
        <w:rPr>
          <w:rFonts w:ascii="Times New Roman" w:hAnsi="Times New Roman"/>
          <w:sz w:val="24"/>
          <w:szCs w:val="24"/>
        </w:rPr>
      </w:pPr>
      <w:r>
        <w:rPr>
          <w:rFonts w:ascii="Times New Roman" w:hAnsi="Times New Roman"/>
          <w:sz w:val="24"/>
          <w:szCs w:val="24"/>
        </w:rPr>
        <w:t>132.18.222.103 ----[28/Jul/2022:10:27:10 -0300] "GET /query.php?q=123 INSERT INTO users VALUES('temp', 'pass123')# / HTTP/1.0" 200 935</w:t>
      </w:r>
    </w:p>
    <w:p w14:paraId="658FEDB9" w14:textId="77777777" w:rsidR="00865480" w:rsidRDefault="00000000">
      <w:pPr>
        <w:spacing w:after="0"/>
        <w:rPr>
          <w:rFonts w:ascii="Times New Roman" w:hAnsi="Times New Roman"/>
          <w:sz w:val="24"/>
          <w:szCs w:val="24"/>
        </w:rPr>
      </w:pPr>
      <w:r>
        <w:rPr>
          <w:rFonts w:ascii="Times New Roman" w:hAnsi="Times New Roman"/>
          <w:sz w:val="24"/>
          <w:szCs w:val="24"/>
        </w:rPr>
        <w:t>12.45.101.121 ----- [28/Jul/2022:10:27:22 -0300] "GET /query.php?q=mp3%20players I HTTP/1.0" 200 14650</w:t>
      </w:r>
    </w:p>
    <w:p w14:paraId="5D9FB13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the analyst do first?</w:t>
      </w:r>
    </w:p>
    <w:p w14:paraId="525E711B" w14:textId="77777777" w:rsidR="00865480" w:rsidRDefault="00000000">
      <w:pPr>
        <w:spacing w:after="0"/>
        <w:rPr>
          <w:rFonts w:ascii="Times New Roman" w:hAnsi="Times New Roman"/>
          <w:sz w:val="24"/>
          <w:szCs w:val="24"/>
        </w:rPr>
      </w:pPr>
      <w:r>
        <w:t>A. Implement a WAF</w:t>
      </w:r>
    </w:p>
    <w:p w14:paraId="0C2608C1" w14:textId="77777777" w:rsidR="00865480" w:rsidRDefault="00000000">
      <w:pPr>
        <w:spacing w:after="0"/>
        <w:rPr>
          <w:rFonts w:ascii="Times New Roman" w:hAnsi="Times New Roman"/>
          <w:sz w:val="24"/>
          <w:szCs w:val="24"/>
        </w:rPr>
      </w:pPr>
      <w:r>
        <w:t>B. Disable the query .php script</w:t>
      </w:r>
    </w:p>
    <w:p w14:paraId="2A2A95D4" w14:textId="77777777" w:rsidR="00865480" w:rsidRDefault="00000000">
      <w:pPr>
        <w:spacing w:after="0"/>
        <w:rPr>
          <w:rFonts w:ascii="Times New Roman" w:hAnsi="Times New Roman"/>
          <w:sz w:val="24"/>
          <w:szCs w:val="24"/>
        </w:rPr>
      </w:pPr>
      <w:r>
        <w:t>C. Block brute-force attempts on temporary users</w:t>
      </w:r>
    </w:p>
    <w:p w14:paraId="3EC2A4F5" w14:textId="77777777" w:rsidR="00865480" w:rsidRDefault="00000000">
      <w:pPr>
        <w:spacing w:after="0"/>
        <w:rPr>
          <w:rFonts w:ascii="Times New Roman" w:hAnsi="Times New Roman"/>
          <w:sz w:val="24"/>
          <w:szCs w:val="24"/>
        </w:rPr>
      </w:pPr>
      <w:r>
        <w:t>D. Check the users table for new accounts</w:t>
      </w:r>
    </w:p>
    <w:p w14:paraId="4C3F14A8" w14:textId="77777777" w:rsidR="00865480" w:rsidRDefault="00865480">
      <w:pPr>
        <w:spacing w:after="0"/>
        <w:rPr>
          <w:rFonts w:ascii="Times New Roman" w:hAnsi="Times New Roman"/>
          <w:sz w:val="24"/>
          <w:szCs w:val="24"/>
        </w:rPr>
      </w:pPr>
    </w:p>
    <w:p w14:paraId="2B086014"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7B5A9A15" w14:textId="77777777" w:rsidR="00865480" w:rsidRDefault="00000000">
      <w:pPr>
        <w:spacing w:after="0"/>
        <w:rPr>
          <w:rFonts w:ascii="Times New Roman" w:hAnsi="Times New Roman"/>
          <w:sz w:val="24"/>
          <w:szCs w:val="24"/>
        </w:rPr>
      </w:pPr>
      <w:r>
        <w:t>Explanation:</w:t>
      </w:r>
    </w:p>
    <w:p w14:paraId="5DD60805" w14:textId="77777777" w:rsidR="00865480" w:rsidRDefault="00000000">
      <w:pPr>
        <w:spacing w:after="0"/>
        <w:rPr>
          <w:rFonts w:ascii="Times New Roman" w:hAnsi="Times New Roman"/>
          <w:sz w:val="24"/>
          <w:szCs w:val="24"/>
        </w:rPr>
      </w:pPr>
      <w:r>
        <w:t>The logs show an SQL injection attack. The first step is to verify if new accounts have been created, indicating a successful injection.</w:t>
      </w:r>
    </w:p>
    <w:p w14:paraId="76FE9356" w14:textId="77777777" w:rsidR="00865480" w:rsidRDefault="00000000">
      <w:pPr>
        <w:spacing w:after="0"/>
        <w:rPr>
          <w:rFonts w:ascii="Times New Roman" w:hAnsi="Times New Roman"/>
          <w:sz w:val="24"/>
          <w:szCs w:val="24"/>
        </w:rPr>
      </w:pPr>
      <w:r>
        <w:t>=================</w:t>
      </w:r>
    </w:p>
    <w:p w14:paraId="1F673D2F" w14:textId="77777777" w:rsidR="00865480" w:rsidRDefault="00865480">
      <w:pPr>
        <w:spacing w:after="0"/>
        <w:rPr>
          <w:rFonts w:ascii="Times New Roman" w:hAnsi="Times New Roman"/>
          <w:sz w:val="24"/>
          <w:szCs w:val="24"/>
        </w:rPr>
      </w:pPr>
    </w:p>
    <w:p w14:paraId="56A30020" w14:textId="77777777" w:rsidR="00865480" w:rsidRDefault="00000000">
      <w:pPr>
        <w:spacing w:after="0"/>
        <w:rPr>
          <w:rFonts w:ascii="Times New Roman" w:hAnsi="Times New Roman"/>
          <w:sz w:val="24"/>
          <w:szCs w:val="24"/>
        </w:rPr>
      </w:pPr>
      <w:r>
        <w:t>Question: 283</w:t>
      </w:r>
    </w:p>
    <w:p/>
    <w:p w14:paraId="4648B37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be used to ensure an attacker is unable to read the contents of a mobile device's drive if the device is lost?</w:t>
      </w:r>
    </w:p>
    <w:p w14:paraId="6E1A1FB7" w14:textId="77777777" w:rsidR="00865480" w:rsidRDefault="00000000">
      <w:pPr>
        <w:spacing w:after="0"/>
        <w:rPr>
          <w:rFonts w:ascii="Times New Roman" w:hAnsi="Times New Roman"/>
          <w:sz w:val="24"/>
          <w:szCs w:val="24"/>
        </w:rPr>
      </w:pPr>
      <w:r>
        <w:t>A. TPM</w:t>
      </w:r>
    </w:p>
    <w:p w14:paraId="7B3FABDC" w14:textId="77777777" w:rsidR="00865480" w:rsidRDefault="00000000">
      <w:pPr>
        <w:spacing w:after="0"/>
        <w:rPr>
          <w:rFonts w:ascii="Times New Roman" w:hAnsi="Times New Roman"/>
          <w:sz w:val="24"/>
          <w:szCs w:val="24"/>
        </w:rPr>
      </w:pPr>
      <w:r>
        <w:t>B. ECC</w:t>
      </w:r>
    </w:p>
    <w:p w14:paraId="54B104D7" w14:textId="77777777" w:rsidR="00865480" w:rsidRDefault="00000000">
      <w:pPr>
        <w:spacing w:after="0"/>
        <w:rPr>
          <w:rFonts w:ascii="Times New Roman" w:hAnsi="Times New Roman"/>
          <w:sz w:val="24"/>
          <w:szCs w:val="24"/>
        </w:rPr>
      </w:pPr>
      <w:r>
        <w:t>C. FDE</w:t>
      </w:r>
    </w:p>
    <w:p w14:paraId="261397EE" w14:textId="77777777" w:rsidR="00865480" w:rsidRDefault="00000000">
      <w:pPr>
        <w:spacing w:after="0"/>
        <w:rPr>
          <w:rFonts w:ascii="Times New Roman" w:hAnsi="Times New Roman"/>
          <w:sz w:val="24"/>
          <w:szCs w:val="24"/>
        </w:rPr>
      </w:pPr>
      <w:r>
        <w:t>D. HSM</w:t>
      </w:r>
    </w:p>
    <w:p w14:paraId="58B8478C" w14:textId="77777777" w:rsidR="00865480" w:rsidRDefault="00865480">
      <w:pPr>
        <w:spacing w:after="0"/>
        <w:rPr>
          <w:rFonts w:ascii="Times New Roman" w:hAnsi="Times New Roman"/>
          <w:sz w:val="24"/>
          <w:szCs w:val="24"/>
        </w:rPr>
      </w:pPr>
    </w:p>
    <w:p w14:paraId="309DA7A4"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2B3519FE" w14:textId="77777777" w:rsidR="00865480" w:rsidRDefault="00000000">
      <w:pPr>
        <w:spacing w:after="0"/>
        <w:rPr>
          <w:rFonts w:ascii="Times New Roman" w:hAnsi="Times New Roman"/>
          <w:sz w:val="24"/>
          <w:szCs w:val="24"/>
        </w:rPr>
      </w:pPr>
      <w:r>
        <w:t>Explanation:</w:t>
      </w:r>
    </w:p>
    <w:p w14:paraId="2F32EFD4" w14:textId="77777777" w:rsidR="00865480" w:rsidRDefault="00000000">
      <w:pPr>
        <w:spacing w:after="0"/>
        <w:rPr>
          <w:rFonts w:ascii="Times New Roman" w:hAnsi="Times New Roman"/>
          <w:sz w:val="24"/>
          <w:szCs w:val="24"/>
        </w:rPr>
      </w:pPr>
      <w:r>
        <w:t>Full Disk Encryption (FDE) ensures that all data on the drive is encrypted, preventing unauthorized access even if the device is lost.</w:t>
      </w:r>
    </w:p>
    <w:p w14:paraId="50276797" w14:textId="77777777" w:rsidR="00865480" w:rsidRDefault="00000000">
      <w:pPr>
        <w:spacing w:after="0"/>
        <w:rPr>
          <w:rFonts w:ascii="Times New Roman" w:hAnsi="Times New Roman"/>
          <w:sz w:val="24"/>
          <w:szCs w:val="24"/>
        </w:rPr>
      </w:pPr>
      <w:r>
        <w:t>=================</w:t>
      </w:r>
    </w:p>
    <w:p w14:paraId="12BDE1F3" w14:textId="77777777" w:rsidR="00865480" w:rsidRDefault="00865480">
      <w:pPr>
        <w:spacing w:after="0"/>
        <w:rPr>
          <w:rFonts w:ascii="Times New Roman" w:hAnsi="Times New Roman"/>
          <w:sz w:val="24"/>
          <w:szCs w:val="24"/>
        </w:rPr>
      </w:pPr>
    </w:p>
    <w:p w14:paraId="1991F5CE" w14:textId="77777777" w:rsidR="00865480" w:rsidRDefault="00000000">
      <w:pPr>
        <w:spacing w:after="0"/>
        <w:rPr>
          <w:rFonts w:ascii="Times New Roman" w:hAnsi="Times New Roman"/>
          <w:sz w:val="24"/>
          <w:szCs w:val="24"/>
        </w:rPr>
      </w:pPr>
      <w:r>
        <w:t>Question: 284</w:t>
      </w:r>
    </w:p>
    <w:p/>
    <w:p w14:paraId="0F8FA11A" w14:textId="77777777" w:rsidR="00865480" w:rsidRDefault="00000000">
      <w:pPr>
        <w:spacing w:after="0"/>
        <w:rPr>
          <w:rFonts w:ascii="Times New Roman" w:hAnsi="Times New Roman"/>
          <w:sz w:val="24"/>
          <w:szCs w:val="24"/>
        </w:rPr>
      </w:pPr>
      <w:r>
        <w:rPr>
          <w:rFonts w:ascii="Times New Roman" w:hAnsi="Times New Roman"/>
          <w:sz w:val="24"/>
          <w:szCs w:val="24"/>
        </w:rPr>
        <w:t>An organization plans to expand its operations internationally and needs to keep data at the new location secure. The organization wants to use the most secure architecture model possible. Which of the following models offers the highest level of security?</w:t>
      </w:r>
    </w:p>
    <w:p w14:paraId="14241DF1" w14:textId="77777777" w:rsidR="00865480" w:rsidRDefault="00000000">
      <w:pPr>
        <w:spacing w:after="0"/>
        <w:rPr>
          <w:rFonts w:ascii="Times New Roman" w:hAnsi="Times New Roman"/>
          <w:sz w:val="24"/>
          <w:szCs w:val="24"/>
        </w:rPr>
      </w:pPr>
      <w:r>
        <w:t>A. Cloud-based</w:t>
      </w:r>
    </w:p>
    <w:p w14:paraId="489D6291" w14:textId="77777777" w:rsidR="00865480" w:rsidRDefault="00000000">
      <w:pPr>
        <w:spacing w:after="0"/>
        <w:rPr>
          <w:rFonts w:ascii="Times New Roman" w:hAnsi="Times New Roman"/>
          <w:sz w:val="24"/>
          <w:szCs w:val="24"/>
        </w:rPr>
      </w:pPr>
      <w:r>
        <w:t>B. Peer-to-peer</w:t>
      </w:r>
    </w:p>
    <w:p w14:paraId="58DB4178" w14:textId="77777777" w:rsidR="00865480" w:rsidRDefault="00000000">
      <w:pPr>
        <w:spacing w:after="0"/>
        <w:rPr>
          <w:rFonts w:ascii="Times New Roman" w:hAnsi="Times New Roman"/>
          <w:sz w:val="24"/>
          <w:szCs w:val="24"/>
        </w:rPr>
      </w:pPr>
      <w:r>
        <w:t>C. On-premises</w:t>
      </w:r>
    </w:p>
    <w:p w14:paraId="6E6B8EE7" w14:textId="77777777" w:rsidR="00865480" w:rsidRDefault="00000000">
      <w:pPr>
        <w:spacing w:after="0"/>
        <w:rPr>
          <w:rFonts w:ascii="Times New Roman" w:hAnsi="Times New Roman"/>
          <w:sz w:val="24"/>
          <w:szCs w:val="24"/>
        </w:rPr>
      </w:pPr>
      <w:r>
        <w:t>D. Hybrid</w:t>
      </w:r>
    </w:p>
    <w:p w14:paraId="2F562CDB" w14:textId="77777777" w:rsidR="00865480" w:rsidRDefault="00865480">
      <w:pPr>
        <w:spacing w:after="0"/>
        <w:rPr>
          <w:rFonts w:ascii="Times New Roman" w:hAnsi="Times New Roman"/>
          <w:sz w:val="24"/>
          <w:szCs w:val="24"/>
        </w:rPr>
      </w:pPr>
    </w:p>
    <w:p w14:paraId="180387A1"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A76FC8F" w14:textId="77777777" w:rsidR="00865480" w:rsidRDefault="00000000">
      <w:pPr>
        <w:spacing w:after="0"/>
        <w:rPr>
          <w:rFonts w:ascii="Times New Roman" w:hAnsi="Times New Roman"/>
          <w:sz w:val="24"/>
          <w:szCs w:val="24"/>
        </w:rPr>
      </w:pPr>
      <w:r>
        <w:t>Explanation:</w:t>
      </w:r>
    </w:p>
    <w:p w14:paraId="21C3E852" w14:textId="77777777" w:rsidR="00865480" w:rsidRDefault="00000000">
      <w:pPr>
        <w:spacing w:after="0"/>
        <w:rPr>
          <w:rFonts w:ascii="Times New Roman" w:hAnsi="Times New Roman"/>
          <w:sz w:val="24"/>
          <w:szCs w:val="24"/>
        </w:rPr>
      </w:pPr>
      <w:r>
        <w:t>Cloud-based models provide strong security with features like encryption, redundancy, and disaster recovery, making it a secure choice for international operations.</w:t>
      </w:r>
    </w:p>
    <w:p w14:paraId="73B45A9E" w14:textId="77777777" w:rsidR="00865480" w:rsidRDefault="00000000">
      <w:pPr>
        <w:spacing w:after="0"/>
        <w:rPr>
          <w:rFonts w:ascii="Times New Roman" w:hAnsi="Times New Roman"/>
          <w:sz w:val="24"/>
          <w:szCs w:val="24"/>
        </w:rPr>
      </w:pPr>
      <w:r>
        <w:t>=================</w:t>
      </w:r>
    </w:p>
    <w:p w14:paraId="69054E84" w14:textId="77777777" w:rsidR="00865480" w:rsidRDefault="00865480">
      <w:pPr>
        <w:spacing w:after="0"/>
        <w:rPr>
          <w:rFonts w:ascii="Times New Roman" w:hAnsi="Times New Roman"/>
          <w:sz w:val="24"/>
          <w:szCs w:val="24"/>
        </w:rPr>
      </w:pPr>
    </w:p>
    <w:p w14:paraId="0BA2062F" w14:textId="77777777" w:rsidR="00865480" w:rsidRDefault="00000000">
      <w:pPr>
        <w:spacing w:after="0"/>
        <w:rPr>
          <w:rFonts w:ascii="Times New Roman" w:hAnsi="Times New Roman"/>
          <w:sz w:val="24"/>
          <w:szCs w:val="24"/>
        </w:rPr>
      </w:pPr>
      <w:r>
        <w:t>Question: 285</w:t>
      </w:r>
    </w:p>
    <w:p/>
    <w:p w14:paraId="61D3DF96" w14:textId="77777777" w:rsidR="00865480" w:rsidRDefault="00000000">
      <w:pPr>
        <w:spacing w:after="0"/>
        <w:rPr>
          <w:rFonts w:ascii="Times New Roman" w:hAnsi="Times New Roman"/>
          <w:sz w:val="24"/>
          <w:szCs w:val="24"/>
        </w:rPr>
      </w:pPr>
      <w:r>
        <w:rPr>
          <w:rFonts w:ascii="Times New Roman" w:hAnsi="Times New Roman"/>
          <w:sz w:val="24"/>
          <w:szCs w:val="24"/>
        </w:rPr>
        <w:t>The security team at a large global company needs to reduce the cost of storing data used for performing investigations. Which of the following types of data should have its retention length reduced?</w:t>
      </w:r>
    </w:p>
    <w:p w14:paraId="18356545" w14:textId="77777777" w:rsidR="00865480" w:rsidRDefault="00000000">
      <w:pPr>
        <w:spacing w:after="0"/>
        <w:rPr>
          <w:rFonts w:ascii="Times New Roman" w:hAnsi="Times New Roman"/>
          <w:sz w:val="24"/>
          <w:szCs w:val="24"/>
        </w:rPr>
      </w:pPr>
      <w:r>
        <w:t>A. Packet capture</w:t>
      </w:r>
    </w:p>
    <w:p w14:paraId="537AD17F" w14:textId="77777777" w:rsidR="00865480" w:rsidRDefault="00000000">
      <w:pPr>
        <w:spacing w:after="0"/>
        <w:rPr>
          <w:rFonts w:ascii="Times New Roman" w:hAnsi="Times New Roman"/>
          <w:sz w:val="24"/>
          <w:szCs w:val="24"/>
        </w:rPr>
      </w:pPr>
      <w:r>
        <w:t>B. Endpoint logs</w:t>
      </w:r>
    </w:p>
    <w:p w14:paraId="29C3CF47" w14:textId="77777777" w:rsidR="00865480" w:rsidRDefault="00000000">
      <w:pPr>
        <w:spacing w:after="0"/>
        <w:rPr>
          <w:rFonts w:ascii="Times New Roman" w:hAnsi="Times New Roman"/>
          <w:sz w:val="24"/>
          <w:szCs w:val="24"/>
        </w:rPr>
      </w:pPr>
      <w:r>
        <w:t>C. OS security logs</w:t>
      </w:r>
    </w:p>
    <w:p w14:paraId="57F39DF9" w14:textId="77777777" w:rsidR="00865480" w:rsidRDefault="00000000">
      <w:pPr>
        <w:spacing w:after="0"/>
        <w:rPr>
          <w:rFonts w:ascii="Times New Roman" w:hAnsi="Times New Roman"/>
          <w:sz w:val="24"/>
          <w:szCs w:val="24"/>
        </w:rPr>
      </w:pPr>
      <w:r>
        <w:t>D. Vulnerability scan</w:t>
      </w:r>
    </w:p>
    <w:p w14:paraId="380048BA" w14:textId="77777777" w:rsidR="00865480" w:rsidRDefault="00865480">
      <w:pPr>
        <w:spacing w:after="0"/>
        <w:rPr>
          <w:rFonts w:ascii="Times New Roman" w:hAnsi="Times New Roman"/>
          <w:sz w:val="24"/>
          <w:szCs w:val="24"/>
        </w:rPr>
      </w:pPr>
    </w:p>
    <w:p w14:paraId="7DF2D74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83A3C46" w14:textId="77777777" w:rsidR="00865480" w:rsidRDefault="00000000">
      <w:pPr>
        <w:spacing w:after="0"/>
        <w:rPr>
          <w:rFonts w:ascii="Times New Roman" w:hAnsi="Times New Roman"/>
          <w:sz w:val="24"/>
          <w:szCs w:val="24"/>
        </w:rPr>
      </w:pPr>
      <w:r>
        <w:t>Explanation:</w:t>
      </w:r>
    </w:p>
    <w:p w14:paraId="1D273627" w14:textId="77777777" w:rsidR="00865480" w:rsidRDefault="00000000">
      <w:pPr>
        <w:spacing w:after="0"/>
        <w:rPr>
          <w:rFonts w:ascii="Times New Roman" w:hAnsi="Times New Roman"/>
          <w:sz w:val="24"/>
          <w:szCs w:val="24"/>
        </w:rPr>
      </w:pPr>
      <w:r>
        <w:t>Packet capture data can be very large and may not need to be stored for extended periods compared to other logs essential for security audits.</w:t>
      </w:r>
    </w:p>
    <w:p w14:paraId="04553F27" w14:textId="77777777" w:rsidR="00865480" w:rsidRDefault="00000000">
      <w:pPr>
        <w:spacing w:after="0"/>
        <w:rPr>
          <w:rFonts w:ascii="Times New Roman" w:hAnsi="Times New Roman"/>
          <w:sz w:val="24"/>
          <w:szCs w:val="24"/>
        </w:rPr>
      </w:pPr>
      <w:r>
        <w:t>=================</w:t>
      </w:r>
    </w:p>
    <w:p w14:paraId="55646B7F" w14:textId="77777777" w:rsidR="00865480" w:rsidRDefault="00865480">
      <w:pPr>
        <w:spacing w:after="0"/>
        <w:rPr>
          <w:rFonts w:ascii="Times New Roman" w:hAnsi="Times New Roman"/>
          <w:sz w:val="24"/>
          <w:szCs w:val="24"/>
        </w:rPr>
      </w:pPr>
    </w:p>
    <w:p w14:paraId="087CC70C" w14:textId="77777777" w:rsidR="00865480" w:rsidRDefault="00000000">
      <w:pPr>
        <w:spacing w:after="0"/>
        <w:rPr>
          <w:rFonts w:ascii="Times New Roman" w:hAnsi="Times New Roman"/>
          <w:sz w:val="24"/>
          <w:szCs w:val="24"/>
        </w:rPr>
      </w:pPr>
      <w:r>
        <w:t>Question: 286</w:t>
      </w:r>
    </w:p>
    <w:p/>
    <w:p w14:paraId="35ECDE0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primary purpose of a service that tracks log-ins and time spent using the service?</w:t>
      </w:r>
    </w:p>
    <w:p w14:paraId="5B0E244E" w14:textId="77777777" w:rsidR="00865480" w:rsidRDefault="00000000">
      <w:pPr>
        <w:spacing w:after="0"/>
        <w:rPr>
          <w:rFonts w:ascii="Times New Roman" w:hAnsi="Times New Roman"/>
          <w:sz w:val="24"/>
          <w:szCs w:val="24"/>
        </w:rPr>
      </w:pPr>
      <w:r>
        <w:t>A. Availability</w:t>
      </w:r>
    </w:p>
    <w:p w14:paraId="4893B0E8" w14:textId="77777777" w:rsidR="00865480" w:rsidRDefault="00000000">
      <w:pPr>
        <w:spacing w:after="0"/>
        <w:rPr>
          <w:rFonts w:ascii="Times New Roman" w:hAnsi="Times New Roman"/>
          <w:sz w:val="24"/>
          <w:szCs w:val="24"/>
        </w:rPr>
      </w:pPr>
      <w:r>
        <w:t>B. Accounting</w:t>
      </w:r>
    </w:p>
    <w:p w14:paraId="64F695B0" w14:textId="77777777" w:rsidR="00865480" w:rsidRDefault="00000000">
      <w:pPr>
        <w:spacing w:after="0"/>
        <w:rPr>
          <w:rFonts w:ascii="Times New Roman" w:hAnsi="Times New Roman"/>
          <w:sz w:val="24"/>
          <w:szCs w:val="24"/>
        </w:rPr>
      </w:pPr>
      <w:r>
        <w:t>C. Authentication</w:t>
      </w:r>
    </w:p>
    <w:p w14:paraId="62D95FDF" w14:textId="77777777" w:rsidR="00865480" w:rsidRDefault="00000000">
      <w:pPr>
        <w:spacing w:after="0"/>
        <w:rPr>
          <w:rFonts w:ascii="Times New Roman" w:hAnsi="Times New Roman"/>
          <w:sz w:val="24"/>
          <w:szCs w:val="24"/>
        </w:rPr>
      </w:pPr>
      <w:r>
        <w:t>D. Authorization</w:t>
      </w:r>
    </w:p>
    <w:p w14:paraId="483FCD2C" w14:textId="77777777" w:rsidR="00865480" w:rsidRDefault="00865480">
      <w:pPr>
        <w:spacing w:after="0"/>
        <w:rPr>
          <w:rFonts w:ascii="Times New Roman" w:hAnsi="Times New Roman"/>
          <w:sz w:val="24"/>
          <w:szCs w:val="24"/>
        </w:rPr>
      </w:pPr>
    </w:p>
    <w:p w14:paraId="52AEDEAF"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19A1C747" w14:textId="77777777" w:rsidR="00865480" w:rsidRDefault="00000000">
      <w:pPr>
        <w:spacing w:after="0"/>
        <w:rPr>
          <w:rFonts w:ascii="Times New Roman" w:hAnsi="Times New Roman"/>
          <w:sz w:val="24"/>
          <w:szCs w:val="24"/>
        </w:rPr>
      </w:pPr>
      <w:r>
        <w:t>Explanation:</w:t>
      </w:r>
    </w:p>
    <w:p w14:paraId="6E66B140" w14:textId="77777777" w:rsidR="00865480" w:rsidRDefault="00000000">
      <w:pPr>
        <w:spacing w:after="0"/>
        <w:rPr>
          <w:rFonts w:ascii="Times New Roman" w:hAnsi="Times New Roman"/>
          <w:sz w:val="24"/>
          <w:szCs w:val="24"/>
        </w:rPr>
      </w:pPr>
      <w:r>
        <w:t>Accounting logs user activities such as log-ins and usage duration, which is part of the AAA framework (Authentication, Authorization, and Accounting).</w:t>
      </w:r>
    </w:p>
    <w:p w14:paraId="74AAE8DF" w14:textId="77777777" w:rsidR="00865480" w:rsidRDefault="00000000">
      <w:pPr>
        <w:spacing w:after="0"/>
        <w:rPr>
          <w:rFonts w:ascii="Times New Roman" w:hAnsi="Times New Roman"/>
          <w:sz w:val="24"/>
          <w:szCs w:val="24"/>
        </w:rPr>
      </w:pPr>
      <w:r>
        <w:t>=================</w:t>
      </w:r>
    </w:p>
    <w:p w14:paraId="5BB4A055" w14:textId="77777777" w:rsidR="00865480" w:rsidRDefault="00865480">
      <w:pPr>
        <w:spacing w:after="0"/>
        <w:rPr>
          <w:rFonts w:ascii="Times New Roman" w:hAnsi="Times New Roman"/>
          <w:sz w:val="24"/>
          <w:szCs w:val="24"/>
        </w:rPr>
      </w:pPr>
    </w:p>
    <w:p w14:paraId="3B77B751" w14:textId="77777777" w:rsidR="00865480" w:rsidRDefault="00865480">
      <w:pPr>
        <w:spacing w:after="0"/>
        <w:rPr>
          <w:rFonts w:ascii="Times New Roman" w:hAnsi="Times New Roman"/>
          <w:sz w:val="24"/>
          <w:szCs w:val="24"/>
        </w:rPr>
      </w:pPr>
    </w:p>
    <w:p w14:paraId="7AC0817A" w14:textId="77777777" w:rsidR="00865480" w:rsidRDefault="00000000">
      <w:pPr>
        <w:spacing w:after="0"/>
        <w:rPr>
          <w:rFonts w:ascii="Times New Roman" w:hAnsi="Times New Roman"/>
          <w:sz w:val="24"/>
          <w:szCs w:val="24"/>
        </w:rPr>
      </w:pPr>
      <w:r>
        <w:t>Question: 287</w:t>
      </w:r>
    </w:p>
    <w:p/>
    <w:p w14:paraId="46342A7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be used to aggregate log data in order to create alerts and detect anomalous activity?</w:t>
      </w:r>
    </w:p>
    <w:p w14:paraId="5A4E0EE4" w14:textId="77777777" w:rsidR="00865480" w:rsidRDefault="00000000">
      <w:pPr>
        <w:spacing w:after="0"/>
        <w:rPr>
          <w:rFonts w:ascii="Times New Roman" w:hAnsi="Times New Roman"/>
          <w:sz w:val="24"/>
          <w:szCs w:val="24"/>
        </w:rPr>
      </w:pPr>
      <w:r>
        <w:t>A. SIEM</w:t>
      </w:r>
    </w:p>
    <w:p w14:paraId="7F9E1DBC" w14:textId="77777777" w:rsidR="00865480" w:rsidRDefault="00000000">
      <w:pPr>
        <w:spacing w:after="0"/>
        <w:rPr>
          <w:rFonts w:ascii="Times New Roman" w:hAnsi="Times New Roman"/>
          <w:sz w:val="24"/>
          <w:szCs w:val="24"/>
        </w:rPr>
      </w:pPr>
      <w:r>
        <w:t>B. WAF</w:t>
      </w:r>
    </w:p>
    <w:p w14:paraId="6FE7BE7D" w14:textId="77777777" w:rsidR="00865480" w:rsidRDefault="00000000">
      <w:pPr>
        <w:spacing w:after="0"/>
        <w:rPr>
          <w:rFonts w:ascii="Times New Roman" w:hAnsi="Times New Roman"/>
          <w:sz w:val="24"/>
          <w:szCs w:val="24"/>
        </w:rPr>
      </w:pPr>
      <w:r>
        <w:t>C. Network taps</w:t>
      </w:r>
    </w:p>
    <w:p w14:paraId="2883B1BB" w14:textId="77777777" w:rsidR="00865480" w:rsidRDefault="00000000">
      <w:pPr>
        <w:spacing w:after="0"/>
        <w:rPr>
          <w:rFonts w:ascii="Times New Roman" w:hAnsi="Times New Roman"/>
          <w:sz w:val="24"/>
          <w:szCs w:val="24"/>
        </w:rPr>
      </w:pPr>
      <w:r>
        <w:t>D. IDS</w:t>
      </w:r>
    </w:p>
    <w:p w14:paraId="5F461133" w14:textId="77777777" w:rsidR="00865480" w:rsidRDefault="00865480">
      <w:pPr>
        <w:spacing w:after="0"/>
        <w:rPr>
          <w:rFonts w:ascii="Times New Roman" w:hAnsi="Times New Roman"/>
          <w:sz w:val="24"/>
          <w:szCs w:val="24"/>
        </w:rPr>
      </w:pPr>
    </w:p>
    <w:p w14:paraId="1E0EA93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37DAA92" w14:textId="77777777" w:rsidR="00865480" w:rsidRDefault="00000000">
      <w:pPr>
        <w:spacing w:after="0"/>
        <w:rPr>
          <w:rFonts w:ascii="Times New Roman" w:hAnsi="Times New Roman"/>
          <w:sz w:val="24"/>
          <w:szCs w:val="24"/>
        </w:rPr>
      </w:pPr>
      <w:r>
        <w:t>Explanation:</w:t>
      </w:r>
    </w:p>
    <w:p w14:paraId="770580D9" w14:textId="77777777" w:rsidR="00865480" w:rsidRDefault="00000000">
      <w:pPr>
        <w:spacing w:after="0"/>
        <w:rPr>
          <w:rFonts w:ascii="Times New Roman" w:hAnsi="Times New Roman"/>
          <w:sz w:val="24"/>
          <w:szCs w:val="24"/>
        </w:rPr>
      </w:pPr>
      <w:r>
        <w:t>A Security Information and Event Management (SIEM) solution collects, aggregates, and correlates logs from multiple sources to detect anomalies and generate alerts. SIEMs are essential for security monitoring and incident detection.Reference: Security+ SY0-701 Course Content​, Security+ SY0-601 Book​.</w:t>
      </w:r>
    </w:p>
    <w:p w14:paraId="292CEE8F" w14:textId="77777777" w:rsidR="00865480" w:rsidRDefault="00865480">
      <w:pPr>
        <w:spacing w:after="0"/>
        <w:rPr>
          <w:rFonts w:ascii="Times New Roman" w:hAnsi="Times New Roman"/>
          <w:sz w:val="24"/>
          <w:szCs w:val="24"/>
        </w:rPr>
      </w:pPr>
    </w:p>
    <w:p w14:paraId="3BC8A2D1" w14:textId="77777777" w:rsidR="00865480" w:rsidRDefault="00865480">
      <w:pPr>
        <w:spacing w:after="0"/>
        <w:rPr>
          <w:rFonts w:ascii="Times New Roman" w:hAnsi="Times New Roman"/>
          <w:sz w:val="24"/>
          <w:szCs w:val="24"/>
        </w:rPr>
      </w:pPr>
    </w:p>
    <w:p w14:paraId="1B1AEE9D" w14:textId="77777777" w:rsidR="00865480" w:rsidRDefault="00000000">
      <w:pPr>
        <w:spacing w:after="0"/>
        <w:rPr>
          <w:rFonts w:ascii="Times New Roman" w:hAnsi="Times New Roman"/>
          <w:sz w:val="24"/>
          <w:szCs w:val="24"/>
        </w:rPr>
      </w:pPr>
      <w:r>
        <w:t>Question: 288</w:t>
      </w:r>
    </w:p>
    <w:p/>
    <w:p w14:paraId="7340C9D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type of vulnerability that refers to the unauthorized installation of applications on a device through means other than the official application store?</w:t>
      </w:r>
    </w:p>
    <w:p w14:paraId="178BF78D" w14:textId="77777777" w:rsidR="00865480" w:rsidRDefault="00000000">
      <w:pPr>
        <w:spacing w:after="0"/>
        <w:rPr>
          <w:rFonts w:ascii="Times New Roman" w:hAnsi="Times New Roman"/>
          <w:sz w:val="24"/>
          <w:szCs w:val="24"/>
        </w:rPr>
      </w:pPr>
      <w:r>
        <w:t>A. Cross-site scripting</w:t>
      </w:r>
    </w:p>
    <w:p w14:paraId="6FA4A9C5" w14:textId="77777777" w:rsidR="00865480" w:rsidRDefault="00000000">
      <w:pPr>
        <w:spacing w:after="0"/>
        <w:rPr>
          <w:rFonts w:ascii="Times New Roman" w:hAnsi="Times New Roman"/>
          <w:sz w:val="24"/>
          <w:szCs w:val="24"/>
        </w:rPr>
      </w:pPr>
      <w:r>
        <w:t>B. Buffer overflow</w:t>
      </w:r>
    </w:p>
    <w:p w14:paraId="1B11EAB2" w14:textId="77777777" w:rsidR="00865480" w:rsidRDefault="00000000">
      <w:pPr>
        <w:spacing w:after="0"/>
        <w:rPr>
          <w:rFonts w:ascii="Times New Roman" w:hAnsi="Times New Roman"/>
          <w:sz w:val="24"/>
          <w:szCs w:val="24"/>
        </w:rPr>
      </w:pPr>
      <w:r>
        <w:t>C. Jailbreaking</w:t>
      </w:r>
    </w:p>
    <w:p w14:paraId="19657985" w14:textId="77777777" w:rsidR="00865480" w:rsidRDefault="00000000">
      <w:pPr>
        <w:spacing w:after="0"/>
        <w:rPr>
          <w:rFonts w:ascii="Times New Roman" w:hAnsi="Times New Roman"/>
          <w:sz w:val="24"/>
          <w:szCs w:val="24"/>
        </w:rPr>
      </w:pPr>
      <w:r>
        <w:t>D. Side loading</w:t>
      </w:r>
    </w:p>
    <w:p w14:paraId="64F3A866" w14:textId="77777777" w:rsidR="00865480" w:rsidRDefault="00865480">
      <w:pPr>
        <w:spacing w:after="0"/>
        <w:rPr>
          <w:rFonts w:ascii="Times New Roman" w:hAnsi="Times New Roman"/>
          <w:sz w:val="24"/>
          <w:szCs w:val="24"/>
        </w:rPr>
      </w:pPr>
    </w:p>
    <w:p w14:paraId="72903D06"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22820592" w14:textId="77777777" w:rsidR="00865480" w:rsidRDefault="00000000">
      <w:pPr>
        <w:spacing w:after="0"/>
        <w:rPr>
          <w:rFonts w:ascii="Times New Roman" w:hAnsi="Times New Roman"/>
          <w:sz w:val="24"/>
          <w:szCs w:val="24"/>
        </w:rPr>
      </w:pPr>
      <w:r>
        <w:t>Explanation:</w:t>
      </w:r>
    </w:p>
    <w:p w14:paraId="711C6536" w14:textId="77777777" w:rsidR="00865480" w:rsidRDefault="00000000">
      <w:pPr>
        <w:spacing w:after="0"/>
        <w:rPr>
          <w:rFonts w:ascii="Times New Roman" w:hAnsi="Times New Roman"/>
          <w:sz w:val="24"/>
          <w:szCs w:val="24"/>
        </w:rPr>
      </w:pPr>
      <w:r>
        <w:t>Side loading refers to the process of installing applications on a device from outside the official app store, which can introduce security vulnerabilities by bypassing standard app validation processes.Reference: Security+ SY0-701 Course Content​, Security+ SY0-601 Book​.</w:t>
      </w:r>
    </w:p>
    <w:p w14:paraId="6963CB24" w14:textId="77777777" w:rsidR="00865480" w:rsidRDefault="00865480">
      <w:pPr>
        <w:spacing w:after="0"/>
        <w:rPr>
          <w:rFonts w:ascii="Times New Roman" w:hAnsi="Times New Roman"/>
          <w:sz w:val="24"/>
          <w:szCs w:val="24"/>
        </w:rPr>
      </w:pPr>
    </w:p>
    <w:p w14:paraId="34750E1A" w14:textId="77777777" w:rsidR="00865480" w:rsidRDefault="00865480">
      <w:pPr>
        <w:spacing w:after="0"/>
        <w:rPr>
          <w:rFonts w:ascii="Times New Roman" w:hAnsi="Times New Roman"/>
          <w:sz w:val="24"/>
          <w:szCs w:val="24"/>
        </w:rPr>
      </w:pPr>
    </w:p>
    <w:p w14:paraId="09AAD61D" w14:textId="77777777" w:rsidR="00865480" w:rsidRDefault="00000000">
      <w:pPr>
        <w:spacing w:after="0"/>
        <w:rPr>
          <w:rFonts w:ascii="Times New Roman" w:hAnsi="Times New Roman"/>
          <w:sz w:val="24"/>
          <w:szCs w:val="24"/>
        </w:rPr>
      </w:pPr>
      <w:r>
        <w:t>Question: 289</w:t>
      </w:r>
    </w:p>
    <w:p/>
    <w:p w14:paraId="79E4C1C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types of identification methods can be performed on a deployed application during runtime?</w:t>
      </w:r>
    </w:p>
    <w:p w14:paraId="57EA74FD" w14:textId="77777777" w:rsidR="00865480" w:rsidRDefault="00000000">
      <w:pPr>
        <w:spacing w:after="0"/>
        <w:rPr>
          <w:rFonts w:ascii="Times New Roman" w:hAnsi="Times New Roman"/>
          <w:sz w:val="24"/>
          <w:szCs w:val="24"/>
        </w:rPr>
      </w:pPr>
      <w:r>
        <w:t>A. Dynamic analysis</w:t>
      </w:r>
    </w:p>
    <w:p w14:paraId="5896E041" w14:textId="77777777" w:rsidR="00865480" w:rsidRDefault="00000000">
      <w:pPr>
        <w:spacing w:after="0"/>
        <w:rPr>
          <w:rFonts w:ascii="Times New Roman" w:hAnsi="Times New Roman"/>
          <w:sz w:val="24"/>
          <w:szCs w:val="24"/>
        </w:rPr>
      </w:pPr>
      <w:r>
        <w:t>B. Code review</w:t>
      </w:r>
    </w:p>
    <w:p w14:paraId="2F260F5B" w14:textId="77777777" w:rsidR="00865480" w:rsidRDefault="00000000">
      <w:pPr>
        <w:spacing w:after="0"/>
        <w:rPr>
          <w:rFonts w:ascii="Times New Roman" w:hAnsi="Times New Roman"/>
          <w:sz w:val="24"/>
          <w:szCs w:val="24"/>
        </w:rPr>
      </w:pPr>
      <w:r>
        <w:t>C. Package monitoring</w:t>
      </w:r>
    </w:p>
    <w:p w14:paraId="6227E58E" w14:textId="77777777" w:rsidR="00865480" w:rsidRDefault="00000000">
      <w:pPr>
        <w:spacing w:after="0"/>
        <w:rPr>
          <w:rFonts w:ascii="Times New Roman" w:hAnsi="Times New Roman"/>
          <w:sz w:val="24"/>
          <w:szCs w:val="24"/>
        </w:rPr>
      </w:pPr>
      <w:r>
        <w:t>D. Bug bounty</w:t>
      </w:r>
    </w:p>
    <w:p w14:paraId="2F9E6E13" w14:textId="77777777" w:rsidR="00865480" w:rsidRDefault="00865480">
      <w:pPr>
        <w:spacing w:after="0"/>
        <w:rPr>
          <w:rFonts w:ascii="Times New Roman" w:hAnsi="Times New Roman"/>
          <w:sz w:val="24"/>
          <w:szCs w:val="24"/>
        </w:rPr>
      </w:pPr>
    </w:p>
    <w:p w14:paraId="6BF1A18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FCF5F1D" w14:textId="77777777" w:rsidR="00865480" w:rsidRDefault="00000000">
      <w:pPr>
        <w:spacing w:after="0"/>
        <w:rPr>
          <w:rFonts w:ascii="Times New Roman" w:hAnsi="Times New Roman"/>
          <w:sz w:val="24"/>
          <w:szCs w:val="24"/>
        </w:rPr>
      </w:pPr>
      <w:r>
        <w:t>Explanation:</w:t>
      </w:r>
    </w:p>
    <w:p w14:paraId="41809AB3" w14:textId="77777777" w:rsidR="00865480" w:rsidRDefault="00000000">
      <w:pPr>
        <w:spacing w:after="0"/>
        <w:rPr>
          <w:rFonts w:ascii="Times New Roman" w:hAnsi="Times New Roman"/>
          <w:sz w:val="24"/>
          <w:szCs w:val="24"/>
        </w:rPr>
      </w:pPr>
      <w:r>
        <w:t>Dynamic analysis is performed on software during execution to identify vulnerabilities based on how the software behaves in real-world scenarios. It is useful in detecting security issues that only appear when the application is running.Reference: CompTIA SY0-701 Course Content​.</w:t>
      </w:r>
    </w:p>
    <w:p w14:paraId="7DBBA395" w14:textId="77777777" w:rsidR="00865480" w:rsidRDefault="00865480">
      <w:pPr>
        <w:spacing w:after="0"/>
        <w:rPr>
          <w:rFonts w:ascii="Times New Roman" w:hAnsi="Times New Roman"/>
          <w:sz w:val="24"/>
          <w:szCs w:val="24"/>
        </w:rPr>
      </w:pPr>
    </w:p>
    <w:p w14:paraId="227F942D" w14:textId="77777777" w:rsidR="00865480" w:rsidRDefault="00865480">
      <w:pPr>
        <w:spacing w:after="0"/>
        <w:rPr>
          <w:rFonts w:ascii="Times New Roman" w:hAnsi="Times New Roman"/>
          <w:sz w:val="24"/>
          <w:szCs w:val="24"/>
        </w:rPr>
      </w:pPr>
    </w:p>
    <w:p w14:paraId="13643E5E" w14:textId="77777777" w:rsidR="00865480" w:rsidRDefault="00000000">
      <w:pPr>
        <w:spacing w:after="0"/>
        <w:rPr>
          <w:rFonts w:ascii="Times New Roman" w:hAnsi="Times New Roman"/>
          <w:sz w:val="24"/>
          <w:szCs w:val="24"/>
        </w:rPr>
      </w:pPr>
      <w:r>
        <w:t>Question: 290</w:t>
      </w:r>
    </w:p>
    <w:p/>
    <w:p w14:paraId="07B9629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best way to provide secure remote access for employees while minimizing the exposure of a company's internal network?</w:t>
      </w:r>
    </w:p>
    <w:p w14:paraId="6E07BE13" w14:textId="77777777" w:rsidR="00865480" w:rsidRDefault="00000000">
      <w:pPr>
        <w:spacing w:after="0"/>
        <w:rPr>
          <w:rFonts w:ascii="Times New Roman" w:hAnsi="Times New Roman"/>
          <w:sz w:val="24"/>
          <w:szCs w:val="24"/>
        </w:rPr>
      </w:pPr>
      <w:r>
        <w:t>A. VPN</w:t>
      </w:r>
    </w:p>
    <w:p w14:paraId="3A13D7D6" w14:textId="77777777" w:rsidR="00865480" w:rsidRDefault="00000000">
      <w:pPr>
        <w:spacing w:after="0"/>
        <w:rPr>
          <w:rFonts w:ascii="Times New Roman" w:hAnsi="Times New Roman"/>
          <w:sz w:val="24"/>
          <w:szCs w:val="24"/>
        </w:rPr>
      </w:pPr>
      <w:r>
        <w:t>B. LDAP</w:t>
      </w:r>
    </w:p>
    <w:p w14:paraId="264C0D2D" w14:textId="77777777" w:rsidR="00865480" w:rsidRDefault="00000000">
      <w:pPr>
        <w:spacing w:after="0"/>
        <w:rPr>
          <w:rFonts w:ascii="Times New Roman" w:hAnsi="Times New Roman"/>
          <w:sz w:val="24"/>
          <w:szCs w:val="24"/>
        </w:rPr>
      </w:pPr>
      <w:r>
        <w:t>C. FTP</w:t>
      </w:r>
    </w:p>
    <w:p w14:paraId="4EA2486B" w14:textId="77777777" w:rsidR="00865480" w:rsidRDefault="00000000">
      <w:pPr>
        <w:spacing w:after="0"/>
        <w:rPr>
          <w:rFonts w:ascii="Times New Roman" w:hAnsi="Times New Roman"/>
          <w:sz w:val="24"/>
          <w:szCs w:val="24"/>
        </w:rPr>
      </w:pPr>
      <w:r>
        <w:t>D. RADIUS</w:t>
      </w:r>
    </w:p>
    <w:p w14:paraId="42C11F3E" w14:textId="77777777" w:rsidR="00865480" w:rsidRDefault="00865480">
      <w:pPr>
        <w:spacing w:after="0"/>
        <w:rPr>
          <w:rFonts w:ascii="Times New Roman" w:hAnsi="Times New Roman"/>
          <w:sz w:val="24"/>
          <w:szCs w:val="24"/>
        </w:rPr>
      </w:pPr>
    </w:p>
    <w:p w14:paraId="05D8565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775A9D0" w14:textId="77777777" w:rsidR="00865480" w:rsidRDefault="00000000">
      <w:pPr>
        <w:spacing w:after="0"/>
        <w:rPr>
          <w:rFonts w:ascii="Times New Roman" w:hAnsi="Times New Roman"/>
          <w:sz w:val="24"/>
          <w:szCs w:val="24"/>
        </w:rPr>
      </w:pPr>
      <w:r>
        <w:t>Explanation:</w:t>
      </w:r>
    </w:p>
    <w:p w14:paraId="580078B6" w14:textId="77777777" w:rsidR="00865480" w:rsidRDefault="00000000">
      <w:pPr>
        <w:spacing w:after="0"/>
        <w:rPr>
          <w:rFonts w:ascii="Times New Roman" w:hAnsi="Times New Roman"/>
          <w:sz w:val="24"/>
          <w:szCs w:val="24"/>
        </w:rPr>
      </w:pPr>
      <w:r>
        <w:t>A VPN (Virtual Private Network) is a secure method to provide employees with remote access to a company's network. It encrypts data, protecting it from interception and ensuring secure communication between the user and the internal network.Reference: Security+ SY0-701 Course Content​, Security+ SY0-601 Book​.</w:t>
      </w:r>
    </w:p>
    <w:p w14:paraId="2523CA64" w14:textId="77777777" w:rsidR="00865480" w:rsidRDefault="00865480">
      <w:pPr>
        <w:spacing w:after="0"/>
        <w:rPr>
          <w:rFonts w:ascii="Times New Roman" w:hAnsi="Times New Roman"/>
          <w:sz w:val="24"/>
          <w:szCs w:val="24"/>
        </w:rPr>
      </w:pPr>
    </w:p>
    <w:p w14:paraId="691823DC" w14:textId="77777777" w:rsidR="00865480" w:rsidRDefault="00865480">
      <w:pPr>
        <w:spacing w:after="0"/>
        <w:rPr>
          <w:rFonts w:ascii="Times New Roman" w:hAnsi="Times New Roman"/>
          <w:sz w:val="24"/>
          <w:szCs w:val="24"/>
        </w:rPr>
      </w:pPr>
    </w:p>
    <w:p w14:paraId="5E249E57" w14:textId="77777777" w:rsidR="00865480" w:rsidRDefault="00000000">
      <w:pPr>
        <w:spacing w:after="0"/>
        <w:rPr>
          <w:rFonts w:ascii="Times New Roman" w:hAnsi="Times New Roman"/>
          <w:sz w:val="24"/>
          <w:szCs w:val="24"/>
        </w:rPr>
      </w:pPr>
      <w:r>
        <w:t>Question: 291</w:t>
      </w:r>
    </w:p>
    <w:p/>
    <w:p w14:paraId="3DDB4D44" w14:textId="77777777" w:rsidR="00865480" w:rsidRDefault="00000000">
      <w:pPr>
        <w:spacing w:after="0"/>
        <w:rPr>
          <w:rFonts w:ascii="Times New Roman" w:hAnsi="Times New Roman"/>
          <w:sz w:val="24"/>
          <w:szCs w:val="24"/>
        </w:rPr>
      </w:pPr>
      <w:r>
        <w:rPr>
          <w:rFonts w:ascii="Times New Roman" w:hAnsi="Times New Roman"/>
          <w:sz w:val="24"/>
          <w:szCs w:val="24"/>
        </w:rPr>
        <w:t>An administrator must replace an expired SSL certificate. Which of the following does the administrator need to create the new SSL certificate?</w:t>
      </w:r>
    </w:p>
    <w:p w14:paraId="2130057E" w14:textId="77777777" w:rsidR="00865480" w:rsidRDefault="00000000">
      <w:pPr>
        <w:spacing w:after="0"/>
        <w:rPr>
          <w:rFonts w:ascii="Times New Roman" w:hAnsi="Times New Roman"/>
          <w:sz w:val="24"/>
          <w:szCs w:val="24"/>
        </w:rPr>
      </w:pPr>
      <w:r>
        <w:t>A. CSR</w:t>
      </w:r>
    </w:p>
    <w:p w14:paraId="4A4F79CE" w14:textId="77777777" w:rsidR="00865480" w:rsidRDefault="00000000">
      <w:pPr>
        <w:spacing w:after="0"/>
        <w:rPr>
          <w:rFonts w:ascii="Times New Roman" w:hAnsi="Times New Roman"/>
          <w:sz w:val="24"/>
          <w:szCs w:val="24"/>
        </w:rPr>
      </w:pPr>
      <w:r>
        <w:t>B. OCSP</w:t>
      </w:r>
    </w:p>
    <w:p w14:paraId="6600B52A" w14:textId="77777777" w:rsidR="00865480" w:rsidRDefault="00000000">
      <w:pPr>
        <w:spacing w:after="0"/>
        <w:rPr>
          <w:rFonts w:ascii="Times New Roman" w:hAnsi="Times New Roman"/>
          <w:sz w:val="24"/>
          <w:szCs w:val="24"/>
        </w:rPr>
      </w:pPr>
      <w:r>
        <w:t>C. Key</w:t>
      </w:r>
    </w:p>
    <w:p w14:paraId="44330A96" w14:textId="77777777" w:rsidR="00865480" w:rsidRDefault="00000000">
      <w:pPr>
        <w:spacing w:after="0"/>
        <w:rPr>
          <w:rFonts w:ascii="Times New Roman" w:hAnsi="Times New Roman"/>
          <w:sz w:val="24"/>
          <w:szCs w:val="24"/>
        </w:rPr>
      </w:pPr>
      <w:r>
        <w:t>D. CRL</w:t>
      </w:r>
    </w:p>
    <w:p w14:paraId="7529FFC5" w14:textId="77777777" w:rsidR="00865480" w:rsidRDefault="00865480">
      <w:pPr>
        <w:spacing w:after="0"/>
        <w:rPr>
          <w:rFonts w:ascii="Times New Roman" w:hAnsi="Times New Roman"/>
          <w:sz w:val="24"/>
          <w:szCs w:val="24"/>
        </w:rPr>
      </w:pPr>
    </w:p>
    <w:p w14:paraId="67461C41"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7B6D4D7" w14:textId="77777777" w:rsidR="00865480" w:rsidRDefault="00000000">
      <w:pPr>
        <w:spacing w:after="0"/>
        <w:rPr>
          <w:rFonts w:ascii="Times New Roman" w:hAnsi="Times New Roman"/>
          <w:sz w:val="24"/>
          <w:szCs w:val="24"/>
        </w:rPr>
      </w:pPr>
      <w:r>
        <w:t>Explanation:</w:t>
      </w:r>
    </w:p>
    <w:p w14:paraId="0C0FECD0" w14:textId="77777777" w:rsidR="00865480" w:rsidRDefault="00000000">
      <w:pPr>
        <w:spacing w:after="0"/>
        <w:rPr>
          <w:rFonts w:ascii="Times New Roman" w:hAnsi="Times New Roman"/>
          <w:sz w:val="24"/>
          <w:szCs w:val="24"/>
        </w:rPr>
      </w:pPr>
      <w:r>
        <w:t>A Certificate Signing Request (CSR) is a request sent to a certificate authority (CA) to issue an SSL certificate. The CSR contains information like the public key, which will be part of the certificate.Reference: Security+ SY0-701 Course Content​, Security+ SY0-601 Book​.</w:t>
      </w:r>
    </w:p>
    <w:p w14:paraId="59FC9D96" w14:textId="77777777" w:rsidR="00865480" w:rsidRDefault="00865480">
      <w:pPr>
        <w:spacing w:after="0"/>
        <w:rPr>
          <w:rFonts w:ascii="Times New Roman" w:hAnsi="Times New Roman"/>
          <w:sz w:val="24"/>
          <w:szCs w:val="24"/>
        </w:rPr>
      </w:pPr>
    </w:p>
    <w:p w14:paraId="4B365BE8" w14:textId="77777777" w:rsidR="00865480" w:rsidRDefault="00865480">
      <w:pPr>
        <w:spacing w:after="0"/>
        <w:rPr>
          <w:rFonts w:ascii="Times New Roman" w:hAnsi="Times New Roman"/>
          <w:sz w:val="24"/>
          <w:szCs w:val="24"/>
        </w:rPr>
      </w:pPr>
    </w:p>
    <w:p w14:paraId="7F70BA01" w14:textId="77777777" w:rsidR="00865480" w:rsidRDefault="00000000">
      <w:pPr>
        <w:spacing w:after="0"/>
        <w:rPr>
          <w:rFonts w:ascii="Times New Roman" w:hAnsi="Times New Roman"/>
          <w:sz w:val="24"/>
          <w:szCs w:val="24"/>
        </w:rPr>
      </w:pPr>
      <w:r>
        <w:t>Question: 292</w:t>
      </w:r>
    </w:p>
    <w:p/>
    <w:p w14:paraId="229CB9B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strategies should an organization use to efficiently manage and analyze multiple types of logs?</w:t>
      </w:r>
    </w:p>
    <w:p w14:paraId="718C828E" w14:textId="77777777" w:rsidR="00865480" w:rsidRDefault="00000000">
      <w:pPr>
        <w:spacing w:after="0"/>
        <w:rPr>
          <w:rFonts w:ascii="Times New Roman" w:hAnsi="Times New Roman"/>
          <w:sz w:val="24"/>
          <w:szCs w:val="24"/>
        </w:rPr>
      </w:pPr>
      <w:r>
        <w:t>A. Deploy a SIEM solution</w:t>
      </w:r>
    </w:p>
    <w:p w14:paraId="367977D3" w14:textId="77777777" w:rsidR="00865480" w:rsidRDefault="00000000">
      <w:pPr>
        <w:spacing w:after="0"/>
        <w:rPr>
          <w:rFonts w:ascii="Times New Roman" w:hAnsi="Times New Roman"/>
          <w:sz w:val="24"/>
          <w:szCs w:val="24"/>
        </w:rPr>
      </w:pPr>
      <w:r>
        <w:t>B. Create custom scripts to aggregate and analyze logs</w:t>
      </w:r>
    </w:p>
    <w:p w14:paraId="6CF6A567" w14:textId="77777777" w:rsidR="00865480" w:rsidRDefault="00000000">
      <w:pPr>
        <w:spacing w:after="0"/>
        <w:rPr>
          <w:rFonts w:ascii="Times New Roman" w:hAnsi="Times New Roman"/>
          <w:sz w:val="24"/>
          <w:szCs w:val="24"/>
        </w:rPr>
      </w:pPr>
      <w:r>
        <w:t>C. Implement EDR technology</w:t>
      </w:r>
    </w:p>
    <w:p w14:paraId="4D3452C2" w14:textId="77777777" w:rsidR="00865480" w:rsidRDefault="00000000">
      <w:pPr>
        <w:spacing w:after="0"/>
        <w:rPr>
          <w:rFonts w:ascii="Times New Roman" w:hAnsi="Times New Roman"/>
          <w:sz w:val="24"/>
          <w:szCs w:val="24"/>
        </w:rPr>
      </w:pPr>
      <w:r>
        <w:t>D. Install a unified threat management appliance</w:t>
      </w:r>
    </w:p>
    <w:p w14:paraId="6B57BD82" w14:textId="77777777" w:rsidR="00865480" w:rsidRDefault="00865480">
      <w:pPr>
        <w:spacing w:after="0"/>
        <w:rPr>
          <w:rFonts w:ascii="Times New Roman" w:hAnsi="Times New Roman"/>
          <w:sz w:val="24"/>
          <w:szCs w:val="24"/>
        </w:rPr>
      </w:pPr>
    </w:p>
    <w:p w14:paraId="200E06AF"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5233520" w14:textId="77777777" w:rsidR="00865480" w:rsidRDefault="00000000">
      <w:pPr>
        <w:spacing w:after="0"/>
        <w:rPr>
          <w:rFonts w:ascii="Times New Roman" w:hAnsi="Times New Roman"/>
          <w:sz w:val="24"/>
          <w:szCs w:val="24"/>
        </w:rPr>
      </w:pPr>
      <w:r>
        <w:t>Explanation:</w:t>
      </w:r>
    </w:p>
    <w:p w14:paraId="42B9E664" w14:textId="77777777" w:rsidR="00865480" w:rsidRDefault="00000000">
      <w:pPr>
        <w:spacing w:after="0"/>
        <w:rPr>
          <w:rFonts w:ascii="Times New Roman" w:hAnsi="Times New Roman"/>
          <w:sz w:val="24"/>
          <w:szCs w:val="24"/>
        </w:rPr>
      </w:pPr>
      <w:r>
        <w:t>Deploying a Security Information and Event Management (SIEM) solution allows for efficient log aggregation, correlation, and analysis across an organization’s infrastructure, providing real-time security insights.Reference: Security+ SY0-701 Course Content​, Security+ SY0-601 Book​.</w:t>
      </w:r>
    </w:p>
    <w:p w14:paraId="70C85507" w14:textId="77777777" w:rsidR="00865480" w:rsidRDefault="00865480">
      <w:pPr>
        <w:spacing w:after="0"/>
        <w:rPr>
          <w:rFonts w:ascii="Times New Roman" w:hAnsi="Times New Roman"/>
          <w:sz w:val="24"/>
          <w:szCs w:val="24"/>
        </w:rPr>
      </w:pPr>
    </w:p>
    <w:p w14:paraId="5072F16B" w14:textId="77777777" w:rsidR="00865480" w:rsidRDefault="00865480">
      <w:pPr>
        <w:spacing w:after="0"/>
        <w:rPr>
          <w:rFonts w:ascii="Times New Roman" w:hAnsi="Times New Roman"/>
          <w:sz w:val="24"/>
          <w:szCs w:val="24"/>
        </w:rPr>
      </w:pPr>
    </w:p>
    <w:p w14:paraId="64A463B8" w14:textId="77777777" w:rsidR="00865480" w:rsidRDefault="00000000">
      <w:pPr>
        <w:spacing w:after="0"/>
        <w:rPr>
          <w:rFonts w:ascii="Times New Roman" w:hAnsi="Times New Roman"/>
          <w:sz w:val="24"/>
          <w:szCs w:val="24"/>
        </w:rPr>
      </w:pPr>
      <w:r>
        <w:t>Question: 293</w:t>
      </w:r>
    </w:p>
    <w:p/>
    <w:p w14:paraId="11927F7C" w14:textId="77777777" w:rsidR="00865480" w:rsidRDefault="00000000">
      <w:pPr>
        <w:spacing w:after="0"/>
        <w:rPr>
          <w:rFonts w:ascii="Times New Roman" w:hAnsi="Times New Roman"/>
          <w:sz w:val="24"/>
          <w:szCs w:val="24"/>
        </w:rPr>
      </w:pPr>
      <w:r>
        <w:rPr>
          <w:rFonts w:ascii="Times New Roman" w:hAnsi="Times New Roman"/>
          <w:sz w:val="24"/>
          <w:szCs w:val="24"/>
        </w:rPr>
        <w:t>A customer has a contract with a CSP and wants to identify which controls should be implemented in the IaaS enclave. Which of the following is most likely to contain this information?</w:t>
      </w:r>
    </w:p>
    <w:p w14:paraId="3C317244" w14:textId="77777777" w:rsidR="00865480" w:rsidRDefault="00000000">
      <w:pPr>
        <w:spacing w:after="0"/>
        <w:rPr>
          <w:rFonts w:ascii="Times New Roman" w:hAnsi="Times New Roman"/>
          <w:sz w:val="24"/>
          <w:szCs w:val="24"/>
        </w:rPr>
      </w:pPr>
      <w:r>
        <w:t>A. Statement of work</w:t>
      </w:r>
    </w:p>
    <w:p w14:paraId="4FF979B6" w14:textId="77777777" w:rsidR="00865480" w:rsidRDefault="00000000">
      <w:pPr>
        <w:spacing w:after="0"/>
        <w:rPr>
          <w:rFonts w:ascii="Times New Roman" w:hAnsi="Times New Roman"/>
          <w:sz w:val="24"/>
          <w:szCs w:val="24"/>
        </w:rPr>
      </w:pPr>
      <w:r>
        <w:t>B. Responsibility matrix</w:t>
      </w:r>
    </w:p>
    <w:p w14:paraId="30BF213F" w14:textId="77777777" w:rsidR="00865480" w:rsidRDefault="00000000">
      <w:pPr>
        <w:spacing w:after="0"/>
        <w:rPr>
          <w:rFonts w:ascii="Times New Roman" w:hAnsi="Times New Roman"/>
          <w:sz w:val="24"/>
          <w:szCs w:val="24"/>
        </w:rPr>
      </w:pPr>
      <w:r>
        <w:t>C. Service-level agreement</w:t>
      </w:r>
    </w:p>
    <w:p w14:paraId="2F6B3778" w14:textId="77777777" w:rsidR="00865480" w:rsidRDefault="00000000">
      <w:pPr>
        <w:spacing w:after="0"/>
        <w:rPr>
          <w:rFonts w:ascii="Times New Roman" w:hAnsi="Times New Roman"/>
          <w:sz w:val="24"/>
          <w:szCs w:val="24"/>
        </w:rPr>
      </w:pPr>
      <w:r>
        <w:t>D. Master service agreement</w:t>
      </w:r>
    </w:p>
    <w:p w14:paraId="3F3BB84E" w14:textId="77777777" w:rsidR="00865480" w:rsidRDefault="00865480">
      <w:pPr>
        <w:spacing w:after="0"/>
        <w:rPr>
          <w:rFonts w:ascii="Times New Roman" w:hAnsi="Times New Roman"/>
          <w:sz w:val="24"/>
          <w:szCs w:val="24"/>
        </w:rPr>
      </w:pPr>
    </w:p>
    <w:p w14:paraId="711A6DA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1DECF63C" w14:textId="77777777" w:rsidR="00865480" w:rsidRDefault="00000000">
      <w:pPr>
        <w:spacing w:after="0"/>
        <w:rPr>
          <w:rFonts w:ascii="Times New Roman" w:hAnsi="Times New Roman"/>
          <w:sz w:val="24"/>
          <w:szCs w:val="24"/>
        </w:rPr>
      </w:pPr>
      <w:r>
        <w:t>Explanation:</w:t>
      </w:r>
    </w:p>
    <w:p w14:paraId="26AF248E" w14:textId="77777777" w:rsidR="00865480" w:rsidRDefault="00000000">
      <w:pPr>
        <w:spacing w:after="0"/>
        <w:rPr>
          <w:rFonts w:ascii="Times New Roman" w:hAnsi="Times New Roman"/>
          <w:sz w:val="24"/>
          <w:szCs w:val="24"/>
        </w:rPr>
      </w:pPr>
      <w:r>
        <w:t>A responsibility matrix clarifies the division of responsibilities between the cloud service provider (CSP) and the customer, ensuring that each party understands and implements their respective security controls.Reference: Security+ SY0-701 Course Content​.</w:t>
      </w:r>
    </w:p>
    <w:p w14:paraId="281A1D60" w14:textId="77777777" w:rsidR="00865480" w:rsidRDefault="00865480">
      <w:pPr>
        <w:spacing w:after="0"/>
        <w:rPr>
          <w:rFonts w:ascii="Times New Roman" w:hAnsi="Times New Roman"/>
          <w:sz w:val="24"/>
          <w:szCs w:val="24"/>
        </w:rPr>
      </w:pPr>
    </w:p>
    <w:p w14:paraId="0CE5B1C9" w14:textId="77777777" w:rsidR="00865480" w:rsidRDefault="00865480">
      <w:pPr>
        <w:spacing w:after="0"/>
        <w:rPr>
          <w:rFonts w:ascii="Times New Roman" w:hAnsi="Times New Roman"/>
          <w:sz w:val="24"/>
          <w:szCs w:val="24"/>
        </w:rPr>
      </w:pPr>
    </w:p>
    <w:p w14:paraId="62E2318D" w14:textId="77777777" w:rsidR="00865480" w:rsidRDefault="00000000">
      <w:pPr>
        <w:spacing w:after="0"/>
        <w:rPr>
          <w:rFonts w:ascii="Times New Roman" w:hAnsi="Times New Roman"/>
          <w:sz w:val="24"/>
          <w:szCs w:val="24"/>
        </w:rPr>
      </w:pPr>
      <w:r>
        <w:t>Question: 294</w:t>
      </w:r>
    </w:p>
    <w:p/>
    <w:p w14:paraId="1A93DDA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type of vulnerability that involves inserting scripts into web-based applications in order to take control of the client's web browser?</w:t>
      </w:r>
    </w:p>
    <w:p w14:paraId="35AABA3D" w14:textId="77777777" w:rsidR="00865480" w:rsidRDefault="00000000">
      <w:pPr>
        <w:spacing w:after="0"/>
        <w:rPr>
          <w:rFonts w:ascii="Times New Roman" w:hAnsi="Times New Roman"/>
          <w:sz w:val="24"/>
          <w:szCs w:val="24"/>
        </w:rPr>
      </w:pPr>
      <w:r>
        <w:t>A. SQL injection</w:t>
      </w:r>
    </w:p>
    <w:p w14:paraId="71B791F2" w14:textId="77777777" w:rsidR="00865480" w:rsidRDefault="00000000">
      <w:pPr>
        <w:spacing w:after="0"/>
        <w:rPr>
          <w:rFonts w:ascii="Times New Roman" w:hAnsi="Times New Roman"/>
          <w:sz w:val="24"/>
          <w:szCs w:val="24"/>
        </w:rPr>
      </w:pPr>
      <w:r>
        <w:t>B. Cross-site scripting</w:t>
      </w:r>
    </w:p>
    <w:p w14:paraId="2A66DE50" w14:textId="77777777" w:rsidR="00865480" w:rsidRDefault="00000000">
      <w:pPr>
        <w:spacing w:after="0"/>
        <w:rPr>
          <w:rFonts w:ascii="Times New Roman" w:hAnsi="Times New Roman"/>
          <w:sz w:val="24"/>
          <w:szCs w:val="24"/>
        </w:rPr>
      </w:pPr>
      <w:r>
        <w:t>C. Zero-day exploit</w:t>
      </w:r>
    </w:p>
    <w:p w14:paraId="476B5E08" w14:textId="77777777" w:rsidR="00865480" w:rsidRDefault="00000000">
      <w:pPr>
        <w:spacing w:after="0"/>
        <w:rPr>
          <w:rFonts w:ascii="Times New Roman" w:hAnsi="Times New Roman"/>
          <w:sz w:val="24"/>
          <w:szCs w:val="24"/>
        </w:rPr>
      </w:pPr>
      <w:r>
        <w:t>D. On-path attack</w:t>
      </w:r>
    </w:p>
    <w:p w14:paraId="7D0330DE" w14:textId="77777777" w:rsidR="00865480" w:rsidRDefault="00865480">
      <w:pPr>
        <w:spacing w:after="0"/>
        <w:rPr>
          <w:rFonts w:ascii="Times New Roman" w:hAnsi="Times New Roman"/>
          <w:sz w:val="24"/>
          <w:szCs w:val="24"/>
        </w:rPr>
      </w:pPr>
    </w:p>
    <w:p w14:paraId="7E76BE4A"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2C6F10A6" w14:textId="77777777" w:rsidR="00865480" w:rsidRDefault="00000000">
      <w:pPr>
        <w:spacing w:after="0"/>
        <w:rPr>
          <w:rFonts w:ascii="Times New Roman" w:hAnsi="Times New Roman"/>
          <w:sz w:val="24"/>
          <w:szCs w:val="24"/>
        </w:rPr>
      </w:pPr>
      <w:r>
        <w:t>Explanation:</w:t>
      </w:r>
    </w:p>
    <w:p w14:paraId="3BDE7C35" w14:textId="77777777" w:rsidR="00865480" w:rsidRDefault="00000000">
      <w:pPr>
        <w:spacing w:after="0"/>
        <w:rPr>
          <w:rFonts w:ascii="Times New Roman" w:hAnsi="Times New Roman"/>
          <w:sz w:val="24"/>
          <w:szCs w:val="24"/>
        </w:rPr>
      </w:pPr>
      <w:r>
        <w:t>Cross-site scripting (XSS) vulnerabilities allow attackers to inject malicious scripts into a website, which are then executed in the user’s web browser, potentially leading to data theft or session hijacking.Reference: Security+ SY0-701 Course Content​, Security+ SY0-601 Book​.</w:t>
      </w:r>
    </w:p>
    <w:p w14:paraId="614FD72B" w14:textId="77777777" w:rsidR="00865480" w:rsidRDefault="00865480">
      <w:pPr>
        <w:spacing w:after="0"/>
        <w:rPr>
          <w:rFonts w:ascii="Times New Roman" w:hAnsi="Times New Roman"/>
          <w:sz w:val="24"/>
          <w:szCs w:val="24"/>
        </w:rPr>
      </w:pPr>
    </w:p>
    <w:p w14:paraId="4EFE6543" w14:textId="77777777" w:rsidR="00865480" w:rsidRDefault="00865480">
      <w:pPr>
        <w:spacing w:after="0"/>
        <w:rPr>
          <w:rFonts w:ascii="Times New Roman" w:hAnsi="Times New Roman"/>
          <w:sz w:val="24"/>
          <w:szCs w:val="24"/>
        </w:rPr>
      </w:pPr>
    </w:p>
    <w:p w14:paraId="107F909D" w14:textId="77777777" w:rsidR="00865480" w:rsidRDefault="00865480">
      <w:pPr>
        <w:spacing w:after="0"/>
        <w:rPr>
          <w:rFonts w:ascii="Times New Roman" w:hAnsi="Times New Roman"/>
          <w:sz w:val="24"/>
          <w:szCs w:val="24"/>
        </w:rPr>
      </w:pPr>
    </w:p>
    <w:p w14:paraId="08DB7F46" w14:textId="77777777" w:rsidR="00865480" w:rsidRDefault="00865480">
      <w:pPr>
        <w:spacing w:after="0"/>
        <w:rPr>
          <w:rFonts w:ascii="Times New Roman" w:hAnsi="Times New Roman"/>
          <w:sz w:val="24"/>
          <w:szCs w:val="24"/>
        </w:rPr>
      </w:pPr>
    </w:p>
    <w:p w14:paraId="67AE68A9" w14:textId="77777777" w:rsidR="00865480" w:rsidRDefault="00000000">
      <w:pPr>
        <w:spacing w:after="0"/>
        <w:rPr>
          <w:rFonts w:ascii="Times New Roman" w:hAnsi="Times New Roman"/>
          <w:sz w:val="24"/>
          <w:szCs w:val="24"/>
        </w:rPr>
      </w:pPr>
      <w:r>
        <w:t>Question: 295</w:t>
      </w:r>
    </w:p>
    <w:p/>
    <w:p w14:paraId="28F1F922" w14:textId="77777777" w:rsidR="00865480" w:rsidRDefault="00000000">
      <w:pPr>
        <w:spacing w:after="0"/>
        <w:rPr>
          <w:rFonts w:ascii="Times New Roman" w:hAnsi="Times New Roman"/>
          <w:sz w:val="24"/>
          <w:szCs w:val="24"/>
        </w:rPr>
      </w:pPr>
      <w:r>
        <w:rPr>
          <w:rFonts w:ascii="Times New Roman" w:hAnsi="Times New Roman"/>
          <w:sz w:val="24"/>
          <w:szCs w:val="24"/>
        </w:rPr>
        <w:t>A company's online shopping website became unusable shortly after midnight on January 30, 2023. When a security analyst reviewed the database server, the analyst noticed the following code used for backing up data:</w:t>
      </w:r>
    </w:p>
    <w:p w14:paraId="65EF49BE" w14:textId="77777777" w:rsidR="00865480" w:rsidRDefault="00865480">
      <w:pPr>
        <w:spacing w:after="0"/>
      </w:pPr>
    </w:p>
    <w:p w14:paraId="27ECE74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the analyst do next?</w:t>
      </w:r>
    </w:p>
    <w:p w14:paraId="46723051" w14:textId="77777777" w:rsidR="00865480" w:rsidRDefault="00000000">
      <w:pPr>
        <w:spacing w:after="0"/>
        <w:rPr>
          <w:rFonts w:ascii="Times New Roman" w:hAnsi="Times New Roman"/>
          <w:sz w:val="24"/>
          <w:szCs w:val="24"/>
        </w:rPr>
      </w:pPr>
      <w:r>
        <w:t>A. Check for recently terminated DBAs.</w:t>
      </w:r>
    </w:p>
    <w:p w14:paraId="25B467DF" w14:textId="77777777" w:rsidR="00865480" w:rsidRDefault="00000000">
      <w:pPr>
        <w:spacing w:after="0"/>
        <w:rPr>
          <w:rFonts w:ascii="Times New Roman" w:hAnsi="Times New Roman"/>
          <w:sz w:val="24"/>
          <w:szCs w:val="24"/>
        </w:rPr>
      </w:pPr>
      <w:r>
        <w:t>B. Review WAF logs for evidence of command injection.</w:t>
      </w:r>
    </w:p>
    <w:p w14:paraId="1501A4B0" w14:textId="77777777" w:rsidR="00865480" w:rsidRDefault="00000000">
      <w:pPr>
        <w:spacing w:after="0"/>
        <w:rPr>
          <w:rFonts w:ascii="Times New Roman" w:hAnsi="Times New Roman"/>
          <w:sz w:val="24"/>
          <w:szCs w:val="24"/>
        </w:rPr>
      </w:pPr>
      <w:r>
        <w:t>C. Scan the database server for malware.</w:t>
      </w:r>
    </w:p>
    <w:p w14:paraId="7B17C322" w14:textId="77777777" w:rsidR="00865480" w:rsidRDefault="00000000">
      <w:pPr>
        <w:spacing w:after="0"/>
        <w:rPr>
          <w:rFonts w:ascii="Times New Roman" w:hAnsi="Times New Roman"/>
          <w:sz w:val="24"/>
          <w:szCs w:val="24"/>
        </w:rPr>
      </w:pPr>
      <w:r>
        <w:t>D. Search the web server for ransomware notes.</w:t>
      </w:r>
    </w:p>
    <w:p w14:paraId="59A5EF54" w14:textId="77777777" w:rsidR="00865480" w:rsidRDefault="00865480">
      <w:pPr>
        <w:spacing w:after="0"/>
        <w:rPr>
          <w:rFonts w:ascii="Times New Roman" w:hAnsi="Times New Roman"/>
          <w:sz w:val="24"/>
          <w:szCs w:val="24"/>
        </w:rPr>
      </w:pPr>
    </w:p>
    <w:p w14:paraId="4DDB4CA5"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71183BB1" w14:textId="77777777" w:rsidR="00865480" w:rsidRDefault="00000000">
      <w:pPr>
        <w:spacing w:after="0"/>
        <w:rPr>
          <w:rFonts w:ascii="Times New Roman" w:hAnsi="Times New Roman"/>
          <w:sz w:val="24"/>
          <w:szCs w:val="24"/>
        </w:rPr>
      </w:pPr>
      <w:r/>
    </w:p>
    <w:p w14:paraId="49B6E8C4" w14:textId="77777777" w:rsidR="00865480" w:rsidRDefault="00865480">
      <w:pPr>
        <w:spacing w:after="0"/>
        <w:rPr>
          <w:rFonts w:ascii="Times New Roman" w:hAnsi="Times New Roman"/>
          <w:sz w:val="24"/>
          <w:szCs w:val="24"/>
        </w:rPr>
      </w:pPr>
    </w:p>
    <w:p w14:paraId="090C7D99" w14:textId="77777777" w:rsidR="00865480" w:rsidRDefault="00865480">
      <w:pPr>
        <w:spacing w:after="0"/>
        <w:rPr>
          <w:rFonts w:ascii="Times New Roman" w:hAnsi="Times New Roman"/>
          <w:sz w:val="24"/>
          <w:szCs w:val="24"/>
        </w:rPr>
      </w:pPr>
    </w:p>
    <w:p w14:paraId="3F3B1A9E" w14:textId="77777777" w:rsidR="00865480" w:rsidRDefault="00000000">
      <w:pPr>
        <w:spacing w:after="0"/>
        <w:rPr>
          <w:rFonts w:ascii="Times New Roman" w:hAnsi="Times New Roman"/>
          <w:sz w:val="24"/>
          <w:szCs w:val="24"/>
        </w:rPr>
      </w:pPr>
      <w:r>
        <w:t>Question: 296</w:t>
      </w:r>
    </w:p>
    <w:p/>
    <w:p w14:paraId="5978F68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the best way to test resiliency in the event of a primary power failure?</w:t>
      </w:r>
    </w:p>
    <w:p w14:paraId="1096EF7E" w14:textId="77777777" w:rsidR="00865480" w:rsidRDefault="00000000">
      <w:pPr>
        <w:spacing w:after="0"/>
        <w:rPr>
          <w:rFonts w:ascii="Times New Roman" w:hAnsi="Times New Roman"/>
          <w:sz w:val="24"/>
          <w:szCs w:val="24"/>
        </w:rPr>
      </w:pPr>
      <w:r>
        <w:t>A. Parallel processing</w:t>
      </w:r>
    </w:p>
    <w:p w14:paraId="096E62B5" w14:textId="77777777" w:rsidR="00865480" w:rsidRDefault="00000000">
      <w:pPr>
        <w:spacing w:after="0"/>
        <w:rPr>
          <w:rFonts w:ascii="Times New Roman" w:hAnsi="Times New Roman"/>
          <w:sz w:val="24"/>
          <w:szCs w:val="24"/>
        </w:rPr>
      </w:pPr>
      <w:r>
        <w:t>B. Tabletop exercise</w:t>
      </w:r>
    </w:p>
    <w:p w14:paraId="6ACD7A7D" w14:textId="77777777" w:rsidR="00865480" w:rsidRDefault="00000000">
      <w:pPr>
        <w:spacing w:after="0"/>
        <w:rPr>
          <w:rFonts w:ascii="Times New Roman" w:hAnsi="Times New Roman"/>
          <w:sz w:val="24"/>
          <w:szCs w:val="24"/>
        </w:rPr>
      </w:pPr>
      <w:r>
        <w:t>C. Simulation testing</w:t>
      </w:r>
    </w:p>
    <w:p w14:paraId="67E10B36" w14:textId="77777777" w:rsidR="00865480" w:rsidRDefault="00000000">
      <w:pPr>
        <w:spacing w:after="0"/>
        <w:rPr>
          <w:rFonts w:ascii="Times New Roman" w:hAnsi="Times New Roman"/>
          <w:sz w:val="24"/>
          <w:szCs w:val="24"/>
        </w:rPr>
      </w:pPr>
      <w:r>
        <w:t>D. Production failover</w:t>
      </w:r>
    </w:p>
    <w:p w14:paraId="3F7815EC" w14:textId="77777777" w:rsidR="00865480" w:rsidRDefault="00865480">
      <w:pPr>
        <w:spacing w:after="0"/>
        <w:rPr>
          <w:rFonts w:ascii="Times New Roman" w:hAnsi="Times New Roman"/>
          <w:sz w:val="24"/>
          <w:szCs w:val="24"/>
        </w:rPr>
      </w:pPr>
    </w:p>
    <w:p w14:paraId="7CEDC982"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9588B12" w14:textId="77777777" w:rsidR="00865480" w:rsidRDefault="00000000">
      <w:pPr>
        <w:spacing w:after="0"/>
        <w:rPr>
          <w:rFonts w:ascii="Times New Roman" w:hAnsi="Times New Roman"/>
          <w:sz w:val="24"/>
          <w:szCs w:val="24"/>
        </w:rPr>
      </w:pPr>
      <w:r/>
    </w:p>
    <w:p w14:paraId="64DBFB57" w14:textId="77777777" w:rsidR="00865480" w:rsidRDefault="00865480">
      <w:pPr>
        <w:spacing w:after="0"/>
        <w:rPr>
          <w:rFonts w:ascii="Times New Roman" w:hAnsi="Times New Roman"/>
          <w:sz w:val="24"/>
          <w:szCs w:val="24"/>
        </w:rPr>
      </w:pPr>
    </w:p>
    <w:p w14:paraId="66463595" w14:textId="77777777" w:rsidR="00865480" w:rsidRDefault="00865480">
      <w:pPr>
        <w:spacing w:after="0"/>
        <w:rPr>
          <w:rFonts w:ascii="Times New Roman" w:hAnsi="Times New Roman"/>
          <w:sz w:val="24"/>
          <w:szCs w:val="24"/>
        </w:rPr>
      </w:pPr>
    </w:p>
    <w:p w14:paraId="2E82946F" w14:textId="77777777" w:rsidR="00865480" w:rsidRDefault="00000000">
      <w:pPr>
        <w:spacing w:after="0"/>
        <w:rPr>
          <w:rFonts w:ascii="Times New Roman" w:hAnsi="Times New Roman"/>
          <w:sz w:val="24"/>
          <w:szCs w:val="24"/>
        </w:rPr>
      </w:pPr>
      <w:r>
        <w:t>Question: 297</w:t>
      </w:r>
    </w:p>
    <w:p/>
    <w:p w14:paraId="6285311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the most appropriate way to protect data in transit?</w:t>
      </w:r>
    </w:p>
    <w:p w14:paraId="2AB996ED" w14:textId="77777777" w:rsidR="00865480" w:rsidRDefault="00000000">
      <w:pPr>
        <w:spacing w:after="0"/>
        <w:rPr>
          <w:rFonts w:ascii="Times New Roman" w:hAnsi="Times New Roman"/>
          <w:sz w:val="24"/>
          <w:szCs w:val="24"/>
        </w:rPr>
      </w:pPr>
      <w:r>
        <w:t>A. SHA-256</w:t>
      </w:r>
    </w:p>
    <w:p w14:paraId="2CDFCBD4" w14:textId="77777777" w:rsidR="00865480" w:rsidRDefault="00000000">
      <w:pPr>
        <w:spacing w:after="0"/>
        <w:rPr>
          <w:rFonts w:ascii="Times New Roman" w:hAnsi="Times New Roman"/>
          <w:sz w:val="24"/>
          <w:szCs w:val="24"/>
        </w:rPr>
      </w:pPr>
      <w:r>
        <w:t>B. SSL 3.0</w:t>
      </w:r>
    </w:p>
    <w:p w14:paraId="209B53AB" w14:textId="77777777" w:rsidR="00865480" w:rsidRDefault="00000000">
      <w:pPr>
        <w:spacing w:after="0"/>
        <w:rPr>
          <w:rFonts w:ascii="Times New Roman" w:hAnsi="Times New Roman"/>
          <w:sz w:val="24"/>
          <w:szCs w:val="24"/>
        </w:rPr>
      </w:pPr>
      <w:r>
        <w:t>C. TLS 1.3</w:t>
      </w:r>
    </w:p>
    <w:p w14:paraId="01E57DD3" w14:textId="77777777" w:rsidR="00865480" w:rsidRDefault="00000000">
      <w:pPr>
        <w:spacing w:after="0"/>
        <w:rPr>
          <w:rFonts w:ascii="Times New Roman" w:hAnsi="Times New Roman"/>
          <w:sz w:val="24"/>
          <w:szCs w:val="24"/>
        </w:rPr>
      </w:pPr>
      <w:r>
        <w:t>D. AES-256</w:t>
      </w:r>
    </w:p>
    <w:p w14:paraId="5C18ABB1" w14:textId="77777777" w:rsidR="00865480" w:rsidRDefault="00865480">
      <w:pPr>
        <w:spacing w:after="0"/>
        <w:rPr>
          <w:rFonts w:ascii="Times New Roman" w:hAnsi="Times New Roman"/>
          <w:sz w:val="24"/>
          <w:szCs w:val="24"/>
        </w:rPr>
      </w:pPr>
    </w:p>
    <w:p w14:paraId="397F8D4E"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D5CB84F" w14:textId="77777777" w:rsidR="00865480" w:rsidRDefault="00000000">
      <w:pPr>
        <w:spacing w:after="0"/>
        <w:rPr>
          <w:rFonts w:ascii="Times New Roman" w:hAnsi="Times New Roman"/>
          <w:sz w:val="24"/>
          <w:szCs w:val="24"/>
        </w:rPr>
      </w:pPr>
      <w:r/>
    </w:p>
    <w:p w14:paraId="191799C6" w14:textId="77777777" w:rsidR="00865480" w:rsidRDefault="00865480">
      <w:pPr>
        <w:spacing w:after="0"/>
        <w:rPr>
          <w:rFonts w:ascii="Times New Roman" w:hAnsi="Times New Roman"/>
          <w:sz w:val="24"/>
          <w:szCs w:val="24"/>
        </w:rPr>
      </w:pPr>
    </w:p>
    <w:p w14:paraId="39730A23" w14:textId="77777777" w:rsidR="00865480" w:rsidRDefault="00865480">
      <w:pPr>
        <w:spacing w:after="0"/>
        <w:rPr>
          <w:rFonts w:ascii="Times New Roman" w:hAnsi="Times New Roman"/>
          <w:sz w:val="24"/>
          <w:szCs w:val="24"/>
        </w:rPr>
      </w:pPr>
    </w:p>
    <w:p w14:paraId="0D58A5F4" w14:textId="77777777" w:rsidR="00865480" w:rsidRDefault="00000000">
      <w:pPr>
        <w:spacing w:after="0"/>
        <w:rPr>
          <w:rFonts w:ascii="Times New Roman" w:hAnsi="Times New Roman"/>
          <w:sz w:val="24"/>
          <w:szCs w:val="24"/>
        </w:rPr>
      </w:pPr>
      <w:r>
        <w:t>Question: 298</w:t>
      </w:r>
    </w:p>
    <w:p/>
    <w:p w14:paraId="1CE32ED3"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common, passive reconnaissance technique employed by penetration testers in the early phases of an engagement?</w:t>
      </w:r>
    </w:p>
    <w:p w14:paraId="52881C6F" w14:textId="77777777" w:rsidR="00865480" w:rsidRDefault="00000000">
      <w:pPr>
        <w:spacing w:after="0"/>
        <w:rPr>
          <w:rFonts w:ascii="Times New Roman" w:hAnsi="Times New Roman"/>
          <w:sz w:val="24"/>
          <w:szCs w:val="24"/>
        </w:rPr>
      </w:pPr>
      <w:r>
        <w:t>A. Open-source intelligence</w:t>
      </w:r>
    </w:p>
    <w:p w14:paraId="4AB7A89D" w14:textId="77777777" w:rsidR="00865480" w:rsidRDefault="00000000">
      <w:pPr>
        <w:spacing w:after="0"/>
        <w:rPr>
          <w:rFonts w:ascii="Times New Roman" w:hAnsi="Times New Roman"/>
          <w:sz w:val="24"/>
          <w:szCs w:val="24"/>
        </w:rPr>
      </w:pPr>
      <w:r>
        <w:t>B. Port scanning</w:t>
      </w:r>
    </w:p>
    <w:p w14:paraId="02CC6428" w14:textId="77777777" w:rsidR="00865480" w:rsidRDefault="00000000">
      <w:pPr>
        <w:spacing w:after="0"/>
        <w:rPr>
          <w:rFonts w:ascii="Times New Roman" w:hAnsi="Times New Roman"/>
          <w:sz w:val="24"/>
          <w:szCs w:val="24"/>
        </w:rPr>
      </w:pPr>
      <w:r>
        <w:t>C. Pivoting</w:t>
      </w:r>
    </w:p>
    <w:p w14:paraId="762B1331" w14:textId="77777777" w:rsidR="00865480" w:rsidRDefault="00000000">
      <w:pPr>
        <w:spacing w:after="0"/>
        <w:rPr>
          <w:rFonts w:ascii="Times New Roman" w:hAnsi="Times New Roman"/>
          <w:sz w:val="24"/>
          <w:szCs w:val="24"/>
        </w:rPr>
      </w:pPr>
      <w:r>
        <w:t>D. Exploit validation</w:t>
      </w:r>
    </w:p>
    <w:p w14:paraId="6D8C35A3" w14:textId="77777777" w:rsidR="00865480" w:rsidRDefault="00865480">
      <w:pPr>
        <w:spacing w:after="0"/>
        <w:rPr>
          <w:rFonts w:ascii="Times New Roman" w:hAnsi="Times New Roman"/>
          <w:sz w:val="24"/>
          <w:szCs w:val="24"/>
        </w:rPr>
      </w:pPr>
    </w:p>
    <w:p w14:paraId="36F2A248"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15486592" w14:textId="77777777" w:rsidR="00865480" w:rsidRDefault="00000000">
      <w:pPr>
        <w:spacing w:after="0"/>
        <w:rPr>
          <w:rFonts w:ascii="Times New Roman" w:hAnsi="Times New Roman"/>
          <w:sz w:val="24"/>
          <w:szCs w:val="24"/>
        </w:rPr>
      </w:pPr>
      <w:r/>
    </w:p>
    <w:p w14:paraId="156D5B79" w14:textId="77777777" w:rsidR="00865480" w:rsidRDefault="00865480">
      <w:pPr>
        <w:spacing w:after="0"/>
        <w:rPr>
          <w:rFonts w:ascii="Times New Roman" w:hAnsi="Times New Roman"/>
          <w:sz w:val="24"/>
          <w:szCs w:val="24"/>
        </w:rPr>
      </w:pPr>
    </w:p>
    <w:p w14:paraId="1F5AE4BC" w14:textId="77777777" w:rsidR="00865480" w:rsidRDefault="00865480">
      <w:pPr>
        <w:spacing w:after="0"/>
        <w:rPr>
          <w:rFonts w:ascii="Times New Roman" w:hAnsi="Times New Roman"/>
          <w:sz w:val="24"/>
          <w:szCs w:val="24"/>
        </w:rPr>
      </w:pPr>
    </w:p>
    <w:p w14:paraId="7D05C77A" w14:textId="77777777" w:rsidR="00865480" w:rsidRDefault="00865480">
      <w:pPr>
        <w:spacing w:after="0"/>
        <w:rPr>
          <w:rFonts w:ascii="Times New Roman" w:hAnsi="Times New Roman"/>
          <w:sz w:val="24"/>
          <w:szCs w:val="24"/>
        </w:rPr>
      </w:pPr>
    </w:p>
    <w:p w14:paraId="61C28296" w14:textId="77777777" w:rsidR="00865480" w:rsidRDefault="00865480">
      <w:pPr>
        <w:spacing w:after="0"/>
        <w:rPr>
          <w:rFonts w:ascii="Times New Roman" w:hAnsi="Times New Roman"/>
          <w:sz w:val="24"/>
          <w:szCs w:val="24"/>
        </w:rPr>
      </w:pPr>
    </w:p>
    <w:p w14:paraId="7E18AAA7" w14:textId="77777777" w:rsidR="00865480" w:rsidRDefault="00000000">
      <w:pPr>
        <w:spacing w:after="0"/>
        <w:rPr>
          <w:rFonts w:ascii="Times New Roman" w:hAnsi="Times New Roman"/>
          <w:sz w:val="24"/>
          <w:szCs w:val="24"/>
        </w:rPr>
      </w:pPr>
      <w:r>
        <w:t>Question: 299</w:t>
      </w:r>
    </w:p>
    <w:p/>
    <w:p w14:paraId="1357B3AB" w14:textId="77777777" w:rsidR="00865480" w:rsidRDefault="00000000">
      <w:pPr>
        <w:spacing w:after="0"/>
        <w:rPr>
          <w:rFonts w:ascii="Times New Roman" w:hAnsi="Times New Roman"/>
          <w:sz w:val="24"/>
          <w:szCs w:val="24"/>
        </w:rPr>
      </w:pPr>
      <w:r>
        <w:rPr>
          <w:rFonts w:ascii="Times New Roman" w:hAnsi="Times New Roman"/>
          <w:sz w:val="24"/>
          <w:szCs w:val="24"/>
        </w:rPr>
        <w:t>A security analyst receives an alert from a corporate endpoint used by employees to issue visitor badges. The alert contains the following details:</w:t>
      </w:r>
    </w:p>
    <w:p w14:paraId="26946949" w14:textId="77777777" w:rsidR="00865480" w:rsidRDefault="00865480">
      <w:pPr>
        <w:spacing w:after="0"/>
        <w:rPr>
          <w:rFonts w:ascii="Times New Roman" w:hAnsi="Times New Roman"/>
          <w:sz w:val="24"/>
          <w:szCs w:val="24"/>
        </w:rPr>
      </w:pPr>
    </w:p>
    <w:p w14:paraId="2697D7E8" w14:textId="77777777" w:rsidR="00865480" w:rsidRDefault="00865480">
      <w:pPr>
        <w:spacing w:after="0"/>
      </w:pPr>
    </w:p>
    <w:p w14:paraId="2A42B693" w14:textId="77777777" w:rsidR="00865480" w:rsidRDefault="00865480">
      <w:pPr>
        <w:spacing w:after="0"/>
        <w:rPr>
          <w:rFonts w:ascii="Times New Roman" w:hAnsi="Times New Roman"/>
          <w:sz w:val="24"/>
          <w:szCs w:val="24"/>
        </w:rPr>
      </w:pPr>
    </w:p>
    <w:p w14:paraId="5C62F05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describes the indicator that triggered the alert?</w:t>
      </w:r>
    </w:p>
    <w:p w14:paraId="5AAAB8EE" w14:textId="77777777" w:rsidR="00865480" w:rsidRDefault="00000000">
      <w:pPr>
        <w:spacing w:after="0"/>
        <w:rPr>
          <w:rFonts w:ascii="Times New Roman" w:hAnsi="Times New Roman"/>
          <w:sz w:val="24"/>
          <w:szCs w:val="24"/>
        </w:rPr>
      </w:pPr>
      <w:r>
        <w:t>A. Blocked content</w:t>
      </w:r>
    </w:p>
    <w:p w14:paraId="62856A4F" w14:textId="77777777" w:rsidR="00865480" w:rsidRDefault="00000000">
      <w:pPr>
        <w:spacing w:after="0"/>
        <w:rPr>
          <w:rFonts w:ascii="Times New Roman" w:hAnsi="Times New Roman"/>
          <w:sz w:val="24"/>
          <w:szCs w:val="24"/>
        </w:rPr>
      </w:pPr>
      <w:r>
        <w:t>B. Brute-force attack</w:t>
      </w:r>
    </w:p>
    <w:p w14:paraId="334C4F76" w14:textId="77777777" w:rsidR="00865480" w:rsidRDefault="00000000">
      <w:pPr>
        <w:spacing w:after="0"/>
        <w:rPr>
          <w:rFonts w:ascii="Times New Roman" w:hAnsi="Times New Roman"/>
          <w:sz w:val="24"/>
          <w:szCs w:val="24"/>
        </w:rPr>
      </w:pPr>
      <w:r>
        <w:t>C. Concurrent session usage</w:t>
      </w:r>
    </w:p>
    <w:p w14:paraId="119137E3" w14:textId="77777777" w:rsidR="00865480" w:rsidRDefault="00000000">
      <w:pPr>
        <w:spacing w:after="0"/>
        <w:rPr>
          <w:rFonts w:ascii="Times New Roman" w:hAnsi="Times New Roman"/>
          <w:sz w:val="24"/>
          <w:szCs w:val="24"/>
        </w:rPr>
      </w:pPr>
      <w:r>
        <w:t>D. Account lockout</w:t>
      </w:r>
    </w:p>
    <w:p w14:paraId="0B19C706" w14:textId="77777777" w:rsidR="00865480" w:rsidRDefault="00865480">
      <w:pPr>
        <w:spacing w:after="0"/>
        <w:rPr>
          <w:rFonts w:ascii="Times New Roman" w:hAnsi="Times New Roman"/>
          <w:sz w:val="24"/>
          <w:szCs w:val="24"/>
        </w:rPr>
      </w:pPr>
    </w:p>
    <w:p w14:paraId="76F4F68F"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2EA3D3CC" w14:textId="77777777" w:rsidR="00865480" w:rsidRDefault="00000000">
      <w:pPr>
        <w:spacing w:after="0"/>
        <w:rPr>
          <w:rFonts w:ascii="Times New Roman" w:hAnsi="Times New Roman"/>
          <w:sz w:val="24"/>
          <w:szCs w:val="24"/>
        </w:rPr>
      </w:pPr>
      <w:r>
        <w:t>Explanation:</w:t>
      </w:r>
    </w:p>
    <w:p w14:paraId="5E00F8B9" w14:textId="77777777" w:rsidR="00865480" w:rsidRDefault="00000000">
      <w:pPr>
        <w:spacing w:after="0"/>
        <w:rPr>
          <w:rFonts w:ascii="Times New Roman" w:hAnsi="Times New Roman"/>
          <w:sz w:val="24"/>
          <w:szCs w:val="24"/>
        </w:rPr>
      </w:pPr>
      <w:r>
        <w:t>Detailed The activity described in the table, where multiple connection attempts are made on port 445 (used for SMB services), suggests a brute-force attack. The attacker likely used automated methods to guess credentials, causing multiple failures. Such attempts are a hallmark of brute-force attacks targeting shared resources. Reference: CompTIA Security+ SY0-701 Study Guide, Domain 4: Security Operations, Section: "Indicators of Malicious Activity"​​.</w:t>
      </w:r>
    </w:p>
    <w:p w14:paraId="6652B336" w14:textId="77777777" w:rsidR="00865480" w:rsidRDefault="00865480">
      <w:pPr>
        <w:spacing w:after="0"/>
        <w:rPr>
          <w:rFonts w:ascii="Times New Roman" w:hAnsi="Times New Roman"/>
          <w:sz w:val="24"/>
          <w:szCs w:val="24"/>
        </w:rPr>
      </w:pPr>
    </w:p>
    <w:p w14:paraId="0DB20EF0" w14:textId="77777777" w:rsidR="00865480" w:rsidRDefault="00865480">
      <w:pPr>
        <w:spacing w:after="0"/>
        <w:rPr>
          <w:rFonts w:ascii="Times New Roman" w:hAnsi="Times New Roman"/>
          <w:sz w:val="24"/>
          <w:szCs w:val="24"/>
        </w:rPr>
      </w:pPr>
    </w:p>
    <w:p w14:paraId="02F3CB62" w14:textId="77777777" w:rsidR="00865480" w:rsidRDefault="00000000">
      <w:pPr>
        <w:spacing w:after="0"/>
        <w:rPr>
          <w:rFonts w:ascii="Times New Roman" w:hAnsi="Times New Roman"/>
          <w:sz w:val="24"/>
          <w:szCs w:val="24"/>
        </w:rPr>
      </w:pPr>
      <w:r>
        <w:t>Question: 300</w:t>
      </w:r>
    </w:p>
    <w:p/>
    <w:p w14:paraId="5DCE18EF" w14:textId="77777777" w:rsidR="00865480" w:rsidRDefault="00000000">
      <w:pPr>
        <w:spacing w:after="0"/>
        <w:rPr>
          <w:rFonts w:ascii="Times New Roman" w:hAnsi="Times New Roman"/>
          <w:sz w:val="24"/>
          <w:szCs w:val="24"/>
        </w:rPr>
      </w:pPr>
      <w:r>
        <w:rPr>
          <w:rFonts w:ascii="Times New Roman" w:hAnsi="Times New Roman"/>
          <w:sz w:val="24"/>
          <w:szCs w:val="24"/>
        </w:rPr>
        <w:t>A penetration test has demonstrated that domain administrator accounts were vulnerable to pass-the-hash attacks. Which of the following would have been the best strategy to prevent the threat actor from using domain administrator accounts?</w:t>
      </w:r>
    </w:p>
    <w:p w14:paraId="469F7AB8" w14:textId="77777777" w:rsidR="00865480" w:rsidRDefault="00000000">
      <w:pPr>
        <w:spacing w:after="0"/>
        <w:rPr>
          <w:rFonts w:ascii="Times New Roman" w:hAnsi="Times New Roman"/>
          <w:sz w:val="24"/>
          <w:szCs w:val="24"/>
        </w:rPr>
      </w:pPr>
      <w:r>
        <w:t>A. Audit each domain administrator account weekly for password compliance.</w:t>
      </w:r>
    </w:p>
    <w:p w14:paraId="6F33B2EB" w14:textId="77777777" w:rsidR="00865480" w:rsidRDefault="00000000">
      <w:pPr>
        <w:spacing w:after="0"/>
        <w:rPr>
          <w:rFonts w:ascii="Times New Roman" w:hAnsi="Times New Roman"/>
          <w:sz w:val="24"/>
          <w:szCs w:val="24"/>
        </w:rPr>
      </w:pPr>
      <w:r>
        <w:t>B. Implement a privileged access management solution.</w:t>
      </w:r>
    </w:p>
    <w:p w14:paraId="2D63C58D" w14:textId="77777777" w:rsidR="00865480" w:rsidRDefault="00000000">
      <w:pPr>
        <w:spacing w:after="0"/>
        <w:rPr>
          <w:rFonts w:ascii="Times New Roman" w:hAnsi="Times New Roman"/>
          <w:sz w:val="24"/>
          <w:szCs w:val="24"/>
        </w:rPr>
      </w:pPr>
      <w:r>
        <w:t>C. Create IDS policies to monitor domain controller access.</w:t>
      </w:r>
    </w:p>
    <w:p w14:paraId="679E8684" w14:textId="77777777" w:rsidR="00865480" w:rsidRDefault="00000000">
      <w:pPr>
        <w:spacing w:after="0"/>
        <w:rPr>
          <w:rFonts w:ascii="Times New Roman" w:hAnsi="Times New Roman"/>
          <w:sz w:val="24"/>
          <w:szCs w:val="24"/>
        </w:rPr>
      </w:pPr>
      <w:r>
        <w:t>D. Use Group Policy to enforce password expiration.</w:t>
      </w:r>
    </w:p>
    <w:p w14:paraId="479B5D0E" w14:textId="77777777" w:rsidR="00865480" w:rsidRDefault="00865480">
      <w:pPr>
        <w:spacing w:after="0"/>
        <w:rPr>
          <w:rFonts w:ascii="Times New Roman" w:hAnsi="Times New Roman"/>
          <w:sz w:val="24"/>
          <w:szCs w:val="24"/>
        </w:rPr>
      </w:pPr>
    </w:p>
    <w:p w14:paraId="2E4DB98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76D348E8" w14:textId="77777777" w:rsidR="00865480" w:rsidRDefault="00000000">
      <w:pPr>
        <w:spacing w:after="0"/>
        <w:rPr>
          <w:rFonts w:ascii="Times New Roman" w:hAnsi="Times New Roman"/>
          <w:sz w:val="24"/>
          <w:szCs w:val="24"/>
        </w:rPr>
      </w:pPr>
      <w:r>
        <w:t>Explanation:</w:t>
      </w:r>
    </w:p>
    <w:p w14:paraId="22A0D675" w14:textId="77777777" w:rsidR="00865480" w:rsidRDefault="00000000">
      <w:pPr>
        <w:spacing w:after="0"/>
        <w:rPr>
          <w:rFonts w:ascii="Times New Roman" w:hAnsi="Times New Roman"/>
          <w:sz w:val="24"/>
          <w:szCs w:val="24"/>
        </w:rPr>
      </w:pPr>
      <w:r>
        <w:t>Detailed Privileged access management (PAM) solutions effectively mitigate pass-the-hash attacks by enforcing least privilege and session management for administrative accounts. These tools restrict how and when credentials can be accessed, thereby reducing attack surfaces. Reference: CompTIA Security+ SY0-701 Study Guide, Domain 2: Vulnerabilities, Section: "Mitigation Techniques"​​.</w:t>
      </w:r>
    </w:p>
    <w:p w14:paraId="0F5008D2" w14:textId="77777777" w:rsidR="00865480" w:rsidRDefault="00865480">
      <w:pPr>
        <w:spacing w:after="0"/>
        <w:rPr>
          <w:rFonts w:ascii="Times New Roman" w:hAnsi="Times New Roman"/>
          <w:sz w:val="24"/>
          <w:szCs w:val="24"/>
        </w:rPr>
      </w:pPr>
    </w:p>
    <w:p w14:paraId="0C6F0A41" w14:textId="77777777" w:rsidR="00865480" w:rsidRDefault="00865480">
      <w:pPr>
        <w:spacing w:after="0"/>
        <w:rPr>
          <w:rFonts w:ascii="Times New Roman" w:hAnsi="Times New Roman"/>
          <w:sz w:val="24"/>
          <w:szCs w:val="24"/>
        </w:rPr>
      </w:pPr>
    </w:p>
    <w:p w14:paraId="1AE9084D" w14:textId="77777777" w:rsidR="00865480" w:rsidRDefault="00000000">
      <w:pPr>
        <w:spacing w:after="0"/>
        <w:rPr>
          <w:rFonts w:ascii="Times New Roman" w:hAnsi="Times New Roman"/>
          <w:sz w:val="24"/>
          <w:szCs w:val="24"/>
        </w:rPr>
      </w:pPr>
      <w:r>
        <w:t>Question: 301</w:t>
      </w:r>
    </w:p>
    <w:p/>
    <w:p w14:paraId="78F03DA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security concepts is accomplished when granting access after an individual has logged into a computer network?</w:t>
      </w:r>
    </w:p>
    <w:p w14:paraId="3379F4AE" w14:textId="77777777" w:rsidR="00865480" w:rsidRDefault="00000000">
      <w:pPr>
        <w:spacing w:after="0"/>
        <w:rPr>
          <w:rFonts w:ascii="Times New Roman" w:hAnsi="Times New Roman"/>
          <w:sz w:val="24"/>
          <w:szCs w:val="24"/>
        </w:rPr>
      </w:pPr>
      <w:r>
        <w:t>A. Authorization</w:t>
      </w:r>
    </w:p>
    <w:p w14:paraId="68AC75EC" w14:textId="77777777" w:rsidR="00865480" w:rsidRDefault="00000000">
      <w:pPr>
        <w:spacing w:after="0"/>
        <w:rPr>
          <w:rFonts w:ascii="Times New Roman" w:hAnsi="Times New Roman"/>
          <w:sz w:val="24"/>
          <w:szCs w:val="24"/>
        </w:rPr>
      </w:pPr>
      <w:r>
        <w:t>B. Identification</w:t>
      </w:r>
    </w:p>
    <w:p w14:paraId="3B34E036" w14:textId="77777777" w:rsidR="00865480" w:rsidRDefault="00000000">
      <w:pPr>
        <w:spacing w:after="0"/>
        <w:rPr>
          <w:rFonts w:ascii="Times New Roman" w:hAnsi="Times New Roman"/>
          <w:sz w:val="24"/>
          <w:szCs w:val="24"/>
        </w:rPr>
      </w:pPr>
      <w:r>
        <w:t>C. Non-repudiation</w:t>
      </w:r>
    </w:p>
    <w:p w14:paraId="768A4CA8" w14:textId="77777777" w:rsidR="00865480" w:rsidRDefault="00000000">
      <w:pPr>
        <w:spacing w:after="0"/>
        <w:rPr>
          <w:rFonts w:ascii="Times New Roman" w:hAnsi="Times New Roman"/>
          <w:sz w:val="24"/>
          <w:szCs w:val="24"/>
        </w:rPr>
      </w:pPr>
      <w:r>
        <w:t>D. Authentication</w:t>
      </w:r>
    </w:p>
    <w:p w14:paraId="32ABCF74" w14:textId="77777777" w:rsidR="00865480" w:rsidRDefault="00865480">
      <w:pPr>
        <w:spacing w:after="0"/>
        <w:rPr>
          <w:rFonts w:ascii="Times New Roman" w:hAnsi="Times New Roman"/>
          <w:sz w:val="24"/>
          <w:szCs w:val="24"/>
        </w:rPr>
      </w:pPr>
    </w:p>
    <w:p w14:paraId="044269E3"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2E4EDA7" w14:textId="77777777" w:rsidR="00865480" w:rsidRDefault="00000000">
      <w:pPr>
        <w:spacing w:after="0"/>
        <w:rPr>
          <w:rFonts w:ascii="Times New Roman" w:hAnsi="Times New Roman"/>
          <w:sz w:val="24"/>
          <w:szCs w:val="24"/>
        </w:rPr>
      </w:pPr>
      <w:r>
        <w:t>Explanation:</w:t>
      </w:r>
    </w:p>
    <w:p w14:paraId="237DDE63" w14:textId="77777777" w:rsidR="00865480" w:rsidRDefault="00000000">
      <w:pPr>
        <w:spacing w:after="0"/>
        <w:rPr>
          <w:rFonts w:ascii="Times New Roman" w:hAnsi="Times New Roman"/>
          <w:sz w:val="24"/>
          <w:szCs w:val="24"/>
        </w:rPr>
      </w:pPr>
      <w:r>
        <w:t>Detailed Authorization refers to the process of granting or denying specific rights to a user after verifying their identity through authentication. Reference: CompTIA Security+ SY0-701 Study Guide, Domain 1: General Security Concepts, Section: "Authentication, Authorization, and Accounting (AAA)"​​.</w:t>
      </w:r>
    </w:p>
    <w:p w14:paraId="2EC930B8" w14:textId="77777777" w:rsidR="00865480" w:rsidRDefault="00865480">
      <w:pPr>
        <w:spacing w:after="0"/>
        <w:rPr>
          <w:rFonts w:ascii="Times New Roman" w:hAnsi="Times New Roman"/>
          <w:sz w:val="24"/>
          <w:szCs w:val="24"/>
        </w:rPr>
      </w:pPr>
    </w:p>
    <w:p w14:paraId="775EC886" w14:textId="77777777" w:rsidR="00865480" w:rsidRDefault="00000000">
      <w:pPr>
        <w:spacing w:after="0"/>
        <w:rPr>
          <w:rFonts w:ascii="Times New Roman" w:hAnsi="Times New Roman"/>
          <w:sz w:val="24"/>
          <w:szCs w:val="24"/>
        </w:rPr>
      </w:pPr>
      <w:r>
        <w:t>Question: 302</w:t>
      </w:r>
    </w:p>
    <w:p/>
    <w:p w14:paraId="0A3FBA0A" w14:textId="77777777" w:rsidR="00865480" w:rsidRDefault="00000000">
      <w:pPr>
        <w:spacing w:after="0"/>
        <w:rPr>
          <w:rFonts w:ascii="Times New Roman" w:hAnsi="Times New Roman"/>
          <w:sz w:val="24"/>
          <w:szCs w:val="24"/>
        </w:rPr>
      </w:pPr>
      <w:r>
        <w:rPr>
          <w:rFonts w:ascii="Times New Roman" w:hAnsi="Times New Roman"/>
          <w:sz w:val="24"/>
          <w:szCs w:val="24"/>
        </w:rPr>
        <w:t>A security professional discovers a folder containing an employee's personal information on the enterprise's shared drive. Which of the following best describes the data type the security professional should use to identify organizational policies and standards concerning the storage of employees' personal information?</w:t>
      </w:r>
    </w:p>
    <w:p w14:paraId="49D0C0C3" w14:textId="77777777" w:rsidR="00865480" w:rsidRDefault="00000000">
      <w:pPr>
        <w:spacing w:after="0"/>
        <w:rPr>
          <w:rFonts w:ascii="Times New Roman" w:hAnsi="Times New Roman"/>
          <w:sz w:val="24"/>
          <w:szCs w:val="24"/>
        </w:rPr>
      </w:pPr>
      <w:r>
        <w:t>A. Legal</w:t>
      </w:r>
    </w:p>
    <w:p w14:paraId="687FDC58" w14:textId="77777777" w:rsidR="00865480" w:rsidRDefault="00000000">
      <w:pPr>
        <w:spacing w:after="0"/>
        <w:rPr>
          <w:rFonts w:ascii="Times New Roman" w:hAnsi="Times New Roman"/>
          <w:sz w:val="24"/>
          <w:szCs w:val="24"/>
        </w:rPr>
      </w:pPr>
      <w:r>
        <w:t>B. Financial</w:t>
      </w:r>
    </w:p>
    <w:p w14:paraId="0C34FE34" w14:textId="77777777" w:rsidR="00865480" w:rsidRDefault="00000000">
      <w:pPr>
        <w:spacing w:after="0"/>
        <w:rPr>
          <w:rFonts w:ascii="Times New Roman" w:hAnsi="Times New Roman"/>
          <w:sz w:val="24"/>
          <w:szCs w:val="24"/>
        </w:rPr>
      </w:pPr>
      <w:r>
        <w:t>C. Privacy</w:t>
      </w:r>
    </w:p>
    <w:p w14:paraId="6808C962" w14:textId="77777777" w:rsidR="00865480" w:rsidRDefault="00000000">
      <w:pPr>
        <w:spacing w:after="0"/>
        <w:rPr>
          <w:rFonts w:ascii="Times New Roman" w:hAnsi="Times New Roman"/>
          <w:sz w:val="24"/>
          <w:szCs w:val="24"/>
        </w:rPr>
      </w:pPr>
      <w:r>
        <w:t>D. Intellectual property</w:t>
      </w:r>
    </w:p>
    <w:p w14:paraId="3422B328" w14:textId="77777777" w:rsidR="00865480" w:rsidRDefault="00865480">
      <w:pPr>
        <w:spacing w:after="0"/>
        <w:rPr>
          <w:rFonts w:ascii="Times New Roman" w:hAnsi="Times New Roman"/>
          <w:sz w:val="24"/>
          <w:szCs w:val="24"/>
        </w:rPr>
      </w:pPr>
    </w:p>
    <w:p w14:paraId="323FD75B"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6357F05" w14:textId="77777777" w:rsidR="00865480" w:rsidRDefault="00000000">
      <w:pPr>
        <w:spacing w:after="0"/>
        <w:rPr>
          <w:rFonts w:ascii="Times New Roman" w:hAnsi="Times New Roman"/>
          <w:sz w:val="24"/>
          <w:szCs w:val="24"/>
        </w:rPr>
      </w:pPr>
      <w:r>
        <w:t>Explanation:</w:t>
      </w:r>
    </w:p>
    <w:p w14:paraId="5D56CF29" w14:textId="77777777" w:rsidR="00865480" w:rsidRDefault="00000000">
      <w:pPr>
        <w:spacing w:after="0"/>
        <w:rPr>
          <w:rFonts w:ascii="Times New Roman" w:hAnsi="Times New Roman"/>
          <w:sz w:val="24"/>
          <w:szCs w:val="24"/>
        </w:rPr>
      </w:pPr>
      <w:r>
        <w:t>Detailed Privacy data includes information such as Personally Identifiable Information (PII), which relates to employees' or customers' personal data. Organizations often maintain policies and standards specifically addressing how such sensitive information should be handled. Reference: CompTIA Security+ SY0-701 Study Guide, Domain 5: Security Program Management, Section: "Data Types and Classifications"​​.</w:t>
      </w:r>
    </w:p>
    <w:p w14:paraId="66564AC2" w14:textId="77777777" w:rsidR="00865480" w:rsidRDefault="00865480">
      <w:pPr>
        <w:spacing w:after="0"/>
        <w:rPr>
          <w:rFonts w:ascii="Times New Roman" w:hAnsi="Times New Roman"/>
          <w:sz w:val="24"/>
          <w:szCs w:val="24"/>
        </w:rPr>
      </w:pPr>
    </w:p>
    <w:p w14:paraId="177EDFC7" w14:textId="77777777" w:rsidR="00865480" w:rsidRDefault="00865480">
      <w:pPr>
        <w:spacing w:after="0"/>
        <w:rPr>
          <w:rFonts w:ascii="Times New Roman" w:hAnsi="Times New Roman"/>
          <w:sz w:val="24"/>
          <w:szCs w:val="24"/>
        </w:rPr>
      </w:pPr>
    </w:p>
    <w:p w14:paraId="795B8CF6" w14:textId="77777777" w:rsidR="00865480" w:rsidRDefault="00000000">
      <w:pPr>
        <w:spacing w:after="0"/>
        <w:rPr>
          <w:rFonts w:ascii="Times New Roman" w:hAnsi="Times New Roman"/>
          <w:sz w:val="24"/>
          <w:szCs w:val="24"/>
        </w:rPr>
      </w:pPr>
      <w:r>
        <w:t>Question: 303</w:t>
      </w:r>
    </w:p>
    <w:p/>
    <w:p w14:paraId="483BB7FF" w14:textId="77777777" w:rsidR="00865480" w:rsidRDefault="00000000">
      <w:pPr>
        <w:spacing w:after="0"/>
        <w:rPr>
          <w:rFonts w:ascii="Times New Roman" w:hAnsi="Times New Roman"/>
          <w:sz w:val="24"/>
          <w:szCs w:val="24"/>
        </w:rPr>
      </w:pPr>
      <w:r>
        <w:rPr>
          <w:rFonts w:ascii="Times New Roman" w:hAnsi="Times New Roman"/>
          <w:sz w:val="24"/>
          <w:szCs w:val="24"/>
        </w:rPr>
        <w:t>An organization needs to monitor its users' activities to prevent insider threats. Which of the following solutions would help the organization achieve this goal?</w:t>
      </w:r>
    </w:p>
    <w:p w14:paraId="360E8A94" w14:textId="77777777" w:rsidR="00865480" w:rsidRDefault="00000000">
      <w:pPr>
        <w:spacing w:after="0"/>
        <w:rPr>
          <w:rFonts w:ascii="Times New Roman" w:hAnsi="Times New Roman"/>
          <w:sz w:val="24"/>
          <w:szCs w:val="24"/>
        </w:rPr>
      </w:pPr>
      <w:r>
        <w:t>A. Behavioral analytics</w:t>
      </w:r>
    </w:p>
    <w:p w14:paraId="66E71A8B" w14:textId="77777777" w:rsidR="00865480" w:rsidRDefault="00000000">
      <w:pPr>
        <w:spacing w:after="0"/>
        <w:rPr>
          <w:rFonts w:ascii="Times New Roman" w:hAnsi="Times New Roman"/>
          <w:sz w:val="24"/>
          <w:szCs w:val="24"/>
        </w:rPr>
      </w:pPr>
      <w:r>
        <w:t>B. Access control lists</w:t>
      </w:r>
    </w:p>
    <w:p w14:paraId="4AF22AF9" w14:textId="77777777" w:rsidR="00865480" w:rsidRDefault="00000000">
      <w:pPr>
        <w:spacing w:after="0"/>
        <w:rPr>
          <w:rFonts w:ascii="Times New Roman" w:hAnsi="Times New Roman"/>
          <w:sz w:val="24"/>
          <w:szCs w:val="24"/>
        </w:rPr>
      </w:pPr>
      <w:r>
        <w:t>C. Identity and access management</w:t>
      </w:r>
    </w:p>
    <w:p w14:paraId="4767828D" w14:textId="77777777" w:rsidR="00865480" w:rsidRDefault="00000000">
      <w:pPr>
        <w:spacing w:after="0"/>
        <w:rPr>
          <w:rFonts w:ascii="Times New Roman" w:hAnsi="Times New Roman"/>
          <w:sz w:val="24"/>
          <w:szCs w:val="24"/>
        </w:rPr>
      </w:pPr>
      <w:r>
        <w:t>D. Network intrusion detection system</w:t>
      </w:r>
    </w:p>
    <w:p w14:paraId="69082ADF" w14:textId="77777777" w:rsidR="00865480" w:rsidRDefault="00865480">
      <w:pPr>
        <w:spacing w:after="0"/>
        <w:rPr>
          <w:rFonts w:ascii="Times New Roman" w:hAnsi="Times New Roman"/>
          <w:sz w:val="24"/>
          <w:szCs w:val="24"/>
        </w:rPr>
      </w:pPr>
    </w:p>
    <w:p w14:paraId="79618A1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DFAC54F" w14:textId="77777777" w:rsidR="00865480" w:rsidRDefault="00000000">
      <w:pPr>
        <w:spacing w:after="0"/>
        <w:rPr>
          <w:rFonts w:ascii="Times New Roman" w:hAnsi="Times New Roman"/>
          <w:sz w:val="24"/>
          <w:szCs w:val="24"/>
        </w:rPr>
      </w:pPr>
      <w:r>
        <w:t>Explanation:</w:t>
      </w:r>
    </w:p>
    <w:p w14:paraId="0870296A" w14:textId="77777777" w:rsidR="00865480" w:rsidRDefault="00000000">
      <w:pPr>
        <w:spacing w:after="0"/>
        <w:rPr>
          <w:rFonts w:ascii="Times New Roman" w:hAnsi="Times New Roman"/>
          <w:sz w:val="24"/>
          <w:szCs w:val="24"/>
        </w:rPr>
      </w:pPr>
      <w:r>
        <w:t>Detailed Behavioral analytics tools monitor user actions and detect anomalies that may indicate insider threats, such as unauthorized access or unusual data exfiltration activities. These tools establish baselines for normal behavior and flag deviations. Reference: CompTIA Security+ SY0-701 Study Guide, Domain 4: Security Operations, Section: "Behavioral Analytics and Monitoring"​​.</w:t>
      </w:r>
    </w:p>
    <w:p w14:paraId="51F18672" w14:textId="77777777" w:rsidR="00865480" w:rsidRDefault="00865480">
      <w:pPr>
        <w:spacing w:after="0"/>
        <w:rPr>
          <w:rFonts w:ascii="Times New Roman" w:hAnsi="Times New Roman"/>
          <w:sz w:val="24"/>
          <w:szCs w:val="24"/>
        </w:rPr>
      </w:pPr>
    </w:p>
    <w:p w14:paraId="39BFB36F" w14:textId="77777777" w:rsidR="00865480" w:rsidRDefault="00865480">
      <w:pPr>
        <w:spacing w:after="0"/>
        <w:rPr>
          <w:rFonts w:ascii="Times New Roman" w:hAnsi="Times New Roman"/>
          <w:sz w:val="24"/>
          <w:szCs w:val="24"/>
        </w:rPr>
      </w:pPr>
    </w:p>
    <w:p w14:paraId="0A537202" w14:textId="77777777" w:rsidR="00865480" w:rsidRDefault="00000000">
      <w:pPr>
        <w:spacing w:after="0"/>
        <w:rPr>
          <w:rFonts w:ascii="Times New Roman" w:hAnsi="Times New Roman"/>
          <w:sz w:val="24"/>
          <w:szCs w:val="24"/>
        </w:rPr>
      </w:pPr>
      <w:r>
        <w:t>Question: 304</w:t>
      </w:r>
    </w:p>
    <w:p/>
    <w:p w14:paraId="3E49718C" w14:textId="77777777" w:rsidR="00865480" w:rsidRDefault="00000000">
      <w:pPr>
        <w:spacing w:after="0"/>
        <w:rPr>
          <w:rFonts w:ascii="Times New Roman" w:hAnsi="Times New Roman"/>
          <w:sz w:val="24"/>
          <w:szCs w:val="24"/>
        </w:rPr>
      </w:pPr>
      <w:r>
        <w:rPr>
          <w:rFonts w:ascii="Times New Roman" w:hAnsi="Times New Roman"/>
          <w:sz w:val="24"/>
          <w:szCs w:val="24"/>
        </w:rPr>
        <w:t>A company wants to track modifications to the code used to build new virtual servers. Which of the following will the company most likely deploy?</w:t>
      </w:r>
    </w:p>
    <w:p w14:paraId="2295D1E4" w14:textId="77777777" w:rsidR="00865480" w:rsidRDefault="00000000">
      <w:pPr>
        <w:spacing w:after="0"/>
        <w:rPr>
          <w:rFonts w:ascii="Times New Roman" w:hAnsi="Times New Roman"/>
          <w:sz w:val="24"/>
          <w:szCs w:val="24"/>
        </w:rPr>
      </w:pPr>
      <w:r>
        <w:t>A. Change management ticketing system</w:t>
      </w:r>
    </w:p>
    <w:p w14:paraId="68A1DCFC" w14:textId="77777777" w:rsidR="00865480" w:rsidRDefault="00000000">
      <w:pPr>
        <w:spacing w:after="0"/>
        <w:rPr>
          <w:rFonts w:ascii="Times New Roman" w:hAnsi="Times New Roman"/>
          <w:sz w:val="24"/>
          <w:szCs w:val="24"/>
        </w:rPr>
      </w:pPr>
      <w:r>
        <w:t>B. Behavioral analyzer</w:t>
      </w:r>
    </w:p>
    <w:p w14:paraId="24A7A27D" w14:textId="77777777" w:rsidR="00865480" w:rsidRDefault="00000000">
      <w:pPr>
        <w:spacing w:after="0"/>
        <w:rPr>
          <w:rFonts w:ascii="Times New Roman" w:hAnsi="Times New Roman"/>
          <w:sz w:val="24"/>
          <w:szCs w:val="24"/>
        </w:rPr>
      </w:pPr>
      <w:r>
        <w:t>C. Collaboration platform</w:t>
      </w:r>
    </w:p>
    <w:p w14:paraId="4E116150" w14:textId="77777777" w:rsidR="00865480" w:rsidRDefault="00000000">
      <w:pPr>
        <w:spacing w:after="0"/>
        <w:rPr>
          <w:rFonts w:ascii="Times New Roman" w:hAnsi="Times New Roman"/>
          <w:sz w:val="24"/>
          <w:szCs w:val="24"/>
        </w:rPr>
      </w:pPr>
      <w:r>
        <w:t>D. Version control tool</w:t>
      </w:r>
    </w:p>
    <w:p w14:paraId="0BCF13FB" w14:textId="77777777" w:rsidR="00865480" w:rsidRDefault="00865480">
      <w:pPr>
        <w:spacing w:after="0"/>
        <w:rPr>
          <w:rFonts w:ascii="Times New Roman" w:hAnsi="Times New Roman"/>
          <w:sz w:val="24"/>
          <w:szCs w:val="24"/>
        </w:rPr>
      </w:pPr>
    </w:p>
    <w:p w14:paraId="223E3676"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7BC2223" w14:textId="77777777" w:rsidR="00865480" w:rsidRDefault="00000000">
      <w:pPr>
        <w:spacing w:after="0"/>
        <w:rPr>
          <w:rFonts w:ascii="Times New Roman" w:hAnsi="Times New Roman"/>
          <w:sz w:val="24"/>
          <w:szCs w:val="24"/>
        </w:rPr>
      </w:pPr>
      <w:r>
        <w:t>Explanation:</w:t>
      </w:r>
    </w:p>
    <w:p w14:paraId="17766751" w14:textId="77777777" w:rsidR="00865480" w:rsidRDefault="00000000">
      <w:pPr>
        <w:spacing w:after="0"/>
        <w:rPr>
          <w:rFonts w:ascii="Times New Roman" w:hAnsi="Times New Roman"/>
          <w:sz w:val="24"/>
          <w:szCs w:val="24"/>
        </w:rPr>
      </w:pPr>
      <w:r>
        <w:t>Detailed A version control tool, such as Git, tracks changes made to code, maintains history, and allows developers to manage and revert to earlier versions when needed. This ensures accountability and control over modifications. Reference: CompTIA Security+ SY0-701 Study Guide, Domain 3: Security Architecture, Section: "Version Control and Documentation"​​.</w:t>
      </w:r>
    </w:p>
    <w:p w14:paraId="346656A8" w14:textId="77777777" w:rsidR="00865480" w:rsidRDefault="00865480">
      <w:pPr>
        <w:spacing w:after="0"/>
        <w:rPr>
          <w:rFonts w:ascii="Times New Roman" w:hAnsi="Times New Roman"/>
          <w:sz w:val="24"/>
          <w:szCs w:val="24"/>
        </w:rPr>
      </w:pPr>
    </w:p>
    <w:p w14:paraId="551748C4" w14:textId="77777777" w:rsidR="00865480" w:rsidRDefault="00865480">
      <w:pPr>
        <w:spacing w:after="0"/>
        <w:rPr>
          <w:rFonts w:ascii="Times New Roman" w:hAnsi="Times New Roman"/>
          <w:sz w:val="24"/>
          <w:szCs w:val="24"/>
        </w:rPr>
      </w:pPr>
    </w:p>
    <w:p w14:paraId="794F69F5" w14:textId="77777777" w:rsidR="00865480" w:rsidRDefault="00000000">
      <w:pPr>
        <w:spacing w:after="0"/>
        <w:rPr>
          <w:rFonts w:ascii="Times New Roman" w:hAnsi="Times New Roman"/>
          <w:sz w:val="24"/>
          <w:szCs w:val="24"/>
        </w:rPr>
      </w:pPr>
      <w:r>
        <w:t>Question: 305</w:t>
      </w:r>
    </w:p>
    <w:p/>
    <w:p w14:paraId="76A0C546"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an organization focus on the most when making decisions about vulnerability prioritization?</w:t>
      </w:r>
    </w:p>
    <w:p w14:paraId="10BD1694" w14:textId="77777777" w:rsidR="00865480" w:rsidRDefault="00000000">
      <w:pPr>
        <w:spacing w:after="0"/>
        <w:rPr>
          <w:rFonts w:ascii="Times New Roman" w:hAnsi="Times New Roman"/>
          <w:sz w:val="24"/>
          <w:szCs w:val="24"/>
        </w:rPr>
      </w:pPr>
      <w:r>
        <w:t>A. Exposure factor</w:t>
      </w:r>
    </w:p>
    <w:p w14:paraId="4117E0E4" w14:textId="77777777" w:rsidR="00865480" w:rsidRDefault="00000000">
      <w:pPr>
        <w:spacing w:after="0"/>
        <w:rPr>
          <w:rFonts w:ascii="Times New Roman" w:hAnsi="Times New Roman"/>
          <w:sz w:val="24"/>
          <w:szCs w:val="24"/>
        </w:rPr>
      </w:pPr>
      <w:r>
        <w:t>B. CVSS</w:t>
      </w:r>
    </w:p>
    <w:p w14:paraId="4C1B5C5A" w14:textId="77777777" w:rsidR="00865480" w:rsidRDefault="00000000">
      <w:pPr>
        <w:spacing w:after="0"/>
        <w:rPr>
          <w:rFonts w:ascii="Times New Roman" w:hAnsi="Times New Roman"/>
          <w:sz w:val="24"/>
          <w:szCs w:val="24"/>
        </w:rPr>
      </w:pPr>
      <w:r>
        <w:t>C. CVE</w:t>
      </w:r>
    </w:p>
    <w:p w14:paraId="50B2B426" w14:textId="77777777" w:rsidR="00865480" w:rsidRDefault="00000000">
      <w:pPr>
        <w:spacing w:after="0"/>
        <w:rPr>
          <w:rFonts w:ascii="Times New Roman" w:hAnsi="Times New Roman"/>
          <w:sz w:val="24"/>
          <w:szCs w:val="24"/>
        </w:rPr>
      </w:pPr>
      <w:r>
        <w:t>D. Industry impact</w:t>
      </w:r>
    </w:p>
    <w:p w14:paraId="72B5EC45" w14:textId="77777777" w:rsidR="00865480" w:rsidRDefault="00865480">
      <w:pPr>
        <w:spacing w:after="0"/>
        <w:rPr>
          <w:rFonts w:ascii="Times New Roman" w:hAnsi="Times New Roman"/>
          <w:sz w:val="24"/>
          <w:szCs w:val="24"/>
        </w:rPr>
      </w:pPr>
    </w:p>
    <w:p w14:paraId="4836046F"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5B54E96B" w14:textId="77777777" w:rsidR="00865480" w:rsidRDefault="00000000">
      <w:pPr>
        <w:spacing w:after="0"/>
        <w:rPr>
          <w:rFonts w:ascii="Times New Roman" w:hAnsi="Times New Roman"/>
          <w:sz w:val="24"/>
          <w:szCs w:val="24"/>
        </w:rPr>
      </w:pPr>
      <w:r>
        <w:t>Explanation:</w:t>
      </w:r>
    </w:p>
    <w:p w14:paraId="638B9891" w14:textId="77777777" w:rsidR="00865480" w:rsidRDefault="00000000">
      <w:pPr>
        <w:spacing w:after="0"/>
        <w:rPr>
          <w:rFonts w:ascii="Times New Roman" w:hAnsi="Times New Roman"/>
          <w:sz w:val="24"/>
          <w:szCs w:val="24"/>
        </w:rPr>
      </w:pPr>
      <w:r>
        <w:t>Detailed The Common Vulnerability Scoring System (CVSS) is a standardized metric used to assess the severity of vulnerabilities, aiding organizations in prioritizing their response based on risk. Reference: CompTIA Security+ SY0-701 Study Guide, Domain 2: Vulnerabilities, Section: "Vulnerability Prioritization and Metrics"​​.</w:t>
      </w:r>
    </w:p>
    <w:p w14:paraId="7D68E5B0" w14:textId="77777777" w:rsidR="00865480" w:rsidRDefault="00865480">
      <w:pPr>
        <w:spacing w:after="0"/>
        <w:rPr>
          <w:rFonts w:ascii="Times New Roman" w:hAnsi="Times New Roman"/>
          <w:sz w:val="24"/>
          <w:szCs w:val="24"/>
        </w:rPr>
      </w:pPr>
    </w:p>
    <w:p w14:paraId="3C408A2C" w14:textId="77777777" w:rsidR="00865480" w:rsidRDefault="00865480">
      <w:pPr>
        <w:spacing w:after="0"/>
        <w:rPr>
          <w:rFonts w:ascii="Times New Roman" w:hAnsi="Times New Roman"/>
          <w:sz w:val="24"/>
          <w:szCs w:val="24"/>
        </w:rPr>
      </w:pPr>
    </w:p>
    <w:p w14:paraId="13018FEE" w14:textId="77777777" w:rsidR="00865480" w:rsidRDefault="00000000">
      <w:pPr>
        <w:spacing w:after="0"/>
        <w:rPr>
          <w:rFonts w:ascii="Times New Roman" w:hAnsi="Times New Roman"/>
          <w:sz w:val="24"/>
          <w:szCs w:val="24"/>
        </w:rPr>
      </w:pPr>
      <w:r>
        <w:t>Question: 306</w:t>
      </w:r>
    </w:p>
    <w:p/>
    <w:p w14:paraId="3DFB5E0D" w14:textId="77777777" w:rsidR="00865480" w:rsidRDefault="00000000">
      <w:pPr>
        <w:spacing w:after="0"/>
        <w:rPr>
          <w:rFonts w:ascii="Times New Roman" w:hAnsi="Times New Roman"/>
          <w:sz w:val="24"/>
          <w:szCs w:val="24"/>
        </w:rPr>
      </w:pPr>
      <w:r>
        <w:rPr>
          <w:rFonts w:ascii="Times New Roman" w:hAnsi="Times New Roman"/>
          <w:sz w:val="24"/>
          <w:szCs w:val="24"/>
        </w:rPr>
        <w:t>Company A jointly develops a product with Company B, which is located in a different country. Company A finds out that their intellectual property is being shared with unauthorized companies. Which of the following has been breached?</w:t>
      </w:r>
    </w:p>
    <w:p w14:paraId="6F53E23A" w14:textId="77777777" w:rsidR="00865480" w:rsidRDefault="00000000">
      <w:pPr>
        <w:spacing w:after="0"/>
        <w:rPr>
          <w:rFonts w:ascii="Times New Roman" w:hAnsi="Times New Roman"/>
          <w:sz w:val="24"/>
          <w:szCs w:val="24"/>
        </w:rPr>
      </w:pPr>
      <w:r>
        <w:t>A. SLA</w:t>
      </w:r>
    </w:p>
    <w:p w14:paraId="001AAC2E" w14:textId="77777777" w:rsidR="00865480" w:rsidRDefault="00000000">
      <w:pPr>
        <w:spacing w:after="0"/>
        <w:rPr>
          <w:rFonts w:ascii="Times New Roman" w:hAnsi="Times New Roman"/>
          <w:sz w:val="24"/>
          <w:szCs w:val="24"/>
        </w:rPr>
      </w:pPr>
      <w:r>
        <w:t>B. AUP</w:t>
      </w:r>
    </w:p>
    <w:p w14:paraId="1A4C23C6" w14:textId="77777777" w:rsidR="00865480" w:rsidRDefault="00000000">
      <w:pPr>
        <w:spacing w:after="0"/>
        <w:rPr>
          <w:rFonts w:ascii="Times New Roman" w:hAnsi="Times New Roman"/>
          <w:sz w:val="24"/>
          <w:szCs w:val="24"/>
        </w:rPr>
      </w:pPr>
      <w:r>
        <w:t>C. SOW</w:t>
      </w:r>
    </w:p>
    <w:p w14:paraId="76052C35" w14:textId="77777777" w:rsidR="00865480" w:rsidRDefault="00000000">
      <w:pPr>
        <w:spacing w:after="0"/>
        <w:rPr>
          <w:rFonts w:ascii="Times New Roman" w:hAnsi="Times New Roman"/>
          <w:sz w:val="24"/>
          <w:szCs w:val="24"/>
        </w:rPr>
      </w:pPr>
      <w:r>
        <w:t>D. MOA</w:t>
      </w:r>
    </w:p>
    <w:p w14:paraId="3F7DEE30" w14:textId="77777777" w:rsidR="00865480" w:rsidRDefault="00865480">
      <w:pPr>
        <w:spacing w:after="0"/>
        <w:rPr>
          <w:rFonts w:ascii="Times New Roman" w:hAnsi="Times New Roman"/>
          <w:sz w:val="24"/>
          <w:szCs w:val="24"/>
        </w:rPr>
      </w:pPr>
    </w:p>
    <w:p w14:paraId="5D2779EF"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E7D9F23" w14:textId="77777777" w:rsidR="00865480" w:rsidRDefault="00000000">
      <w:pPr>
        <w:spacing w:after="0"/>
        <w:rPr>
          <w:rFonts w:ascii="Times New Roman" w:hAnsi="Times New Roman"/>
          <w:sz w:val="24"/>
          <w:szCs w:val="24"/>
        </w:rPr>
      </w:pPr>
      <w:r>
        <w:t>Explanation:</w:t>
      </w:r>
    </w:p>
    <w:p w14:paraId="444EEF56" w14:textId="77777777" w:rsidR="00865480" w:rsidRDefault="00000000">
      <w:pPr>
        <w:spacing w:after="0"/>
        <w:rPr>
          <w:rFonts w:ascii="Times New Roman" w:hAnsi="Times New Roman"/>
          <w:sz w:val="24"/>
          <w:szCs w:val="24"/>
        </w:rPr>
      </w:pPr>
      <w:r>
        <w:t>Detailed A Memorandum of Agreement (MOA) outlines terms of cooperation, including restrictions on sharing intellectual property. A breach indicates the terms of the agreement were violated, compromising confidentiality or usage terms. Reference: CompTIA Security+ SY0-701 Study Guide, Domain 5: Security Program Management, Section: "Third-Party Risk Management"​​.</w:t>
      </w:r>
    </w:p>
    <w:p w14:paraId="2340861E" w14:textId="77777777" w:rsidR="00865480" w:rsidRDefault="00865480">
      <w:pPr>
        <w:spacing w:after="0"/>
        <w:rPr>
          <w:rFonts w:ascii="Times New Roman" w:hAnsi="Times New Roman"/>
          <w:sz w:val="24"/>
          <w:szCs w:val="24"/>
        </w:rPr>
      </w:pPr>
    </w:p>
    <w:p w14:paraId="7D65F87F" w14:textId="77777777" w:rsidR="00865480" w:rsidRDefault="00865480">
      <w:pPr>
        <w:spacing w:after="0"/>
        <w:rPr>
          <w:rFonts w:ascii="Times New Roman" w:hAnsi="Times New Roman"/>
          <w:sz w:val="24"/>
          <w:szCs w:val="24"/>
        </w:rPr>
      </w:pPr>
    </w:p>
    <w:p w14:paraId="4BFB2AE7" w14:textId="77777777" w:rsidR="00865480" w:rsidRDefault="00000000">
      <w:pPr>
        <w:spacing w:after="0"/>
        <w:rPr>
          <w:rFonts w:ascii="Times New Roman" w:hAnsi="Times New Roman"/>
          <w:sz w:val="24"/>
          <w:szCs w:val="24"/>
        </w:rPr>
      </w:pPr>
      <w:r>
        <w:t>Question: 307</w:t>
      </w:r>
    </w:p>
    <w:p/>
    <w:p w14:paraId="7DA9C90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most accurately describes the order in which a security engineer should implement secure baselines?</w:t>
      </w:r>
    </w:p>
    <w:p w14:paraId="75927EC3" w14:textId="77777777" w:rsidR="00865480" w:rsidRDefault="00000000">
      <w:pPr>
        <w:spacing w:after="0"/>
        <w:rPr>
          <w:rFonts w:ascii="Times New Roman" w:hAnsi="Times New Roman"/>
          <w:sz w:val="24"/>
          <w:szCs w:val="24"/>
        </w:rPr>
      </w:pPr>
      <w:r>
        <w:t>A. Deploy, maintain, establish</w:t>
      </w:r>
    </w:p>
    <w:p w14:paraId="1016020B" w14:textId="77777777" w:rsidR="00865480" w:rsidRDefault="00000000">
      <w:pPr>
        <w:spacing w:after="0"/>
        <w:rPr>
          <w:rFonts w:ascii="Times New Roman" w:hAnsi="Times New Roman"/>
          <w:sz w:val="24"/>
          <w:szCs w:val="24"/>
        </w:rPr>
      </w:pPr>
      <w:r>
        <w:t>B. Establish, maintain, deploy</w:t>
      </w:r>
    </w:p>
    <w:p w14:paraId="37591592" w14:textId="77777777" w:rsidR="00865480" w:rsidRDefault="00000000">
      <w:pPr>
        <w:spacing w:after="0"/>
        <w:rPr>
          <w:rFonts w:ascii="Times New Roman" w:hAnsi="Times New Roman"/>
          <w:sz w:val="24"/>
          <w:szCs w:val="24"/>
        </w:rPr>
      </w:pPr>
      <w:r>
        <w:t>C. Establish, deploy, maintain</w:t>
      </w:r>
    </w:p>
    <w:p w14:paraId="6F9D5701" w14:textId="77777777" w:rsidR="00865480" w:rsidRDefault="00000000">
      <w:pPr>
        <w:spacing w:after="0"/>
        <w:rPr>
          <w:rFonts w:ascii="Times New Roman" w:hAnsi="Times New Roman"/>
          <w:sz w:val="24"/>
          <w:szCs w:val="24"/>
        </w:rPr>
      </w:pPr>
      <w:r>
        <w:t>D. Deploy, establish, maintain</w:t>
      </w:r>
    </w:p>
    <w:p w14:paraId="021FC0D2" w14:textId="77777777" w:rsidR="00865480" w:rsidRDefault="00865480">
      <w:pPr>
        <w:spacing w:after="0"/>
        <w:rPr>
          <w:rFonts w:ascii="Times New Roman" w:hAnsi="Times New Roman"/>
          <w:sz w:val="24"/>
          <w:szCs w:val="24"/>
        </w:rPr>
      </w:pPr>
    </w:p>
    <w:p w14:paraId="1734EAB8"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641D51B0" w14:textId="77777777" w:rsidR="00865480" w:rsidRDefault="00000000">
      <w:pPr>
        <w:spacing w:after="0"/>
        <w:rPr>
          <w:rFonts w:ascii="Times New Roman" w:hAnsi="Times New Roman"/>
          <w:sz w:val="24"/>
          <w:szCs w:val="24"/>
        </w:rPr>
      </w:pPr>
      <w:r>
        <w:t>Explanation:</w:t>
      </w:r>
    </w:p>
    <w:p w14:paraId="53D3AA4C" w14:textId="77777777" w:rsidR="00865480" w:rsidRDefault="00000000">
      <w:pPr>
        <w:spacing w:after="0"/>
        <w:rPr>
          <w:rFonts w:ascii="Times New Roman" w:hAnsi="Times New Roman"/>
          <w:sz w:val="24"/>
          <w:szCs w:val="24"/>
        </w:rPr>
      </w:pPr>
      <w:r>
        <w:t>Detailed The correct sequence is to first establish secure baselines by determining the required configurations, deploy those configurations across systems, and finally maintain the configurations through regular updates and auditing. Reference: CompTIA Security+ SY0-701 Study Guide, Domain 4: Security Operations, Section: "Secure Baseline Development"​​.</w:t>
      </w:r>
    </w:p>
    <w:p w14:paraId="7A390BE2" w14:textId="77777777" w:rsidR="00865480" w:rsidRDefault="00865480">
      <w:pPr>
        <w:spacing w:after="0"/>
        <w:rPr>
          <w:rFonts w:ascii="Times New Roman" w:hAnsi="Times New Roman"/>
          <w:sz w:val="24"/>
          <w:szCs w:val="24"/>
        </w:rPr>
      </w:pPr>
    </w:p>
    <w:p w14:paraId="7989DAFA" w14:textId="77777777" w:rsidR="00865480" w:rsidRDefault="00865480">
      <w:pPr>
        <w:spacing w:after="0"/>
        <w:rPr>
          <w:rFonts w:ascii="Times New Roman" w:hAnsi="Times New Roman"/>
          <w:sz w:val="24"/>
          <w:szCs w:val="24"/>
        </w:rPr>
      </w:pPr>
    </w:p>
    <w:p w14:paraId="38A2AF05" w14:textId="77777777" w:rsidR="00865480" w:rsidRDefault="00000000">
      <w:pPr>
        <w:spacing w:after="0"/>
        <w:rPr>
          <w:rFonts w:ascii="Times New Roman" w:hAnsi="Times New Roman"/>
          <w:sz w:val="24"/>
          <w:szCs w:val="24"/>
        </w:rPr>
      </w:pPr>
      <w:r>
        <w:t>Question: 308</w:t>
      </w:r>
    </w:p>
    <w:p/>
    <w:p w14:paraId="5421129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are the best security controls for controlling on-premises access? (Select two.)</w:t>
      </w:r>
    </w:p>
    <w:p w14:paraId="13D2A7B6" w14:textId="77777777" w:rsidR="00865480" w:rsidRDefault="00000000">
      <w:pPr>
        <w:spacing w:after="0"/>
        <w:rPr>
          <w:rFonts w:ascii="Times New Roman" w:hAnsi="Times New Roman"/>
          <w:sz w:val="24"/>
          <w:szCs w:val="24"/>
        </w:rPr>
      </w:pPr>
      <w:r>
        <w:t>A. Swipe card</w:t>
      </w:r>
    </w:p>
    <w:p w14:paraId="1378B2D5" w14:textId="77777777" w:rsidR="00865480" w:rsidRDefault="00000000">
      <w:pPr>
        <w:spacing w:after="0"/>
        <w:rPr>
          <w:rFonts w:ascii="Times New Roman" w:hAnsi="Times New Roman"/>
          <w:sz w:val="24"/>
          <w:szCs w:val="24"/>
        </w:rPr>
      </w:pPr>
      <w:r>
        <w:t>B. Picture ID</w:t>
      </w:r>
    </w:p>
    <w:p w14:paraId="18715452" w14:textId="77777777" w:rsidR="00865480" w:rsidRDefault="00000000">
      <w:pPr>
        <w:spacing w:after="0"/>
        <w:rPr>
          <w:rFonts w:ascii="Times New Roman" w:hAnsi="Times New Roman"/>
          <w:sz w:val="24"/>
          <w:szCs w:val="24"/>
        </w:rPr>
      </w:pPr>
      <w:r>
        <w:t>C. Phone authentication application</w:t>
      </w:r>
    </w:p>
    <w:p w14:paraId="4EBC9771" w14:textId="77777777" w:rsidR="00865480" w:rsidRDefault="00000000">
      <w:pPr>
        <w:spacing w:after="0"/>
        <w:rPr>
          <w:rFonts w:ascii="Times New Roman" w:hAnsi="Times New Roman"/>
          <w:sz w:val="24"/>
          <w:szCs w:val="24"/>
        </w:rPr>
      </w:pPr>
      <w:r>
        <w:t>D. Biometric scanner</w:t>
      </w:r>
    </w:p>
    <w:p w14:paraId="340AB918" w14:textId="77777777" w:rsidR="00865480" w:rsidRDefault="00000000">
      <w:pPr>
        <w:spacing w:after="0"/>
        <w:rPr>
          <w:rFonts w:ascii="Times New Roman" w:hAnsi="Times New Roman"/>
          <w:sz w:val="24"/>
          <w:szCs w:val="24"/>
        </w:rPr>
      </w:pPr>
      <w:r>
        <w:t>E. Camera</w:t>
      </w:r>
    </w:p>
    <w:p w14:paraId="1A6BAEE7" w14:textId="77777777" w:rsidR="00865480" w:rsidRDefault="00000000">
      <w:pPr>
        <w:spacing w:after="0"/>
        <w:rPr>
          <w:rFonts w:ascii="Times New Roman" w:hAnsi="Times New Roman"/>
          <w:sz w:val="24"/>
          <w:szCs w:val="24"/>
        </w:rPr>
      </w:pPr>
      <w:r>
        <w:t>F. Memorable</w:t>
        <w:br/>
        <w:br/>
        <w:t>Question:</w:t>
      </w:r>
    </w:p>
    <w:p w14:paraId="30219DF3" w14:textId="77777777" w:rsidR="00865480" w:rsidRDefault="00865480">
      <w:pPr>
        <w:spacing w:after="0"/>
        <w:rPr>
          <w:rFonts w:ascii="Times New Roman" w:hAnsi="Times New Roman"/>
          <w:sz w:val="24"/>
          <w:szCs w:val="24"/>
        </w:rPr>
      </w:pPr>
    </w:p>
    <w:p w14:paraId="14B53870" w14:textId="77777777" w:rsidR="00865480" w:rsidRDefault="00000000">
      <w:pPr>
        <w:spacing w:after="0"/>
        <w:rPr>
          <w:rFonts w:ascii="Times New Roman" w:hAnsi="Times New Roman"/>
          <w:sz w:val="24"/>
          <w:szCs w:val="24"/>
        </w:rPr>
      </w:pPr>
      <w:r>
        <w:rPr>
          <w:rFonts w:ascii="Times New Roman" w:hAnsi="Times New Roman"/>
          <w:sz w:val="24"/>
          <w:szCs w:val="24"/>
        </w:rPr>
        <w:t>Answer: A,D</w:t>
      </w:r>
    </w:p>
    <w:p/>
    <w:p w14:paraId="0742ED45" w14:textId="77777777" w:rsidR="00865480" w:rsidRDefault="00000000">
      <w:pPr>
        <w:spacing w:after="0"/>
        <w:rPr>
          <w:rFonts w:ascii="Times New Roman" w:hAnsi="Times New Roman"/>
          <w:sz w:val="24"/>
          <w:szCs w:val="24"/>
        </w:rPr>
      </w:pPr>
      <w:r>
        <w:t>Explanation:</w:t>
      </w:r>
    </w:p>
    <w:p w14:paraId="2D95159B" w14:textId="77777777" w:rsidR="00865480" w:rsidRDefault="00000000">
      <w:pPr>
        <w:spacing w:after="0"/>
        <w:rPr>
          <w:rFonts w:ascii="Times New Roman" w:hAnsi="Times New Roman"/>
          <w:sz w:val="24"/>
          <w:szCs w:val="24"/>
        </w:rPr>
      </w:pPr>
      <w:r>
        <w:t>Detailed Swipe cards and biometric scanners are commonly used to control on-premises access due to their reliability and ability to restrict unauthorized entry. Swipe cards provide physical access control, while biometric scanners ensure identity verification. Reference: CompTIA Security+ SY0-701 Study Guide, Domain 1: General Security Concepts, Section: "Physical Security Controls"​​.</w:t>
      </w:r>
    </w:p>
    <w:p w14:paraId="4B6AB539" w14:textId="77777777" w:rsidR="00865480" w:rsidRDefault="00865480">
      <w:pPr>
        <w:spacing w:after="0"/>
        <w:rPr>
          <w:rFonts w:ascii="Times New Roman" w:hAnsi="Times New Roman"/>
          <w:sz w:val="24"/>
          <w:szCs w:val="24"/>
        </w:rPr>
      </w:pPr>
    </w:p>
    <w:p w14:paraId="57B72459" w14:textId="77777777" w:rsidR="00865480" w:rsidRDefault="00865480">
      <w:pPr>
        <w:spacing w:after="0"/>
        <w:rPr>
          <w:rFonts w:ascii="Times New Roman" w:hAnsi="Times New Roman"/>
          <w:sz w:val="24"/>
          <w:szCs w:val="24"/>
        </w:rPr>
      </w:pPr>
    </w:p>
    <w:p w14:paraId="27FA3F9A" w14:textId="77777777" w:rsidR="00865480" w:rsidRDefault="00000000">
      <w:pPr>
        <w:spacing w:after="0"/>
        <w:rPr>
          <w:rFonts w:ascii="Times New Roman" w:hAnsi="Times New Roman"/>
          <w:sz w:val="24"/>
          <w:szCs w:val="24"/>
        </w:rPr>
      </w:pPr>
      <w:r>
        <w:t>Question: 309</w:t>
      </w:r>
    </w:p>
    <w:p/>
    <w:p w14:paraId="4666C58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best way to validate the integrity and availability of a disaster recovery site?</w:t>
      </w:r>
    </w:p>
    <w:p w14:paraId="6FB55416" w14:textId="77777777" w:rsidR="00865480" w:rsidRDefault="00000000">
      <w:pPr>
        <w:spacing w:after="0"/>
        <w:rPr>
          <w:rFonts w:ascii="Times New Roman" w:hAnsi="Times New Roman"/>
          <w:sz w:val="24"/>
          <w:szCs w:val="24"/>
        </w:rPr>
      </w:pPr>
      <w:r>
        <w:t>A. Lead a simulated failover.</w:t>
      </w:r>
    </w:p>
    <w:p w14:paraId="1A67D418" w14:textId="77777777" w:rsidR="00865480" w:rsidRDefault="00000000">
      <w:pPr>
        <w:spacing w:after="0"/>
        <w:rPr>
          <w:rFonts w:ascii="Times New Roman" w:hAnsi="Times New Roman"/>
          <w:sz w:val="24"/>
          <w:szCs w:val="24"/>
        </w:rPr>
      </w:pPr>
      <w:r>
        <w:t>B. Conduct a tabletop exercise.</w:t>
      </w:r>
    </w:p>
    <w:p w14:paraId="1C405930" w14:textId="77777777" w:rsidR="00865480" w:rsidRDefault="00000000">
      <w:pPr>
        <w:spacing w:after="0"/>
        <w:rPr>
          <w:rFonts w:ascii="Times New Roman" w:hAnsi="Times New Roman"/>
          <w:sz w:val="24"/>
          <w:szCs w:val="24"/>
        </w:rPr>
      </w:pPr>
      <w:r>
        <w:t>C. Periodically test the generators.</w:t>
      </w:r>
    </w:p>
    <w:p w14:paraId="6BAA5051" w14:textId="77777777" w:rsidR="00865480" w:rsidRDefault="00000000">
      <w:pPr>
        <w:spacing w:after="0"/>
        <w:rPr>
          <w:rFonts w:ascii="Times New Roman" w:hAnsi="Times New Roman"/>
          <w:sz w:val="24"/>
          <w:szCs w:val="24"/>
        </w:rPr>
      </w:pPr>
      <w:r>
        <w:t>D. Develop requirements for database encryption.</w:t>
      </w:r>
    </w:p>
    <w:p w14:paraId="7FD81102" w14:textId="77777777" w:rsidR="00865480" w:rsidRDefault="00865480">
      <w:pPr>
        <w:spacing w:after="0"/>
        <w:rPr>
          <w:rFonts w:ascii="Times New Roman" w:hAnsi="Times New Roman"/>
          <w:sz w:val="24"/>
          <w:szCs w:val="24"/>
        </w:rPr>
      </w:pPr>
    </w:p>
    <w:p w14:paraId="1F1174FC"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BC1B9BD" w14:textId="77777777" w:rsidR="00865480" w:rsidRDefault="00000000">
      <w:pPr>
        <w:spacing w:after="0"/>
        <w:rPr>
          <w:rFonts w:ascii="Times New Roman" w:hAnsi="Times New Roman"/>
          <w:sz w:val="24"/>
          <w:szCs w:val="24"/>
        </w:rPr>
      </w:pPr>
      <w:r>
        <w:t>Explanation:</w:t>
      </w:r>
    </w:p>
    <w:p w14:paraId="51FF91D4" w14:textId="77777777" w:rsidR="00865480" w:rsidRDefault="00000000">
      <w:pPr>
        <w:spacing w:after="0"/>
        <w:rPr>
          <w:rFonts w:ascii="Times New Roman" w:hAnsi="Times New Roman"/>
          <w:sz w:val="24"/>
          <w:szCs w:val="24"/>
        </w:rPr>
      </w:pPr>
      <w:r>
        <w:t>Detailed A simulated failover tests the disaster recovery site's ability to handle a full transition of services. This ensures all systems can function as expected during an actual disaster. Reference: CompTIA Security+ SY0-701 Study Guide, Domain 5: Security Program Management, Section: "Disaster Recovery and Business Continuity Planning"​​.</w:t>
      </w:r>
    </w:p>
    <w:p w14:paraId="548A49C1" w14:textId="77777777" w:rsidR="00865480" w:rsidRDefault="00865480">
      <w:pPr>
        <w:spacing w:after="0"/>
        <w:rPr>
          <w:rFonts w:ascii="Times New Roman" w:hAnsi="Times New Roman"/>
          <w:sz w:val="24"/>
          <w:szCs w:val="24"/>
        </w:rPr>
      </w:pPr>
    </w:p>
    <w:p w14:paraId="583C65DA" w14:textId="77777777" w:rsidR="00865480" w:rsidRDefault="00865480">
      <w:pPr>
        <w:spacing w:after="0"/>
        <w:rPr>
          <w:rFonts w:ascii="Times New Roman" w:hAnsi="Times New Roman"/>
          <w:sz w:val="24"/>
          <w:szCs w:val="24"/>
        </w:rPr>
      </w:pPr>
    </w:p>
    <w:p w14:paraId="201C35E3" w14:textId="77777777" w:rsidR="00865480" w:rsidRDefault="00000000">
      <w:pPr>
        <w:spacing w:after="0"/>
        <w:rPr>
          <w:rFonts w:ascii="Times New Roman" w:hAnsi="Times New Roman"/>
          <w:sz w:val="24"/>
          <w:szCs w:val="24"/>
        </w:rPr>
      </w:pPr>
      <w:r>
        <w:t>Question: 310</w:t>
      </w:r>
    </w:p>
    <w:p/>
    <w:p w14:paraId="754C0932" w14:textId="77777777" w:rsidR="00865480" w:rsidRDefault="00000000">
      <w:pPr>
        <w:spacing w:after="0"/>
        <w:rPr>
          <w:rFonts w:ascii="Times New Roman" w:hAnsi="Times New Roman"/>
          <w:sz w:val="24"/>
          <w:szCs w:val="24"/>
        </w:rPr>
      </w:pPr>
      <w:r>
        <w:rPr>
          <w:rFonts w:ascii="Times New Roman" w:hAnsi="Times New Roman"/>
          <w:sz w:val="24"/>
          <w:szCs w:val="24"/>
        </w:rPr>
        <w:t>While conducting a business continuity tabletop exercise, the security team becomes concerned by potential impacts if a generator fails during failover. Which of the following is the team most likely to consider in regard to risk management activities?</w:t>
      </w:r>
    </w:p>
    <w:p w14:paraId="0109CB2A" w14:textId="77777777" w:rsidR="00865480" w:rsidRDefault="00000000">
      <w:pPr>
        <w:spacing w:after="0"/>
        <w:rPr>
          <w:rFonts w:ascii="Times New Roman" w:hAnsi="Times New Roman"/>
          <w:sz w:val="24"/>
          <w:szCs w:val="24"/>
        </w:rPr>
      </w:pPr>
      <w:r>
        <w:t>A. RPO</w:t>
      </w:r>
    </w:p>
    <w:p w14:paraId="6FC3B171" w14:textId="77777777" w:rsidR="00865480" w:rsidRDefault="00000000">
      <w:pPr>
        <w:spacing w:after="0"/>
        <w:rPr>
          <w:rFonts w:ascii="Times New Roman" w:hAnsi="Times New Roman"/>
          <w:sz w:val="24"/>
          <w:szCs w:val="24"/>
        </w:rPr>
      </w:pPr>
      <w:r>
        <w:t>B. ARO</w:t>
      </w:r>
    </w:p>
    <w:p w14:paraId="417B3C2E" w14:textId="77777777" w:rsidR="00865480" w:rsidRDefault="00000000">
      <w:pPr>
        <w:spacing w:after="0"/>
        <w:rPr>
          <w:rFonts w:ascii="Times New Roman" w:hAnsi="Times New Roman"/>
          <w:sz w:val="24"/>
          <w:szCs w:val="24"/>
        </w:rPr>
      </w:pPr>
      <w:r>
        <w:t>C. BIA</w:t>
      </w:r>
    </w:p>
    <w:p w14:paraId="2FC086F4" w14:textId="77777777" w:rsidR="00865480" w:rsidRDefault="00000000">
      <w:pPr>
        <w:spacing w:after="0"/>
        <w:rPr>
          <w:rFonts w:ascii="Times New Roman" w:hAnsi="Times New Roman"/>
          <w:sz w:val="24"/>
          <w:szCs w:val="24"/>
        </w:rPr>
      </w:pPr>
      <w:r>
        <w:t>D. MTTR</w:t>
      </w:r>
    </w:p>
    <w:p w14:paraId="08061B1B" w14:textId="77777777" w:rsidR="00865480" w:rsidRDefault="00865480">
      <w:pPr>
        <w:spacing w:after="0"/>
        <w:rPr>
          <w:rFonts w:ascii="Times New Roman" w:hAnsi="Times New Roman"/>
          <w:sz w:val="24"/>
          <w:szCs w:val="24"/>
        </w:rPr>
      </w:pPr>
    </w:p>
    <w:p w14:paraId="6D4A93D4"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61160E9F" w14:textId="77777777" w:rsidR="00865480" w:rsidRDefault="00000000">
      <w:pPr>
        <w:spacing w:after="0"/>
        <w:rPr>
          <w:rFonts w:ascii="Times New Roman" w:hAnsi="Times New Roman"/>
          <w:sz w:val="24"/>
          <w:szCs w:val="24"/>
        </w:rPr>
      </w:pPr>
      <w:r>
        <w:t>Explanation:</w:t>
      </w:r>
    </w:p>
    <w:p w14:paraId="263BC51A" w14:textId="77777777" w:rsidR="00865480" w:rsidRDefault="00000000">
      <w:pPr>
        <w:spacing w:after="0"/>
        <w:rPr>
          <w:rFonts w:ascii="Times New Roman" w:hAnsi="Times New Roman"/>
          <w:sz w:val="24"/>
          <w:szCs w:val="24"/>
        </w:rPr>
      </w:pPr>
      <w:r>
        <w:t>Detailed Mean Time to Repair (MTTR) is a key metric in risk management, reflecting the time required to repair a failed component, such as a generator, and restore operations. Reference: CompTIA Security+ SY0-701 Study Guide, Domain 5: Security Program Management, Section: "Business Continuity Metrics"​​.</w:t>
      </w:r>
    </w:p>
    <w:p w14:paraId="5E053A07" w14:textId="77777777" w:rsidR="00865480" w:rsidRDefault="00865480">
      <w:pPr>
        <w:spacing w:after="0"/>
        <w:rPr>
          <w:rFonts w:ascii="Times New Roman" w:hAnsi="Times New Roman"/>
          <w:sz w:val="24"/>
          <w:szCs w:val="24"/>
        </w:rPr>
      </w:pPr>
    </w:p>
    <w:p w14:paraId="0990189B" w14:textId="77777777" w:rsidR="00865480" w:rsidRDefault="00000000">
      <w:pPr>
        <w:spacing w:after="0"/>
        <w:rPr>
          <w:rFonts w:ascii="Times New Roman" w:hAnsi="Times New Roman"/>
          <w:sz w:val="24"/>
          <w:szCs w:val="24"/>
        </w:rPr>
      </w:pPr>
      <w:r>
        <w:t>Question: 311</w:t>
      </w:r>
    </w:p>
    <w:p/>
    <w:p w14:paraId="780CA1A9"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possible consequence of a VM escape?</w:t>
      </w:r>
    </w:p>
    <w:p w14:paraId="17A2C8CF" w14:textId="77777777" w:rsidR="00865480" w:rsidRDefault="00000000">
      <w:pPr>
        <w:spacing w:after="0"/>
        <w:rPr>
          <w:rFonts w:ascii="Times New Roman" w:hAnsi="Times New Roman"/>
          <w:sz w:val="24"/>
          <w:szCs w:val="24"/>
        </w:rPr>
      </w:pPr>
      <w:r>
        <w:t>A. Malicious instructions can be inserted into memory and give the attacker elevated permissions.</w:t>
      </w:r>
    </w:p>
    <w:p w14:paraId="5AFE5CC7" w14:textId="77777777" w:rsidR="00865480" w:rsidRDefault="00000000">
      <w:pPr>
        <w:spacing w:after="0"/>
        <w:rPr>
          <w:rFonts w:ascii="Times New Roman" w:hAnsi="Times New Roman"/>
          <w:sz w:val="24"/>
          <w:szCs w:val="24"/>
        </w:rPr>
      </w:pPr>
      <w:r>
        <w:t>B. An attacker can access the hypervisor and compromise other VMs.</w:t>
      </w:r>
    </w:p>
    <w:p w14:paraId="6B3A253E" w14:textId="77777777" w:rsidR="00865480" w:rsidRDefault="00000000">
      <w:pPr>
        <w:spacing w:after="0"/>
        <w:rPr>
          <w:rFonts w:ascii="Times New Roman" w:hAnsi="Times New Roman"/>
          <w:sz w:val="24"/>
          <w:szCs w:val="24"/>
        </w:rPr>
      </w:pPr>
      <w:r>
        <w:t>C. Unencrypted data can be read by a user in a separate environment.</w:t>
      </w:r>
    </w:p>
    <w:p w14:paraId="30B3AB65" w14:textId="77777777" w:rsidR="00865480" w:rsidRDefault="00000000">
      <w:pPr>
        <w:spacing w:after="0"/>
        <w:rPr>
          <w:rFonts w:ascii="Times New Roman" w:hAnsi="Times New Roman"/>
          <w:sz w:val="24"/>
          <w:szCs w:val="24"/>
        </w:rPr>
      </w:pPr>
      <w:r>
        <w:t>D. Users can install software that is not on the manufacturer's approved list.</w:t>
      </w:r>
    </w:p>
    <w:p w14:paraId="77C2FC82" w14:textId="77777777" w:rsidR="00865480" w:rsidRDefault="00865480">
      <w:pPr>
        <w:spacing w:after="0"/>
        <w:rPr>
          <w:rFonts w:ascii="Times New Roman" w:hAnsi="Times New Roman"/>
          <w:sz w:val="24"/>
          <w:szCs w:val="24"/>
        </w:rPr>
      </w:pPr>
    </w:p>
    <w:p w14:paraId="0E5DF79F"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45F153EC" w14:textId="77777777" w:rsidR="00865480" w:rsidRDefault="00000000">
      <w:pPr>
        <w:spacing w:after="0"/>
        <w:rPr>
          <w:rFonts w:ascii="Times New Roman" w:hAnsi="Times New Roman"/>
          <w:sz w:val="24"/>
          <w:szCs w:val="24"/>
        </w:rPr>
      </w:pPr>
      <w:r>
        <w:t>Explanation:</w:t>
      </w:r>
    </w:p>
    <w:p w14:paraId="562D514F" w14:textId="77777777" w:rsidR="00865480" w:rsidRDefault="00000000">
      <w:pPr>
        <w:spacing w:after="0"/>
        <w:rPr>
          <w:rFonts w:ascii="Times New Roman" w:hAnsi="Times New Roman"/>
          <w:sz w:val="24"/>
          <w:szCs w:val="24"/>
        </w:rPr>
      </w:pPr>
      <w:r>
        <w:t>Detailed A VM escape occurs when an attacker breaks out of a virtual machine's isolation to access the hypervisor. This compromise can allow control of the hypervisor and all other VMs on the host, posing significant security risks. Reference: CompTIA Security+ SY0-701 Study Guide, Domain 3: Security Architecture, Section: "Virtualization Risks and Mitigation"​​.</w:t>
      </w:r>
    </w:p>
    <w:p w14:paraId="239535F8" w14:textId="77777777" w:rsidR="00865480" w:rsidRDefault="00865480">
      <w:pPr>
        <w:spacing w:after="0"/>
        <w:rPr>
          <w:rFonts w:ascii="Times New Roman" w:hAnsi="Times New Roman"/>
          <w:sz w:val="24"/>
          <w:szCs w:val="24"/>
        </w:rPr>
      </w:pPr>
    </w:p>
    <w:p w14:paraId="2E441EA5" w14:textId="77777777" w:rsidR="00865480" w:rsidRDefault="00865480">
      <w:pPr>
        <w:spacing w:after="0"/>
        <w:rPr>
          <w:rFonts w:ascii="Times New Roman" w:hAnsi="Times New Roman"/>
          <w:sz w:val="24"/>
          <w:szCs w:val="24"/>
        </w:rPr>
      </w:pPr>
    </w:p>
    <w:p w14:paraId="06587896" w14:textId="77777777" w:rsidR="00865480" w:rsidRDefault="00000000">
      <w:pPr>
        <w:spacing w:after="0"/>
        <w:rPr>
          <w:rFonts w:ascii="Times New Roman" w:hAnsi="Times New Roman"/>
          <w:sz w:val="24"/>
          <w:szCs w:val="24"/>
        </w:rPr>
      </w:pPr>
      <w:r>
        <w:t>Question: 312</w:t>
      </w:r>
    </w:p>
    <w:p/>
    <w:p w14:paraId="0B16C167"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prevented by proper data sanitization?</w:t>
      </w:r>
    </w:p>
    <w:p w14:paraId="030634A9" w14:textId="77777777" w:rsidR="00865480" w:rsidRDefault="00000000">
      <w:pPr>
        <w:spacing w:after="0"/>
        <w:rPr>
          <w:rFonts w:ascii="Times New Roman" w:hAnsi="Times New Roman"/>
          <w:sz w:val="24"/>
          <w:szCs w:val="24"/>
        </w:rPr>
      </w:pPr>
      <w:r>
        <w:t>A. Hackers' ability to obtain data from used hard drives</w:t>
      </w:r>
    </w:p>
    <w:p w14:paraId="201ED944" w14:textId="77777777" w:rsidR="00865480" w:rsidRDefault="00000000">
      <w:pPr>
        <w:spacing w:after="0"/>
        <w:rPr>
          <w:rFonts w:ascii="Times New Roman" w:hAnsi="Times New Roman"/>
          <w:sz w:val="24"/>
          <w:szCs w:val="24"/>
        </w:rPr>
      </w:pPr>
      <w:r>
        <w:t>B. Devices reaching end-of-life and losing support</w:t>
      </w:r>
    </w:p>
    <w:p w14:paraId="5A81BD14" w14:textId="77777777" w:rsidR="00865480" w:rsidRDefault="00000000">
      <w:pPr>
        <w:spacing w:after="0"/>
        <w:rPr>
          <w:rFonts w:ascii="Times New Roman" w:hAnsi="Times New Roman"/>
          <w:sz w:val="24"/>
          <w:szCs w:val="24"/>
        </w:rPr>
      </w:pPr>
      <w:r>
        <w:t>C. Disclosure of sensitive data through incorrect classification</w:t>
      </w:r>
    </w:p>
    <w:p w14:paraId="3E3F7BA9" w14:textId="77777777" w:rsidR="00865480" w:rsidRDefault="00000000">
      <w:pPr>
        <w:spacing w:after="0"/>
        <w:rPr>
          <w:rFonts w:ascii="Times New Roman" w:hAnsi="Times New Roman"/>
          <w:sz w:val="24"/>
          <w:szCs w:val="24"/>
        </w:rPr>
      </w:pPr>
      <w:r>
        <w:t>D. Incorrect inventory data leading to a laptop shortage</w:t>
      </w:r>
    </w:p>
    <w:p w14:paraId="2477E29B" w14:textId="77777777" w:rsidR="00865480" w:rsidRDefault="00865480">
      <w:pPr>
        <w:spacing w:after="0"/>
        <w:rPr>
          <w:rFonts w:ascii="Times New Roman" w:hAnsi="Times New Roman"/>
          <w:sz w:val="24"/>
          <w:szCs w:val="24"/>
        </w:rPr>
      </w:pPr>
    </w:p>
    <w:p w14:paraId="263D107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FADECB1" w14:textId="77777777" w:rsidR="00865480" w:rsidRDefault="00000000">
      <w:pPr>
        <w:spacing w:after="0"/>
        <w:rPr>
          <w:rFonts w:ascii="Times New Roman" w:hAnsi="Times New Roman"/>
          <w:sz w:val="24"/>
          <w:szCs w:val="24"/>
        </w:rPr>
      </w:pPr>
      <w:r>
        <w:t>Explanation:</w:t>
      </w:r>
    </w:p>
    <w:p w14:paraId="1E5E0A02" w14:textId="77777777" w:rsidR="00865480" w:rsidRDefault="00000000">
      <w:pPr>
        <w:spacing w:after="0"/>
        <w:rPr>
          <w:rFonts w:ascii="Times New Roman" w:hAnsi="Times New Roman"/>
          <w:sz w:val="24"/>
          <w:szCs w:val="24"/>
        </w:rPr>
      </w:pPr>
      <w:r>
        <w:t>Detailed Proper data sanitization ensures that sensitive data is securely erased from storage devices, preventing unauthorized access or recovery when the devices are disposed of or reused. Reference: CompTIA Security+ SY0-701 Study Guide, Domain 5: Security Program Management, Section: "Data Sanitization and Disposal Methods"​​.</w:t>
      </w:r>
    </w:p>
    <w:p w14:paraId="18B2C20D" w14:textId="77777777" w:rsidR="00865480" w:rsidRDefault="00865480">
      <w:pPr>
        <w:spacing w:after="0"/>
        <w:rPr>
          <w:rFonts w:ascii="Times New Roman" w:hAnsi="Times New Roman"/>
          <w:sz w:val="24"/>
          <w:szCs w:val="24"/>
        </w:rPr>
      </w:pPr>
    </w:p>
    <w:p w14:paraId="1CCB1F9A" w14:textId="77777777" w:rsidR="00865480" w:rsidRDefault="00865480">
      <w:pPr>
        <w:spacing w:after="0"/>
        <w:rPr>
          <w:rFonts w:ascii="Times New Roman" w:hAnsi="Times New Roman"/>
          <w:sz w:val="24"/>
          <w:szCs w:val="24"/>
        </w:rPr>
      </w:pPr>
    </w:p>
    <w:p w14:paraId="3788173C" w14:textId="77777777" w:rsidR="00865480" w:rsidRDefault="00000000">
      <w:pPr>
        <w:spacing w:after="0"/>
        <w:rPr>
          <w:rFonts w:ascii="Times New Roman" w:hAnsi="Times New Roman"/>
          <w:sz w:val="24"/>
          <w:szCs w:val="24"/>
        </w:rPr>
      </w:pPr>
      <w:r>
        <w:t>Question: 313</w:t>
      </w:r>
    </w:p>
    <w:p/>
    <w:p w14:paraId="7AF02CC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best way to prevent an unauthorized user from plugging a laptop into an employee's phone network port and then using tools to scan for database servers?</w:t>
      </w:r>
    </w:p>
    <w:p w14:paraId="6AF332F9" w14:textId="77777777" w:rsidR="00865480" w:rsidRDefault="00000000">
      <w:pPr>
        <w:spacing w:after="0"/>
        <w:rPr>
          <w:rFonts w:ascii="Times New Roman" w:hAnsi="Times New Roman"/>
          <w:sz w:val="24"/>
          <w:szCs w:val="24"/>
        </w:rPr>
      </w:pPr>
      <w:r>
        <w:t>A. MAC filtering</w:t>
      </w:r>
    </w:p>
    <w:p w14:paraId="0EF76263" w14:textId="77777777" w:rsidR="00865480" w:rsidRDefault="00000000">
      <w:pPr>
        <w:spacing w:after="0"/>
        <w:rPr>
          <w:rFonts w:ascii="Times New Roman" w:hAnsi="Times New Roman"/>
          <w:sz w:val="24"/>
          <w:szCs w:val="24"/>
        </w:rPr>
      </w:pPr>
      <w:r>
        <w:t>B. Segmentation</w:t>
      </w:r>
    </w:p>
    <w:p w14:paraId="4386210B" w14:textId="77777777" w:rsidR="00865480" w:rsidRDefault="00000000">
      <w:pPr>
        <w:spacing w:after="0"/>
        <w:rPr>
          <w:rFonts w:ascii="Times New Roman" w:hAnsi="Times New Roman"/>
          <w:sz w:val="24"/>
          <w:szCs w:val="24"/>
        </w:rPr>
      </w:pPr>
      <w:r>
        <w:t>C. Certification</w:t>
      </w:r>
    </w:p>
    <w:p w14:paraId="0BAE7BDD" w14:textId="77777777" w:rsidR="00865480" w:rsidRDefault="00000000">
      <w:pPr>
        <w:spacing w:after="0"/>
        <w:rPr>
          <w:rFonts w:ascii="Times New Roman" w:hAnsi="Times New Roman"/>
          <w:sz w:val="24"/>
          <w:szCs w:val="24"/>
        </w:rPr>
      </w:pPr>
      <w:r>
        <w:t>D. Isolation</w:t>
      </w:r>
    </w:p>
    <w:p w14:paraId="3FD29118" w14:textId="77777777" w:rsidR="00865480" w:rsidRDefault="00865480">
      <w:pPr>
        <w:spacing w:after="0"/>
        <w:rPr>
          <w:rFonts w:ascii="Times New Roman" w:hAnsi="Times New Roman"/>
          <w:sz w:val="24"/>
          <w:szCs w:val="24"/>
        </w:rPr>
      </w:pPr>
    </w:p>
    <w:p w14:paraId="0C152E5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39EC925" w14:textId="77777777" w:rsidR="00865480" w:rsidRDefault="00000000">
      <w:pPr>
        <w:spacing w:after="0"/>
        <w:rPr>
          <w:rFonts w:ascii="Times New Roman" w:hAnsi="Times New Roman"/>
          <w:sz w:val="24"/>
          <w:szCs w:val="24"/>
        </w:rPr>
      </w:pPr>
      <w:r>
        <w:t>Explanation:</w:t>
      </w:r>
    </w:p>
    <w:p w14:paraId="1D97639D" w14:textId="77777777" w:rsidR="00865480" w:rsidRDefault="00000000">
      <w:pPr>
        <w:spacing w:after="0"/>
        <w:rPr>
          <w:rFonts w:ascii="Times New Roman" w:hAnsi="Times New Roman"/>
          <w:sz w:val="24"/>
          <w:szCs w:val="24"/>
        </w:rPr>
      </w:pPr>
      <w:r>
        <w:t>Detailed MAC filtering allows network administrators to control device access by specifying allowed MAC addresses. This prevents unauthorized devices, such as a laptop plugged into a network port, from gaining access. Reference: CompTIA Security+ SY0-701 Study Guide, Domain 2: Threats and Vulnerabilities, Section: "Network Access Control Methods"​​.</w:t>
      </w:r>
    </w:p>
    <w:p w14:paraId="53D54956" w14:textId="77777777" w:rsidR="00865480" w:rsidRDefault="00865480">
      <w:pPr>
        <w:spacing w:after="0"/>
        <w:rPr>
          <w:rFonts w:ascii="Times New Roman" w:hAnsi="Times New Roman"/>
          <w:sz w:val="24"/>
          <w:szCs w:val="24"/>
        </w:rPr>
      </w:pPr>
    </w:p>
    <w:p w14:paraId="386B5723" w14:textId="77777777" w:rsidR="00865480" w:rsidRDefault="00865480">
      <w:pPr>
        <w:spacing w:after="0"/>
        <w:rPr>
          <w:rFonts w:ascii="Times New Roman" w:hAnsi="Times New Roman"/>
          <w:sz w:val="24"/>
          <w:szCs w:val="24"/>
        </w:rPr>
      </w:pPr>
    </w:p>
    <w:p w14:paraId="08FAACF7" w14:textId="77777777" w:rsidR="00865480" w:rsidRDefault="00000000">
      <w:pPr>
        <w:spacing w:after="0"/>
        <w:rPr>
          <w:rFonts w:ascii="Times New Roman" w:hAnsi="Times New Roman"/>
          <w:sz w:val="24"/>
          <w:szCs w:val="24"/>
        </w:rPr>
      </w:pPr>
      <w:r>
        <w:t>Question: 314</w:t>
      </w:r>
    </w:p>
    <w:p/>
    <w:p w14:paraId="13CA2BA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describes the procedures a penetration tester must follow while conducting a test?</w:t>
      </w:r>
    </w:p>
    <w:p w14:paraId="4DF8F6FD" w14:textId="77777777" w:rsidR="00865480" w:rsidRDefault="00000000">
      <w:pPr>
        <w:spacing w:after="0"/>
        <w:rPr>
          <w:rFonts w:ascii="Times New Roman" w:hAnsi="Times New Roman"/>
          <w:sz w:val="24"/>
          <w:szCs w:val="24"/>
        </w:rPr>
      </w:pPr>
      <w:r>
        <w:t>A. Rules of engagement</w:t>
      </w:r>
    </w:p>
    <w:p w14:paraId="63281B87" w14:textId="77777777" w:rsidR="00865480" w:rsidRDefault="00000000">
      <w:pPr>
        <w:spacing w:after="0"/>
        <w:rPr>
          <w:rFonts w:ascii="Times New Roman" w:hAnsi="Times New Roman"/>
          <w:sz w:val="24"/>
          <w:szCs w:val="24"/>
        </w:rPr>
      </w:pPr>
      <w:r>
        <w:t>B. Rules of acceptance</w:t>
      </w:r>
    </w:p>
    <w:p w14:paraId="14B4FF29" w14:textId="77777777" w:rsidR="00865480" w:rsidRDefault="00000000">
      <w:pPr>
        <w:spacing w:after="0"/>
        <w:rPr>
          <w:rFonts w:ascii="Times New Roman" w:hAnsi="Times New Roman"/>
          <w:sz w:val="24"/>
          <w:szCs w:val="24"/>
        </w:rPr>
      </w:pPr>
      <w:r>
        <w:t>C. Rules of understanding</w:t>
      </w:r>
    </w:p>
    <w:p w14:paraId="7EAD77B2" w14:textId="77777777" w:rsidR="00865480" w:rsidRDefault="00000000">
      <w:pPr>
        <w:spacing w:after="0"/>
        <w:rPr>
          <w:rFonts w:ascii="Times New Roman" w:hAnsi="Times New Roman"/>
          <w:sz w:val="24"/>
          <w:szCs w:val="24"/>
        </w:rPr>
      </w:pPr>
      <w:r>
        <w:t>D. Rules of execution</w:t>
      </w:r>
    </w:p>
    <w:p w14:paraId="5FD5E385" w14:textId="77777777" w:rsidR="00865480" w:rsidRDefault="00865480">
      <w:pPr>
        <w:spacing w:after="0"/>
        <w:rPr>
          <w:rFonts w:ascii="Times New Roman" w:hAnsi="Times New Roman"/>
          <w:sz w:val="24"/>
          <w:szCs w:val="24"/>
        </w:rPr>
      </w:pPr>
    </w:p>
    <w:p w14:paraId="2B8648E6"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59A76264" w14:textId="77777777" w:rsidR="00865480" w:rsidRDefault="00000000">
      <w:pPr>
        <w:spacing w:after="0"/>
        <w:rPr>
          <w:rFonts w:ascii="Times New Roman" w:hAnsi="Times New Roman"/>
          <w:sz w:val="24"/>
          <w:szCs w:val="24"/>
        </w:rPr>
      </w:pPr>
      <w:r>
        <w:t>Explanation:</w:t>
      </w:r>
    </w:p>
    <w:p w14:paraId="05767112" w14:textId="77777777" w:rsidR="00865480" w:rsidRDefault="00000000">
      <w:pPr>
        <w:spacing w:after="0"/>
        <w:rPr>
          <w:rFonts w:ascii="Times New Roman" w:hAnsi="Times New Roman"/>
          <w:sz w:val="24"/>
          <w:szCs w:val="24"/>
        </w:rPr>
      </w:pPr>
      <w:r>
        <w:t>Detailed Rules of engagement specify the agreed-upon boundaries, scope, and procedures for a penetration test to ensure compliance and avoid disruption to the environment. Reference: CompTIA Security+ SY0-701 Study Guide, Domain 4: Security Operations, Section: "Penetration Testing Procedures"​​.</w:t>
      </w:r>
    </w:p>
    <w:p w14:paraId="2BDC71BE" w14:textId="77777777" w:rsidR="00865480" w:rsidRDefault="00865480">
      <w:pPr>
        <w:spacing w:after="0"/>
        <w:rPr>
          <w:rFonts w:ascii="Times New Roman" w:hAnsi="Times New Roman"/>
          <w:sz w:val="24"/>
          <w:szCs w:val="24"/>
        </w:rPr>
      </w:pPr>
    </w:p>
    <w:p w14:paraId="43045453" w14:textId="77777777" w:rsidR="00865480" w:rsidRDefault="00865480">
      <w:pPr>
        <w:spacing w:after="0"/>
        <w:rPr>
          <w:rFonts w:ascii="Times New Roman" w:hAnsi="Times New Roman"/>
          <w:sz w:val="24"/>
          <w:szCs w:val="24"/>
        </w:rPr>
      </w:pPr>
    </w:p>
    <w:p w14:paraId="1823C6E0" w14:textId="77777777" w:rsidR="00865480" w:rsidRDefault="00000000">
      <w:pPr>
        <w:spacing w:after="0"/>
        <w:rPr>
          <w:rFonts w:ascii="Times New Roman" w:hAnsi="Times New Roman"/>
          <w:sz w:val="24"/>
          <w:szCs w:val="24"/>
        </w:rPr>
      </w:pPr>
      <w:r>
        <w:t>Question: 315</w:t>
      </w:r>
    </w:p>
    <w:p/>
    <w:p w14:paraId="2F91473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the stage in an investigation when forensic images are obtained?</w:t>
      </w:r>
    </w:p>
    <w:p w14:paraId="736683B0" w14:textId="77777777" w:rsidR="00865480" w:rsidRDefault="00000000">
      <w:pPr>
        <w:spacing w:after="0"/>
        <w:rPr>
          <w:rFonts w:ascii="Times New Roman" w:hAnsi="Times New Roman"/>
          <w:sz w:val="24"/>
          <w:szCs w:val="24"/>
        </w:rPr>
      </w:pPr>
      <w:r>
        <w:t>A. Acquisition</w:t>
      </w:r>
    </w:p>
    <w:p w14:paraId="3ED6EE4C" w14:textId="77777777" w:rsidR="00865480" w:rsidRDefault="00000000">
      <w:pPr>
        <w:spacing w:after="0"/>
        <w:rPr>
          <w:rFonts w:ascii="Times New Roman" w:hAnsi="Times New Roman"/>
          <w:sz w:val="24"/>
          <w:szCs w:val="24"/>
        </w:rPr>
      </w:pPr>
      <w:r>
        <w:t>B. Preservation</w:t>
      </w:r>
    </w:p>
    <w:p w14:paraId="5680C116" w14:textId="77777777" w:rsidR="00865480" w:rsidRDefault="00000000">
      <w:pPr>
        <w:spacing w:after="0"/>
        <w:rPr>
          <w:rFonts w:ascii="Times New Roman" w:hAnsi="Times New Roman"/>
          <w:sz w:val="24"/>
          <w:szCs w:val="24"/>
        </w:rPr>
      </w:pPr>
      <w:r>
        <w:t>C. Reporting</w:t>
      </w:r>
    </w:p>
    <w:p w14:paraId="247C3CEA" w14:textId="77777777" w:rsidR="00865480" w:rsidRDefault="00000000">
      <w:pPr>
        <w:spacing w:after="0"/>
        <w:rPr>
          <w:rFonts w:ascii="Times New Roman" w:hAnsi="Times New Roman"/>
          <w:sz w:val="24"/>
          <w:szCs w:val="24"/>
        </w:rPr>
      </w:pPr>
      <w:r>
        <w:t>D. E-discovery</w:t>
      </w:r>
    </w:p>
    <w:p w14:paraId="4D39A144" w14:textId="77777777" w:rsidR="00865480" w:rsidRDefault="00865480">
      <w:pPr>
        <w:spacing w:after="0"/>
        <w:rPr>
          <w:rFonts w:ascii="Times New Roman" w:hAnsi="Times New Roman"/>
          <w:sz w:val="24"/>
          <w:szCs w:val="24"/>
        </w:rPr>
      </w:pPr>
    </w:p>
    <w:p w14:paraId="36EC99C0"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DD331BE" w14:textId="77777777" w:rsidR="00865480" w:rsidRDefault="00000000">
      <w:pPr>
        <w:spacing w:after="0"/>
        <w:rPr>
          <w:rFonts w:ascii="Times New Roman" w:hAnsi="Times New Roman"/>
          <w:sz w:val="24"/>
          <w:szCs w:val="24"/>
        </w:rPr>
      </w:pPr>
      <w:r>
        <w:t>Explanation:</w:t>
      </w:r>
    </w:p>
    <w:p w14:paraId="1A281B72" w14:textId="77777777" w:rsidR="00865480" w:rsidRDefault="00000000">
      <w:pPr>
        <w:spacing w:after="0"/>
        <w:rPr>
          <w:rFonts w:ascii="Times New Roman" w:hAnsi="Times New Roman"/>
          <w:sz w:val="24"/>
          <w:szCs w:val="24"/>
        </w:rPr>
      </w:pPr>
      <w:r>
        <w:t>Detailed The acquisition phase involves creating forensic images (exact replicas) of storage devices or memory to ensure data integrity for further analysis. Reference: CompTIA Security+ SY0-701 Study Guide, Domain 4: Security Operations, Section: "Forensic Imaging and Chain of Custody"​​.</w:t>
      </w:r>
    </w:p>
    <w:p w14:paraId="0FB19A97" w14:textId="77777777" w:rsidR="00865480" w:rsidRDefault="00865480">
      <w:pPr>
        <w:spacing w:after="0"/>
        <w:rPr>
          <w:rFonts w:ascii="Times New Roman" w:hAnsi="Times New Roman"/>
          <w:sz w:val="24"/>
          <w:szCs w:val="24"/>
        </w:rPr>
      </w:pPr>
    </w:p>
    <w:p w14:paraId="2B8452D9" w14:textId="77777777" w:rsidR="00865480" w:rsidRDefault="00865480">
      <w:pPr>
        <w:spacing w:after="0"/>
        <w:rPr>
          <w:rFonts w:ascii="Times New Roman" w:hAnsi="Times New Roman"/>
          <w:sz w:val="24"/>
          <w:szCs w:val="24"/>
        </w:rPr>
      </w:pPr>
    </w:p>
    <w:p w14:paraId="0E6B06F5" w14:textId="77777777" w:rsidR="00865480" w:rsidRDefault="00000000">
      <w:pPr>
        <w:spacing w:after="0"/>
        <w:rPr>
          <w:rFonts w:ascii="Times New Roman" w:hAnsi="Times New Roman"/>
          <w:sz w:val="24"/>
          <w:szCs w:val="24"/>
        </w:rPr>
      </w:pPr>
      <w:r>
        <w:t>Question: 316</w:t>
      </w:r>
    </w:p>
    <w:p/>
    <w:p w14:paraId="3AF69A5A" w14:textId="77777777" w:rsidR="00865480" w:rsidRDefault="00000000">
      <w:pPr>
        <w:spacing w:after="0"/>
        <w:rPr>
          <w:rFonts w:ascii="Times New Roman" w:hAnsi="Times New Roman"/>
          <w:sz w:val="24"/>
          <w:szCs w:val="24"/>
        </w:rPr>
      </w:pPr>
      <w:r>
        <w:rPr>
          <w:rFonts w:ascii="Times New Roman" w:hAnsi="Times New Roman"/>
          <w:sz w:val="24"/>
          <w:szCs w:val="24"/>
        </w:rPr>
        <w:t>A security analyst learns that an attack vector, used as part of a recent incident, was a well-known IoT device exploit. The analyst needs to review logs to identify the time of the initial exploit. Which of the following logs should the analyst review first?</w:t>
      </w:r>
    </w:p>
    <w:p w14:paraId="218C5520" w14:textId="77777777" w:rsidR="00865480" w:rsidRDefault="00000000">
      <w:pPr>
        <w:spacing w:after="0"/>
        <w:rPr>
          <w:rFonts w:ascii="Times New Roman" w:hAnsi="Times New Roman"/>
          <w:sz w:val="24"/>
          <w:szCs w:val="24"/>
        </w:rPr>
      </w:pPr>
      <w:r>
        <w:t>A. Endpoint</w:t>
      </w:r>
    </w:p>
    <w:p w14:paraId="1FAA6BB8" w14:textId="77777777" w:rsidR="00865480" w:rsidRDefault="00000000">
      <w:pPr>
        <w:spacing w:after="0"/>
        <w:rPr>
          <w:rFonts w:ascii="Times New Roman" w:hAnsi="Times New Roman"/>
          <w:sz w:val="24"/>
          <w:szCs w:val="24"/>
        </w:rPr>
      </w:pPr>
      <w:r>
        <w:t>B. Application</w:t>
      </w:r>
    </w:p>
    <w:p w14:paraId="67F32312" w14:textId="77777777" w:rsidR="00865480" w:rsidRDefault="00000000">
      <w:pPr>
        <w:spacing w:after="0"/>
        <w:rPr>
          <w:rFonts w:ascii="Times New Roman" w:hAnsi="Times New Roman"/>
          <w:sz w:val="24"/>
          <w:szCs w:val="24"/>
        </w:rPr>
      </w:pPr>
      <w:r>
        <w:t>C. Firewall</w:t>
      </w:r>
    </w:p>
    <w:p w14:paraId="75955056" w14:textId="77777777" w:rsidR="00865480" w:rsidRDefault="00000000">
      <w:pPr>
        <w:spacing w:after="0"/>
        <w:rPr>
          <w:rFonts w:ascii="Times New Roman" w:hAnsi="Times New Roman"/>
          <w:sz w:val="24"/>
          <w:szCs w:val="24"/>
        </w:rPr>
      </w:pPr>
      <w:r>
        <w:t>D. NAC</w:t>
      </w:r>
    </w:p>
    <w:p w14:paraId="7C37FB89" w14:textId="77777777" w:rsidR="00865480" w:rsidRDefault="00865480">
      <w:pPr>
        <w:spacing w:after="0"/>
        <w:rPr>
          <w:rFonts w:ascii="Times New Roman" w:hAnsi="Times New Roman"/>
          <w:sz w:val="24"/>
          <w:szCs w:val="24"/>
        </w:rPr>
      </w:pPr>
    </w:p>
    <w:p w14:paraId="0AB9A032"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0E436786" w14:textId="77777777" w:rsidR="00865480" w:rsidRDefault="00000000">
      <w:pPr>
        <w:spacing w:after="0"/>
        <w:rPr>
          <w:rFonts w:ascii="Times New Roman" w:hAnsi="Times New Roman"/>
          <w:sz w:val="24"/>
          <w:szCs w:val="24"/>
        </w:rPr>
      </w:pPr>
      <w:r>
        <w:t>Explanation:</w:t>
      </w:r>
    </w:p>
    <w:p w14:paraId="4AE72C7D" w14:textId="77777777" w:rsidR="00865480" w:rsidRDefault="00000000">
      <w:pPr>
        <w:spacing w:after="0"/>
        <w:rPr>
          <w:rFonts w:ascii="Times New Roman" w:hAnsi="Times New Roman"/>
          <w:sz w:val="24"/>
          <w:szCs w:val="24"/>
        </w:rPr>
      </w:pPr>
      <w:r>
        <w:t>Detailed Firewall logs provide details of all network traffic, including connections to and from IoT devices. They are typically the first source of evidence for identifying the time of an exploit. Reference: CompTIA Security+ SY0-701 Study Guide, Domain 4: Security Operations, Section: "Log Analysis for Incident Response"​​.</w:t>
      </w:r>
    </w:p>
    <w:p w14:paraId="21A282B7" w14:textId="77777777" w:rsidR="00865480" w:rsidRDefault="00865480">
      <w:pPr>
        <w:spacing w:after="0"/>
        <w:rPr>
          <w:rFonts w:ascii="Times New Roman" w:hAnsi="Times New Roman"/>
          <w:sz w:val="24"/>
          <w:szCs w:val="24"/>
        </w:rPr>
      </w:pPr>
    </w:p>
    <w:p w14:paraId="727D6F02" w14:textId="77777777" w:rsidR="00865480" w:rsidRDefault="00865480">
      <w:pPr>
        <w:spacing w:after="0"/>
        <w:rPr>
          <w:rFonts w:ascii="Times New Roman" w:hAnsi="Times New Roman"/>
          <w:sz w:val="24"/>
          <w:szCs w:val="24"/>
        </w:rPr>
      </w:pPr>
    </w:p>
    <w:p w14:paraId="51189956" w14:textId="77777777" w:rsidR="00865480" w:rsidRDefault="00000000">
      <w:pPr>
        <w:spacing w:after="0"/>
        <w:rPr>
          <w:rFonts w:ascii="Times New Roman" w:hAnsi="Times New Roman"/>
          <w:sz w:val="24"/>
          <w:szCs w:val="24"/>
        </w:rPr>
      </w:pPr>
      <w:r>
        <w:t>Question: 317</w:t>
      </w:r>
    </w:p>
    <w:p/>
    <w:p w14:paraId="37BF4A97" w14:textId="77777777" w:rsidR="00865480" w:rsidRDefault="00000000">
      <w:pPr>
        <w:spacing w:after="0"/>
        <w:rPr>
          <w:rFonts w:ascii="Times New Roman" w:hAnsi="Times New Roman"/>
          <w:sz w:val="24"/>
          <w:szCs w:val="24"/>
        </w:rPr>
      </w:pPr>
      <w:r>
        <w:rPr>
          <w:rFonts w:ascii="Times New Roman" w:hAnsi="Times New Roman"/>
          <w:sz w:val="24"/>
          <w:szCs w:val="24"/>
        </w:rPr>
        <w:t>A group of developers has a shared backup account to access the source code repository. Which of the following is the best way to secure the backup account if there is an SSO failure?</w:t>
      </w:r>
    </w:p>
    <w:p w14:paraId="409D4E3C" w14:textId="77777777" w:rsidR="00865480" w:rsidRDefault="00000000">
      <w:pPr>
        <w:spacing w:after="0"/>
        <w:rPr>
          <w:rFonts w:ascii="Times New Roman" w:hAnsi="Times New Roman"/>
          <w:sz w:val="24"/>
          <w:szCs w:val="24"/>
        </w:rPr>
      </w:pPr>
      <w:r>
        <w:t>A. RAS</w:t>
      </w:r>
    </w:p>
    <w:p w14:paraId="6DCF234B" w14:textId="77777777" w:rsidR="00865480" w:rsidRDefault="00000000">
      <w:pPr>
        <w:spacing w:after="0"/>
        <w:rPr>
          <w:rFonts w:ascii="Times New Roman" w:hAnsi="Times New Roman"/>
          <w:sz w:val="24"/>
          <w:szCs w:val="24"/>
        </w:rPr>
      </w:pPr>
      <w:r>
        <w:t>B. EAP</w:t>
      </w:r>
    </w:p>
    <w:p w14:paraId="3E89E9BC" w14:textId="77777777" w:rsidR="00865480" w:rsidRDefault="00000000">
      <w:pPr>
        <w:spacing w:after="0"/>
        <w:rPr>
          <w:rFonts w:ascii="Times New Roman" w:hAnsi="Times New Roman"/>
          <w:sz w:val="24"/>
          <w:szCs w:val="24"/>
        </w:rPr>
      </w:pPr>
      <w:r>
        <w:t>C. SAML</w:t>
      </w:r>
    </w:p>
    <w:p w14:paraId="4BD8A3F1" w14:textId="77777777" w:rsidR="00865480" w:rsidRDefault="00000000">
      <w:pPr>
        <w:spacing w:after="0"/>
        <w:rPr>
          <w:rFonts w:ascii="Times New Roman" w:hAnsi="Times New Roman"/>
          <w:sz w:val="24"/>
          <w:szCs w:val="24"/>
        </w:rPr>
      </w:pPr>
      <w:r>
        <w:t>D. PAM</w:t>
      </w:r>
    </w:p>
    <w:p w14:paraId="51163BCD" w14:textId="77777777" w:rsidR="00865480" w:rsidRDefault="00865480">
      <w:pPr>
        <w:spacing w:after="0"/>
        <w:rPr>
          <w:rFonts w:ascii="Times New Roman" w:hAnsi="Times New Roman"/>
          <w:sz w:val="24"/>
          <w:szCs w:val="24"/>
        </w:rPr>
      </w:pPr>
    </w:p>
    <w:p w14:paraId="5D010CD9"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C56D7D2" w14:textId="77777777" w:rsidR="00865480" w:rsidRDefault="00000000">
      <w:pPr>
        <w:spacing w:after="0"/>
        <w:rPr>
          <w:rFonts w:ascii="Times New Roman" w:hAnsi="Times New Roman"/>
          <w:sz w:val="24"/>
          <w:szCs w:val="24"/>
        </w:rPr>
      </w:pPr>
      <w:r>
        <w:t>Explanation:</w:t>
      </w:r>
    </w:p>
    <w:p w14:paraId="7AA257D8" w14:textId="77777777" w:rsidR="00865480" w:rsidRDefault="00000000">
      <w:pPr>
        <w:spacing w:after="0"/>
        <w:rPr>
          <w:rFonts w:ascii="Times New Roman" w:hAnsi="Times New Roman"/>
          <w:sz w:val="24"/>
          <w:szCs w:val="24"/>
        </w:rPr>
      </w:pPr>
      <w:r>
        <w:t>Detailed Privileged Access Management (PAM) solutions enhance security by enforcing strong authentication, rotation of credentials, and access control for shared accounts. This is especially critical in scenarios like SSO failures. Reference: CompTIA Security+ SY0-701 Study Guide, Domain 5: Security Program Management, Section: "Privileged Access and Identity Management"​​.</w:t>
      </w:r>
    </w:p>
    <w:p w14:paraId="41110164" w14:textId="77777777" w:rsidR="00865480" w:rsidRDefault="00865480">
      <w:pPr>
        <w:spacing w:after="0"/>
        <w:rPr>
          <w:rFonts w:ascii="Times New Roman" w:hAnsi="Times New Roman"/>
          <w:sz w:val="24"/>
          <w:szCs w:val="24"/>
        </w:rPr>
      </w:pPr>
    </w:p>
    <w:p w14:paraId="446F1FFC" w14:textId="77777777" w:rsidR="00865480" w:rsidRDefault="00865480">
      <w:pPr>
        <w:spacing w:after="0"/>
        <w:rPr>
          <w:rFonts w:ascii="Times New Roman" w:hAnsi="Times New Roman"/>
          <w:sz w:val="24"/>
          <w:szCs w:val="24"/>
        </w:rPr>
      </w:pPr>
    </w:p>
    <w:p w14:paraId="762AEB66" w14:textId="77777777" w:rsidR="00865480" w:rsidRDefault="00000000">
      <w:pPr>
        <w:spacing w:after="0"/>
        <w:rPr>
          <w:rFonts w:ascii="Times New Roman" w:hAnsi="Times New Roman"/>
          <w:sz w:val="24"/>
          <w:szCs w:val="24"/>
        </w:rPr>
      </w:pPr>
      <w:r>
        <w:t>Question: 318</w:t>
      </w:r>
    </w:p>
    <w:p/>
    <w:p w14:paraId="679594A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threat actors would most likely deface the website of a high-profile music group?</w:t>
      </w:r>
    </w:p>
    <w:p w14:paraId="70739F9B" w14:textId="77777777" w:rsidR="00865480" w:rsidRDefault="00000000">
      <w:pPr>
        <w:spacing w:after="0"/>
        <w:rPr>
          <w:rFonts w:ascii="Times New Roman" w:hAnsi="Times New Roman"/>
          <w:sz w:val="24"/>
          <w:szCs w:val="24"/>
        </w:rPr>
      </w:pPr>
      <w:r>
        <w:t>A. Unskilled attacker</w:t>
      </w:r>
    </w:p>
    <w:p w14:paraId="1EBEE337" w14:textId="77777777" w:rsidR="00865480" w:rsidRDefault="00000000">
      <w:pPr>
        <w:spacing w:after="0"/>
        <w:rPr>
          <w:rFonts w:ascii="Times New Roman" w:hAnsi="Times New Roman"/>
          <w:sz w:val="24"/>
          <w:szCs w:val="24"/>
        </w:rPr>
      </w:pPr>
      <w:r>
        <w:t>B. Organized crime</w:t>
      </w:r>
    </w:p>
    <w:p w14:paraId="1C1F69A8" w14:textId="77777777" w:rsidR="00865480" w:rsidRDefault="00000000">
      <w:pPr>
        <w:spacing w:after="0"/>
        <w:rPr>
          <w:rFonts w:ascii="Times New Roman" w:hAnsi="Times New Roman"/>
          <w:sz w:val="24"/>
          <w:szCs w:val="24"/>
        </w:rPr>
      </w:pPr>
      <w:r>
        <w:t>C. Nation-state</w:t>
      </w:r>
    </w:p>
    <w:p w14:paraId="7C25201A" w14:textId="77777777" w:rsidR="00865480" w:rsidRDefault="00000000">
      <w:pPr>
        <w:spacing w:after="0"/>
        <w:rPr>
          <w:rFonts w:ascii="Times New Roman" w:hAnsi="Times New Roman"/>
          <w:sz w:val="24"/>
          <w:szCs w:val="24"/>
        </w:rPr>
      </w:pPr>
      <w:r>
        <w:t>D. Insider threat</w:t>
      </w:r>
    </w:p>
    <w:p w14:paraId="374D8FFD" w14:textId="77777777" w:rsidR="00865480" w:rsidRDefault="00865480">
      <w:pPr>
        <w:spacing w:after="0"/>
        <w:rPr>
          <w:rFonts w:ascii="Times New Roman" w:hAnsi="Times New Roman"/>
          <w:sz w:val="24"/>
          <w:szCs w:val="24"/>
        </w:rPr>
      </w:pPr>
    </w:p>
    <w:p w14:paraId="3599B135"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42FFEFD" w14:textId="77777777" w:rsidR="00865480" w:rsidRDefault="00000000">
      <w:pPr>
        <w:spacing w:after="0"/>
        <w:rPr>
          <w:rFonts w:ascii="Times New Roman" w:hAnsi="Times New Roman"/>
          <w:sz w:val="24"/>
          <w:szCs w:val="24"/>
        </w:rPr>
      </w:pPr>
      <w:r>
        <w:t>Explanation:</w:t>
      </w:r>
    </w:p>
    <w:p w14:paraId="20562DB8" w14:textId="77777777" w:rsidR="00865480" w:rsidRDefault="00000000">
      <w:pPr>
        <w:spacing w:after="0"/>
        <w:rPr>
          <w:rFonts w:ascii="Times New Roman" w:hAnsi="Times New Roman"/>
          <w:sz w:val="24"/>
          <w:szCs w:val="24"/>
        </w:rPr>
      </w:pPr>
      <w:r>
        <w:t>Detailed An unskilled attacker, often referred to as a script kiddie, is likely to engage in website defacement. This type of attack typically requires minimal expertise and is often conducted for notoriety. Reference: CompTIA Security+ SY0-701 Study Guide, Domain 2: Threats, Section: "Threat Actors and Motivations"​​.</w:t>
      </w:r>
    </w:p>
    <w:p w14:paraId="25249E59" w14:textId="77777777" w:rsidR="00865480" w:rsidRDefault="00865480">
      <w:pPr>
        <w:spacing w:after="0"/>
        <w:rPr>
          <w:rFonts w:ascii="Times New Roman" w:hAnsi="Times New Roman"/>
          <w:sz w:val="24"/>
          <w:szCs w:val="24"/>
        </w:rPr>
      </w:pPr>
    </w:p>
    <w:p w14:paraId="08DB8025" w14:textId="77777777" w:rsidR="00865480" w:rsidRDefault="00865480">
      <w:pPr>
        <w:spacing w:after="0"/>
        <w:rPr>
          <w:rFonts w:ascii="Times New Roman" w:hAnsi="Times New Roman"/>
          <w:sz w:val="24"/>
          <w:szCs w:val="24"/>
        </w:rPr>
      </w:pPr>
    </w:p>
    <w:p w14:paraId="67CFCDAD" w14:textId="77777777" w:rsidR="00865480" w:rsidRDefault="00000000">
      <w:pPr>
        <w:spacing w:after="0"/>
        <w:rPr>
          <w:rFonts w:ascii="Times New Roman" w:hAnsi="Times New Roman"/>
          <w:sz w:val="24"/>
          <w:szCs w:val="24"/>
        </w:rPr>
      </w:pPr>
      <w:r>
        <w:t>Question: 319</w:t>
      </w:r>
    </w:p>
    <w:p/>
    <w:p w14:paraId="2A125591"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best describes the concept of information being stored outside of its country of origin while still being subject to the laws and requirements of the country of origin?</w:t>
      </w:r>
    </w:p>
    <w:p w14:paraId="1C696ED9" w14:textId="77777777" w:rsidR="00865480" w:rsidRDefault="00000000">
      <w:pPr>
        <w:spacing w:after="0"/>
        <w:rPr>
          <w:rFonts w:ascii="Times New Roman" w:hAnsi="Times New Roman"/>
          <w:sz w:val="24"/>
          <w:szCs w:val="24"/>
        </w:rPr>
      </w:pPr>
      <w:r>
        <w:t>A. Data sovereignty</w:t>
      </w:r>
    </w:p>
    <w:p w14:paraId="13CE4623" w14:textId="77777777" w:rsidR="00865480" w:rsidRDefault="00000000">
      <w:pPr>
        <w:spacing w:after="0"/>
        <w:rPr>
          <w:rFonts w:ascii="Times New Roman" w:hAnsi="Times New Roman"/>
          <w:sz w:val="24"/>
          <w:szCs w:val="24"/>
        </w:rPr>
      </w:pPr>
      <w:r>
        <w:t>B. Geolocation</w:t>
      </w:r>
    </w:p>
    <w:p w14:paraId="6B65753E" w14:textId="77777777" w:rsidR="00865480" w:rsidRDefault="00000000">
      <w:pPr>
        <w:spacing w:after="0"/>
        <w:rPr>
          <w:rFonts w:ascii="Times New Roman" w:hAnsi="Times New Roman"/>
          <w:sz w:val="24"/>
          <w:szCs w:val="24"/>
        </w:rPr>
      </w:pPr>
      <w:r>
        <w:t>C. Intellectual property</w:t>
      </w:r>
    </w:p>
    <w:p w14:paraId="2E4FC522" w14:textId="77777777" w:rsidR="00865480" w:rsidRDefault="00000000">
      <w:pPr>
        <w:spacing w:after="0"/>
        <w:rPr>
          <w:rFonts w:ascii="Times New Roman" w:hAnsi="Times New Roman"/>
          <w:sz w:val="24"/>
          <w:szCs w:val="24"/>
        </w:rPr>
      </w:pPr>
      <w:r>
        <w:t>D. Geographic restrictions</w:t>
      </w:r>
    </w:p>
    <w:p w14:paraId="454A7BB3" w14:textId="77777777" w:rsidR="00865480" w:rsidRDefault="00865480">
      <w:pPr>
        <w:spacing w:after="0"/>
        <w:rPr>
          <w:rFonts w:ascii="Times New Roman" w:hAnsi="Times New Roman"/>
          <w:sz w:val="24"/>
          <w:szCs w:val="24"/>
        </w:rPr>
      </w:pPr>
    </w:p>
    <w:p w14:paraId="55784D67"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033E5E49" w14:textId="77777777" w:rsidR="00865480" w:rsidRDefault="00000000">
      <w:pPr>
        <w:spacing w:after="0"/>
        <w:rPr>
          <w:rFonts w:ascii="Times New Roman" w:hAnsi="Times New Roman"/>
          <w:sz w:val="24"/>
          <w:szCs w:val="24"/>
        </w:rPr>
      </w:pPr>
      <w:r>
        <w:t>Explanation:</w:t>
      </w:r>
    </w:p>
    <w:p w14:paraId="0AB3BF49" w14:textId="77777777" w:rsidR="00865480" w:rsidRDefault="00000000">
      <w:pPr>
        <w:spacing w:after="0"/>
        <w:rPr>
          <w:rFonts w:ascii="Times New Roman" w:hAnsi="Times New Roman"/>
          <w:sz w:val="24"/>
          <w:szCs w:val="24"/>
        </w:rPr>
      </w:pPr>
      <w:r>
        <w:t>Detailed Data sovereignty refers to the principle that data stored in another country remains subject to the originating country’s laws. This is a common concern in cloud computing. Reference: CompTIA Security+ SY0-701 Study Guide, Domain 3: Security Architecture, Section: "Data Sovereignty and Regulatory Compliance"​​.</w:t>
      </w:r>
    </w:p>
    <w:p w14:paraId="2CBDFFCE" w14:textId="77777777" w:rsidR="00865480" w:rsidRDefault="00865480">
      <w:pPr>
        <w:spacing w:after="0"/>
        <w:rPr>
          <w:rFonts w:ascii="Times New Roman" w:hAnsi="Times New Roman"/>
          <w:sz w:val="24"/>
          <w:szCs w:val="24"/>
        </w:rPr>
      </w:pPr>
    </w:p>
    <w:p w14:paraId="100B59B9" w14:textId="77777777" w:rsidR="00865480" w:rsidRDefault="00000000">
      <w:pPr>
        <w:spacing w:after="0"/>
        <w:rPr>
          <w:rFonts w:ascii="Times New Roman" w:hAnsi="Times New Roman"/>
          <w:sz w:val="24"/>
          <w:szCs w:val="24"/>
        </w:rPr>
      </w:pPr>
      <w:r>
        <w:t>Question: 320</w:t>
      </w:r>
    </w:p>
    <w:p/>
    <w:p w14:paraId="1E7DB4E9"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a company use to provide proof of external network security testing?</w:t>
      </w:r>
    </w:p>
    <w:p w14:paraId="57920E4C" w14:textId="77777777" w:rsidR="00865480" w:rsidRDefault="00000000">
      <w:pPr>
        <w:spacing w:after="0"/>
        <w:rPr>
          <w:rFonts w:ascii="Times New Roman" w:hAnsi="Times New Roman"/>
          <w:sz w:val="24"/>
          <w:szCs w:val="24"/>
        </w:rPr>
      </w:pPr>
      <w:r>
        <w:t>A. Business impact analysis</w:t>
      </w:r>
    </w:p>
    <w:p w14:paraId="193B4BEC" w14:textId="77777777" w:rsidR="00865480" w:rsidRDefault="00000000">
      <w:pPr>
        <w:spacing w:after="0"/>
        <w:rPr>
          <w:rFonts w:ascii="Times New Roman" w:hAnsi="Times New Roman"/>
          <w:sz w:val="24"/>
          <w:szCs w:val="24"/>
        </w:rPr>
      </w:pPr>
      <w:r>
        <w:t>B. Supply chain analysis</w:t>
      </w:r>
    </w:p>
    <w:p w14:paraId="12DC517D" w14:textId="77777777" w:rsidR="00865480" w:rsidRDefault="00000000">
      <w:pPr>
        <w:spacing w:after="0"/>
        <w:rPr>
          <w:rFonts w:ascii="Times New Roman" w:hAnsi="Times New Roman"/>
          <w:sz w:val="24"/>
          <w:szCs w:val="24"/>
        </w:rPr>
      </w:pPr>
      <w:r>
        <w:t>C. Vulnerability assessment</w:t>
      </w:r>
    </w:p>
    <w:p w14:paraId="292ED718" w14:textId="77777777" w:rsidR="00865480" w:rsidRDefault="00000000">
      <w:pPr>
        <w:spacing w:after="0"/>
        <w:rPr>
          <w:rFonts w:ascii="Times New Roman" w:hAnsi="Times New Roman"/>
          <w:sz w:val="24"/>
          <w:szCs w:val="24"/>
        </w:rPr>
      </w:pPr>
      <w:r>
        <w:t>D. Third-party attestation</w:t>
      </w:r>
    </w:p>
    <w:p w14:paraId="04FE6D6B" w14:textId="77777777" w:rsidR="00865480" w:rsidRDefault="00865480">
      <w:pPr>
        <w:spacing w:after="0"/>
        <w:rPr>
          <w:rFonts w:ascii="Times New Roman" w:hAnsi="Times New Roman"/>
          <w:sz w:val="24"/>
          <w:szCs w:val="24"/>
        </w:rPr>
      </w:pPr>
    </w:p>
    <w:p w14:paraId="2FB8501A"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4CE5D20E" w14:textId="77777777" w:rsidR="00865480" w:rsidRDefault="00000000">
      <w:pPr>
        <w:spacing w:after="0"/>
        <w:rPr>
          <w:rFonts w:ascii="Times New Roman" w:hAnsi="Times New Roman"/>
          <w:sz w:val="24"/>
          <w:szCs w:val="24"/>
        </w:rPr>
      </w:pPr>
      <w:r>
        <w:t>Explanation:</w:t>
      </w:r>
    </w:p>
    <w:p w14:paraId="27B85068" w14:textId="77777777" w:rsidR="00865480" w:rsidRDefault="00000000">
      <w:pPr>
        <w:spacing w:after="0"/>
        <w:rPr>
          <w:rFonts w:ascii="Times New Roman" w:hAnsi="Times New Roman"/>
          <w:sz w:val="24"/>
          <w:szCs w:val="24"/>
        </w:rPr>
      </w:pPr>
      <w:r>
        <w:t>Detailed Third-party attestation involves an external, independent party performing a network security assessment and providing documented proof, ensuring objectivity and compliance with regulatory or client requirements. Reference: CompTIA Security+ SY0-701 Study Guide, Domain 5: Security Program Management, Section: "Compliance and Security Audits"​​.</w:t>
      </w:r>
    </w:p>
    <w:p w14:paraId="64F18025" w14:textId="77777777" w:rsidR="00865480" w:rsidRDefault="00865480">
      <w:pPr>
        <w:spacing w:after="0"/>
        <w:rPr>
          <w:rFonts w:ascii="Times New Roman" w:hAnsi="Times New Roman"/>
          <w:sz w:val="24"/>
          <w:szCs w:val="24"/>
        </w:rPr>
      </w:pPr>
    </w:p>
    <w:p w14:paraId="1FCDE788" w14:textId="77777777" w:rsidR="00865480" w:rsidRDefault="00865480">
      <w:pPr>
        <w:spacing w:after="0"/>
        <w:rPr>
          <w:rFonts w:ascii="Times New Roman" w:hAnsi="Times New Roman"/>
          <w:sz w:val="24"/>
          <w:szCs w:val="24"/>
        </w:rPr>
      </w:pPr>
    </w:p>
    <w:p w14:paraId="393808F3" w14:textId="77777777" w:rsidR="00865480" w:rsidRDefault="00000000">
      <w:pPr>
        <w:spacing w:after="0"/>
        <w:rPr>
          <w:rFonts w:ascii="Times New Roman" w:hAnsi="Times New Roman"/>
          <w:sz w:val="24"/>
          <w:szCs w:val="24"/>
        </w:rPr>
      </w:pPr>
      <w:r>
        <w:t>Question: 321</w:t>
      </w:r>
    </w:p>
    <w:p/>
    <w:p w14:paraId="35BC232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allows a systems administrator to tune permissions for a file?</w:t>
      </w:r>
    </w:p>
    <w:p w14:paraId="0D9C5C18" w14:textId="77777777" w:rsidR="00865480" w:rsidRDefault="00000000">
      <w:pPr>
        <w:spacing w:after="0"/>
        <w:rPr>
          <w:rFonts w:ascii="Times New Roman" w:hAnsi="Times New Roman"/>
          <w:sz w:val="24"/>
          <w:szCs w:val="24"/>
        </w:rPr>
      </w:pPr>
      <w:r>
        <w:t>A. Patching</w:t>
      </w:r>
    </w:p>
    <w:p w14:paraId="4285B38D" w14:textId="77777777" w:rsidR="00865480" w:rsidRDefault="00000000">
      <w:pPr>
        <w:spacing w:after="0"/>
        <w:rPr>
          <w:rFonts w:ascii="Times New Roman" w:hAnsi="Times New Roman"/>
          <w:sz w:val="24"/>
          <w:szCs w:val="24"/>
        </w:rPr>
      </w:pPr>
      <w:r>
        <w:t>B. Access control list</w:t>
      </w:r>
    </w:p>
    <w:p w14:paraId="1E45EFDB" w14:textId="77777777" w:rsidR="00865480" w:rsidRDefault="00000000">
      <w:pPr>
        <w:spacing w:after="0"/>
        <w:rPr>
          <w:rFonts w:ascii="Times New Roman" w:hAnsi="Times New Roman"/>
          <w:sz w:val="24"/>
          <w:szCs w:val="24"/>
        </w:rPr>
      </w:pPr>
      <w:r>
        <w:t>C. Configuration enforcement</w:t>
      </w:r>
    </w:p>
    <w:p w14:paraId="7C0F70E8" w14:textId="77777777" w:rsidR="00865480" w:rsidRDefault="00000000">
      <w:pPr>
        <w:spacing w:after="0"/>
        <w:rPr>
          <w:rFonts w:ascii="Times New Roman" w:hAnsi="Times New Roman"/>
          <w:sz w:val="24"/>
          <w:szCs w:val="24"/>
        </w:rPr>
      </w:pPr>
      <w:r>
        <w:t>D. Least privilege</w:t>
      </w:r>
    </w:p>
    <w:p w14:paraId="776B7801" w14:textId="77777777" w:rsidR="00865480" w:rsidRDefault="00865480">
      <w:pPr>
        <w:spacing w:after="0"/>
        <w:rPr>
          <w:rFonts w:ascii="Times New Roman" w:hAnsi="Times New Roman"/>
          <w:sz w:val="24"/>
          <w:szCs w:val="24"/>
        </w:rPr>
      </w:pPr>
    </w:p>
    <w:p w14:paraId="70E7A4CA"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1A9BEEA" w14:textId="77777777" w:rsidR="00865480" w:rsidRDefault="00000000">
      <w:pPr>
        <w:spacing w:after="0"/>
        <w:rPr>
          <w:rFonts w:ascii="Times New Roman" w:hAnsi="Times New Roman"/>
          <w:sz w:val="24"/>
          <w:szCs w:val="24"/>
        </w:rPr>
      </w:pPr>
      <w:r>
        <w:t>Explanation:</w:t>
      </w:r>
    </w:p>
    <w:p w14:paraId="680DCF47" w14:textId="77777777" w:rsidR="00865480" w:rsidRDefault="00000000">
      <w:pPr>
        <w:spacing w:after="0"/>
        <w:rPr>
          <w:rFonts w:ascii="Times New Roman" w:hAnsi="Times New Roman"/>
          <w:sz w:val="24"/>
          <w:szCs w:val="24"/>
        </w:rPr>
      </w:pPr>
      <w:r>
        <w:t>Detailed Access control lists (ACLs) allow administrators to fine-tune file permissions by specifying which users or groups have access to a file and defining the level of access. Reference: CompTIA Security+ SY0-701 Study Guide, Domain 3: Security Architecture, Section: "Access Control Mechanisms"​​.</w:t>
      </w:r>
    </w:p>
    <w:p w14:paraId="74D5C071" w14:textId="77777777" w:rsidR="00865480" w:rsidRDefault="00865480">
      <w:pPr>
        <w:spacing w:after="0"/>
        <w:rPr>
          <w:rFonts w:ascii="Times New Roman" w:hAnsi="Times New Roman"/>
          <w:sz w:val="24"/>
          <w:szCs w:val="24"/>
        </w:rPr>
      </w:pPr>
    </w:p>
    <w:p w14:paraId="474498B3" w14:textId="77777777" w:rsidR="00865480" w:rsidRDefault="00865480">
      <w:pPr>
        <w:spacing w:after="0"/>
        <w:rPr>
          <w:rFonts w:ascii="Times New Roman" w:hAnsi="Times New Roman"/>
          <w:sz w:val="24"/>
          <w:szCs w:val="24"/>
        </w:rPr>
      </w:pPr>
    </w:p>
    <w:p w14:paraId="2DA2E95D" w14:textId="77777777" w:rsidR="00865480" w:rsidRDefault="00000000">
      <w:pPr>
        <w:spacing w:after="0"/>
        <w:rPr>
          <w:rFonts w:ascii="Times New Roman" w:hAnsi="Times New Roman"/>
          <w:sz w:val="24"/>
          <w:szCs w:val="24"/>
        </w:rPr>
      </w:pPr>
      <w:r>
        <w:t>Question: 322</w:t>
      </w:r>
    </w:p>
    <w:p/>
    <w:p w14:paraId="5DDF628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a security administrator use to comply with a secure baseline during a patch update?</w:t>
      </w:r>
    </w:p>
    <w:p w14:paraId="5DD4F69E" w14:textId="77777777" w:rsidR="00865480" w:rsidRDefault="00000000">
      <w:pPr>
        <w:spacing w:after="0"/>
        <w:rPr>
          <w:rFonts w:ascii="Times New Roman" w:hAnsi="Times New Roman"/>
          <w:sz w:val="24"/>
          <w:szCs w:val="24"/>
        </w:rPr>
      </w:pPr>
      <w:r>
        <w:t>A. Information security policy</w:t>
      </w:r>
    </w:p>
    <w:p w14:paraId="4E05F01A" w14:textId="77777777" w:rsidR="00865480" w:rsidRDefault="00000000">
      <w:pPr>
        <w:spacing w:after="0"/>
        <w:rPr>
          <w:rFonts w:ascii="Times New Roman" w:hAnsi="Times New Roman"/>
          <w:sz w:val="24"/>
          <w:szCs w:val="24"/>
        </w:rPr>
      </w:pPr>
      <w:r>
        <w:t>B. Service-level expectations</w:t>
      </w:r>
    </w:p>
    <w:p w14:paraId="54D8F414" w14:textId="77777777" w:rsidR="00865480" w:rsidRDefault="00000000">
      <w:pPr>
        <w:spacing w:after="0"/>
        <w:rPr>
          <w:rFonts w:ascii="Times New Roman" w:hAnsi="Times New Roman"/>
          <w:sz w:val="24"/>
          <w:szCs w:val="24"/>
        </w:rPr>
      </w:pPr>
      <w:r>
        <w:t>C. Standard operating procedure</w:t>
      </w:r>
    </w:p>
    <w:p w14:paraId="22188CEB" w14:textId="77777777" w:rsidR="00865480" w:rsidRDefault="00000000">
      <w:pPr>
        <w:spacing w:after="0"/>
        <w:rPr>
          <w:rFonts w:ascii="Times New Roman" w:hAnsi="Times New Roman"/>
          <w:sz w:val="24"/>
          <w:szCs w:val="24"/>
        </w:rPr>
      </w:pPr>
      <w:r>
        <w:t>D. Test result report</w:t>
      </w:r>
    </w:p>
    <w:p w14:paraId="22E2CB32" w14:textId="77777777" w:rsidR="00865480" w:rsidRDefault="00865480">
      <w:pPr>
        <w:spacing w:after="0"/>
        <w:rPr>
          <w:rFonts w:ascii="Times New Roman" w:hAnsi="Times New Roman"/>
          <w:sz w:val="24"/>
          <w:szCs w:val="24"/>
        </w:rPr>
      </w:pPr>
    </w:p>
    <w:p w14:paraId="7199FD00"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3B8BDFE9" w14:textId="77777777" w:rsidR="00865480" w:rsidRDefault="00000000">
      <w:pPr>
        <w:spacing w:after="0"/>
        <w:rPr>
          <w:rFonts w:ascii="Times New Roman" w:hAnsi="Times New Roman"/>
          <w:sz w:val="24"/>
          <w:szCs w:val="24"/>
        </w:rPr>
      </w:pPr>
      <w:r>
        <w:t>Explanation:</w:t>
      </w:r>
    </w:p>
    <w:p w14:paraId="0019D1AE" w14:textId="77777777" w:rsidR="00865480" w:rsidRDefault="00000000">
      <w:pPr>
        <w:spacing w:after="0"/>
        <w:rPr>
          <w:rFonts w:ascii="Times New Roman" w:hAnsi="Times New Roman"/>
          <w:sz w:val="24"/>
          <w:szCs w:val="24"/>
        </w:rPr>
      </w:pPr>
      <w:r>
        <w:t>Detailed Standard operating procedures (SOPs) outline the steps to be followed to maintain a secure baseline, such as testing and deploying patches while minimizing risk to the system. Reference: CompTIA Security+ SY0-701 Study Guide, Domain 4: Security Operations, Section: "Patch Management and Baseline Compliance"​​.</w:t>
      </w:r>
    </w:p>
    <w:p w14:paraId="798DA021" w14:textId="77777777" w:rsidR="00865480" w:rsidRDefault="00865480">
      <w:pPr>
        <w:spacing w:after="0"/>
        <w:rPr>
          <w:rFonts w:ascii="Times New Roman" w:hAnsi="Times New Roman"/>
          <w:sz w:val="24"/>
          <w:szCs w:val="24"/>
        </w:rPr>
      </w:pPr>
    </w:p>
    <w:p w14:paraId="4944FA5D" w14:textId="77777777" w:rsidR="00865480" w:rsidRDefault="00865480">
      <w:pPr>
        <w:spacing w:after="0"/>
        <w:rPr>
          <w:rFonts w:ascii="Times New Roman" w:hAnsi="Times New Roman"/>
          <w:sz w:val="24"/>
          <w:szCs w:val="24"/>
        </w:rPr>
      </w:pPr>
    </w:p>
    <w:p w14:paraId="7645AA4F" w14:textId="77777777" w:rsidR="00865480" w:rsidRDefault="00000000">
      <w:pPr>
        <w:spacing w:after="0"/>
        <w:rPr>
          <w:rFonts w:ascii="Times New Roman" w:hAnsi="Times New Roman"/>
          <w:sz w:val="24"/>
          <w:szCs w:val="24"/>
        </w:rPr>
      </w:pPr>
      <w:r>
        <w:t>Question: 323</w:t>
      </w:r>
    </w:p>
    <w:p/>
    <w:p w14:paraId="69A38172"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receives a text message from an unknown number claiming to be the Chief Executive Officer of the company. The message states an emergency situation requires a password reset. Which of the following threat vectors is being used?</w:t>
      </w:r>
    </w:p>
    <w:p w14:paraId="40A9F038" w14:textId="77777777" w:rsidR="00865480" w:rsidRDefault="00000000">
      <w:pPr>
        <w:spacing w:after="0"/>
        <w:rPr>
          <w:rFonts w:ascii="Times New Roman" w:hAnsi="Times New Roman"/>
          <w:sz w:val="24"/>
          <w:szCs w:val="24"/>
        </w:rPr>
      </w:pPr>
      <w:r>
        <w:t>A. Typosquatting</w:t>
      </w:r>
    </w:p>
    <w:p w14:paraId="52716D35" w14:textId="77777777" w:rsidR="00865480" w:rsidRDefault="00000000">
      <w:pPr>
        <w:spacing w:after="0"/>
        <w:rPr>
          <w:rFonts w:ascii="Times New Roman" w:hAnsi="Times New Roman"/>
          <w:sz w:val="24"/>
          <w:szCs w:val="24"/>
        </w:rPr>
      </w:pPr>
      <w:r>
        <w:t>B. Smishing</w:t>
      </w:r>
    </w:p>
    <w:p w14:paraId="6477746D" w14:textId="77777777" w:rsidR="00865480" w:rsidRDefault="00000000">
      <w:pPr>
        <w:spacing w:after="0"/>
        <w:rPr>
          <w:rFonts w:ascii="Times New Roman" w:hAnsi="Times New Roman"/>
          <w:sz w:val="24"/>
          <w:szCs w:val="24"/>
        </w:rPr>
      </w:pPr>
      <w:r>
        <w:t>C. Pretexting</w:t>
      </w:r>
    </w:p>
    <w:p w14:paraId="55BA6232" w14:textId="77777777" w:rsidR="00865480" w:rsidRDefault="00000000">
      <w:pPr>
        <w:spacing w:after="0"/>
        <w:rPr>
          <w:rFonts w:ascii="Times New Roman" w:hAnsi="Times New Roman"/>
          <w:sz w:val="24"/>
          <w:szCs w:val="24"/>
        </w:rPr>
      </w:pPr>
      <w:r>
        <w:t>D. Impersonation</w:t>
      </w:r>
    </w:p>
    <w:p w14:paraId="6A5607E1" w14:textId="77777777" w:rsidR="00865480" w:rsidRDefault="00865480">
      <w:pPr>
        <w:spacing w:after="0"/>
        <w:rPr>
          <w:rFonts w:ascii="Times New Roman" w:hAnsi="Times New Roman"/>
          <w:sz w:val="24"/>
          <w:szCs w:val="24"/>
        </w:rPr>
      </w:pPr>
    </w:p>
    <w:p w14:paraId="01793C47"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230A14BC" w14:textId="77777777" w:rsidR="00865480" w:rsidRDefault="00000000">
      <w:pPr>
        <w:spacing w:after="0"/>
        <w:rPr>
          <w:rFonts w:ascii="Times New Roman" w:hAnsi="Times New Roman"/>
          <w:sz w:val="24"/>
          <w:szCs w:val="24"/>
        </w:rPr>
      </w:pPr>
      <w:r>
        <w:t>Explanation:</w:t>
      </w:r>
    </w:p>
    <w:p w14:paraId="54CA38D4" w14:textId="77777777" w:rsidR="00865480" w:rsidRDefault="00000000">
      <w:pPr>
        <w:spacing w:after="0"/>
        <w:rPr>
          <w:rFonts w:ascii="Times New Roman" w:hAnsi="Times New Roman"/>
          <w:sz w:val="24"/>
          <w:szCs w:val="24"/>
        </w:rPr>
      </w:pPr>
      <w:r>
        <w:t>Detailed Smishing is a type of phishing attack that uses SMS text messages to deceive recipients into taking actions such as revealing sensitive information. The urgency in the text indicates this vector. Reference: CompTIA Security+ SY0-701 Study Guide, Domain 2: Threats, Section: "Social Engineering Techniques"​​.</w:t>
      </w:r>
    </w:p>
    <w:p w14:paraId="6CF2FBC3" w14:textId="77777777" w:rsidR="00865480" w:rsidRDefault="00865480">
      <w:pPr>
        <w:spacing w:after="0"/>
        <w:rPr>
          <w:rFonts w:ascii="Times New Roman" w:hAnsi="Times New Roman"/>
          <w:sz w:val="24"/>
          <w:szCs w:val="24"/>
        </w:rPr>
      </w:pPr>
    </w:p>
    <w:p w14:paraId="40B148CC" w14:textId="77777777" w:rsidR="00865480" w:rsidRDefault="00865480">
      <w:pPr>
        <w:spacing w:after="0"/>
        <w:rPr>
          <w:rFonts w:ascii="Times New Roman" w:hAnsi="Times New Roman"/>
          <w:sz w:val="24"/>
          <w:szCs w:val="24"/>
        </w:rPr>
      </w:pPr>
    </w:p>
    <w:p w14:paraId="6C4295BF" w14:textId="77777777" w:rsidR="00865480" w:rsidRDefault="00000000">
      <w:pPr>
        <w:spacing w:after="0"/>
        <w:rPr>
          <w:rFonts w:ascii="Times New Roman" w:hAnsi="Times New Roman"/>
          <w:sz w:val="24"/>
          <w:szCs w:val="24"/>
        </w:rPr>
      </w:pPr>
      <w:r>
        <w:t>Question: 324</w:t>
      </w:r>
    </w:p>
    <w:p/>
    <w:p w14:paraId="51779FD8" w14:textId="77777777" w:rsidR="00865480" w:rsidRDefault="00000000">
      <w:pPr>
        <w:spacing w:after="0"/>
        <w:rPr>
          <w:rFonts w:ascii="Times New Roman" w:hAnsi="Times New Roman"/>
          <w:sz w:val="24"/>
          <w:szCs w:val="24"/>
        </w:rPr>
      </w:pPr>
      <w:r>
        <w:rPr>
          <w:rFonts w:ascii="Times New Roman" w:hAnsi="Times New Roman"/>
          <w:sz w:val="24"/>
          <w:szCs w:val="24"/>
        </w:rPr>
        <w:t>A company is aware of a given security risk related to a specific market segment. The business chooses not to accept responsibility and target their services to a different market segment. Which of the following describes this risk management strategy?</w:t>
      </w:r>
    </w:p>
    <w:p w14:paraId="753C0B31" w14:textId="77777777" w:rsidR="00865480" w:rsidRDefault="00000000">
      <w:pPr>
        <w:spacing w:after="0"/>
        <w:rPr>
          <w:rFonts w:ascii="Times New Roman" w:hAnsi="Times New Roman"/>
          <w:sz w:val="24"/>
          <w:szCs w:val="24"/>
        </w:rPr>
      </w:pPr>
      <w:r>
        <w:t>A. Exemption</w:t>
      </w:r>
    </w:p>
    <w:p w14:paraId="1B863BF5" w14:textId="77777777" w:rsidR="00865480" w:rsidRDefault="00000000">
      <w:pPr>
        <w:spacing w:after="0"/>
        <w:rPr>
          <w:rFonts w:ascii="Times New Roman" w:hAnsi="Times New Roman"/>
          <w:sz w:val="24"/>
          <w:szCs w:val="24"/>
        </w:rPr>
      </w:pPr>
      <w:r>
        <w:t>B. Exception</w:t>
      </w:r>
    </w:p>
    <w:p w14:paraId="07B6E1E0" w14:textId="77777777" w:rsidR="00865480" w:rsidRDefault="00000000">
      <w:pPr>
        <w:spacing w:after="0"/>
        <w:rPr>
          <w:rFonts w:ascii="Times New Roman" w:hAnsi="Times New Roman"/>
          <w:sz w:val="24"/>
          <w:szCs w:val="24"/>
        </w:rPr>
      </w:pPr>
      <w:r>
        <w:t>C. Avoid</w:t>
      </w:r>
    </w:p>
    <w:p w14:paraId="0E0406E0" w14:textId="77777777" w:rsidR="00865480" w:rsidRDefault="00000000">
      <w:pPr>
        <w:spacing w:after="0"/>
        <w:rPr>
          <w:rFonts w:ascii="Times New Roman" w:hAnsi="Times New Roman"/>
          <w:sz w:val="24"/>
          <w:szCs w:val="24"/>
        </w:rPr>
      </w:pPr>
      <w:r>
        <w:t>D. Transfer</w:t>
      </w:r>
    </w:p>
    <w:p w14:paraId="4B887134" w14:textId="77777777" w:rsidR="00865480" w:rsidRDefault="00865480">
      <w:pPr>
        <w:spacing w:after="0"/>
        <w:rPr>
          <w:rFonts w:ascii="Times New Roman" w:hAnsi="Times New Roman"/>
          <w:sz w:val="24"/>
          <w:szCs w:val="24"/>
        </w:rPr>
      </w:pPr>
    </w:p>
    <w:p w14:paraId="4C6BA9B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95A9271" w14:textId="77777777" w:rsidR="00865480" w:rsidRDefault="00000000">
      <w:pPr>
        <w:spacing w:after="0"/>
        <w:rPr>
          <w:rFonts w:ascii="Times New Roman" w:hAnsi="Times New Roman"/>
          <w:sz w:val="24"/>
          <w:szCs w:val="24"/>
        </w:rPr>
      </w:pPr>
      <w:r>
        <w:t>Explanation:</w:t>
      </w:r>
    </w:p>
    <w:p w14:paraId="02B0E567" w14:textId="77777777" w:rsidR="00865480" w:rsidRDefault="00000000">
      <w:pPr>
        <w:spacing w:after="0"/>
        <w:rPr>
          <w:rFonts w:ascii="Times New Roman" w:hAnsi="Times New Roman"/>
          <w:sz w:val="24"/>
          <w:szCs w:val="24"/>
        </w:rPr>
      </w:pPr>
      <w:r>
        <w:t>Detailed Avoidance involves choosing not to engage in activities or markets where certain risks are present. This is a proactive approach to risk management. Reference: CompTIA Security+ SY0-701 Study Guide, Domain 5: Security Program Management, Section: "Risk Management Strategies"​​.</w:t>
      </w:r>
    </w:p>
    <w:p w14:paraId="575D468E" w14:textId="77777777" w:rsidR="00865480" w:rsidRDefault="00865480">
      <w:pPr>
        <w:spacing w:after="0"/>
        <w:rPr>
          <w:rFonts w:ascii="Times New Roman" w:hAnsi="Times New Roman"/>
          <w:sz w:val="24"/>
          <w:szCs w:val="24"/>
        </w:rPr>
      </w:pPr>
    </w:p>
    <w:p w14:paraId="3068A0E3" w14:textId="77777777" w:rsidR="00865480" w:rsidRDefault="00865480">
      <w:pPr>
        <w:spacing w:after="0"/>
        <w:rPr>
          <w:rFonts w:ascii="Times New Roman" w:hAnsi="Times New Roman"/>
          <w:sz w:val="24"/>
          <w:szCs w:val="24"/>
        </w:rPr>
      </w:pPr>
    </w:p>
    <w:p w14:paraId="38F0F324" w14:textId="77777777" w:rsidR="00865480" w:rsidRDefault="00000000">
      <w:pPr>
        <w:spacing w:after="0"/>
        <w:rPr>
          <w:rFonts w:ascii="Times New Roman" w:hAnsi="Times New Roman"/>
          <w:sz w:val="24"/>
          <w:szCs w:val="24"/>
        </w:rPr>
      </w:pPr>
      <w:r>
        <w:t>Question: 325</w:t>
      </w:r>
    </w:p>
    <w:p/>
    <w:p w14:paraId="0EAC7B48" w14:textId="77777777" w:rsidR="00865480" w:rsidRDefault="00000000">
      <w:pPr>
        <w:spacing w:after="0"/>
        <w:rPr>
          <w:rFonts w:ascii="Times New Roman" w:hAnsi="Times New Roman"/>
          <w:sz w:val="24"/>
          <w:szCs w:val="24"/>
        </w:rPr>
      </w:pPr>
      <w:r>
        <w:rPr>
          <w:rFonts w:ascii="Times New Roman" w:hAnsi="Times New Roman"/>
          <w:sz w:val="24"/>
          <w:szCs w:val="24"/>
        </w:rPr>
        <w:t>A company wants to improve the availability of its application with a solution that requires minimal effort in the event a server needs to be replaced or added. Which of the following would be the best solution to meet these objectives?</w:t>
      </w:r>
    </w:p>
    <w:p w14:paraId="0A022C69" w14:textId="77777777" w:rsidR="00865480" w:rsidRDefault="00000000">
      <w:pPr>
        <w:spacing w:after="0"/>
        <w:rPr>
          <w:rFonts w:ascii="Times New Roman" w:hAnsi="Times New Roman"/>
          <w:sz w:val="24"/>
          <w:szCs w:val="24"/>
        </w:rPr>
      </w:pPr>
      <w:r>
        <w:t>A. Load balancing</w:t>
      </w:r>
    </w:p>
    <w:p w14:paraId="106E74EA" w14:textId="77777777" w:rsidR="00865480" w:rsidRDefault="00000000">
      <w:pPr>
        <w:spacing w:after="0"/>
        <w:rPr>
          <w:rFonts w:ascii="Times New Roman" w:hAnsi="Times New Roman"/>
          <w:sz w:val="24"/>
          <w:szCs w:val="24"/>
        </w:rPr>
      </w:pPr>
      <w:r>
        <w:t>B. Fault tolerance</w:t>
      </w:r>
    </w:p>
    <w:p w14:paraId="7887F465" w14:textId="77777777" w:rsidR="00865480" w:rsidRDefault="00000000">
      <w:pPr>
        <w:spacing w:after="0"/>
        <w:rPr>
          <w:rFonts w:ascii="Times New Roman" w:hAnsi="Times New Roman"/>
          <w:sz w:val="24"/>
          <w:szCs w:val="24"/>
        </w:rPr>
      </w:pPr>
      <w:r>
        <w:t>C. Proxy servers</w:t>
      </w:r>
    </w:p>
    <w:p w14:paraId="12B7BA29" w14:textId="77777777" w:rsidR="00865480" w:rsidRDefault="00000000">
      <w:pPr>
        <w:spacing w:after="0"/>
        <w:rPr>
          <w:rFonts w:ascii="Times New Roman" w:hAnsi="Times New Roman"/>
          <w:sz w:val="24"/>
          <w:szCs w:val="24"/>
        </w:rPr>
      </w:pPr>
      <w:r>
        <w:t>D. Replication</w:t>
      </w:r>
    </w:p>
    <w:p w14:paraId="2D6D66ED" w14:textId="77777777" w:rsidR="00865480" w:rsidRDefault="00865480">
      <w:pPr>
        <w:spacing w:after="0"/>
        <w:rPr>
          <w:rFonts w:ascii="Times New Roman" w:hAnsi="Times New Roman"/>
          <w:sz w:val="24"/>
          <w:szCs w:val="24"/>
        </w:rPr>
      </w:pPr>
    </w:p>
    <w:p w14:paraId="59125622"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2F7F2D7F" w14:textId="77777777" w:rsidR="00865480" w:rsidRDefault="00000000">
      <w:pPr>
        <w:spacing w:after="0"/>
        <w:rPr>
          <w:rFonts w:ascii="Times New Roman" w:hAnsi="Times New Roman"/>
          <w:sz w:val="24"/>
          <w:szCs w:val="24"/>
        </w:rPr>
      </w:pPr>
      <w:r>
        <w:t>Explanation:</w:t>
      </w:r>
    </w:p>
    <w:p w14:paraId="3D011E21" w14:textId="77777777" w:rsidR="00865480" w:rsidRDefault="00000000">
      <w:pPr>
        <w:spacing w:after="0"/>
        <w:rPr>
          <w:rFonts w:ascii="Times New Roman" w:hAnsi="Times New Roman"/>
          <w:sz w:val="24"/>
          <w:szCs w:val="24"/>
        </w:rPr>
      </w:pPr>
      <w:r>
        <w:t>Detailed Load balancing improves application availability by distributing traffic across multiple servers. If one server fails, traffic is automatically routed to other available servers with minimal intervention. Reference: CompTIA Security+ SY0-701 Study Guide, Domain 3: Security Architecture, Section: "High Availability Solutions"​​.</w:t>
      </w:r>
    </w:p>
    <w:p w14:paraId="6EEDAC48" w14:textId="77777777" w:rsidR="00865480" w:rsidRDefault="00865480">
      <w:pPr>
        <w:spacing w:after="0"/>
        <w:rPr>
          <w:rFonts w:ascii="Times New Roman" w:hAnsi="Times New Roman"/>
          <w:sz w:val="24"/>
          <w:szCs w:val="24"/>
        </w:rPr>
      </w:pPr>
    </w:p>
    <w:p w14:paraId="2EF72D42" w14:textId="77777777" w:rsidR="00865480" w:rsidRDefault="00865480">
      <w:pPr>
        <w:spacing w:after="0"/>
        <w:rPr>
          <w:rFonts w:ascii="Times New Roman" w:hAnsi="Times New Roman"/>
          <w:sz w:val="24"/>
          <w:szCs w:val="24"/>
        </w:rPr>
      </w:pPr>
    </w:p>
    <w:p w14:paraId="5B90146B" w14:textId="77777777" w:rsidR="00865480" w:rsidRDefault="00000000">
      <w:pPr>
        <w:spacing w:after="0"/>
        <w:rPr>
          <w:rFonts w:ascii="Times New Roman" w:hAnsi="Times New Roman"/>
          <w:sz w:val="24"/>
          <w:szCs w:val="24"/>
        </w:rPr>
      </w:pPr>
      <w:r>
        <w:t>Question: 326</w:t>
      </w:r>
    </w:p>
    <w:p/>
    <w:p w14:paraId="416C25BC"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types of vulnerabilities is primarily caused by improper use and management of cryptographic certificates?</w:t>
      </w:r>
    </w:p>
    <w:p w14:paraId="6CF08778" w14:textId="77777777" w:rsidR="00865480" w:rsidRDefault="00000000">
      <w:pPr>
        <w:spacing w:after="0"/>
        <w:rPr>
          <w:rFonts w:ascii="Times New Roman" w:hAnsi="Times New Roman"/>
          <w:sz w:val="24"/>
          <w:szCs w:val="24"/>
        </w:rPr>
      </w:pPr>
      <w:r>
        <w:t>A. Misconfiguration</w:t>
      </w:r>
    </w:p>
    <w:p w14:paraId="6289EF31" w14:textId="77777777" w:rsidR="00865480" w:rsidRDefault="00000000">
      <w:pPr>
        <w:spacing w:after="0"/>
        <w:rPr>
          <w:rFonts w:ascii="Times New Roman" w:hAnsi="Times New Roman"/>
          <w:sz w:val="24"/>
          <w:szCs w:val="24"/>
        </w:rPr>
      </w:pPr>
      <w:r>
        <w:t>B. Resource reuse</w:t>
      </w:r>
    </w:p>
    <w:p w14:paraId="60AA1A84" w14:textId="77777777" w:rsidR="00865480" w:rsidRDefault="00000000">
      <w:pPr>
        <w:spacing w:after="0"/>
        <w:rPr>
          <w:rFonts w:ascii="Times New Roman" w:hAnsi="Times New Roman"/>
          <w:sz w:val="24"/>
          <w:szCs w:val="24"/>
        </w:rPr>
      </w:pPr>
      <w:r>
        <w:t>C. Insecure key storage</w:t>
      </w:r>
    </w:p>
    <w:p w14:paraId="78C8337C" w14:textId="77777777" w:rsidR="00865480" w:rsidRDefault="00000000">
      <w:pPr>
        <w:spacing w:after="0"/>
        <w:rPr>
          <w:rFonts w:ascii="Times New Roman" w:hAnsi="Times New Roman"/>
          <w:sz w:val="24"/>
          <w:szCs w:val="24"/>
        </w:rPr>
      </w:pPr>
      <w:r>
        <w:t>D. Weak cipher suites</w:t>
      </w:r>
    </w:p>
    <w:p w14:paraId="336C0DB7" w14:textId="77777777" w:rsidR="00865480" w:rsidRDefault="00865480">
      <w:pPr>
        <w:spacing w:after="0"/>
        <w:rPr>
          <w:rFonts w:ascii="Times New Roman" w:hAnsi="Times New Roman"/>
          <w:sz w:val="24"/>
          <w:szCs w:val="24"/>
        </w:rPr>
      </w:pPr>
    </w:p>
    <w:p w14:paraId="5356EE16"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48F89C35" w14:textId="77777777" w:rsidR="00865480" w:rsidRDefault="00000000">
      <w:pPr>
        <w:spacing w:after="0"/>
        <w:rPr>
          <w:rFonts w:ascii="Times New Roman" w:hAnsi="Times New Roman"/>
          <w:sz w:val="24"/>
          <w:szCs w:val="24"/>
        </w:rPr>
      </w:pPr>
      <w:r>
        <w:t>Explanation:</w:t>
      </w:r>
    </w:p>
    <w:p w14:paraId="048D6B68" w14:textId="77777777" w:rsidR="00865480" w:rsidRDefault="00000000">
      <w:pPr>
        <w:spacing w:after="0"/>
        <w:rPr>
          <w:rFonts w:ascii="Times New Roman" w:hAnsi="Times New Roman"/>
          <w:sz w:val="24"/>
          <w:szCs w:val="24"/>
        </w:rPr>
      </w:pPr>
      <w:r>
        <w:t>Detailed Insecure key storage refers to vulnerabilities caused by improper handling of cryptographic keys and certificates, such as storing them in plaintext or lacking access controls. Reference: CompTIA Security+ SY0-701 Study Guide, Domain 2: Threats, Section: "Cryptographic Vulnerabilities and Mitigation"​​.</w:t>
      </w:r>
    </w:p>
    <w:p w14:paraId="405E3991" w14:textId="77777777" w:rsidR="00865480" w:rsidRDefault="00865480">
      <w:pPr>
        <w:spacing w:after="0"/>
        <w:rPr>
          <w:rFonts w:ascii="Times New Roman" w:hAnsi="Times New Roman"/>
          <w:sz w:val="24"/>
          <w:szCs w:val="24"/>
        </w:rPr>
      </w:pPr>
    </w:p>
    <w:p w14:paraId="79D33FC5" w14:textId="77777777" w:rsidR="00865480" w:rsidRDefault="00865480">
      <w:pPr>
        <w:spacing w:after="0"/>
        <w:rPr>
          <w:rFonts w:ascii="Times New Roman" w:hAnsi="Times New Roman"/>
          <w:sz w:val="24"/>
          <w:szCs w:val="24"/>
        </w:rPr>
      </w:pPr>
    </w:p>
    <w:p w14:paraId="38426F70" w14:textId="77777777" w:rsidR="00865480" w:rsidRDefault="00000000">
      <w:pPr>
        <w:spacing w:after="0"/>
        <w:rPr>
          <w:rFonts w:ascii="Times New Roman" w:hAnsi="Times New Roman"/>
          <w:sz w:val="24"/>
          <w:szCs w:val="24"/>
        </w:rPr>
      </w:pPr>
      <w:r>
        <w:t>Question: 327</w:t>
      </w:r>
    </w:p>
    <w:p/>
    <w:p w14:paraId="67B9F3BA" w14:textId="77777777" w:rsidR="00865480" w:rsidRDefault="00000000">
      <w:pPr>
        <w:spacing w:after="0"/>
        <w:rPr>
          <w:rFonts w:ascii="Times New Roman" w:hAnsi="Times New Roman"/>
          <w:sz w:val="24"/>
          <w:szCs w:val="24"/>
        </w:rPr>
      </w:pPr>
      <w:r>
        <w:rPr>
          <w:rFonts w:ascii="Times New Roman" w:hAnsi="Times New Roman"/>
          <w:sz w:val="24"/>
          <w:szCs w:val="24"/>
        </w:rPr>
        <w:t>A security administrator is addressing an issue with a legacy system that communicates data using an unencrypted protocol to transfer sensitive data to a third party. No software updates that use an encrypted protocol are available, so a compensating control is needed. Which of the following are the most appropriate for the administrator to suggest? (Select two.)</w:t>
      </w:r>
    </w:p>
    <w:p w14:paraId="63C810D1" w14:textId="77777777" w:rsidR="00865480" w:rsidRDefault="00000000">
      <w:pPr>
        <w:spacing w:after="0"/>
        <w:rPr>
          <w:rFonts w:ascii="Times New Roman" w:hAnsi="Times New Roman"/>
          <w:sz w:val="24"/>
          <w:szCs w:val="24"/>
        </w:rPr>
      </w:pPr>
      <w:r>
        <w:t>A. Tokenization</w:t>
      </w:r>
    </w:p>
    <w:p w14:paraId="0D3A117F" w14:textId="77777777" w:rsidR="00865480" w:rsidRDefault="00000000">
      <w:pPr>
        <w:spacing w:after="0"/>
        <w:rPr>
          <w:rFonts w:ascii="Times New Roman" w:hAnsi="Times New Roman"/>
          <w:sz w:val="24"/>
          <w:szCs w:val="24"/>
        </w:rPr>
      </w:pPr>
      <w:r>
        <w:t>B. Cryptographic downgrade</w:t>
      </w:r>
    </w:p>
    <w:p w14:paraId="07BDFA60" w14:textId="77777777" w:rsidR="00865480" w:rsidRDefault="00000000">
      <w:pPr>
        <w:spacing w:after="0"/>
        <w:rPr>
          <w:rFonts w:ascii="Times New Roman" w:hAnsi="Times New Roman"/>
          <w:sz w:val="24"/>
          <w:szCs w:val="24"/>
        </w:rPr>
      </w:pPr>
      <w:r>
        <w:t>C. SSH tunneling</w:t>
      </w:r>
    </w:p>
    <w:p w14:paraId="1E3AE20F" w14:textId="77777777" w:rsidR="00865480" w:rsidRDefault="00000000">
      <w:pPr>
        <w:spacing w:after="0"/>
        <w:rPr>
          <w:rFonts w:ascii="Times New Roman" w:hAnsi="Times New Roman"/>
          <w:sz w:val="24"/>
          <w:szCs w:val="24"/>
        </w:rPr>
      </w:pPr>
      <w:r>
        <w:t>D. Segmentation</w:t>
      </w:r>
    </w:p>
    <w:p w14:paraId="53FF213B" w14:textId="77777777" w:rsidR="00865480" w:rsidRDefault="00000000">
      <w:pPr>
        <w:spacing w:after="0"/>
        <w:rPr>
          <w:rFonts w:ascii="Times New Roman" w:hAnsi="Times New Roman"/>
          <w:sz w:val="24"/>
          <w:szCs w:val="24"/>
        </w:rPr>
      </w:pPr>
      <w:r>
        <w:t>E. Patch installation</w:t>
      </w:r>
    </w:p>
    <w:p w14:paraId="7DAAAEB8" w14:textId="77777777" w:rsidR="00865480" w:rsidRDefault="00000000">
      <w:pPr>
        <w:spacing w:after="0"/>
        <w:rPr>
          <w:rFonts w:ascii="Times New Roman" w:hAnsi="Times New Roman"/>
          <w:sz w:val="24"/>
          <w:szCs w:val="24"/>
        </w:rPr>
      </w:pPr>
      <w:r>
        <w:t>F. Data masking</w:t>
      </w:r>
    </w:p>
    <w:p w14:paraId="17FDC454" w14:textId="77777777" w:rsidR="00865480" w:rsidRDefault="00865480">
      <w:pPr>
        <w:spacing w:after="0"/>
        <w:rPr>
          <w:rFonts w:ascii="Times New Roman" w:hAnsi="Times New Roman"/>
          <w:sz w:val="24"/>
          <w:szCs w:val="24"/>
        </w:rPr>
      </w:pPr>
    </w:p>
    <w:p w14:paraId="7D618B2D" w14:textId="77777777" w:rsidR="00865480" w:rsidRDefault="00000000">
      <w:pPr>
        <w:spacing w:after="0"/>
        <w:rPr>
          <w:rFonts w:ascii="Times New Roman" w:hAnsi="Times New Roman"/>
          <w:sz w:val="24"/>
          <w:szCs w:val="24"/>
        </w:rPr>
      </w:pPr>
      <w:r>
        <w:rPr>
          <w:rFonts w:ascii="Times New Roman" w:hAnsi="Times New Roman"/>
          <w:sz w:val="24"/>
          <w:szCs w:val="24"/>
        </w:rPr>
        <w:t>Answer: C,D</w:t>
      </w:r>
    </w:p>
    <w:p/>
    <w:p w14:paraId="22253430" w14:textId="77777777" w:rsidR="00865480" w:rsidRDefault="00000000">
      <w:pPr>
        <w:spacing w:after="0"/>
        <w:rPr>
          <w:rFonts w:ascii="Times New Roman" w:hAnsi="Times New Roman"/>
          <w:sz w:val="24"/>
          <w:szCs w:val="24"/>
        </w:rPr>
      </w:pPr>
      <w:r>
        <w:t>Explanation:</w:t>
      </w:r>
    </w:p>
    <w:p w14:paraId="084FCC37" w14:textId="77777777" w:rsidR="00865480" w:rsidRDefault="00000000">
      <w:pPr>
        <w:spacing w:after="0"/>
        <w:rPr>
          <w:rFonts w:ascii="Times New Roman" w:hAnsi="Times New Roman"/>
          <w:sz w:val="24"/>
          <w:szCs w:val="24"/>
        </w:rPr>
      </w:pPr>
      <w:r>
        <w:t>Detailed SSH tunneling can secure the unencrypted protocol by encapsulating traffic in an encrypted tunnel. Segmentation isolates the legacy system, reducing the risk of unauthorized access. Reference: CompTIA Security+ SY0-701 Study Guide, Domain 2: Threats, Section: "Compensating Controls for Legacy Systems"​​.</w:t>
      </w:r>
    </w:p>
    <w:p w14:paraId="785A04FC" w14:textId="77777777" w:rsidR="00865480" w:rsidRDefault="00865480">
      <w:pPr>
        <w:spacing w:after="0"/>
        <w:rPr>
          <w:rFonts w:ascii="Times New Roman" w:hAnsi="Times New Roman"/>
          <w:sz w:val="24"/>
          <w:szCs w:val="24"/>
        </w:rPr>
      </w:pPr>
    </w:p>
    <w:p w14:paraId="307E41CA" w14:textId="77777777" w:rsidR="00865480" w:rsidRDefault="00865480">
      <w:pPr>
        <w:spacing w:after="0"/>
        <w:rPr>
          <w:rFonts w:ascii="Times New Roman" w:hAnsi="Times New Roman"/>
          <w:sz w:val="24"/>
          <w:szCs w:val="24"/>
        </w:rPr>
      </w:pPr>
    </w:p>
    <w:p w14:paraId="76AEC12A" w14:textId="77777777" w:rsidR="00865480" w:rsidRDefault="00000000">
      <w:pPr>
        <w:spacing w:after="0"/>
        <w:rPr>
          <w:rFonts w:ascii="Times New Roman" w:hAnsi="Times New Roman"/>
          <w:sz w:val="24"/>
          <w:szCs w:val="24"/>
        </w:rPr>
      </w:pPr>
      <w:r>
        <w:t>Question: 328</w:t>
      </w:r>
    </w:p>
    <w:p/>
    <w:p w14:paraId="29355FD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should be used to ensure a device is inaccessible to a network-connected resource?</w:t>
      </w:r>
    </w:p>
    <w:p w14:paraId="7FAAB768" w14:textId="77777777" w:rsidR="00865480" w:rsidRDefault="00000000">
      <w:pPr>
        <w:spacing w:after="0"/>
        <w:rPr>
          <w:rFonts w:ascii="Times New Roman" w:hAnsi="Times New Roman"/>
          <w:sz w:val="24"/>
          <w:szCs w:val="24"/>
        </w:rPr>
      </w:pPr>
      <w:r>
        <w:t>A. Disablement of unused services</w:t>
      </w:r>
    </w:p>
    <w:p w14:paraId="534B1E18" w14:textId="77777777" w:rsidR="00865480" w:rsidRDefault="00000000">
      <w:pPr>
        <w:spacing w:after="0"/>
        <w:rPr>
          <w:rFonts w:ascii="Times New Roman" w:hAnsi="Times New Roman"/>
          <w:sz w:val="24"/>
          <w:szCs w:val="24"/>
        </w:rPr>
      </w:pPr>
      <w:r>
        <w:t>B. Web application firewall</w:t>
      </w:r>
    </w:p>
    <w:p w14:paraId="03CE6EBE" w14:textId="77777777" w:rsidR="00865480" w:rsidRDefault="00000000">
      <w:pPr>
        <w:spacing w:after="0"/>
        <w:rPr>
          <w:rFonts w:ascii="Times New Roman" w:hAnsi="Times New Roman"/>
          <w:sz w:val="24"/>
          <w:szCs w:val="24"/>
        </w:rPr>
      </w:pPr>
      <w:r>
        <w:t>C. Host isolation</w:t>
      </w:r>
    </w:p>
    <w:p w14:paraId="217B1158" w14:textId="77777777" w:rsidR="00865480" w:rsidRDefault="00000000">
      <w:pPr>
        <w:spacing w:after="0"/>
        <w:rPr>
          <w:rFonts w:ascii="Times New Roman" w:hAnsi="Times New Roman"/>
          <w:sz w:val="24"/>
          <w:szCs w:val="24"/>
        </w:rPr>
      </w:pPr>
      <w:r>
        <w:t>D. Network-based IDS</w:t>
      </w:r>
    </w:p>
    <w:p w14:paraId="095517CB" w14:textId="77777777" w:rsidR="00865480" w:rsidRDefault="00865480">
      <w:pPr>
        <w:spacing w:after="0"/>
        <w:rPr>
          <w:rFonts w:ascii="Times New Roman" w:hAnsi="Times New Roman"/>
          <w:sz w:val="24"/>
          <w:szCs w:val="24"/>
        </w:rPr>
      </w:pPr>
    </w:p>
    <w:p w14:paraId="207E6A6A"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2CC529AB" w14:textId="77777777" w:rsidR="00865480" w:rsidRDefault="00000000">
      <w:pPr>
        <w:spacing w:after="0"/>
        <w:rPr>
          <w:rFonts w:ascii="Times New Roman" w:hAnsi="Times New Roman"/>
          <w:sz w:val="24"/>
          <w:szCs w:val="24"/>
        </w:rPr>
      </w:pPr>
      <w:r>
        <w:t>Explanation:</w:t>
      </w:r>
    </w:p>
    <w:p w14:paraId="22DC51B3" w14:textId="77777777" w:rsidR="00865480" w:rsidRDefault="00000000">
      <w:pPr>
        <w:spacing w:after="0"/>
        <w:rPr>
          <w:rFonts w:ascii="Times New Roman" w:hAnsi="Times New Roman"/>
          <w:sz w:val="24"/>
          <w:szCs w:val="24"/>
        </w:rPr>
      </w:pPr>
      <w:r>
        <w:t>Detailed Host isolation ensures that a device is separated from the network, preventing it from accessing or being accessed by other network resources. This is typically achieved by quarantining the device. Reference: CompTIA Security+ SY0-701 Study Guide, Domain 4: Security Operations, Section: "Isolation and Containment"​​.</w:t>
      </w:r>
    </w:p>
    <w:p w14:paraId="79370BED" w14:textId="77777777" w:rsidR="00865480" w:rsidRDefault="00865480">
      <w:pPr>
        <w:spacing w:after="0"/>
        <w:rPr>
          <w:rFonts w:ascii="Times New Roman" w:hAnsi="Times New Roman"/>
          <w:sz w:val="24"/>
          <w:szCs w:val="24"/>
        </w:rPr>
      </w:pPr>
    </w:p>
    <w:p w14:paraId="4FD18360" w14:textId="77777777" w:rsidR="00865480" w:rsidRDefault="00000000">
      <w:pPr>
        <w:spacing w:after="0"/>
        <w:rPr>
          <w:rFonts w:ascii="Times New Roman" w:hAnsi="Times New Roman"/>
          <w:sz w:val="24"/>
          <w:szCs w:val="24"/>
        </w:rPr>
      </w:pPr>
      <w:r>
        <w:t>Question: 329</w:t>
      </w:r>
    </w:p>
    <w:p/>
    <w:p w14:paraId="33A9D284" w14:textId="77777777" w:rsidR="00865480" w:rsidRDefault="00000000">
      <w:pPr>
        <w:spacing w:after="0"/>
        <w:rPr>
          <w:rFonts w:ascii="Times New Roman" w:hAnsi="Times New Roman"/>
          <w:sz w:val="24"/>
          <w:szCs w:val="24"/>
        </w:rPr>
      </w:pPr>
      <w:r>
        <w:rPr>
          <w:rFonts w:ascii="Times New Roman" w:hAnsi="Times New Roman"/>
          <w:sz w:val="24"/>
          <w:szCs w:val="24"/>
        </w:rPr>
        <w:t>A security engineer at a large company needs to enhance IAM to ensure that employees can only access corporate systems during their shifts. Which of the following access controls should the security engineer implement?</w:t>
      </w:r>
    </w:p>
    <w:p w14:paraId="14FDE739" w14:textId="77777777" w:rsidR="00865480" w:rsidRDefault="00000000">
      <w:pPr>
        <w:spacing w:after="0"/>
        <w:rPr>
          <w:rFonts w:ascii="Times New Roman" w:hAnsi="Times New Roman"/>
          <w:sz w:val="24"/>
          <w:szCs w:val="24"/>
        </w:rPr>
      </w:pPr>
      <w:r>
        <w:t>A. Role-based</w:t>
      </w:r>
    </w:p>
    <w:p w14:paraId="6B9C444E" w14:textId="77777777" w:rsidR="00865480" w:rsidRDefault="00000000">
      <w:pPr>
        <w:spacing w:after="0"/>
        <w:rPr>
          <w:rFonts w:ascii="Times New Roman" w:hAnsi="Times New Roman"/>
          <w:sz w:val="24"/>
          <w:szCs w:val="24"/>
        </w:rPr>
      </w:pPr>
      <w:r>
        <w:t>B. Time-of-day restrictions</w:t>
      </w:r>
    </w:p>
    <w:p w14:paraId="64F552EE" w14:textId="77777777" w:rsidR="00865480" w:rsidRDefault="00000000">
      <w:pPr>
        <w:spacing w:after="0"/>
        <w:rPr>
          <w:rFonts w:ascii="Times New Roman" w:hAnsi="Times New Roman"/>
          <w:sz w:val="24"/>
          <w:szCs w:val="24"/>
        </w:rPr>
      </w:pPr>
      <w:r>
        <w:t>C. Least privilege</w:t>
      </w:r>
    </w:p>
    <w:p w14:paraId="327B5233" w14:textId="77777777" w:rsidR="00865480" w:rsidRDefault="00000000">
      <w:pPr>
        <w:spacing w:after="0"/>
        <w:rPr>
          <w:rFonts w:ascii="Times New Roman" w:hAnsi="Times New Roman"/>
          <w:sz w:val="24"/>
          <w:szCs w:val="24"/>
        </w:rPr>
      </w:pPr>
      <w:r>
        <w:t>D. Biometric authentication</w:t>
      </w:r>
    </w:p>
    <w:p w14:paraId="400D2AEB" w14:textId="77777777" w:rsidR="00865480" w:rsidRDefault="00865480">
      <w:pPr>
        <w:spacing w:after="0"/>
        <w:rPr>
          <w:rFonts w:ascii="Times New Roman" w:hAnsi="Times New Roman"/>
          <w:sz w:val="24"/>
          <w:szCs w:val="24"/>
        </w:rPr>
      </w:pPr>
    </w:p>
    <w:p w14:paraId="543462A5"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78B935A5" w14:textId="77777777" w:rsidR="00865480" w:rsidRDefault="00000000">
      <w:pPr>
        <w:spacing w:after="0"/>
        <w:rPr>
          <w:rFonts w:ascii="Times New Roman" w:hAnsi="Times New Roman"/>
          <w:sz w:val="24"/>
          <w:szCs w:val="24"/>
        </w:rPr>
      </w:pPr>
      <w:r>
        <w:t>Explanation:</w:t>
      </w:r>
    </w:p>
    <w:p w14:paraId="744BF5BF" w14:textId="77777777" w:rsidR="00865480" w:rsidRDefault="00000000">
      <w:pPr>
        <w:spacing w:after="0"/>
        <w:rPr>
          <w:rFonts w:ascii="Times New Roman" w:hAnsi="Times New Roman"/>
          <w:sz w:val="24"/>
          <w:szCs w:val="24"/>
        </w:rPr>
      </w:pPr>
      <w:r>
        <w:t>Detailed</w:t>
      </w:r>
    </w:p>
    <w:p w14:paraId="211F9580" w14:textId="77777777" w:rsidR="00865480" w:rsidRDefault="00000000">
      <w:pPr>
        <w:spacing w:after="0"/>
        <w:rPr>
          <w:rFonts w:ascii="Times New Roman" w:hAnsi="Times New Roman"/>
          <w:sz w:val="24"/>
          <w:szCs w:val="24"/>
        </w:rPr>
      </w:pPr>
      <w:r>
        <w:t>Time-of-day restrictions limit access to corporate systems based on predefined schedules. This ensures employees can only access resources during their assigned work hours. Reference: CompTIA Security+ SY0-701 Study Guide, Domain 3: Security Architecture, Section: "Access Control Models"​​.</w:t>
      </w:r>
    </w:p>
    <w:p w14:paraId="53B725BE" w14:textId="77777777" w:rsidR="00865480" w:rsidRDefault="00865480">
      <w:pPr>
        <w:spacing w:after="0"/>
        <w:rPr>
          <w:rFonts w:ascii="Times New Roman" w:hAnsi="Times New Roman"/>
          <w:sz w:val="24"/>
          <w:szCs w:val="24"/>
        </w:rPr>
      </w:pPr>
    </w:p>
    <w:p w14:paraId="342FC67C" w14:textId="77777777" w:rsidR="00865480" w:rsidRDefault="00865480">
      <w:pPr>
        <w:spacing w:after="0"/>
        <w:rPr>
          <w:rFonts w:ascii="Times New Roman" w:hAnsi="Times New Roman"/>
          <w:sz w:val="24"/>
          <w:szCs w:val="24"/>
        </w:rPr>
      </w:pPr>
    </w:p>
    <w:p w14:paraId="27DE626F" w14:textId="77777777" w:rsidR="00865480" w:rsidRDefault="00000000">
      <w:pPr>
        <w:spacing w:after="0"/>
        <w:rPr>
          <w:rFonts w:ascii="Times New Roman" w:hAnsi="Times New Roman"/>
          <w:sz w:val="24"/>
          <w:szCs w:val="24"/>
        </w:rPr>
      </w:pPr>
      <w:r>
        <w:t>Question: 330</w:t>
      </w:r>
    </w:p>
    <w:p/>
    <w:p w14:paraId="1972F892"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best explain why a security analyst is running daily vulnerability scans on all corporate endpoints?</w:t>
      </w:r>
    </w:p>
    <w:p w14:paraId="6AB6AE03" w14:textId="77777777" w:rsidR="00865480" w:rsidRDefault="00000000">
      <w:pPr>
        <w:spacing w:after="0"/>
        <w:rPr>
          <w:rFonts w:ascii="Times New Roman" w:hAnsi="Times New Roman"/>
          <w:sz w:val="24"/>
          <w:szCs w:val="24"/>
        </w:rPr>
      </w:pPr>
      <w:r>
        <w:t>A. To track the status of patch installations</w:t>
      </w:r>
    </w:p>
    <w:p w14:paraId="7D3E9309" w14:textId="77777777" w:rsidR="00865480" w:rsidRDefault="00000000">
      <w:pPr>
        <w:spacing w:after="0"/>
        <w:rPr>
          <w:rFonts w:ascii="Times New Roman" w:hAnsi="Times New Roman"/>
          <w:sz w:val="24"/>
          <w:szCs w:val="24"/>
        </w:rPr>
      </w:pPr>
      <w:r>
        <w:t>B. To find shadow IT cloud deployments</w:t>
      </w:r>
    </w:p>
    <w:p w14:paraId="649BBA53" w14:textId="77777777" w:rsidR="00865480" w:rsidRDefault="00000000">
      <w:pPr>
        <w:spacing w:after="0"/>
        <w:rPr>
          <w:rFonts w:ascii="Times New Roman" w:hAnsi="Times New Roman"/>
          <w:sz w:val="24"/>
          <w:szCs w:val="24"/>
        </w:rPr>
      </w:pPr>
      <w:r>
        <w:t>C. To continuously monitor hardware inventory</w:t>
      </w:r>
    </w:p>
    <w:p w14:paraId="4547FE4F" w14:textId="77777777" w:rsidR="00865480" w:rsidRDefault="00000000">
      <w:pPr>
        <w:spacing w:after="0"/>
        <w:rPr>
          <w:rFonts w:ascii="Times New Roman" w:hAnsi="Times New Roman"/>
          <w:sz w:val="24"/>
          <w:szCs w:val="24"/>
        </w:rPr>
      </w:pPr>
      <w:r>
        <w:t>D. To hunt for active attackers in the network</w:t>
      </w:r>
    </w:p>
    <w:p w14:paraId="75F3F5B6" w14:textId="77777777" w:rsidR="00865480" w:rsidRDefault="00865480">
      <w:pPr>
        <w:spacing w:after="0"/>
        <w:rPr>
          <w:rFonts w:ascii="Times New Roman" w:hAnsi="Times New Roman"/>
          <w:sz w:val="24"/>
          <w:szCs w:val="24"/>
        </w:rPr>
      </w:pPr>
    </w:p>
    <w:p w14:paraId="2B263F3B"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75547480" w14:textId="77777777" w:rsidR="00865480" w:rsidRDefault="00000000">
      <w:pPr>
        <w:spacing w:after="0"/>
        <w:rPr>
          <w:rFonts w:ascii="Times New Roman" w:hAnsi="Times New Roman"/>
          <w:sz w:val="24"/>
          <w:szCs w:val="24"/>
        </w:rPr>
      </w:pPr>
      <w:r>
        <w:t>Explanation:</w:t>
      </w:r>
    </w:p>
    <w:p w14:paraId="440649F0" w14:textId="77777777" w:rsidR="00865480" w:rsidRDefault="00000000">
      <w:pPr>
        <w:spacing w:after="0"/>
        <w:rPr>
          <w:rFonts w:ascii="Times New Roman" w:hAnsi="Times New Roman"/>
          <w:sz w:val="24"/>
          <w:szCs w:val="24"/>
        </w:rPr>
      </w:pPr>
      <w:r>
        <w:t>Detailed</w:t>
      </w:r>
    </w:p>
    <w:p w14:paraId="404F4458" w14:textId="77777777" w:rsidR="00865480" w:rsidRDefault="00000000">
      <w:pPr>
        <w:spacing w:after="0"/>
        <w:rPr>
          <w:rFonts w:ascii="Times New Roman" w:hAnsi="Times New Roman"/>
          <w:sz w:val="24"/>
          <w:szCs w:val="24"/>
        </w:rPr>
      </w:pPr>
      <w:r>
        <w:t>Daily vulnerability scans help identify missing patches or updates across endpoints, allowing security teams to ensure compliance with patch management policies. Reference: CompTIA Security+ SY0-701 Study Guide, Domain 4: Security Operations, Section: "Vulnerability Management"​​.</w:t>
      </w:r>
    </w:p>
    <w:p w14:paraId="3BFDBABC" w14:textId="77777777" w:rsidR="00865480" w:rsidRDefault="00865480">
      <w:pPr>
        <w:spacing w:after="0"/>
        <w:rPr>
          <w:rFonts w:ascii="Times New Roman" w:hAnsi="Times New Roman"/>
          <w:sz w:val="24"/>
          <w:szCs w:val="24"/>
        </w:rPr>
      </w:pPr>
    </w:p>
    <w:p w14:paraId="0FF1A52D" w14:textId="77777777" w:rsidR="00865480" w:rsidRDefault="00865480">
      <w:pPr>
        <w:spacing w:after="0"/>
        <w:rPr>
          <w:rFonts w:ascii="Times New Roman" w:hAnsi="Times New Roman"/>
          <w:sz w:val="24"/>
          <w:szCs w:val="24"/>
        </w:rPr>
      </w:pPr>
    </w:p>
    <w:p w14:paraId="445A71E2" w14:textId="77777777" w:rsidR="00865480" w:rsidRDefault="00000000">
      <w:pPr>
        <w:spacing w:after="0"/>
        <w:rPr>
          <w:rFonts w:ascii="Times New Roman" w:hAnsi="Times New Roman"/>
          <w:sz w:val="24"/>
          <w:szCs w:val="24"/>
        </w:rPr>
      </w:pPr>
      <w:r>
        <w:t>Question: 331</w:t>
      </w:r>
    </w:p>
    <w:p/>
    <w:p w14:paraId="5CCFD05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 the greatest concern for a company that is aware of the consequences of non-compliance with government regulations?</w:t>
      </w:r>
    </w:p>
    <w:p w14:paraId="2B780F91" w14:textId="77777777" w:rsidR="00865480" w:rsidRDefault="00000000">
      <w:pPr>
        <w:spacing w:after="0"/>
        <w:rPr>
          <w:rFonts w:ascii="Times New Roman" w:hAnsi="Times New Roman"/>
          <w:sz w:val="24"/>
          <w:szCs w:val="24"/>
        </w:rPr>
      </w:pPr>
      <w:r>
        <w:t>A. Right to be forgotten</w:t>
      </w:r>
    </w:p>
    <w:p w14:paraId="37F9FA7A" w14:textId="77777777" w:rsidR="00865480" w:rsidRDefault="00000000">
      <w:pPr>
        <w:spacing w:after="0"/>
        <w:rPr>
          <w:rFonts w:ascii="Times New Roman" w:hAnsi="Times New Roman"/>
          <w:sz w:val="24"/>
          <w:szCs w:val="24"/>
        </w:rPr>
      </w:pPr>
      <w:r>
        <w:t>B. Sanctions</w:t>
      </w:r>
    </w:p>
    <w:p w14:paraId="0C0AFB22" w14:textId="77777777" w:rsidR="00865480" w:rsidRDefault="00000000">
      <w:pPr>
        <w:spacing w:after="0"/>
        <w:rPr>
          <w:rFonts w:ascii="Times New Roman" w:hAnsi="Times New Roman"/>
          <w:sz w:val="24"/>
          <w:szCs w:val="24"/>
        </w:rPr>
      </w:pPr>
      <w:r>
        <w:t>C. External compliance reporting</w:t>
      </w:r>
    </w:p>
    <w:p w14:paraId="1C50EE8B" w14:textId="77777777" w:rsidR="00865480" w:rsidRDefault="00000000">
      <w:pPr>
        <w:spacing w:after="0"/>
        <w:rPr>
          <w:rFonts w:ascii="Times New Roman" w:hAnsi="Times New Roman"/>
          <w:sz w:val="24"/>
          <w:szCs w:val="24"/>
        </w:rPr>
      </w:pPr>
      <w:r>
        <w:t>D. Attestation</w:t>
      </w:r>
    </w:p>
    <w:p w14:paraId="67DBFDE5" w14:textId="77777777" w:rsidR="00865480" w:rsidRDefault="00865480">
      <w:pPr>
        <w:spacing w:after="0"/>
        <w:rPr>
          <w:rFonts w:ascii="Times New Roman" w:hAnsi="Times New Roman"/>
          <w:sz w:val="24"/>
          <w:szCs w:val="24"/>
        </w:rPr>
      </w:pPr>
    </w:p>
    <w:p w14:paraId="7DA82B41"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3790607D" w14:textId="77777777" w:rsidR="00865480" w:rsidRDefault="00000000">
      <w:pPr>
        <w:spacing w:after="0"/>
        <w:rPr>
          <w:rFonts w:ascii="Times New Roman" w:hAnsi="Times New Roman"/>
          <w:sz w:val="24"/>
          <w:szCs w:val="24"/>
        </w:rPr>
      </w:pPr>
      <w:r>
        <w:t>Explanation:</w:t>
      </w:r>
    </w:p>
    <w:p w14:paraId="38D26943" w14:textId="77777777" w:rsidR="00865480" w:rsidRDefault="00000000">
      <w:pPr>
        <w:spacing w:after="0"/>
        <w:rPr>
          <w:rFonts w:ascii="Times New Roman" w:hAnsi="Times New Roman"/>
          <w:sz w:val="24"/>
          <w:szCs w:val="24"/>
        </w:rPr>
      </w:pPr>
      <w:r>
        <w:t>Detailed</w:t>
      </w:r>
    </w:p>
    <w:p w14:paraId="7B1CFE9C" w14:textId="77777777" w:rsidR="00865480" w:rsidRDefault="00000000">
      <w:pPr>
        <w:spacing w:after="0"/>
        <w:rPr>
          <w:rFonts w:ascii="Times New Roman" w:hAnsi="Times New Roman"/>
          <w:sz w:val="24"/>
          <w:szCs w:val="24"/>
        </w:rPr>
      </w:pPr>
      <w:r>
        <w:t>Sanctions imposed for non-compliance can include fines, legal actions, and loss of business licenses. These pose a significant financial and reputational risk to organizations. Reference: CompTIA Security+ SY0-701 Study Guide, Domain 5: Security Program Management, Section: "Regulatory Compliance Risks"​​.</w:t>
      </w:r>
    </w:p>
    <w:p w14:paraId="2260AD9F" w14:textId="77777777" w:rsidR="00865480" w:rsidRDefault="00865480">
      <w:pPr>
        <w:spacing w:after="0"/>
        <w:rPr>
          <w:rFonts w:ascii="Times New Roman" w:hAnsi="Times New Roman"/>
          <w:sz w:val="24"/>
          <w:szCs w:val="24"/>
        </w:rPr>
      </w:pPr>
    </w:p>
    <w:p w14:paraId="71F1657B" w14:textId="77777777" w:rsidR="00865480" w:rsidRDefault="00865480">
      <w:pPr>
        <w:spacing w:after="0"/>
        <w:rPr>
          <w:rFonts w:ascii="Times New Roman" w:hAnsi="Times New Roman"/>
          <w:sz w:val="24"/>
          <w:szCs w:val="24"/>
        </w:rPr>
      </w:pPr>
    </w:p>
    <w:p w14:paraId="54CF0CC7" w14:textId="77777777" w:rsidR="00865480" w:rsidRDefault="00000000">
      <w:pPr>
        <w:spacing w:after="0"/>
        <w:rPr>
          <w:rFonts w:ascii="Times New Roman" w:hAnsi="Times New Roman"/>
          <w:sz w:val="24"/>
          <w:szCs w:val="24"/>
        </w:rPr>
      </w:pPr>
      <w:r>
        <w:t>Question: 332</w:t>
      </w:r>
    </w:p>
    <w:p/>
    <w:p w14:paraId="262A1A1E" w14:textId="77777777" w:rsidR="00865480" w:rsidRDefault="00000000">
      <w:pPr>
        <w:spacing w:after="0"/>
        <w:rPr>
          <w:rFonts w:ascii="Times New Roman" w:hAnsi="Times New Roman"/>
          <w:sz w:val="24"/>
          <w:szCs w:val="24"/>
        </w:rPr>
      </w:pPr>
      <w:r>
        <w:rPr>
          <w:rFonts w:ascii="Times New Roman" w:hAnsi="Times New Roman"/>
          <w:sz w:val="24"/>
          <w:szCs w:val="24"/>
        </w:rPr>
        <w:t>An organization has a new regulatory requirement to implement corrective controls on a financial system. Which of the following is the most likely reason for the new requirement?</w:t>
      </w:r>
    </w:p>
    <w:p w14:paraId="3838B2FC" w14:textId="77777777" w:rsidR="00865480" w:rsidRDefault="00000000">
      <w:pPr>
        <w:spacing w:after="0"/>
        <w:rPr>
          <w:rFonts w:ascii="Times New Roman" w:hAnsi="Times New Roman"/>
          <w:sz w:val="24"/>
          <w:szCs w:val="24"/>
        </w:rPr>
      </w:pPr>
      <w:r>
        <w:t>A. To defend against insider threats altering banking details</w:t>
      </w:r>
    </w:p>
    <w:p w14:paraId="72374F53" w14:textId="77777777" w:rsidR="00865480" w:rsidRDefault="00000000">
      <w:pPr>
        <w:spacing w:after="0"/>
        <w:rPr>
          <w:rFonts w:ascii="Times New Roman" w:hAnsi="Times New Roman"/>
          <w:sz w:val="24"/>
          <w:szCs w:val="24"/>
        </w:rPr>
      </w:pPr>
      <w:r>
        <w:t>B. To ensure that errors are not passed to other systems</w:t>
      </w:r>
    </w:p>
    <w:p w14:paraId="4EEB24ED" w14:textId="77777777" w:rsidR="00865480" w:rsidRDefault="00000000">
      <w:pPr>
        <w:spacing w:after="0"/>
        <w:rPr>
          <w:rFonts w:ascii="Times New Roman" w:hAnsi="Times New Roman"/>
          <w:sz w:val="24"/>
          <w:szCs w:val="24"/>
        </w:rPr>
      </w:pPr>
      <w:r>
        <w:t>C. To allow for business insurance to be purchased</w:t>
      </w:r>
    </w:p>
    <w:p w14:paraId="2DF48904" w14:textId="77777777" w:rsidR="00865480" w:rsidRDefault="00000000">
      <w:pPr>
        <w:spacing w:after="0"/>
        <w:rPr>
          <w:rFonts w:ascii="Times New Roman" w:hAnsi="Times New Roman"/>
          <w:sz w:val="24"/>
          <w:szCs w:val="24"/>
        </w:rPr>
      </w:pPr>
      <w:r>
        <w:t>D. To prevent unauthorized changes to financial data</w:t>
      </w:r>
    </w:p>
    <w:p w14:paraId="19392E08" w14:textId="77777777" w:rsidR="00865480" w:rsidRDefault="00865480">
      <w:pPr>
        <w:spacing w:after="0"/>
        <w:rPr>
          <w:rFonts w:ascii="Times New Roman" w:hAnsi="Times New Roman"/>
          <w:sz w:val="24"/>
          <w:szCs w:val="24"/>
        </w:rPr>
      </w:pPr>
    </w:p>
    <w:p w14:paraId="41A798A3"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559773BD" w14:textId="77777777" w:rsidR="00865480" w:rsidRDefault="00000000">
      <w:pPr>
        <w:spacing w:after="0"/>
        <w:rPr>
          <w:rFonts w:ascii="Times New Roman" w:hAnsi="Times New Roman"/>
          <w:sz w:val="24"/>
          <w:szCs w:val="24"/>
        </w:rPr>
      </w:pPr>
      <w:r>
        <w:t>Explanation:</w:t>
      </w:r>
    </w:p>
    <w:p w14:paraId="2E40014A" w14:textId="77777777" w:rsidR="00865480" w:rsidRDefault="00000000">
      <w:pPr>
        <w:spacing w:after="0"/>
        <w:rPr>
          <w:rFonts w:ascii="Times New Roman" w:hAnsi="Times New Roman"/>
          <w:sz w:val="24"/>
          <w:szCs w:val="24"/>
        </w:rPr>
      </w:pPr>
      <w:r>
        <w:t>Detailed</w:t>
      </w:r>
    </w:p>
    <w:p w14:paraId="687E2F60" w14:textId="77777777" w:rsidR="00865480" w:rsidRDefault="00000000">
      <w:pPr>
        <w:spacing w:after="0"/>
        <w:rPr>
          <w:rFonts w:ascii="Times New Roman" w:hAnsi="Times New Roman"/>
          <w:sz w:val="24"/>
          <w:szCs w:val="24"/>
        </w:rPr>
      </w:pPr>
      <w:r>
        <w:t>Corrective controls, such as auditing and versioning, help prevent unauthorized changes to financial data, ensuring data integrity and compliance with regulations. Reference: CompTIA Security+ SY0-701 Study Guide, Domain 5: Security Program Management, Section: "Controls for Financial Systems"​​.</w:t>
      </w:r>
    </w:p>
    <w:p w14:paraId="4BEC5841" w14:textId="77777777" w:rsidR="00865480" w:rsidRDefault="00865480">
      <w:pPr>
        <w:spacing w:after="0"/>
        <w:rPr>
          <w:rFonts w:ascii="Times New Roman" w:hAnsi="Times New Roman"/>
          <w:sz w:val="24"/>
          <w:szCs w:val="24"/>
        </w:rPr>
      </w:pPr>
    </w:p>
    <w:p w14:paraId="4502A269" w14:textId="77777777" w:rsidR="00865480" w:rsidRDefault="00865480">
      <w:pPr>
        <w:spacing w:after="0"/>
        <w:rPr>
          <w:rFonts w:ascii="Times New Roman" w:hAnsi="Times New Roman"/>
          <w:sz w:val="24"/>
          <w:szCs w:val="24"/>
        </w:rPr>
      </w:pPr>
    </w:p>
    <w:p w14:paraId="111D6619" w14:textId="77777777" w:rsidR="00865480" w:rsidRDefault="00000000">
      <w:pPr>
        <w:spacing w:after="0"/>
        <w:rPr>
          <w:rFonts w:ascii="Times New Roman" w:hAnsi="Times New Roman"/>
          <w:sz w:val="24"/>
          <w:szCs w:val="24"/>
        </w:rPr>
      </w:pPr>
      <w:r>
        <w:t>Question: 333</w:t>
      </w:r>
    </w:p>
    <w:p/>
    <w:p w14:paraId="2FE2794B" w14:textId="77777777" w:rsidR="00865480" w:rsidRDefault="00000000">
      <w:pPr>
        <w:spacing w:after="0"/>
        <w:rPr>
          <w:rFonts w:ascii="Times New Roman" w:hAnsi="Times New Roman"/>
          <w:sz w:val="24"/>
          <w:szCs w:val="24"/>
        </w:rPr>
      </w:pPr>
      <w:r>
        <w:rPr>
          <w:rFonts w:ascii="Times New Roman" w:hAnsi="Times New Roman"/>
          <w:sz w:val="24"/>
          <w:szCs w:val="24"/>
        </w:rPr>
        <w:t>Various company stakeholders meet to discuss roles and responsibilities in the event of a security breach affecting offshore offices. Which of the following is this an example of?</w:t>
      </w:r>
    </w:p>
    <w:p w14:paraId="1E53EC2B" w14:textId="77777777" w:rsidR="00865480" w:rsidRDefault="00000000">
      <w:pPr>
        <w:spacing w:after="0"/>
        <w:rPr>
          <w:rFonts w:ascii="Times New Roman" w:hAnsi="Times New Roman"/>
          <w:sz w:val="24"/>
          <w:szCs w:val="24"/>
        </w:rPr>
      </w:pPr>
      <w:r>
        <w:t>A. Tabletop exercise</w:t>
      </w:r>
    </w:p>
    <w:p w14:paraId="1497F0C3" w14:textId="77777777" w:rsidR="00865480" w:rsidRDefault="00000000">
      <w:pPr>
        <w:spacing w:after="0"/>
        <w:rPr>
          <w:rFonts w:ascii="Times New Roman" w:hAnsi="Times New Roman"/>
          <w:sz w:val="24"/>
          <w:szCs w:val="24"/>
        </w:rPr>
      </w:pPr>
      <w:r>
        <w:t>B. Penetration test</w:t>
      </w:r>
    </w:p>
    <w:p w14:paraId="23FC12BA" w14:textId="77777777" w:rsidR="00865480" w:rsidRDefault="00000000">
      <w:pPr>
        <w:spacing w:after="0"/>
        <w:rPr>
          <w:rFonts w:ascii="Times New Roman" w:hAnsi="Times New Roman"/>
          <w:sz w:val="24"/>
          <w:szCs w:val="24"/>
        </w:rPr>
      </w:pPr>
      <w:r>
        <w:t>C. Geographic dispersion</w:t>
      </w:r>
    </w:p>
    <w:p w14:paraId="186731A7" w14:textId="77777777" w:rsidR="00865480" w:rsidRDefault="00000000">
      <w:pPr>
        <w:spacing w:after="0"/>
        <w:rPr>
          <w:rFonts w:ascii="Times New Roman" w:hAnsi="Times New Roman"/>
          <w:sz w:val="24"/>
          <w:szCs w:val="24"/>
        </w:rPr>
      </w:pPr>
      <w:r>
        <w:t>D. Incident response</w:t>
      </w:r>
    </w:p>
    <w:p w14:paraId="49E8A377" w14:textId="77777777" w:rsidR="00865480" w:rsidRDefault="00865480">
      <w:pPr>
        <w:spacing w:after="0"/>
        <w:rPr>
          <w:rFonts w:ascii="Times New Roman" w:hAnsi="Times New Roman"/>
          <w:sz w:val="24"/>
          <w:szCs w:val="24"/>
        </w:rPr>
      </w:pPr>
    </w:p>
    <w:p w14:paraId="7CD3F73A"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6AC05498" w14:textId="77777777" w:rsidR="00865480" w:rsidRDefault="00000000">
      <w:pPr>
        <w:spacing w:after="0"/>
        <w:rPr>
          <w:rFonts w:ascii="Times New Roman" w:hAnsi="Times New Roman"/>
          <w:sz w:val="24"/>
          <w:szCs w:val="24"/>
        </w:rPr>
      </w:pPr>
      <w:r>
        <w:t>Explanation:</w:t>
      </w:r>
    </w:p>
    <w:p w14:paraId="6F7A340A" w14:textId="77777777" w:rsidR="00865480" w:rsidRDefault="00000000">
      <w:pPr>
        <w:spacing w:after="0"/>
        <w:rPr>
          <w:rFonts w:ascii="Times New Roman" w:hAnsi="Times New Roman"/>
          <w:sz w:val="24"/>
          <w:szCs w:val="24"/>
        </w:rPr>
      </w:pPr>
      <w:r>
        <w:t>Detailed</w:t>
      </w:r>
    </w:p>
    <w:p w14:paraId="3E2B6842" w14:textId="77777777" w:rsidR="00865480" w:rsidRDefault="00000000">
      <w:pPr>
        <w:spacing w:after="0"/>
        <w:rPr>
          <w:rFonts w:ascii="Times New Roman" w:hAnsi="Times New Roman"/>
          <w:sz w:val="24"/>
          <w:szCs w:val="24"/>
        </w:rPr>
      </w:pPr>
      <w:r>
        <w:t>A tabletop exercise is a discussion-based activity where stakeholders simulate a security breach scenario to identify gaps in response plans and clarify roles and responsibilities. Reference: CompTIA Security+ SY0-701 Study Guide, Domain 5: Security Program Management, Section: "Incident Response Planning and Exercises"​​.</w:t>
      </w:r>
    </w:p>
    <w:p w14:paraId="224B72F0" w14:textId="77777777" w:rsidR="00865480" w:rsidRDefault="00865480">
      <w:pPr>
        <w:spacing w:after="0"/>
        <w:rPr>
          <w:rFonts w:ascii="Times New Roman" w:hAnsi="Times New Roman"/>
          <w:sz w:val="24"/>
          <w:szCs w:val="24"/>
        </w:rPr>
      </w:pPr>
    </w:p>
    <w:p w14:paraId="43851530" w14:textId="77777777" w:rsidR="00865480" w:rsidRDefault="00865480">
      <w:pPr>
        <w:spacing w:after="0"/>
        <w:rPr>
          <w:rFonts w:ascii="Times New Roman" w:hAnsi="Times New Roman"/>
          <w:sz w:val="24"/>
          <w:szCs w:val="24"/>
        </w:rPr>
      </w:pPr>
    </w:p>
    <w:p w14:paraId="638AAE86" w14:textId="77777777" w:rsidR="00865480" w:rsidRDefault="00000000">
      <w:pPr>
        <w:spacing w:after="0"/>
        <w:rPr>
          <w:rFonts w:ascii="Times New Roman" w:hAnsi="Times New Roman"/>
          <w:sz w:val="24"/>
          <w:szCs w:val="24"/>
        </w:rPr>
      </w:pPr>
      <w:r>
        <w:t>Question: 334</w:t>
      </w:r>
    </w:p>
    <w:p/>
    <w:p w14:paraId="5A562D95"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an example of a data protection strategy that uses tokenization?</w:t>
      </w:r>
    </w:p>
    <w:p w14:paraId="371FA457" w14:textId="77777777" w:rsidR="00865480" w:rsidRDefault="00000000">
      <w:pPr>
        <w:spacing w:after="0"/>
        <w:rPr>
          <w:rFonts w:ascii="Times New Roman" w:hAnsi="Times New Roman"/>
          <w:sz w:val="24"/>
          <w:szCs w:val="24"/>
        </w:rPr>
      </w:pPr>
      <w:r>
        <w:t>A. Encrypting databases containing sensitive data</w:t>
      </w:r>
    </w:p>
    <w:p w14:paraId="53F07712" w14:textId="77777777" w:rsidR="00865480" w:rsidRDefault="00000000">
      <w:pPr>
        <w:spacing w:after="0"/>
        <w:rPr>
          <w:rFonts w:ascii="Times New Roman" w:hAnsi="Times New Roman"/>
          <w:sz w:val="24"/>
          <w:szCs w:val="24"/>
        </w:rPr>
      </w:pPr>
      <w:r>
        <w:t>B. Replacing sensitive data with surrogate values</w:t>
      </w:r>
    </w:p>
    <w:p w14:paraId="4B14C2BB" w14:textId="77777777" w:rsidR="00865480" w:rsidRDefault="00000000">
      <w:pPr>
        <w:spacing w:after="0"/>
        <w:rPr>
          <w:rFonts w:ascii="Times New Roman" w:hAnsi="Times New Roman"/>
          <w:sz w:val="24"/>
          <w:szCs w:val="24"/>
        </w:rPr>
      </w:pPr>
      <w:r>
        <w:t>C. Removing sensitive data from production systems</w:t>
      </w:r>
    </w:p>
    <w:p w14:paraId="767F6DED" w14:textId="77777777" w:rsidR="00865480" w:rsidRDefault="00000000">
      <w:pPr>
        <w:spacing w:after="0"/>
        <w:rPr>
          <w:rFonts w:ascii="Times New Roman" w:hAnsi="Times New Roman"/>
          <w:sz w:val="24"/>
          <w:szCs w:val="24"/>
        </w:rPr>
      </w:pPr>
      <w:r>
        <w:t>D. Hashing sensitive data in critical systems</w:t>
      </w:r>
    </w:p>
    <w:p w14:paraId="11A90FD1" w14:textId="77777777" w:rsidR="00865480" w:rsidRDefault="00865480">
      <w:pPr>
        <w:spacing w:after="0"/>
        <w:rPr>
          <w:rFonts w:ascii="Times New Roman" w:hAnsi="Times New Roman"/>
          <w:sz w:val="24"/>
          <w:szCs w:val="24"/>
        </w:rPr>
      </w:pPr>
    </w:p>
    <w:p w14:paraId="1DD07C00"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6231D2E1" w14:textId="77777777" w:rsidR="00865480" w:rsidRDefault="00000000">
      <w:pPr>
        <w:spacing w:after="0"/>
        <w:rPr>
          <w:rFonts w:ascii="Times New Roman" w:hAnsi="Times New Roman"/>
          <w:sz w:val="24"/>
          <w:szCs w:val="24"/>
        </w:rPr>
      </w:pPr>
      <w:r>
        <w:t>Explanation:</w:t>
      </w:r>
    </w:p>
    <w:p w14:paraId="2C73FB80" w14:textId="77777777" w:rsidR="00865480" w:rsidRDefault="00000000">
      <w:pPr>
        <w:spacing w:after="0"/>
        <w:rPr>
          <w:rFonts w:ascii="Times New Roman" w:hAnsi="Times New Roman"/>
          <w:sz w:val="24"/>
          <w:szCs w:val="24"/>
        </w:rPr>
      </w:pPr>
      <w:r>
        <w:t>Detailed</w:t>
      </w:r>
    </w:p>
    <w:p w14:paraId="78841757" w14:textId="77777777" w:rsidR="00865480" w:rsidRDefault="00000000">
      <w:pPr>
        <w:spacing w:after="0"/>
        <w:rPr>
          <w:rFonts w:ascii="Times New Roman" w:hAnsi="Times New Roman"/>
          <w:sz w:val="24"/>
          <w:szCs w:val="24"/>
        </w:rPr>
      </w:pPr>
      <w:r>
        <w:t>Tokenization replaces sensitive data with non-sensitive surrogate values that retain the necessary format but are meaningless without access to the original data. Reference: CompTIA Security+ SY0-701 Study Guide, Domain 3: Security Architecture, Section: "Data Masking and Tokenization"​​.</w:t>
      </w:r>
    </w:p>
    <w:p w14:paraId="7E806D7F" w14:textId="77777777" w:rsidR="00865480" w:rsidRDefault="00865480">
      <w:pPr>
        <w:spacing w:after="0"/>
        <w:rPr>
          <w:rFonts w:ascii="Times New Roman" w:hAnsi="Times New Roman"/>
          <w:sz w:val="24"/>
          <w:szCs w:val="24"/>
        </w:rPr>
      </w:pPr>
    </w:p>
    <w:p w14:paraId="1FF59BF2" w14:textId="77777777" w:rsidR="00865480" w:rsidRDefault="00865480">
      <w:pPr>
        <w:spacing w:after="0"/>
        <w:rPr>
          <w:rFonts w:ascii="Times New Roman" w:hAnsi="Times New Roman"/>
          <w:sz w:val="24"/>
          <w:szCs w:val="24"/>
        </w:rPr>
      </w:pPr>
    </w:p>
    <w:p w14:paraId="2C6C61AA" w14:textId="77777777" w:rsidR="00865480" w:rsidRDefault="00000000">
      <w:pPr>
        <w:spacing w:after="0"/>
        <w:rPr>
          <w:rFonts w:ascii="Times New Roman" w:hAnsi="Times New Roman"/>
          <w:sz w:val="24"/>
          <w:szCs w:val="24"/>
        </w:rPr>
      </w:pPr>
      <w:r>
        <w:t>Question: 335</w:t>
      </w:r>
    </w:p>
    <w:p/>
    <w:p w14:paraId="54EB8CE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aspects of the data management life cycle is most directly impacted by local and international regulations?</w:t>
      </w:r>
    </w:p>
    <w:p w14:paraId="6B8A3597" w14:textId="77777777" w:rsidR="00865480" w:rsidRDefault="00000000">
      <w:pPr>
        <w:spacing w:after="0"/>
        <w:rPr>
          <w:rFonts w:ascii="Times New Roman" w:hAnsi="Times New Roman"/>
          <w:sz w:val="24"/>
          <w:szCs w:val="24"/>
        </w:rPr>
      </w:pPr>
      <w:r>
        <w:t>A. Destruction</w:t>
      </w:r>
    </w:p>
    <w:p w14:paraId="3036C55D" w14:textId="77777777" w:rsidR="00865480" w:rsidRDefault="00000000">
      <w:pPr>
        <w:spacing w:after="0"/>
        <w:rPr>
          <w:rFonts w:ascii="Times New Roman" w:hAnsi="Times New Roman"/>
          <w:sz w:val="24"/>
          <w:szCs w:val="24"/>
        </w:rPr>
      </w:pPr>
      <w:r>
        <w:t>B. Certification</w:t>
      </w:r>
    </w:p>
    <w:p w14:paraId="403E3CA7" w14:textId="77777777" w:rsidR="00865480" w:rsidRDefault="00000000">
      <w:pPr>
        <w:spacing w:after="0"/>
        <w:rPr>
          <w:rFonts w:ascii="Times New Roman" w:hAnsi="Times New Roman"/>
          <w:sz w:val="24"/>
          <w:szCs w:val="24"/>
        </w:rPr>
      </w:pPr>
      <w:r>
        <w:t>C. Retention</w:t>
      </w:r>
    </w:p>
    <w:p w14:paraId="2EA9B187" w14:textId="77777777" w:rsidR="00865480" w:rsidRDefault="00000000">
      <w:pPr>
        <w:spacing w:after="0"/>
        <w:rPr>
          <w:rFonts w:ascii="Times New Roman" w:hAnsi="Times New Roman"/>
          <w:sz w:val="24"/>
          <w:szCs w:val="24"/>
        </w:rPr>
      </w:pPr>
      <w:r>
        <w:t>D. Sanitization</w:t>
      </w:r>
    </w:p>
    <w:p w14:paraId="3F0C603C" w14:textId="77777777" w:rsidR="00865480" w:rsidRDefault="00865480">
      <w:pPr>
        <w:spacing w:after="0"/>
        <w:rPr>
          <w:rFonts w:ascii="Times New Roman" w:hAnsi="Times New Roman"/>
          <w:sz w:val="24"/>
          <w:szCs w:val="24"/>
        </w:rPr>
      </w:pPr>
    </w:p>
    <w:p w14:paraId="58D4AF9E"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726227B9" w14:textId="77777777" w:rsidR="00865480" w:rsidRDefault="00000000">
      <w:pPr>
        <w:spacing w:after="0"/>
        <w:rPr>
          <w:rFonts w:ascii="Times New Roman" w:hAnsi="Times New Roman"/>
          <w:sz w:val="24"/>
          <w:szCs w:val="24"/>
        </w:rPr>
      </w:pPr>
      <w:r>
        <w:t>Explanation:</w:t>
      </w:r>
    </w:p>
    <w:p w14:paraId="3A9AD08E" w14:textId="77777777" w:rsidR="00865480" w:rsidRDefault="00000000">
      <w:pPr>
        <w:spacing w:after="0"/>
        <w:rPr>
          <w:rFonts w:ascii="Times New Roman" w:hAnsi="Times New Roman"/>
          <w:sz w:val="24"/>
          <w:szCs w:val="24"/>
        </w:rPr>
      </w:pPr>
      <w:r>
        <w:t>Detailed</w:t>
      </w:r>
    </w:p>
    <w:p w14:paraId="603FA43C" w14:textId="77777777" w:rsidR="00865480" w:rsidRDefault="00000000">
      <w:pPr>
        <w:spacing w:after="0"/>
        <w:rPr>
          <w:rFonts w:ascii="Times New Roman" w:hAnsi="Times New Roman"/>
          <w:sz w:val="24"/>
          <w:szCs w:val="24"/>
        </w:rPr>
      </w:pPr>
      <w:r>
        <w:t>Retention policies dictate how long data must be stored to comply with local and international regulations. Non-compliance can result in legal and financial penalties. Reference: CompTIA Security+ SY0-701 Study Guide, Domain 5: Security Program Management, Section: "Data Retention and Legal Requirements"​​.</w:t>
      </w:r>
    </w:p>
    <w:p w14:paraId="048C8B09" w14:textId="77777777" w:rsidR="00865480" w:rsidRDefault="00865480">
      <w:pPr>
        <w:spacing w:after="0"/>
        <w:rPr>
          <w:rFonts w:ascii="Times New Roman" w:hAnsi="Times New Roman"/>
          <w:sz w:val="24"/>
          <w:szCs w:val="24"/>
        </w:rPr>
      </w:pPr>
    </w:p>
    <w:p w14:paraId="1EBE87B4" w14:textId="77777777" w:rsidR="00865480" w:rsidRDefault="00865480">
      <w:pPr>
        <w:spacing w:after="0"/>
        <w:rPr>
          <w:rFonts w:ascii="Times New Roman" w:hAnsi="Times New Roman"/>
          <w:sz w:val="24"/>
          <w:szCs w:val="24"/>
        </w:rPr>
      </w:pPr>
    </w:p>
    <w:p w14:paraId="0E68B70C" w14:textId="77777777" w:rsidR="00865480" w:rsidRDefault="00000000">
      <w:pPr>
        <w:spacing w:after="0"/>
        <w:rPr>
          <w:rFonts w:ascii="Times New Roman" w:hAnsi="Times New Roman"/>
          <w:sz w:val="24"/>
          <w:szCs w:val="24"/>
        </w:rPr>
      </w:pPr>
      <w:r>
        <w:t>Question: 336</w:t>
      </w:r>
    </w:p>
    <w:p/>
    <w:p w14:paraId="6242F2BE" w14:textId="77777777" w:rsidR="00865480" w:rsidRDefault="00000000">
      <w:pPr>
        <w:spacing w:after="0"/>
        <w:rPr>
          <w:rFonts w:ascii="Times New Roman" w:hAnsi="Times New Roman"/>
          <w:sz w:val="24"/>
          <w:szCs w:val="24"/>
        </w:rPr>
      </w:pPr>
      <w:r>
        <w:rPr>
          <w:rFonts w:ascii="Times New Roman" w:hAnsi="Times New Roman"/>
          <w:sz w:val="24"/>
          <w:szCs w:val="24"/>
        </w:rPr>
        <w:t>An organization is developing a security program that conveys the responsibilities associated with the general operation of systems and software within the organization. Which of the following documents would most likely communicate these expectations?</w:t>
      </w:r>
    </w:p>
    <w:p w14:paraId="3D674362" w14:textId="77777777" w:rsidR="00865480" w:rsidRDefault="00000000">
      <w:pPr>
        <w:spacing w:after="0"/>
        <w:rPr>
          <w:rFonts w:ascii="Times New Roman" w:hAnsi="Times New Roman"/>
          <w:sz w:val="24"/>
          <w:szCs w:val="24"/>
        </w:rPr>
      </w:pPr>
      <w:r>
        <w:t>A. Business continuity plan</w:t>
      </w:r>
    </w:p>
    <w:p w14:paraId="3D90D0B5" w14:textId="77777777" w:rsidR="00865480" w:rsidRDefault="00000000">
      <w:pPr>
        <w:spacing w:after="0"/>
        <w:rPr>
          <w:rFonts w:ascii="Times New Roman" w:hAnsi="Times New Roman"/>
          <w:sz w:val="24"/>
          <w:szCs w:val="24"/>
        </w:rPr>
      </w:pPr>
      <w:r>
        <w:t>B. Change management procedure</w:t>
      </w:r>
    </w:p>
    <w:p w14:paraId="77A37BE1" w14:textId="77777777" w:rsidR="00865480" w:rsidRDefault="00000000">
      <w:pPr>
        <w:spacing w:after="0"/>
        <w:rPr>
          <w:rFonts w:ascii="Times New Roman" w:hAnsi="Times New Roman"/>
          <w:sz w:val="24"/>
          <w:szCs w:val="24"/>
        </w:rPr>
      </w:pPr>
      <w:r>
        <w:t>C. Acceptable use policy</w:t>
      </w:r>
    </w:p>
    <w:p w14:paraId="55D4558E" w14:textId="77777777" w:rsidR="00865480" w:rsidRDefault="00000000">
      <w:pPr>
        <w:spacing w:after="0"/>
        <w:rPr>
          <w:rFonts w:ascii="Times New Roman" w:hAnsi="Times New Roman"/>
          <w:sz w:val="24"/>
          <w:szCs w:val="24"/>
        </w:rPr>
      </w:pPr>
      <w:r>
        <w:t>D. Software development life cycle policy</w:t>
      </w:r>
    </w:p>
    <w:p w14:paraId="4DE31B4D" w14:textId="77777777" w:rsidR="00865480" w:rsidRDefault="00865480">
      <w:pPr>
        <w:spacing w:after="0"/>
        <w:rPr>
          <w:rFonts w:ascii="Times New Roman" w:hAnsi="Times New Roman"/>
          <w:sz w:val="24"/>
          <w:szCs w:val="24"/>
        </w:rPr>
      </w:pPr>
    </w:p>
    <w:p w14:paraId="1C9B3656" w14:textId="77777777" w:rsidR="00865480" w:rsidRDefault="00000000">
      <w:pPr>
        <w:spacing w:after="0"/>
        <w:rPr>
          <w:rFonts w:ascii="Times New Roman" w:hAnsi="Times New Roman"/>
          <w:sz w:val="24"/>
          <w:szCs w:val="24"/>
        </w:rPr>
      </w:pPr>
      <w:r>
        <w:rPr>
          <w:rFonts w:ascii="Times New Roman" w:hAnsi="Times New Roman"/>
          <w:sz w:val="24"/>
          <w:szCs w:val="24"/>
        </w:rPr>
        <w:t>Answer: D</w:t>
      </w:r>
    </w:p>
    <w:p/>
    <w:p w14:paraId="09804129" w14:textId="77777777" w:rsidR="00865480" w:rsidRDefault="00000000">
      <w:pPr>
        <w:spacing w:after="0"/>
        <w:rPr>
          <w:rFonts w:ascii="Times New Roman" w:hAnsi="Times New Roman"/>
          <w:sz w:val="24"/>
          <w:szCs w:val="24"/>
        </w:rPr>
      </w:pPr>
      <w:r>
        <w:t>Explanation:</w:t>
      </w:r>
    </w:p>
    <w:p w14:paraId="1850730D" w14:textId="77777777" w:rsidR="00865480" w:rsidRDefault="00000000">
      <w:pPr>
        <w:spacing w:after="0"/>
        <w:rPr>
          <w:rFonts w:ascii="Times New Roman" w:hAnsi="Times New Roman"/>
          <w:sz w:val="24"/>
          <w:szCs w:val="24"/>
        </w:rPr>
      </w:pPr>
      <w:r>
        <w:t>Detailed</w:t>
      </w:r>
    </w:p>
    <w:p w14:paraId="615A7331" w14:textId="77777777" w:rsidR="00865480" w:rsidRDefault="00000000">
      <w:pPr>
        <w:spacing w:after="0"/>
        <w:rPr>
          <w:rFonts w:ascii="Times New Roman" w:hAnsi="Times New Roman"/>
          <w:sz w:val="24"/>
          <w:szCs w:val="24"/>
        </w:rPr>
      </w:pPr>
      <w:r>
        <w:t>A software development life cycle (SDLC) policy outlines responsibilities, best practices, and standards for developing, deploying, and maintaining secure systems and software. Reference: CompTIA Security+ SY0-701 Study Guide, Domain 5: Security Program Management, Section: "Policies and Standards"​​.</w:t>
      </w:r>
    </w:p>
    <w:p w14:paraId="660204DA" w14:textId="77777777" w:rsidR="00865480" w:rsidRDefault="00865480">
      <w:pPr>
        <w:spacing w:after="0"/>
        <w:rPr>
          <w:rFonts w:ascii="Times New Roman" w:hAnsi="Times New Roman"/>
          <w:sz w:val="24"/>
          <w:szCs w:val="24"/>
        </w:rPr>
      </w:pPr>
    </w:p>
    <w:p w14:paraId="7681082B" w14:textId="77777777" w:rsidR="00865480" w:rsidRDefault="00865480">
      <w:pPr>
        <w:spacing w:after="0"/>
        <w:rPr>
          <w:rFonts w:ascii="Times New Roman" w:hAnsi="Times New Roman"/>
          <w:sz w:val="24"/>
          <w:szCs w:val="24"/>
        </w:rPr>
      </w:pPr>
    </w:p>
    <w:p w14:paraId="4F2345D1" w14:textId="77777777" w:rsidR="00865480" w:rsidRDefault="00000000">
      <w:pPr>
        <w:spacing w:after="0"/>
        <w:rPr>
          <w:rFonts w:ascii="Times New Roman" w:hAnsi="Times New Roman"/>
          <w:sz w:val="24"/>
          <w:szCs w:val="24"/>
        </w:rPr>
      </w:pPr>
      <w:r>
        <w:t>Question: 337</w:t>
      </w:r>
    </w:p>
    <w:p/>
    <w:p w14:paraId="173A47DB" w14:textId="77777777" w:rsidR="00865480" w:rsidRDefault="00000000">
      <w:pPr>
        <w:spacing w:after="0"/>
        <w:rPr>
          <w:rFonts w:ascii="Times New Roman" w:hAnsi="Times New Roman"/>
          <w:sz w:val="24"/>
          <w:szCs w:val="24"/>
        </w:rPr>
      </w:pPr>
      <w:r>
        <w:rPr>
          <w:rFonts w:ascii="Times New Roman" w:hAnsi="Times New Roman"/>
          <w:sz w:val="24"/>
          <w:szCs w:val="24"/>
        </w:rPr>
        <w:t>A systems administrator creates a script that validates OS version, patch levels, and installed applications when users log in. Which of the following examples best describes the purpose of this script?</w:t>
      </w:r>
    </w:p>
    <w:p w14:paraId="31E369BC" w14:textId="77777777" w:rsidR="00865480" w:rsidRDefault="00000000">
      <w:pPr>
        <w:spacing w:after="0"/>
        <w:rPr>
          <w:rFonts w:ascii="Times New Roman" w:hAnsi="Times New Roman"/>
          <w:sz w:val="24"/>
          <w:szCs w:val="24"/>
        </w:rPr>
      </w:pPr>
      <w:r>
        <w:t>A. Resource scaling</w:t>
      </w:r>
    </w:p>
    <w:p w14:paraId="7C5C2E94" w14:textId="77777777" w:rsidR="00865480" w:rsidRDefault="00000000">
      <w:pPr>
        <w:spacing w:after="0"/>
        <w:rPr>
          <w:rFonts w:ascii="Times New Roman" w:hAnsi="Times New Roman"/>
          <w:sz w:val="24"/>
          <w:szCs w:val="24"/>
        </w:rPr>
      </w:pPr>
      <w:r>
        <w:t>B. Policy enumeration</w:t>
      </w:r>
    </w:p>
    <w:p w14:paraId="7773E96F" w14:textId="77777777" w:rsidR="00865480" w:rsidRDefault="00000000">
      <w:pPr>
        <w:spacing w:after="0"/>
        <w:rPr>
          <w:rFonts w:ascii="Times New Roman" w:hAnsi="Times New Roman"/>
          <w:sz w:val="24"/>
          <w:szCs w:val="24"/>
        </w:rPr>
      </w:pPr>
      <w:r>
        <w:t>C. Baseline enforcement</w:t>
      </w:r>
    </w:p>
    <w:p w14:paraId="34CF4953" w14:textId="77777777" w:rsidR="00865480" w:rsidRDefault="00000000">
      <w:pPr>
        <w:spacing w:after="0"/>
        <w:rPr>
          <w:rFonts w:ascii="Times New Roman" w:hAnsi="Times New Roman"/>
          <w:sz w:val="24"/>
          <w:szCs w:val="24"/>
        </w:rPr>
      </w:pPr>
      <w:r>
        <w:t>D. Guardrails implementation</w:t>
      </w:r>
    </w:p>
    <w:p w14:paraId="0F3CD4B0" w14:textId="77777777" w:rsidR="00865480" w:rsidRDefault="00865480">
      <w:pPr>
        <w:spacing w:after="0"/>
        <w:rPr>
          <w:rFonts w:ascii="Times New Roman" w:hAnsi="Times New Roman"/>
          <w:sz w:val="24"/>
          <w:szCs w:val="24"/>
        </w:rPr>
      </w:pPr>
    </w:p>
    <w:p w14:paraId="2BB82E1E"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53CE07FE" w14:textId="77777777" w:rsidR="00865480" w:rsidRDefault="00000000">
      <w:pPr>
        <w:spacing w:after="0"/>
        <w:rPr>
          <w:rFonts w:ascii="Times New Roman" w:hAnsi="Times New Roman"/>
          <w:sz w:val="24"/>
          <w:szCs w:val="24"/>
        </w:rPr>
      </w:pPr>
      <w:r>
        <w:t>Explanation:</w:t>
      </w:r>
    </w:p>
    <w:p w14:paraId="221585F9" w14:textId="77777777" w:rsidR="00865480" w:rsidRDefault="00000000">
      <w:pPr>
        <w:spacing w:after="0"/>
        <w:rPr>
          <w:rFonts w:ascii="Times New Roman" w:hAnsi="Times New Roman"/>
          <w:sz w:val="24"/>
          <w:szCs w:val="24"/>
        </w:rPr>
      </w:pPr>
      <w:r>
        <w:t>Detailed</w:t>
      </w:r>
    </w:p>
    <w:p w14:paraId="2EC16E1C" w14:textId="77777777" w:rsidR="00865480" w:rsidRDefault="00000000">
      <w:pPr>
        <w:spacing w:after="0"/>
        <w:rPr>
          <w:rFonts w:ascii="Times New Roman" w:hAnsi="Times New Roman"/>
          <w:sz w:val="24"/>
          <w:szCs w:val="24"/>
        </w:rPr>
      </w:pPr>
      <w:r>
        <w:t>Baseline enforcement ensures that all systems adhere to predefined security configurations, such as approved OS versions and patch levels, improving compliance and reducing vulnerabilities. Reference: CompTIA Security+ SY0-701 Study Guide, Domain 4: Security Operations, Section: "System Baselines and Monitoring"​​.</w:t>
      </w:r>
    </w:p>
    <w:p w14:paraId="4DA9FB0B" w14:textId="77777777" w:rsidR="00865480" w:rsidRDefault="00865480">
      <w:pPr>
        <w:spacing w:after="0"/>
        <w:rPr>
          <w:rFonts w:ascii="Times New Roman" w:hAnsi="Times New Roman"/>
          <w:sz w:val="24"/>
          <w:szCs w:val="24"/>
        </w:rPr>
      </w:pPr>
    </w:p>
    <w:p w14:paraId="0D10AACB" w14:textId="77777777" w:rsidR="00865480" w:rsidRDefault="00865480">
      <w:pPr>
        <w:spacing w:after="0"/>
        <w:rPr>
          <w:rFonts w:ascii="Times New Roman" w:hAnsi="Times New Roman"/>
          <w:sz w:val="24"/>
          <w:szCs w:val="24"/>
        </w:rPr>
      </w:pPr>
    </w:p>
    <w:p w14:paraId="5374E066" w14:textId="77777777" w:rsidR="00865480" w:rsidRDefault="00000000">
      <w:pPr>
        <w:spacing w:after="0"/>
        <w:rPr>
          <w:rFonts w:ascii="Times New Roman" w:hAnsi="Times New Roman"/>
          <w:sz w:val="24"/>
          <w:szCs w:val="24"/>
        </w:rPr>
      </w:pPr>
      <w:r>
        <w:t>Question: 338</w:t>
      </w:r>
    </w:p>
    <w:p/>
    <w:p w14:paraId="45D17ACD"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activities should a systems administrator perform to quarantine a potentially infected system?</w:t>
      </w:r>
    </w:p>
    <w:p w14:paraId="1060EAD5" w14:textId="77777777" w:rsidR="00865480" w:rsidRDefault="00000000">
      <w:pPr>
        <w:spacing w:after="0"/>
        <w:rPr>
          <w:rFonts w:ascii="Times New Roman" w:hAnsi="Times New Roman"/>
          <w:sz w:val="24"/>
          <w:szCs w:val="24"/>
        </w:rPr>
      </w:pPr>
      <w:r>
        <w:t>A. Move the device into an air-gapped environment.</w:t>
      </w:r>
    </w:p>
    <w:p w14:paraId="711DB77B" w14:textId="77777777" w:rsidR="00865480" w:rsidRDefault="00000000">
      <w:pPr>
        <w:spacing w:after="0"/>
        <w:rPr>
          <w:rFonts w:ascii="Times New Roman" w:hAnsi="Times New Roman"/>
          <w:sz w:val="24"/>
          <w:szCs w:val="24"/>
        </w:rPr>
      </w:pPr>
      <w:r>
        <w:t>B. Disable remote log-in through Group Policy.</w:t>
      </w:r>
    </w:p>
    <w:p w14:paraId="1C14DC2D" w14:textId="77777777" w:rsidR="00865480" w:rsidRDefault="00000000">
      <w:pPr>
        <w:spacing w:after="0"/>
        <w:rPr>
          <w:rFonts w:ascii="Times New Roman" w:hAnsi="Times New Roman"/>
          <w:sz w:val="24"/>
          <w:szCs w:val="24"/>
        </w:rPr>
      </w:pPr>
      <w:r>
        <w:t>C. Convert the device into a sandbox.</w:t>
      </w:r>
    </w:p>
    <w:p w14:paraId="674F72CD" w14:textId="77777777" w:rsidR="00865480" w:rsidRDefault="00000000">
      <w:pPr>
        <w:spacing w:after="0"/>
        <w:rPr>
          <w:rFonts w:ascii="Times New Roman" w:hAnsi="Times New Roman"/>
          <w:sz w:val="24"/>
          <w:szCs w:val="24"/>
        </w:rPr>
      </w:pPr>
      <w:r>
        <w:t>D. Remote wipe the device using the MDM platform.</w:t>
      </w:r>
    </w:p>
    <w:p w14:paraId="6DF4151C" w14:textId="77777777" w:rsidR="00865480" w:rsidRDefault="00865480">
      <w:pPr>
        <w:spacing w:after="0"/>
        <w:rPr>
          <w:rFonts w:ascii="Times New Roman" w:hAnsi="Times New Roman"/>
          <w:sz w:val="24"/>
          <w:szCs w:val="24"/>
        </w:rPr>
      </w:pPr>
    </w:p>
    <w:p w14:paraId="47DACFED" w14:textId="77777777" w:rsidR="00865480" w:rsidRDefault="00000000">
      <w:pPr>
        <w:spacing w:after="0"/>
        <w:rPr>
          <w:rFonts w:ascii="Times New Roman" w:hAnsi="Times New Roman"/>
          <w:sz w:val="24"/>
          <w:szCs w:val="24"/>
        </w:rPr>
      </w:pPr>
      <w:r>
        <w:rPr>
          <w:rFonts w:ascii="Times New Roman" w:hAnsi="Times New Roman"/>
          <w:sz w:val="24"/>
          <w:szCs w:val="24"/>
        </w:rPr>
        <w:t>Answer: A</w:t>
      </w:r>
    </w:p>
    <w:p/>
    <w:p w14:paraId="3067A192" w14:textId="77777777" w:rsidR="00865480" w:rsidRDefault="00000000">
      <w:pPr>
        <w:spacing w:after="0"/>
        <w:rPr>
          <w:rFonts w:ascii="Times New Roman" w:hAnsi="Times New Roman"/>
          <w:sz w:val="24"/>
          <w:szCs w:val="24"/>
        </w:rPr>
      </w:pPr>
      <w:r>
        <w:t>Explanation:</w:t>
      </w:r>
    </w:p>
    <w:p w14:paraId="12AE3C27" w14:textId="77777777" w:rsidR="00865480" w:rsidRDefault="00000000">
      <w:pPr>
        <w:spacing w:after="0"/>
        <w:rPr>
          <w:rFonts w:ascii="Times New Roman" w:hAnsi="Times New Roman"/>
          <w:sz w:val="24"/>
          <w:szCs w:val="24"/>
        </w:rPr>
      </w:pPr>
      <w:r>
        <w:t>Detailed Quarantining a potentially infected system by placing it into an air-gapped environment physically disconnects it from the network. This prevents the spread of malware while maintaining the integrity of forensic evidence. Reference: CompTIA Security+ SY0-701 Study Guide, Domain 4: Security Operations, Section: "Incident Response and Containment"​​.</w:t>
      </w:r>
    </w:p>
    <w:p w14:paraId="41465D0A" w14:textId="77777777" w:rsidR="00865480" w:rsidRDefault="00865480">
      <w:pPr>
        <w:spacing w:after="0"/>
        <w:rPr>
          <w:rFonts w:ascii="Times New Roman" w:hAnsi="Times New Roman"/>
          <w:sz w:val="24"/>
          <w:szCs w:val="24"/>
        </w:rPr>
      </w:pPr>
    </w:p>
    <w:p w14:paraId="436C1D4D" w14:textId="77777777" w:rsidR="00865480" w:rsidRDefault="00865480">
      <w:pPr>
        <w:spacing w:after="0"/>
        <w:rPr>
          <w:rFonts w:ascii="Times New Roman" w:hAnsi="Times New Roman"/>
          <w:sz w:val="24"/>
          <w:szCs w:val="24"/>
        </w:rPr>
      </w:pPr>
    </w:p>
    <w:p w14:paraId="25ACF68E" w14:textId="77777777" w:rsidR="00865480" w:rsidRDefault="00000000">
      <w:pPr>
        <w:spacing w:after="0"/>
        <w:rPr>
          <w:rFonts w:ascii="Times New Roman" w:hAnsi="Times New Roman"/>
          <w:sz w:val="24"/>
          <w:szCs w:val="24"/>
        </w:rPr>
      </w:pPr>
      <w:r>
        <w:t>Question: 339</w:t>
      </w:r>
    </w:p>
    <w:p/>
    <w:p w14:paraId="777B686B" w14:textId="77777777" w:rsidR="00865480" w:rsidRDefault="00000000">
      <w:pPr>
        <w:spacing w:after="0"/>
        <w:rPr>
          <w:rFonts w:ascii="Times New Roman" w:hAnsi="Times New Roman"/>
          <w:sz w:val="24"/>
          <w:szCs w:val="24"/>
        </w:rPr>
      </w:pPr>
      <w:r>
        <w:rPr>
          <w:rFonts w:ascii="Times New Roman" w:hAnsi="Times New Roman"/>
          <w:sz w:val="24"/>
          <w:szCs w:val="24"/>
        </w:rPr>
        <w:t>A company is changing its mobile device policy. The company has the following requirements:</w:t>
      </w:r>
    </w:p>
    <w:p w14:paraId="5461D1F9" w14:textId="77777777" w:rsidR="00865480" w:rsidRDefault="00000000">
      <w:pPr>
        <w:spacing w:after="0"/>
        <w:rPr>
          <w:rFonts w:ascii="Times New Roman" w:hAnsi="Times New Roman"/>
          <w:sz w:val="24"/>
          <w:szCs w:val="24"/>
        </w:rPr>
      </w:pPr>
      <w:r>
        <w:rPr>
          <w:rFonts w:ascii="Times New Roman" w:hAnsi="Times New Roman"/>
          <w:sz w:val="24"/>
          <w:szCs w:val="24"/>
        </w:rPr>
        <w:t>Company-owned devices</w:t>
      </w:r>
    </w:p>
    <w:p w14:paraId="47C11619" w14:textId="77777777" w:rsidR="00865480" w:rsidRDefault="00000000">
      <w:pPr>
        <w:spacing w:after="0"/>
        <w:rPr>
          <w:rFonts w:ascii="Times New Roman" w:hAnsi="Times New Roman"/>
          <w:sz w:val="24"/>
          <w:szCs w:val="24"/>
        </w:rPr>
      </w:pPr>
      <w:r>
        <w:rPr>
          <w:rFonts w:ascii="Times New Roman" w:hAnsi="Times New Roman"/>
          <w:sz w:val="24"/>
          <w:szCs w:val="24"/>
        </w:rPr>
        <w:t>Ability to harden the devices</w:t>
      </w:r>
    </w:p>
    <w:p w14:paraId="55799259" w14:textId="77777777" w:rsidR="00865480" w:rsidRDefault="00000000">
      <w:pPr>
        <w:spacing w:after="0"/>
        <w:rPr>
          <w:rFonts w:ascii="Times New Roman" w:hAnsi="Times New Roman"/>
          <w:sz w:val="24"/>
          <w:szCs w:val="24"/>
        </w:rPr>
      </w:pPr>
      <w:r>
        <w:rPr>
          <w:rFonts w:ascii="Times New Roman" w:hAnsi="Times New Roman"/>
          <w:sz w:val="24"/>
          <w:szCs w:val="24"/>
        </w:rPr>
        <w:t>Reduced security risk</w:t>
      </w:r>
    </w:p>
    <w:p w14:paraId="33F0554C" w14:textId="77777777" w:rsidR="00865480" w:rsidRDefault="00000000">
      <w:pPr>
        <w:spacing w:after="0"/>
        <w:rPr>
          <w:rFonts w:ascii="Times New Roman" w:hAnsi="Times New Roman"/>
          <w:sz w:val="24"/>
          <w:szCs w:val="24"/>
        </w:rPr>
      </w:pPr>
      <w:r>
        <w:rPr>
          <w:rFonts w:ascii="Times New Roman" w:hAnsi="Times New Roman"/>
          <w:sz w:val="24"/>
          <w:szCs w:val="24"/>
        </w:rPr>
        <w:t>Compatibility with company resources</w:t>
      </w:r>
    </w:p>
    <w:p w14:paraId="26050CD8"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would best meet these requirements?</w:t>
      </w:r>
    </w:p>
    <w:p w14:paraId="2ACA71D8" w14:textId="77777777" w:rsidR="00865480" w:rsidRDefault="00000000">
      <w:pPr>
        <w:spacing w:after="0"/>
        <w:rPr>
          <w:rFonts w:ascii="Times New Roman" w:hAnsi="Times New Roman"/>
          <w:sz w:val="24"/>
          <w:szCs w:val="24"/>
        </w:rPr>
      </w:pPr>
      <w:r>
        <w:t>A. BYOD</w:t>
      </w:r>
    </w:p>
    <w:p w14:paraId="337E27DD" w14:textId="77777777" w:rsidR="00865480" w:rsidRDefault="00000000">
      <w:pPr>
        <w:spacing w:after="0"/>
        <w:rPr>
          <w:rFonts w:ascii="Times New Roman" w:hAnsi="Times New Roman"/>
          <w:sz w:val="24"/>
          <w:szCs w:val="24"/>
        </w:rPr>
      </w:pPr>
      <w:r>
        <w:t>B. CYOD</w:t>
      </w:r>
    </w:p>
    <w:p w14:paraId="09CC0C33" w14:textId="77777777" w:rsidR="00865480" w:rsidRDefault="00000000">
      <w:pPr>
        <w:spacing w:after="0"/>
        <w:rPr>
          <w:rFonts w:ascii="Times New Roman" w:hAnsi="Times New Roman"/>
          <w:sz w:val="24"/>
          <w:szCs w:val="24"/>
        </w:rPr>
      </w:pPr>
      <w:r>
        <w:t>C. COPE</w:t>
      </w:r>
    </w:p>
    <w:p w14:paraId="73FCBBDE" w14:textId="77777777" w:rsidR="00865480" w:rsidRDefault="00000000">
      <w:pPr>
        <w:spacing w:after="0"/>
        <w:rPr>
          <w:rFonts w:ascii="Times New Roman" w:hAnsi="Times New Roman"/>
          <w:sz w:val="24"/>
          <w:szCs w:val="24"/>
        </w:rPr>
      </w:pPr>
      <w:r>
        <w:t>D. COBO</w:t>
      </w:r>
    </w:p>
    <w:p w14:paraId="41C02E75" w14:textId="77777777" w:rsidR="00865480" w:rsidRDefault="00865480">
      <w:pPr>
        <w:spacing w:after="0"/>
        <w:rPr>
          <w:rFonts w:ascii="Times New Roman" w:hAnsi="Times New Roman"/>
          <w:sz w:val="24"/>
          <w:szCs w:val="24"/>
        </w:rPr>
      </w:pPr>
    </w:p>
    <w:p w14:paraId="04C30D42" w14:textId="77777777" w:rsidR="00865480" w:rsidRDefault="00000000">
      <w:pPr>
        <w:spacing w:after="0"/>
        <w:rPr>
          <w:rFonts w:ascii="Times New Roman" w:hAnsi="Times New Roman"/>
          <w:sz w:val="24"/>
          <w:szCs w:val="24"/>
        </w:rPr>
      </w:pPr>
      <w:r>
        <w:rPr>
          <w:rFonts w:ascii="Times New Roman" w:hAnsi="Times New Roman"/>
          <w:sz w:val="24"/>
          <w:szCs w:val="24"/>
        </w:rPr>
        <w:t>Answer: C</w:t>
      </w:r>
    </w:p>
    <w:p/>
    <w:p w14:paraId="49E04CC8" w14:textId="77777777" w:rsidR="00865480" w:rsidRDefault="00000000">
      <w:pPr>
        <w:spacing w:after="0"/>
        <w:rPr>
          <w:rFonts w:ascii="Times New Roman" w:hAnsi="Times New Roman"/>
          <w:sz w:val="24"/>
          <w:szCs w:val="24"/>
        </w:rPr>
      </w:pPr>
      <w:r>
        <w:t>Explanation:</w:t>
      </w:r>
    </w:p>
    <w:p w14:paraId="3CEE6A26" w14:textId="77777777" w:rsidR="00865480" w:rsidRDefault="00000000">
      <w:pPr>
        <w:spacing w:after="0"/>
        <w:rPr>
          <w:rFonts w:ascii="Times New Roman" w:hAnsi="Times New Roman"/>
          <w:sz w:val="24"/>
          <w:szCs w:val="24"/>
        </w:rPr>
      </w:pPr>
      <w:r>
        <w:t>Detailed COPE (Corporate-Owned, Personally Enabled) devices allow companies to manage and harden company-owned devices while still enabling limited personal use, reducing security risks while maintaining compatibility with corporate resources. Reference: CompTIA Security+ SY0-701 Study Guide, Domain 3: Security Architecture, Section: "Mobile Device Deployment Models"​​.</w:t>
      </w:r>
    </w:p>
    <w:p w14:paraId="216B1750" w14:textId="77777777" w:rsidR="00865480" w:rsidRDefault="00865480">
      <w:pPr>
        <w:spacing w:after="0"/>
        <w:rPr>
          <w:rFonts w:ascii="Times New Roman" w:hAnsi="Times New Roman"/>
          <w:sz w:val="24"/>
          <w:szCs w:val="24"/>
        </w:rPr>
      </w:pPr>
    </w:p>
    <w:p w14:paraId="246A13EF" w14:textId="77777777" w:rsidR="00865480" w:rsidRDefault="00865480">
      <w:pPr>
        <w:spacing w:after="0"/>
        <w:rPr>
          <w:rFonts w:ascii="Times New Roman" w:hAnsi="Times New Roman"/>
          <w:sz w:val="24"/>
          <w:szCs w:val="24"/>
        </w:rPr>
      </w:pPr>
    </w:p>
    <w:p w14:paraId="148B7053" w14:textId="77777777" w:rsidR="00865480" w:rsidRDefault="00000000">
      <w:pPr>
        <w:spacing w:after="0"/>
        <w:rPr>
          <w:rFonts w:ascii="Times New Roman" w:hAnsi="Times New Roman"/>
          <w:sz w:val="24"/>
          <w:szCs w:val="24"/>
        </w:rPr>
      </w:pPr>
      <w:r>
        <w:t>Question: 340</w:t>
      </w:r>
    </w:p>
    <w:p/>
    <w:p w14:paraId="4460D1FB" w14:textId="77777777" w:rsidR="00865480" w:rsidRDefault="00000000">
      <w:pPr>
        <w:spacing w:after="0"/>
        <w:rPr>
          <w:rFonts w:ascii="Times New Roman" w:hAnsi="Times New Roman"/>
          <w:sz w:val="24"/>
          <w:szCs w:val="24"/>
        </w:rPr>
      </w:pPr>
      <w:r>
        <w:rPr>
          <w:rFonts w:ascii="Times New Roman" w:hAnsi="Times New Roman"/>
          <w:sz w:val="24"/>
          <w:szCs w:val="24"/>
        </w:rPr>
        <w:t>While a user reviews their email, a host gets infected by malware from an external hard drive plugged into the host. The malware steals all the user's credentials stored in the browser. Which of the following training topics should the user review to prevent this situation from reoccurring?</w:t>
      </w:r>
    </w:p>
    <w:p w14:paraId="51645C01" w14:textId="77777777" w:rsidR="00865480" w:rsidRDefault="00000000">
      <w:pPr>
        <w:spacing w:after="0"/>
        <w:rPr>
          <w:rFonts w:ascii="Times New Roman" w:hAnsi="Times New Roman"/>
          <w:sz w:val="24"/>
          <w:szCs w:val="24"/>
        </w:rPr>
      </w:pPr>
      <w:r>
        <w:t>A. Operational security</w:t>
      </w:r>
    </w:p>
    <w:p w14:paraId="122A79B1" w14:textId="77777777" w:rsidR="00865480" w:rsidRDefault="00000000">
      <w:pPr>
        <w:spacing w:after="0"/>
        <w:rPr>
          <w:rFonts w:ascii="Times New Roman" w:hAnsi="Times New Roman"/>
          <w:sz w:val="24"/>
          <w:szCs w:val="24"/>
        </w:rPr>
      </w:pPr>
      <w:r>
        <w:t>B. Removable media and cables</w:t>
      </w:r>
    </w:p>
    <w:p w14:paraId="028B414A" w14:textId="77777777" w:rsidR="00865480" w:rsidRDefault="00000000">
      <w:pPr>
        <w:spacing w:after="0"/>
        <w:rPr>
          <w:rFonts w:ascii="Times New Roman" w:hAnsi="Times New Roman"/>
          <w:sz w:val="24"/>
          <w:szCs w:val="24"/>
        </w:rPr>
      </w:pPr>
      <w:r>
        <w:t>C. Password management</w:t>
      </w:r>
    </w:p>
    <w:p w14:paraId="33545A06" w14:textId="77777777" w:rsidR="00865480" w:rsidRDefault="00000000">
      <w:pPr>
        <w:spacing w:after="0"/>
        <w:rPr>
          <w:rFonts w:ascii="Times New Roman" w:hAnsi="Times New Roman"/>
          <w:sz w:val="24"/>
          <w:szCs w:val="24"/>
        </w:rPr>
      </w:pPr>
      <w:r>
        <w:t>D. Social engineering</w:t>
      </w:r>
    </w:p>
    <w:p w14:paraId="460E5D1E" w14:textId="77777777" w:rsidR="00865480" w:rsidRDefault="00865480">
      <w:pPr>
        <w:spacing w:after="0"/>
        <w:rPr>
          <w:rFonts w:ascii="Times New Roman" w:hAnsi="Times New Roman"/>
          <w:sz w:val="24"/>
          <w:szCs w:val="24"/>
        </w:rPr>
      </w:pPr>
    </w:p>
    <w:p w14:paraId="30171693" w14:textId="77777777" w:rsidR="00865480" w:rsidRDefault="00000000">
      <w:pPr>
        <w:spacing w:after="0"/>
        <w:rPr>
          <w:rFonts w:ascii="Times New Roman" w:hAnsi="Times New Roman"/>
          <w:sz w:val="24"/>
          <w:szCs w:val="24"/>
        </w:rPr>
      </w:pPr>
      <w:r>
        <w:rPr>
          <w:rFonts w:ascii="Times New Roman" w:hAnsi="Times New Roman"/>
          <w:sz w:val="24"/>
          <w:szCs w:val="24"/>
        </w:rPr>
        <w:t>Answer: B</w:t>
      </w:r>
    </w:p>
    <w:p/>
    <w:p w14:paraId="00C9D49B" w14:textId="77777777" w:rsidR="00865480" w:rsidRDefault="00000000">
      <w:pPr>
        <w:spacing w:after="0"/>
        <w:rPr>
          <w:rFonts w:ascii="Times New Roman" w:hAnsi="Times New Roman"/>
          <w:sz w:val="24"/>
          <w:szCs w:val="24"/>
        </w:rPr>
      </w:pPr>
      <w:r>
        <w:t>Explanation:</w:t>
      </w:r>
    </w:p>
    <w:p w14:paraId="59EDF18F" w14:textId="77777777" w:rsidR="00865480" w:rsidRDefault="00000000">
      <w:pPr>
        <w:spacing w:after="0"/>
        <w:rPr>
          <w:rFonts w:ascii="Times New Roman" w:hAnsi="Times New Roman"/>
          <w:sz w:val="24"/>
          <w:szCs w:val="24"/>
        </w:rPr>
      </w:pPr>
      <w:r>
        <w:t>Detailed This scenario highlights the need for training on the secure use of removable media. Users should learn to avoid using untrusted external storage devices to prevent malware infections. Reference: CompTIA Security+ SY0-701 Study Guide, Domain 4: Security Operations, Section: "Removable Media Controls and User Awareness Training"​​.</w:t>
      </w:r>
    </w:p>
    <w:p w14:paraId="1858DE15" w14:textId="77777777" w:rsidR="00865480" w:rsidRDefault="00865480">
      <w:pPr>
        <w:spacing w:after="0"/>
        <w:rPr>
          <w:rFonts w:ascii="Times New Roman" w:hAnsi="Times New Roman"/>
          <w:sz w:val="24"/>
          <w:szCs w:val="24"/>
        </w:rPr>
      </w:pPr>
    </w:p>
    <w:p w14:paraId="244C967C" w14:textId="77777777" w:rsidR="00865480" w:rsidRDefault="00865480">
      <w:pPr>
        <w:spacing w:after="0"/>
        <w:rPr>
          <w:rFonts w:ascii="Times New Roman" w:hAnsi="Times New Roman"/>
          <w:sz w:val="24"/>
          <w:szCs w:val="24"/>
        </w:rPr>
      </w:pPr>
    </w:p>
    <w:p w14:paraId="2935D822" w14:textId="77777777" w:rsidR="00865480" w:rsidRDefault="00865480">
      <w:pPr>
        <w:spacing w:after="0"/>
        <w:rPr>
          <w:rFonts w:ascii="Times New Roman" w:hAnsi="Times New Roman"/>
          <w:sz w:val="24"/>
          <w:szCs w:val="24"/>
        </w:rPr>
      </w:pPr>
    </w:p>
    <w:p w14:paraId="11B155F7" w14:textId="77777777" w:rsidR="00865480" w:rsidRDefault="00865480">
      <w:pPr>
        <w:spacing w:after="0"/>
        <w:rPr>
          <w:rFonts w:ascii="Times New Roman" w:hAnsi="Times New Roman"/>
          <w:sz w:val="24"/>
          <w:szCs w:val="24"/>
        </w:rPr>
      </w:pPr>
    </w:p>
    <w:p w14:paraId="5B3B8E64" w14:textId="77777777" w:rsidR="00865480" w:rsidRDefault="00000000">
      <w:pPr>
        <w:spacing w:after="0"/>
        <w:rPr>
          <w:rFonts w:ascii="Times New Roman" w:hAnsi="Times New Roman"/>
          <w:b/>
          <w:bCs/>
          <w:sz w:val="24"/>
          <w:szCs w:val="24"/>
        </w:rPr>
      </w:pPr>
      <w:r>
        <w:t>Question: 341</w:t>
      </w:r>
    </w:p>
    <w:p/>
    <w:p w14:paraId="16D26BDF"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reason environmental variables are a concern when reviewing potential system vulnerabilities?</w:t>
      </w:r>
    </w:p>
    <w:p w14:paraId="2180FFD0" w14:textId="77777777" w:rsidR="00865480" w:rsidRDefault="00000000">
      <w:pPr>
        <w:spacing w:after="0"/>
        <w:rPr>
          <w:rFonts w:ascii="Times New Roman" w:hAnsi="Times New Roman"/>
          <w:sz w:val="24"/>
          <w:szCs w:val="24"/>
        </w:rPr>
      </w:pPr>
      <w:r>
        <w:rPr>
          <w:rFonts w:ascii="Times New Roman" w:hAnsi="Times New Roman"/>
          <w:sz w:val="24"/>
          <w:szCs w:val="24"/>
        </w:rPr>
        <w:t>A. The contents of environmental variables could affect the scope and impact of an exploited vulnerability.</w:t>
      </w:r>
      <w:r>
        <w:rPr>
          <w:rFonts w:ascii="Times New Roman" w:hAnsi="Times New Roman"/>
          <w:sz w:val="24"/>
          <w:szCs w:val="24"/>
        </w:rPr>
        <w:br/>
        <w:t>B. In-memory environmental variable values can be overwritten and used by attackers to insert malicious code.</w:t>
      </w:r>
      <w:r>
        <w:rPr>
          <w:rFonts w:ascii="Times New Roman" w:hAnsi="Times New Roman"/>
          <w:sz w:val="24"/>
          <w:szCs w:val="24"/>
        </w:rPr>
        <w:br/>
        <w:t>C. Environmental variables define cryptographic standards for the system and could create vulnerabilities if deprecated algorithms are used.</w:t>
      </w:r>
      <w:r>
        <w:rPr>
          <w:rFonts w:ascii="Times New Roman" w:hAnsi="Times New Roman"/>
          <w:sz w:val="24"/>
          <w:szCs w:val="24"/>
        </w:rPr>
        <w:br/>
        <w:t>D. Environmental variables will determine when updates are run and could mitigate the likelihood of vulnerability exploitation.</w:t>
      </w:r>
    </w:p>
    <w:p w14:paraId="6CE29212"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A</w:t>
      </w:r>
    </w:p>
    <w:p/>
    <w:p w14:paraId="4B0AAFA1" w14:textId="77777777" w:rsidR="00865480" w:rsidRDefault="00000000">
      <w:pPr>
        <w:spacing w:after="0"/>
      </w:pPr>
      <w:r>
        <w:t>Explanation:</w:t>
      </w:r>
    </w:p>
    <w:p w14:paraId="74008D53" w14:textId="77777777" w:rsidR="00865480" w:rsidRDefault="00000000">
      <w:pPr>
        <w:spacing w:after="0"/>
      </w:pPr>
      <w:r>
        <w:t>Environmental variables store configuration settings, paths, and other system-related information that applications and processes use. If an attacker gains access to these variables, they could manipulate them to alter application behavior, gain unauthorized access, or escalate privileges. For example, an attacker could modify the PATH variable to execute malicious programs instead of legitimate ones. This can significantly increase the scope and impact of an exploited vulnerability, making it a major security concern.</w:t>
      </w:r>
    </w:p>
    <w:p w14:paraId="543AA130" w14:textId="77777777" w:rsidR="00865480" w:rsidRDefault="00000000">
      <w:pPr>
        <w:spacing w:after="0"/>
      </w:pPr>
      <w:r>
        <w:rPr>
          <w:rFonts w:ascii="Times New Roman" w:hAnsi="Times New Roman"/>
          <w:noProof/>
          <w:sz w:val="24"/>
          <w:szCs w:val="24"/>
        </w:rPr>
        <mc:AlternateContent>
          <mc:Choice Requires="wps">
            <w:drawing>
              <wp:inline distT="0" distB="0" distL="0" distR="0" wp14:anchorId="3EE8401F" wp14:editId="6EF0B43C">
                <wp:extent cx="41614087" cy="1271"/>
                <wp:effectExtent l="0" t="0" r="10163" b="36829"/>
                <wp:docPr id="110858236" name="Horizontal Line 43"/>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649FF6E7" w14:textId="77777777" w:rsidR="00865480" w:rsidRDefault="00865480"/>
                        </w:txbxContent>
                      </wps:txbx>
                      <wps:bodyPr vert="horz" wrap="square" lIns="0" tIns="0" rIns="0" bIns="0" anchor="t" anchorCtr="0" compatLnSpc="0">
                        <a:noAutofit/>
                      </wps:bodyPr>
                    </wps:wsp>
                  </a:graphicData>
                </a:graphic>
              </wp:inline>
            </w:drawing>
          </mc:Choice>
          <mc:Fallback>
            <w:pict>
              <v:rect w14:anchorId="3EE8401F" id="Horizontal Line 43" o:spid="_x0000_s1026"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" filled="f" strokecolor="#a0a0a0" strokeweight=".25906mm">
                <v:textbox inset="0,0,0,0">
                  <w:txbxContent>
                    <w:p w14:paraId="649FF6E7" w14:textId="77777777" w:rsidR="00865480" w:rsidRDefault="00865480"/>
                  </w:txbxContent>
                </v:textbox>
                <w10:anchorlock/>
              </v:rect>
            </w:pict>
          </mc:Fallback>
        </mc:AlternateContent>
      </w:r>
    </w:p>
    <w:p w14:paraId="684687FA" w14:textId="77777777" w:rsidR="00865480" w:rsidRDefault="00000000">
      <w:pPr>
        <w:spacing w:after="0"/>
        <w:rPr>
          <w:rFonts w:ascii="Times New Roman" w:hAnsi="Times New Roman"/>
          <w:b/>
          <w:bCs/>
          <w:sz w:val="24"/>
          <w:szCs w:val="24"/>
        </w:rPr>
      </w:pPr>
      <w:r>
        <w:t>Question: 342</w:t>
      </w:r>
    </w:p>
    <w:p/>
    <w:p w14:paraId="74DB5DFB"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documents details how to accomplish a technical security task?</w:t>
      </w:r>
    </w:p>
    <w:p w14:paraId="1EB1500F" w14:textId="77777777" w:rsidR="00865480" w:rsidRDefault="00000000">
      <w:pPr>
        <w:spacing w:after="0"/>
        <w:rPr>
          <w:rFonts w:ascii="Times New Roman" w:hAnsi="Times New Roman"/>
          <w:sz w:val="24"/>
          <w:szCs w:val="24"/>
        </w:rPr>
      </w:pPr>
      <w:r>
        <w:rPr>
          <w:rFonts w:ascii="Times New Roman" w:hAnsi="Times New Roman"/>
          <w:sz w:val="24"/>
          <w:szCs w:val="24"/>
        </w:rPr>
        <w:t>A. Standard</w:t>
      </w:r>
      <w:r>
        <w:rPr>
          <w:rFonts w:ascii="Times New Roman" w:hAnsi="Times New Roman"/>
          <w:sz w:val="24"/>
          <w:szCs w:val="24"/>
        </w:rPr>
        <w:br/>
        <w:t>B. Policy</w:t>
      </w:r>
      <w:r>
        <w:rPr>
          <w:rFonts w:ascii="Times New Roman" w:hAnsi="Times New Roman"/>
          <w:sz w:val="24"/>
          <w:szCs w:val="24"/>
        </w:rPr>
        <w:br/>
        <w:t>C. Guideline</w:t>
      </w:r>
      <w:r>
        <w:rPr>
          <w:rFonts w:ascii="Times New Roman" w:hAnsi="Times New Roman"/>
          <w:sz w:val="24"/>
          <w:szCs w:val="24"/>
        </w:rPr>
        <w:br/>
        <w:t>D. Procedure</w:t>
      </w:r>
    </w:p>
    <w:p w14:paraId="13591C41"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D</w:t>
      </w:r>
    </w:p>
    <w:p/>
    <w:p w14:paraId="5C9DA40E" w14:textId="77777777" w:rsidR="00865480" w:rsidRDefault="00000000">
      <w:pPr>
        <w:spacing w:after="0"/>
      </w:pPr>
      <w:r>
        <w:t>Explanation:</w:t>
      </w:r>
    </w:p>
    <w:p w14:paraId="26ABA100" w14:textId="77777777" w:rsidR="00865480" w:rsidRDefault="00000000">
      <w:pPr>
        <w:numPr>
          <w:ilvl w:val="0"/>
          <w:numId w:val="175"/>
        </w:numPr>
        <w:spacing w:after="0"/>
      </w:pPr>
      <w:r>
        <w:t>A procedure provides step-by-step instructions on how to complete a specific security task, ensuring consistency and accuracy. Unlike policies, which define high-level security expectations, procedures are detailed and operational. For example, a password reset procedure would outline the exact steps IT support must follow when assisting users.</w:t>
      </w:r>
    </w:p>
    <w:p w14:paraId="214C56C4" w14:textId="77777777" w:rsidR="00865480" w:rsidRDefault="00000000">
      <w:pPr>
        <w:numPr>
          <w:ilvl w:val="0"/>
          <w:numId w:val="175"/>
        </w:numPr>
        <w:spacing w:after="0"/>
      </w:pPr>
      <w:r>
        <w:t>Policy: Defines security objectives and rules (e.g., "All passwords must be complex").</w:t>
      </w:r>
    </w:p>
    <w:p w14:paraId="08A967E9" w14:textId="77777777" w:rsidR="00865480" w:rsidRDefault="00000000">
      <w:pPr>
        <w:numPr>
          <w:ilvl w:val="0"/>
          <w:numId w:val="175"/>
        </w:numPr>
        <w:spacing w:after="0"/>
      </w:pPr>
      <w:r>
        <w:t>Standard: Specifies required technologies or configurations.</w:t>
      </w:r>
    </w:p>
    <w:p w14:paraId="66040CCA" w14:textId="77777777" w:rsidR="00865480" w:rsidRDefault="00000000">
      <w:pPr>
        <w:numPr>
          <w:ilvl w:val="0"/>
          <w:numId w:val="175"/>
        </w:numPr>
        <w:spacing w:after="0"/>
      </w:pPr>
      <w:r>
        <w:t>Guideline: Provides recommendations but is not mandatory.</w:t>
      </w:r>
    </w:p>
    <w:p w14:paraId="446B9599" w14:textId="77777777" w:rsidR="00865480" w:rsidRDefault="00000000">
      <w:pPr>
        <w:spacing w:after="0"/>
      </w:pPr>
      <w:r>
        <w:t>Procedure: Gives exact instructions to perform tasks.</w:t>
      </w:r>
    </w:p>
    <w:p w14:paraId="6E56DDDB" w14:textId="77777777" w:rsidR="00865480" w:rsidRDefault="00000000">
      <w:pPr>
        <w:spacing w:after="0"/>
      </w:pPr>
      <w:r>
        <w:rPr>
          <w:rFonts w:ascii="Times New Roman" w:hAnsi="Times New Roman"/>
          <w:noProof/>
          <w:sz w:val="24"/>
          <w:szCs w:val="24"/>
        </w:rPr>
        <mc:AlternateContent>
          <mc:Choice Requires="wps">
            <w:drawing>
              <wp:inline distT="0" distB="0" distL="0" distR="0" wp14:anchorId="233F4CDF" wp14:editId="4E74D037">
                <wp:extent cx="41614087" cy="1271"/>
                <wp:effectExtent l="0" t="0" r="10163" b="36829"/>
                <wp:docPr id="30153563" name="Horizontal Line 44"/>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2E6D20F0" w14:textId="77777777" w:rsidR="00865480" w:rsidRDefault="00865480"/>
                        </w:txbxContent>
                      </wps:txbx>
                      <wps:bodyPr vert="horz" wrap="square" lIns="0" tIns="0" rIns="0" bIns="0" anchor="t" anchorCtr="0" compatLnSpc="0">
                        <a:noAutofit/>
                      </wps:bodyPr>
                    </wps:wsp>
                  </a:graphicData>
                </a:graphic>
              </wp:inline>
            </w:drawing>
          </mc:Choice>
          <mc:Fallback>
            <w:pict>
              <v:rect w14:anchorId="233F4CDF" id="Horizontal Line 44" o:spid="_x0000_s1027"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Bva&#10;r2LdAQAAqwMAAA4AAAAAAAAAAAAAAAAALgIAAGRycy9lMm9Eb2MueG1sUEsBAi0AFAAGAAgAAAAh&#10;AEotkJnaAAAAAwEAAA8AAAAAAAAAAAAAAAAANwQAAGRycy9kb3ducmV2LnhtbFBLBQYAAAAABAAE&#10;APMAAAA+BQAAAAA=&#10;" filled="f" strokecolor="#a0a0a0" strokeweight=".25906mm">
                <v:textbox inset="0,0,0,0">
                  <w:txbxContent>
                    <w:p w14:paraId="2E6D20F0" w14:textId="77777777" w:rsidR="00865480" w:rsidRDefault="00865480"/>
                  </w:txbxContent>
                </v:textbox>
                <w10:anchorlock/>
              </v:rect>
            </w:pict>
          </mc:Fallback>
        </mc:AlternateContent>
      </w:r>
    </w:p>
    <w:p w14:paraId="1589FB25" w14:textId="77777777" w:rsidR="00865480" w:rsidRDefault="00000000">
      <w:pPr>
        <w:spacing w:after="0"/>
        <w:rPr>
          <w:rFonts w:ascii="Times New Roman" w:hAnsi="Times New Roman"/>
          <w:b/>
          <w:bCs/>
          <w:sz w:val="24"/>
          <w:szCs w:val="24"/>
        </w:rPr>
      </w:pPr>
      <w:r>
        <w:t>Question: 343</w:t>
      </w:r>
    </w:p>
    <w:p/>
    <w:p w14:paraId="69747329" w14:textId="77777777" w:rsidR="00865480" w:rsidRDefault="00000000">
      <w:pPr>
        <w:spacing w:after="0"/>
        <w:rPr>
          <w:rFonts w:ascii="Times New Roman" w:hAnsi="Times New Roman"/>
          <w:sz w:val="24"/>
          <w:szCs w:val="24"/>
        </w:rPr>
      </w:pPr>
      <w:r>
        <w:rPr>
          <w:rFonts w:ascii="Times New Roman" w:hAnsi="Times New Roman"/>
          <w:sz w:val="24"/>
          <w:szCs w:val="24"/>
        </w:rPr>
        <w:t>A user needs to complete training at https://comptiatraining.com. After manually entering the URL, the user sees that the accessed website is noticeably different from the standard company website. Which of the following is the most likely explanation for the difference?</w:t>
      </w:r>
    </w:p>
    <w:p w14:paraId="3372D8FE" w14:textId="77777777" w:rsidR="00865480" w:rsidRDefault="00000000">
      <w:pPr>
        <w:spacing w:after="0"/>
        <w:rPr>
          <w:rFonts w:ascii="Times New Roman" w:hAnsi="Times New Roman"/>
          <w:sz w:val="24"/>
          <w:szCs w:val="24"/>
        </w:rPr>
      </w:pPr>
      <w:r>
        <w:rPr>
          <w:rFonts w:ascii="Times New Roman" w:hAnsi="Times New Roman"/>
          <w:sz w:val="24"/>
          <w:szCs w:val="24"/>
        </w:rPr>
        <w:t>A. Cross-site scripting</w:t>
      </w:r>
      <w:r>
        <w:rPr>
          <w:rFonts w:ascii="Times New Roman" w:hAnsi="Times New Roman"/>
          <w:sz w:val="24"/>
          <w:szCs w:val="24"/>
        </w:rPr>
        <w:br/>
        <w:t>B. Pretexting</w:t>
      </w:r>
      <w:r>
        <w:rPr>
          <w:rFonts w:ascii="Times New Roman" w:hAnsi="Times New Roman"/>
          <w:sz w:val="24"/>
          <w:szCs w:val="24"/>
        </w:rPr>
        <w:br/>
        <w:t>C. Typosquatting</w:t>
      </w:r>
      <w:r>
        <w:rPr>
          <w:rFonts w:ascii="Times New Roman" w:hAnsi="Times New Roman"/>
          <w:sz w:val="24"/>
          <w:szCs w:val="24"/>
        </w:rPr>
        <w:br/>
        <w:t>D. Vishing</w:t>
      </w:r>
    </w:p>
    <w:p w14:paraId="57FB4DBB"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C</w:t>
      </w:r>
    </w:p>
    <w:p/>
    <w:p w14:paraId="5EE1E762" w14:textId="77777777" w:rsidR="00865480" w:rsidRDefault="00000000">
      <w:pPr>
        <w:spacing w:after="0"/>
      </w:pPr>
      <w:r>
        <w:t>Explanation:</w:t>
      </w:r>
    </w:p>
    <w:p w14:paraId="1B767C63" w14:textId="77777777" w:rsidR="00865480" w:rsidRDefault="00000000">
      <w:pPr>
        <w:spacing w:after="0"/>
      </w:pPr>
      <w:r>
        <w:t>Typosquatting (also known as URL hijacking) is a type of attack where cybercriminals register domain names similar to legitimate sites but with slight misspellings (e.g., comptiatraning.com instead of comptiatraining.com). Attackers use these fake sites to steal credentials or distribute malware. Since the user manually entered the URL and reached an unexpected website, this strongly indicates a typosquatting attack.</w:t>
      </w:r>
    </w:p>
    <w:p w14:paraId="2B8E9704" w14:textId="77777777" w:rsidR="00865480" w:rsidRDefault="00000000">
      <w:pPr>
        <w:spacing w:after="0"/>
      </w:pPr>
      <w:r>
        <w:rPr>
          <w:rFonts w:ascii="Times New Roman" w:hAnsi="Times New Roman"/>
          <w:noProof/>
          <w:sz w:val="24"/>
          <w:szCs w:val="24"/>
        </w:rPr>
        <mc:AlternateContent>
          <mc:Choice Requires="wps">
            <w:drawing>
              <wp:inline distT="0" distB="0" distL="0" distR="0" wp14:anchorId="7264B993" wp14:editId="1D303650">
                <wp:extent cx="41614087" cy="1271"/>
                <wp:effectExtent l="0" t="0" r="10163" b="36829"/>
                <wp:docPr id="338176584" name="Horizontal Line 45"/>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1E99B12B" w14:textId="77777777" w:rsidR="00865480" w:rsidRDefault="00865480"/>
                        </w:txbxContent>
                      </wps:txbx>
                      <wps:bodyPr vert="horz" wrap="square" lIns="0" tIns="0" rIns="0" bIns="0" anchor="t" anchorCtr="0" compatLnSpc="0">
                        <a:noAutofit/>
                      </wps:bodyPr>
                    </wps:wsp>
                  </a:graphicData>
                </a:graphic>
              </wp:inline>
            </w:drawing>
          </mc:Choice>
          <mc:Fallback>
            <w:pict>
              <v:rect w14:anchorId="7264B993" id="Horizontal Line 45" o:spid="_x0000_s1028"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Hee&#10;N8ndAQAAqwMAAA4AAAAAAAAAAAAAAAAALgIAAGRycy9lMm9Eb2MueG1sUEsBAi0AFAAGAAgAAAAh&#10;AEotkJnaAAAAAwEAAA8AAAAAAAAAAAAAAAAANwQAAGRycy9kb3ducmV2LnhtbFBLBQYAAAAABAAE&#10;APMAAAA+BQAAAAA=&#10;" filled="f" strokecolor="#a0a0a0" strokeweight=".25906mm">
                <v:textbox inset="0,0,0,0">
                  <w:txbxContent>
                    <w:p w14:paraId="1E99B12B" w14:textId="77777777" w:rsidR="00865480" w:rsidRDefault="00865480"/>
                  </w:txbxContent>
                </v:textbox>
                <w10:anchorlock/>
              </v:rect>
            </w:pict>
          </mc:Fallback>
        </mc:AlternateContent>
      </w:r>
    </w:p>
    <w:p w14:paraId="18443F02" w14:textId="77777777" w:rsidR="00865480" w:rsidRDefault="00000000">
      <w:pPr>
        <w:spacing w:after="0"/>
        <w:rPr>
          <w:rFonts w:ascii="Times New Roman" w:hAnsi="Times New Roman"/>
          <w:b/>
          <w:bCs/>
          <w:sz w:val="24"/>
          <w:szCs w:val="24"/>
        </w:rPr>
      </w:pPr>
      <w:r>
        <w:t>Question: 344</w:t>
      </w:r>
    </w:p>
    <w:p/>
    <w:p w14:paraId="0D31FF4E"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steps in the risk management process involves establishing the scope and potential risks involved with a project?</w:t>
      </w:r>
    </w:p>
    <w:p w14:paraId="521C0311" w14:textId="77777777" w:rsidR="00865480" w:rsidRDefault="00000000">
      <w:pPr>
        <w:spacing w:after="0"/>
        <w:rPr>
          <w:rFonts w:ascii="Times New Roman" w:hAnsi="Times New Roman"/>
          <w:sz w:val="24"/>
          <w:szCs w:val="24"/>
        </w:rPr>
      </w:pPr>
      <w:r>
        <w:rPr>
          <w:rFonts w:ascii="Times New Roman" w:hAnsi="Times New Roman"/>
          <w:sz w:val="24"/>
          <w:szCs w:val="24"/>
        </w:rPr>
        <w:t>A. Risk mitigation</w:t>
      </w:r>
      <w:r>
        <w:rPr>
          <w:rFonts w:ascii="Times New Roman" w:hAnsi="Times New Roman"/>
          <w:sz w:val="24"/>
          <w:szCs w:val="24"/>
        </w:rPr>
        <w:br/>
        <w:t>B. Risk identification</w:t>
      </w:r>
      <w:r>
        <w:rPr>
          <w:rFonts w:ascii="Times New Roman" w:hAnsi="Times New Roman"/>
          <w:sz w:val="24"/>
          <w:szCs w:val="24"/>
        </w:rPr>
        <w:br/>
        <w:t>C. Risk treatment</w:t>
      </w:r>
      <w:r>
        <w:rPr>
          <w:rFonts w:ascii="Times New Roman" w:hAnsi="Times New Roman"/>
          <w:sz w:val="24"/>
          <w:szCs w:val="24"/>
        </w:rPr>
        <w:br/>
        <w:t>D. Risk monitoring and review</w:t>
      </w:r>
    </w:p>
    <w:p w14:paraId="17AE71B4"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B</w:t>
      </w:r>
    </w:p>
    <w:p/>
    <w:p w14:paraId="1A4CC7A8" w14:textId="77777777" w:rsidR="00865480" w:rsidRDefault="00000000">
      <w:pPr>
        <w:spacing w:after="0"/>
      </w:pPr>
      <w:r>
        <w:t>Explanation:</w:t>
      </w:r>
    </w:p>
    <w:p w14:paraId="0E943387" w14:textId="77777777" w:rsidR="00865480" w:rsidRDefault="00000000">
      <w:pPr>
        <w:numPr>
          <w:ilvl w:val="0"/>
          <w:numId w:val="176"/>
        </w:numPr>
        <w:spacing w:after="0"/>
      </w:pPr>
      <w:r>
        <w:t>Risk identification is the first step in the risk management process, where potential threats and vulnerabilities are analyzed to understand their impact on an organization. This includes identifying assets, evaluating threats, and assessing potential vulnerabilities.</w:t>
      </w:r>
    </w:p>
    <w:p w14:paraId="66897E0F" w14:textId="77777777" w:rsidR="00865480" w:rsidRDefault="00000000">
      <w:pPr>
        <w:numPr>
          <w:ilvl w:val="0"/>
          <w:numId w:val="176"/>
        </w:numPr>
        <w:spacing w:after="0"/>
      </w:pPr>
      <w:r>
        <w:t>Risk mitigation: Reducing risk by implementing controls.</w:t>
      </w:r>
    </w:p>
    <w:p w14:paraId="43B5F23F" w14:textId="77777777" w:rsidR="00865480" w:rsidRDefault="00000000">
      <w:pPr>
        <w:numPr>
          <w:ilvl w:val="0"/>
          <w:numId w:val="176"/>
        </w:numPr>
        <w:spacing w:after="0"/>
      </w:pPr>
      <w:r>
        <w:t>Risk treatment: Determining how to handle identified risks.</w:t>
      </w:r>
    </w:p>
    <w:p w14:paraId="361B2AD6" w14:textId="77777777" w:rsidR="00865480" w:rsidRDefault="00000000">
      <w:pPr>
        <w:spacing w:after="0"/>
      </w:pPr>
      <w:r>
        <w:t>Risk monitoring and review: Ongoing evaluation of risk controls.</w:t>
      </w:r>
    </w:p>
    <w:p w14:paraId="4B472650" w14:textId="77777777" w:rsidR="00865480" w:rsidRDefault="00000000">
      <w:pPr>
        <w:spacing w:after="0"/>
      </w:pPr>
      <w:r>
        <w:rPr>
          <w:rFonts w:ascii="Times New Roman" w:hAnsi="Times New Roman"/>
          <w:noProof/>
          <w:sz w:val="24"/>
          <w:szCs w:val="24"/>
        </w:rPr>
        <mc:AlternateContent>
          <mc:Choice Requires="wps">
            <w:drawing>
              <wp:inline distT="0" distB="0" distL="0" distR="0" wp14:anchorId="5DA062EB" wp14:editId="6CFFB2A0">
                <wp:extent cx="41614087" cy="1271"/>
                <wp:effectExtent l="0" t="0" r="10163" b="36829"/>
                <wp:docPr id="1298820822" name="Horizontal Line 46"/>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55747F69" w14:textId="77777777" w:rsidR="00865480" w:rsidRDefault="00865480"/>
                        </w:txbxContent>
                      </wps:txbx>
                      <wps:bodyPr vert="horz" wrap="square" lIns="0" tIns="0" rIns="0" bIns="0" anchor="t" anchorCtr="0" compatLnSpc="0">
                        <a:noAutofit/>
                      </wps:bodyPr>
                    </wps:wsp>
                  </a:graphicData>
                </a:graphic>
              </wp:inline>
            </w:drawing>
          </mc:Choice>
          <mc:Fallback>
            <w:pict>
              <v:rect w14:anchorId="5DA062EB" id="Horizontal Line 46" o:spid="_x0000_s1029"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FOi&#10;v6/dAQAAqwMAAA4AAAAAAAAAAAAAAAAALgIAAGRycy9lMm9Eb2MueG1sUEsBAi0AFAAGAAgAAAAh&#10;AEotkJnaAAAAAwEAAA8AAAAAAAAAAAAAAAAANwQAAGRycy9kb3ducmV2LnhtbFBLBQYAAAAABAAE&#10;APMAAAA+BQAAAAA=&#10;" filled="f" strokecolor="#a0a0a0" strokeweight=".25906mm">
                <v:textbox inset="0,0,0,0">
                  <w:txbxContent>
                    <w:p w14:paraId="55747F69" w14:textId="77777777" w:rsidR="00865480" w:rsidRDefault="00865480"/>
                  </w:txbxContent>
                </v:textbox>
                <w10:anchorlock/>
              </v:rect>
            </w:pict>
          </mc:Fallback>
        </mc:AlternateContent>
      </w:r>
    </w:p>
    <w:p w14:paraId="0395AB59" w14:textId="77777777" w:rsidR="00865480" w:rsidRDefault="00000000">
      <w:pPr>
        <w:spacing w:after="0"/>
        <w:rPr>
          <w:rFonts w:ascii="Times New Roman" w:hAnsi="Times New Roman"/>
          <w:b/>
          <w:bCs/>
          <w:sz w:val="24"/>
          <w:szCs w:val="24"/>
        </w:rPr>
      </w:pPr>
      <w:r>
        <w:t>Question: 345</w:t>
      </w:r>
    </w:p>
    <w:p/>
    <w:p w14:paraId="1FDB3878" w14:textId="77777777" w:rsidR="00865480" w:rsidRDefault="00000000">
      <w:pPr>
        <w:spacing w:after="0"/>
        <w:rPr>
          <w:rFonts w:ascii="Times New Roman" w:hAnsi="Times New Roman"/>
          <w:sz w:val="24"/>
          <w:szCs w:val="24"/>
        </w:rPr>
      </w:pPr>
      <w:r>
        <w:rPr>
          <w:rFonts w:ascii="Times New Roman" w:hAnsi="Times New Roman"/>
          <w:sz w:val="24"/>
          <w:szCs w:val="24"/>
        </w:rPr>
        <w:t>A security analyst needs to improve the company’s authentication policy following a password audit. Which of the following should be included in the policy? (Select two).</w:t>
      </w:r>
    </w:p>
    <w:p w14:paraId="381223D8" w14:textId="77777777" w:rsidR="00865480" w:rsidRDefault="00000000">
      <w:pPr>
        <w:spacing w:after="0"/>
        <w:rPr>
          <w:rFonts w:ascii="Times New Roman" w:hAnsi="Times New Roman"/>
          <w:sz w:val="24"/>
          <w:szCs w:val="24"/>
        </w:rPr>
      </w:pPr>
      <w:r>
        <w:rPr>
          <w:rFonts w:ascii="Times New Roman" w:hAnsi="Times New Roman"/>
          <w:sz w:val="24"/>
          <w:szCs w:val="24"/>
        </w:rPr>
        <w:t>A. Length</w:t>
      </w:r>
      <w:r>
        <w:rPr>
          <w:rFonts w:ascii="Times New Roman" w:hAnsi="Times New Roman"/>
          <w:sz w:val="24"/>
          <w:szCs w:val="24"/>
        </w:rPr>
        <w:br/>
        <w:t>B. Complexity</w:t>
      </w:r>
      <w:r>
        <w:rPr>
          <w:rFonts w:ascii="Times New Roman" w:hAnsi="Times New Roman"/>
          <w:sz w:val="24"/>
          <w:szCs w:val="24"/>
        </w:rPr>
        <w:br/>
        <w:t>C. Least privilege</w:t>
      </w:r>
      <w:r>
        <w:rPr>
          <w:rFonts w:ascii="Times New Roman" w:hAnsi="Times New Roman"/>
          <w:sz w:val="24"/>
          <w:szCs w:val="24"/>
        </w:rPr>
        <w:br/>
        <w:t>D. Something you have</w:t>
      </w:r>
      <w:r>
        <w:rPr>
          <w:rFonts w:ascii="Times New Roman" w:hAnsi="Times New Roman"/>
          <w:sz w:val="24"/>
          <w:szCs w:val="24"/>
        </w:rPr>
        <w:br/>
        <w:t>E. Security keys</w:t>
      </w:r>
      <w:r>
        <w:rPr>
          <w:rFonts w:ascii="Times New Roman" w:hAnsi="Times New Roman"/>
          <w:sz w:val="24"/>
          <w:szCs w:val="24"/>
        </w:rPr>
        <w:br/>
        <w:t>F. Biometrics</w:t>
      </w:r>
    </w:p>
    <w:p w14:paraId="2AF5DD8D"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A, B</w:t>
      </w:r>
    </w:p>
    <w:p/>
    <w:p w14:paraId="35413A06" w14:textId="77777777" w:rsidR="00865480" w:rsidRDefault="00000000">
      <w:pPr>
        <w:spacing w:after="0"/>
      </w:pPr>
      <w:r>
        <w:t>Explanation:</w:t>
      </w:r>
    </w:p>
    <w:p w14:paraId="225BBCD1" w14:textId="77777777" w:rsidR="00865480" w:rsidRDefault="00000000">
      <w:pPr>
        <w:numPr>
          <w:ilvl w:val="0"/>
          <w:numId w:val="177"/>
        </w:numPr>
        <w:spacing w:after="0"/>
      </w:pPr>
      <w:r>
        <w:t>A strong authentication policy should enforce password length (e.g., minimum of 12-16 characters) and complexity (mix of uppercase, lowercase, numbers, and symbols). These measures significantly reduce the risk of brute-force attacks.</w:t>
      </w:r>
    </w:p>
    <w:p w14:paraId="34676017" w14:textId="77777777" w:rsidR="00865480" w:rsidRDefault="00000000">
      <w:pPr>
        <w:numPr>
          <w:ilvl w:val="0"/>
          <w:numId w:val="177"/>
        </w:numPr>
        <w:spacing w:after="0"/>
      </w:pPr>
      <w:r>
        <w:t>Least privilege (C) relates to access control, not authentication policies.</w:t>
      </w:r>
    </w:p>
    <w:p w14:paraId="7CDE14BD" w14:textId="77777777" w:rsidR="00865480" w:rsidRDefault="00000000">
      <w:pPr>
        <w:spacing w:after="0"/>
      </w:pPr>
      <w:r>
        <w:t>Something you have (D) and biometrics (F) pertain to multi-factor authentication (MFA) but are not password policy requirements.</w:t>
      </w:r>
    </w:p>
    <w:p w14:paraId="6ECE9450" w14:textId="77777777" w:rsidR="00865480" w:rsidRDefault="00000000">
      <w:pPr>
        <w:spacing w:after="0"/>
      </w:pPr>
      <w:r>
        <w:rPr>
          <w:rFonts w:ascii="Times New Roman" w:hAnsi="Times New Roman"/>
          <w:noProof/>
          <w:sz w:val="24"/>
          <w:szCs w:val="24"/>
        </w:rPr>
        <mc:AlternateContent>
          <mc:Choice Requires="wps">
            <w:drawing>
              <wp:inline distT="0" distB="0" distL="0" distR="0" wp14:anchorId="28749B7D" wp14:editId="1C7DCB86">
                <wp:extent cx="41614087" cy="1271"/>
                <wp:effectExtent l="0" t="0" r="10163" b="36829"/>
                <wp:docPr id="1444297043" name="Horizontal Line 47"/>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0D18B6CB" w14:textId="77777777" w:rsidR="00865480" w:rsidRDefault="00865480"/>
                        </w:txbxContent>
                      </wps:txbx>
                      <wps:bodyPr vert="horz" wrap="square" lIns="0" tIns="0" rIns="0" bIns="0" anchor="t" anchorCtr="0" compatLnSpc="0">
                        <a:noAutofit/>
                      </wps:bodyPr>
                    </wps:wsp>
                  </a:graphicData>
                </a:graphic>
              </wp:inline>
            </w:drawing>
          </mc:Choice>
          <mc:Fallback>
            <w:pict>
              <v:rect w14:anchorId="28749B7D" id="Horizontal Line 47" o:spid="_x0000_s1030"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O4Q&#10;dkXdAQAAqwMAAA4AAAAAAAAAAAAAAAAALgIAAGRycy9lMm9Eb2MueG1sUEsBAi0AFAAGAAgAAAAh&#10;AEotkJnaAAAAAwEAAA8AAAAAAAAAAAAAAAAANwQAAGRycy9kb3ducmV2LnhtbFBLBQYAAAAABAAE&#10;APMAAAA+BQAAAAA=&#10;" filled="f" strokecolor="#a0a0a0" strokeweight=".25906mm">
                <v:textbox inset="0,0,0,0">
                  <w:txbxContent>
                    <w:p w14:paraId="0D18B6CB" w14:textId="77777777" w:rsidR="00865480" w:rsidRDefault="00865480"/>
                  </w:txbxContent>
                </v:textbox>
                <w10:anchorlock/>
              </v:rect>
            </w:pict>
          </mc:Fallback>
        </mc:AlternateContent>
      </w:r>
    </w:p>
    <w:p w14:paraId="061CB26F" w14:textId="77777777" w:rsidR="00865480" w:rsidRDefault="00000000">
      <w:pPr>
        <w:spacing w:after="0"/>
        <w:rPr>
          <w:rFonts w:ascii="Times New Roman" w:hAnsi="Times New Roman"/>
          <w:b/>
          <w:bCs/>
          <w:sz w:val="24"/>
          <w:szCs w:val="24"/>
        </w:rPr>
      </w:pPr>
      <w:r>
        <w:t>Question: 346</w:t>
      </w:r>
    </w:p>
    <w:p/>
    <w:p w14:paraId="15F5F90F" w14:textId="77777777" w:rsidR="00865480" w:rsidRDefault="00000000">
      <w:pPr>
        <w:spacing w:after="0"/>
        <w:rPr>
          <w:rFonts w:ascii="Times New Roman" w:hAnsi="Times New Roman"/>
          <w:sz w:val="24"/>
          <w:szCs w:val="24"/>
        </w:rPr>
      </w:pPr>
      <w:r>
        <w:rPr>
          <w:rFonts w:ascii="Times New Roman" w:hAnsi="Times New Roman"/>
          <w:sz w:val="24"/>
          <w:szCs w:val="24"/>
        </w:rPr>
        <w:t>A company is considering an expansion of access controls for an application that contractors and internal employees use to reduce costs. Which of the following risk elements should the implementation team understand before granting access to the application?</w:t>
      </w:r>
    </w:p>
    <w:p w14:paraId="186078C9" w14:textId="77777777" w:rsidR="00865480" w:rsidRDefault="00000000">
      <w:pPr>
        <w:spacing w:after="0"/>
        <w:rPr>
          <w:rFonts w:ascii="Times New Roman" w:hAnsi="Times New Roman"/>
          <w:sz w:val="24"/>
          <w:szCs w:val="24"/>
        </w:rPr>
      </w:pPr>
      <w:r>
        <w:rPr>
          <w:rFonts w:ascii="Times New Roman" w:hAnsi="Times New Roman"/>
          <w:sz w:val="24"/>
          <w:szCs w:val="24"/>
        </w:rPr>
        <w:t>A. Threshold</w:t>
      </w:r>
      <w:r>
        <w:rPr>
          <w:rFonts w:ascii="Times New Roman" w:hAnsi="Times New Roman"/>
          <w:sz w:val="24"/>
          <w:szCs w:val="24"/>
        </w:rPr>
        <w:br/>
        <w:t>B. Appetite</w:t>
      </w:r>
      <w:r>
        <w:rPr>
          <w:rFonts w:ascii="Times New Roman" w:hAnsi="Times New Roman"/>
          <w:sz w:val="24"/>
          <w:szCs w:val="24"/>
        </w:rPr>
        <w:br/>
        <w:t>C. Avoidance</w:t>
      </w:r>
      <w:r>
        <w:rPr>
          <w:rFonts w:ascii="Times New Roman" w:hAnsi="Times New Roman"/>
          <w:sz w:val="24"/>
          <w:szCs w:val="24"/>
        </w:rPr>
        <w:br/>
        <w:t>D. Register</w:t>
      </w:r>
    </w:p>
    <w:p w14:paraId="480683AC"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B</w:t>
      </w:r>
    </w:p>
    <w:p/>
    <w:p w14:paraId="3CF6305B" w14:textId="77777777" w:rsidR="00865480" w:rsidRDefault="00000000">
      <w:pPr>
        <w:spacing w:after="0"/>
      </w:pPr>
      <w:r>
        <w:t>Explanation:</w:t>
      </w:r>
    </w:p>
    <w:p w14:paraId="4BA9E8DA" w14:textId="77777777" w:rsidR="00865480" w:rsidRDefault="00000000">
      <w:pPr>
        <w:spacing w:after="0"/>
      </w:pPr>
      <w:r>
        <w:t>Risk appetite refers to the level of risk an organization is willing to accept before implementing security measures. When expanding access controls, the company must assess how much risk is acceptable in terms of data exposure, unauthorized access, and compliance obligations.</w:t>
      </w:r>
    </w:p>
    <w:p w14:paraId="5056CC36" w14:textId="77777777" w:rsidR="00865480" w:rsidRDefault="00000000">
      <w:pPr>
        <w:spacing w:after="0"/>
      </w:pPr>
      <w:r>
        <w:rPr>
          <w:rFonts w:ascii="Times New Roman" w:hAnsi="Times New Roman"/>
          <w:noProof/>
          <w:sz w:val="24"/>
          <w:szCs w:val="24"/>
        </w:rPr>
        <mc:AlternateContent>
          <mc:Choice Requires="wps">
            <w:drawing>
              <wp:inline distT="0" distB="0" distL="0" distR="0" wp14:anchorId="20F5A79A" wp14:editId="0B2B8335">
                <wp:extent cx="41614087" cy="1271"/>
                <wp:effectExtent l="0" t="0" r="10163" b="36829"/>
                <wp:docPr id="1842862002" name="Horizontal Line 48"/>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30C28985" w14:textId="77777777" w:rsidR="00865480" w:rsidRDefault="00865480"/>
                        </w:txbxContent>
                      </wps:txbx>
                      <wps:bodyPr vert="horz" wrap="square" lIns="0" tIns="0" rIns="0" bIns="0" anchor="t" anchorCtr="0" compatLnSpc="0">
                        <a:noAutofit/>
                      </wps:bodyPr>
                    </wps:wsp>
                  </a:graphicData>
                </a:graphic>
              </wp:inline>
            </w:drawing>
          </mc:Choice>
          <mc:Fallback>
            <w:pict>
              <v:rect w14:anchorId="20F5A79A" id="Horizontal Line 48" o:spid="_x0000_s1031"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Mos&#10;/iPdAQAAqwMAAA4AAAAAAAAAAAAAAAAALgIAAGRycy9lMm9Eb2MueG1sUEsBAi0AFAAGAAgAAAAh&#10;AEotkJnaAAAAAwEAAA8AAAAAAAAAAAAAAAAANwQAAGRycy9kb3ducmV2LnhtbFBLBQYAAAAABAAE&#10;APMAAAA+BQAAAAA=&#10;" filled="f" strokecolor="#a0a0a0" strokeweight=".25906mm">
                <v:textbox inset="0,0,0,0">
                  <w:txbxContent>
                    <w:p w14:paraId="30C28985" w14:textId="77777777" w:rsidR="00865480" w:rsidRDefault="00865480"/>
                  </w:txbxContent>
                </v:textbox>
                <w10:anchorlock/>
              </v:rect>
            </w:pict>
          </mc:Fallback>
        </mc:AlternateContent>
      </w:r>
    </w:p>
    <w:p w14:paraId="2CE5055E" w14:textId="77777777" w:rsidR="00865480" w:rsidRDefault="00000000">
      <w:pPr>
        <w:spacing w:after="0"/>
        <w:rPr>
          <w:rFonts w:ascii="Times New Roman" w:hAnsi="Times New Roman"/>
          <w:b/>
          <w:bCs/>
          <w:sz w:val="24"/>
          <w:szCs w:val="24"/>
        </w:rPr>
      </w:pPr>
      <w:r>
        <w:t>Question: 347</w:t>
      </w:r>
    </w:p>
    <w:p/>
    <w:p w14:paraId="690BA124"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activities should be performed first to compile a list of vulnerabilities in an environment?</w:t>
      </w:r>
    </w:p>
    <w:p w14:paraId="7E31D28B" w14:textId="77777777" w:rsidR="00865480" w:rsidRDefault="00000000">
      <w:pPr>
        <w:spacing w:after="0"/>
        <w:rPr>
          <w:rFonts w:ascii="Times New Roman" w:hAnsi="Times New Roman"/>
          <w:sz w:val="24"/>
          <w:szCs w:val="24"/>
        </w:rPr>
      </w:pPr>
      <w:r>
        <w:rPr>
          <w:rFonts w:ascii="Times New Roman" w:hAnsi="Times New Roman"/>
          <w:sz w:val="24"/>
          <w:szCs w:val="24"/>
        </w:rPr>
        <w:t>A. Automated scanning</w:t>
      </w:r>
      <w:r>
        <w:rPr>
          <w:rFonts w:ascii="Times New Roman" w:hAnsi="Times New Roman"/>
          <w:sz w:val="24"/>
          <w:szCs w:val="24"/>
        </w:rPr>
        <w:br/>
        <w:t>B. Penetration testing</w:t>
      </w:r>
      <w:r>
        <w:rPr>
          <w:rFonts w:ascii="Times New Roman" w:hAnsi="Times New Roman"/>
          <w:sz w:val="24"/>
          <w:szCs w:val="24"/>
        </w:rPr>
        <w:br/>
        <w:t>C. Threat hunting</w:t>
      </w:r>
      <w:r>
        <w:rPr>
          <w:rFonts w:ascii="Times New Roman" w:hAnsi="Times New Roman"/>
          <w:sz w:val="24"/>
          <w:szCs w:val="24"/>
        </w:rPr>
        <w:br/>
        <w:t>D. Log aggregation</w:t>
      </w:r>
      <w:r>
        <w:rPr>
          <w:rFonts w:ascii="Times New Roman" w:hAnsi="Times New Roman"/>
          <w:sz w:val="24"/>
          <w:szCs w:val="24"/>
        </w:rPr>
        <w:br/>
        <w:t>E. Adversarial emulation</w:t>
      </w:r>
    </w:p>
    <w:p w14:paraId="586710FC"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A</w:t>
      </w:r>
    </w:p>
    <w:p/>
    <w:p w14:paraId="0503825F" w14:textId="77777777" w:rsidR="00865480" w:rsidRDefault="00000000">
      <w:pPr>
        <w:spacing w:after="0"/>
      </w:pPr>
      <w:r>
        <w:t>Explanation:</w:t>
      </w:r>
    </w:p>
    <w:p w14:paraId="72AD1C6C" w14:textId="77777777" w:rsidR="00865480" w:rsidRDefault="00000000">
      <w:pPr>
        <w:numPr>
          <w:ilvl w:val="0"/>
          <w:numId w:val="178"/>
        </w:numPr>
        <w:spacing w:after="0"/>
      </w:pPr>
      <w:r>
        <w:t>Automated vulnerability scanning is the first step in identifying system weaknesses. These scans systematically check for outdated software, misconfigurations, and known vulnerabilities in a network.</w:t>
      </w:r>
    </w:p>
    <w:p w14:paraId="762857FD" w14:textId="77777777" w:rsidR="00865480" w:rsidRDefault="00000000">
      <w:pPr>
        <w:numPr>
          <w:ilvl w:val="0"/>
          <w:numId w:val="178"/>
        </w:numPr>
        <w:spacing w:after="0"/>
      </w:pPr>
      <w:r>
        <w:t>Penetration testing (B) is conducted after vulnerabilities are identified.</w:t>
      </w:r>
    </w:p>
    <w:p w14:paraId="04C46F63" w14:textId="77777777" w:rsidR="00865480" w:rsidRDefault="00000000">
      <w:pPr>
        <w:spacing w:after="0"/>
      </w:pPr>
      <w:r>
        <w:t>Threat hunting (C) focuses on detecting unknown threats, not listing vulnerabilities.</w:t>
      </w:r>
    </w:p>
    <w:p w14:paraId="7EF1E0C8" w14:textId="77777777" w:rsidR="00865480" w:rsidRDefault="00000000">
      <w:pPr>
        <w:spacing w:after="0"/>
      </w:pPr>
      <w:r>
        <w:rPr>
          <w:rFonts w:ascii="Times New Roman" w:hAnsi="Times New Roman"/>
          <w:noProof/>
          <w:sz w:val="24"/>
          <w:szCs w:val="24"/>
        </w:rPr>
        <mc:AlternateContent>
          <mc:Choice Requires="wps">
            <w:drawing>
              <wp:inline distT="0" distB="0" distL="0" distR="0" wp14:anchorId="1F554DF1" wp14:editId="269BC72E">
                <wp:extent cx="41614087" cy="1271"/>
                <wp:effectExtent l="0" t="0" r="10163" b="36829"/>
                <wp:docPr id="1216497044" name="Horizontal Line 49"/>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6F40EF39" w14:textId="77777777" w:rsidR="00865480" w:rsidRDefault="00865480"/>
                        </w:txbxContent>
                      </wps:txbx>
                      <wps:bodyPr vert="horz" wrap="square" lIns="0" tIns="0" rIns="0" bIns="0" anchor="t" anchorCtr="0" compatLnSpc="0">
                        <a:noAutofit/>
                      </wps:bodyPr>
                    </wps:wsp>
                  </a:graphicData>
                </a:graphic>
              </wp:inline>
            </w:drawing>
          </mc:Choice>
          <mc:Fallback>
            <w:pict>
              <v:rect w14:anchorId="1F554DF1" id="Horizontal Line 49" o:spid="_x0000_s1032"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KZo&#10;ZojdAQAAqwMAAA4AAAAAAAAAAAAAAAAALgIAAGRycy9lMm9Eb2MueG1sUEsBAi0AFAAGAAgAAAAh&#10;AEotkJnaAAAAAwEAAA8AAAAAAAAAAAAAAAAANwQAAGRycy9kb3ducmV2LnhtbFBLBQYAAAAABAAE&#10;APMAAAA+BQAAAAA=&#10;" filled="f" strokecolor="#a0a0a0" strokeweight=".25906mm">
                <v:textbox inset="0,0,0,0">
                  <w:txbxContent>
                    <w:p w14:paraId="6F40EF39" w14:textId="77777777" w:rsidR="00865480" w:rsidRDefault="00865480"/>
                  </w:txbxContent>
                </v:textbox>
                <w10:anchorlock/>
              </v:rect>
            </w:pict>
          </mc:Fallback>
        </mc:AlternateContent>
      </w:r>
    </w:p>
    <w:p w14:paraId="20496539" w14:textId="77777777" w:rsidR="00865480" w:rsidRDefault="00000000">
      <w:pPr>
        <w:spacing w:after="0"/>
        <w:rPr>
          <w:rFonts w:ascii="Times New Roman" w:hAnsi="Times New Roman"/>
          <w:b/>
          <w:bCs/>
          <w:sz w:val="24"/>
          <w:szCs w:val="24"/>
        </w:rPr>
      </w:pPr>
      <w:r>
        <w:t>Question: 348</w:t>
      </w:r>
    </w:p>
    <w:p/>
    <w:p w14:paraId="3ABD0C41" w14:textId="77777777" w:rsidR="00865480" w:rsidRDefault="00000000">
      <w:pPr>
        <w:spacing w:after="0"/>
        <w:rPr>
          <w:rFonts w:ascii="Times New Roman" w:hAnsi="Times New Roman"/>
          <w:sz w:val="24"/>
          <w:szCs w:val="24"/>
        </w:rPr>
      </w:pPr>
      <w:r>
        <w:rPr>
          <w:rFonts w:ascii="Times New Roman" w:hAnsi="Times New Roman"/>
          <w:sz w:val="24"/>
          <w:szCs w:val="24"/>
        </w:rPr>
        <w:t>A company with a high-availability website is looking to harden its controls at any cost. The company wants to ensure that the site is secure by finding any possible issues. Which of the following would most likely achieve this goal?</w:t>
      </w:r>
    </w:p>
    <w:p w14:paraId="018BFD92" w14:textId="77777777" w:rsidR="00865480" w:rsidRDefault="00000000">
      <w:pPr>
        <w:spacing w:after="0"/>
        <w:rPr>
          <w:rFonts w:ascii="Times New Roman" w:hAnsi="Times New Roman"/>
          <w:sz w:val="24"/>
          <w:szCs w:val="24"/>
        </w:rPr>
      </w:pPr>
      <w:r>
        <w:rPr>
          <w:rFonts w:ascii="Times New Roman" w:hAnsi="Times New Roman"/>
          <w:sz w:val="24"/>
          <w:szCs w:val="24"/>
        </w:rPr>
        <w:t>A. Permission restrictions</w:t>
      </w:r>
      <w:r>
        <w:rPr>
          <w:rFonts w:ascii="Times New Roman" w:hAnsi="Times New Roman"/>
          <w:sz w:val="24"/>
          <w:szCs w:val="24"/>
        </w:rPr>
        <w:br/>
        <w:t>B. Bug bounty program</w:t>
      </w:r>
      <w:r>
        <w:rPr>
          <w:rFonts w:ascii="Times New Roman" w:hAnsi="Times New Roman"/>
          <w:sz w:val="24"/>
          <w:szCs w:val="24"/>
        </w:rPr>
        <w:br/>
        <w:t>C. Vulnerability scan</w:t>
      </w:r>
      <w:r>
        <w:rPr>
          <w:rFonts w:ascii="Times New Roman" w:hAnsi="Times New Roman"/>
          <w:sz w:val="24"/>
          <w:szCs w:val="24"/>
        </w:rPr>
        <w:br/>
        <w:t>D. Reconnaissance</w:t>
      </w:r>
    </w:p>
    <w:p w14:paraId="728B895A"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B</w:t>
      </w:r>
    </w:p>
    <w:p/>
    <w:p w14:paraId="6E212E31" w14:textId="77777777" w:rsidR="00865480" w:rsidRDefault="00000000">
      <w:pPr>
        <w:spacing w:after="0"/>
      </w:pPr>
      <w:r>
        <w:t>Explanation:</w:t>
      </w:r>
    </w:p>
    <w:p w14:paraId="09F5F3C8" w14:textId="77777777" w:rsidR="00865480" w:rsidRDefault="00000000">
      <w:pPr>
        <w:spacing w:after="0"/>
      </w:pPr>
      <w:r>
        <w:t>A bug bounty program encourages ethical hackers to find and report vulnerabilities, helping organizations discover security flaws before they are exploited by malicious actors. Unlike vulnerability scans, bug bounty programs use real-world testing techniques.</w:t>
      </w:r>
    </w:p>
    <w:p w14:paraId="3B95FB60" w14:textId="77777777" w:rsidR="00865480" w:rsidRDefault="00865480">
      <w:pPr>
        <w:spacing w:after="0"/>
        <w:rPr>
          <w:rFonts w:ascii="Times New Roman" w:hAnsi="Times New Roman"/>
          <w:sz w:val="24"/>
          <w:szCs w:val="24"/>
        </w:rPr>
      </w:pPr>
    </w:p>
    <w:p w14:paraId="03D962CD" w14:textId="77777777" w:rsidR="00865480" w:rsidRDefault="00865480">
      <w:pPr>
        <w:spacing w:after="0"/>
        <w:rPr>
          <w:rFonts w:ascii="Times New Roman" w:hAnsi="Times New Roman"/>
          <w:sz w:val="24"/>
          <w:szCs w:val="24"/>
        </w:rPr>
      </w:pPr>
    </w:p>
    <w:p w14:paraId="45B00C8B" w14:textId="77777777" w:rsidR="00865480" w:rsidRDefault="00865480">
      <w:pPr>
        <w:spacing w:after="0"/>
        <w:rPr>
          <w:rFonts w:ascii="Times New Roman" w:hAnsi="Times New Roman"/>
          <w:sz w:val="24"/>
          <w:szCs w:val="24"/>
        </w:rPr>
      </w:pPr>
    </w:p>
    <w:p w14:paraId="0DDE0192" w14:textId="77777777" w:rsidR="00865480" w:rsidRDefault="00000000">
      <w:pPr>
        <w:spacing w:after="0"/>
        <w:rPr>
          <w:rFonts w:ascii="Times New Roman" w:hAnsi="Times New Roman"/>
          <w:b/>
          <w:bCs/>
          <w:sz w:val="24"/>
          <w:szCs w:val="24"/>
        </w:rPr>
      </w:pPr>
      <w:r>
        <w:t>Question: 349</w:t>
      </w:r>
    </w:p>
    <w:p/>
    <w:p w14:paraId="18EF060C" w14:textId="77777777" w:rsidR="00865480" w:rsidRDefault="00000000">
      <w:pPr>
        <w:spacing w:after="0"/>
        <w:rPr>
          <w:rFonts w:ascii="Times New Roman" w:hAnsi="Times New Roman"/>
          <w:sz w:val="24"/>
          <w:szCs w:val="24"/>
        </w:rPr>
      </w:pPr>
      <w:r>
        <w:rPr>
          <w:rFonts w:ascii="Times New Roman" w:hAnsi="Times New Roman"/>
          <w:sz w:val="24"/>
          <w:szCs w:val="24"/>
        </w:rPr>
        <w:t>The internal audit team determines a software application is no longer in scope for external reporting requirements. Which of the following will confirm management’s perspective that the application is no longer applicable?</w:t>
      </w:r>
    </w:p>
    <w:p w14:paraId="24C7C331" w14:textId="77777777" w:rsidR="00865480" w:rsidRDefault="00000000">
      <w:pPr>
        <w:spacing w:after="0"/>
        <w:rPr>
          <w:rFonts w:ascii="Times New Roman" w:hAnsi="Times New Roman"/>
          <w:sz w:val="24"/>
          <w:szCs w:val="24"/>
        </w:rPr>
      </w:pPr>
      <w:r>
        <w:rPr>
          <w:rFonts w:ascii="Times New Roman" w:hAnsi="Times New Roman"/>
          <w:sz w:val="24"/>
          <w:szCs w:val="24"/>
        </w:rPr>
        <w:t>A. Data inventory and retention</w:t>
      </w:r>
      <w:r>
        <w:rPr>
          <w:rFonts w:ascii="Times New Roman" w:hAnsi="Times New Roman"/>
          <w:sz w:val="24"/>
          <w:szCs w:val="24"/>
        </w:rPr>
        <w:br/>
        <w:t>B. Right to be forgotten</w:t>
      </w:r>
      <w:r>
        <w:rPr>
          <w:rFonts w:ascii="Times New Roman" w:hAnsi="Times New Roman"/>
          <w:sz w:val="24"/>
          <w:szCs w:val="24"/>
        </w:rPr>
        <w:br/>
        <w:t>C. Due care and due diligence</w:t>
      </w:r>
      <w:r>
        <w:rPr>
          <w:rFonts w:ascii="Times New Roman" w:hAnsi="Times New Roman"/>
          <w:sz w:val="24"/>
          <w:szCs w:val="24"/>
        </w:rPr>
        <w:br/>
        <w:t>D. Acknowledgement and attestation</w:t>
      </w:r>
    </w:p>
    <w:p w14:paraId="1E97F78F"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D</w:t>
      </w:r>
    </w:p>
    <w:p/>
    <w:p w14:paraId="4700EABC" w14:textId="77777777" w:rsidR="00865480" w:rsidRDefault="00000000">
      <w:pPr>
        <w:spacing w:after="0"/>
      </w:pPr>
      <w:r>
        <w:t>Explanation:</w:t>
      </w:r>
    </w:p>
    <w:p w14:paraId="093A1A92" w14:textId="77777777" w:rsidR="00865480" w:rsidRDefault="00000000">
      <w:pPr>
        <w:numPr>
          <w:ilvl w:val="0"/>
          <w:numId w:val="179"/>
        </w:numPr>
        <w:spacing w:after="0"/>
      </w:pPr>
      <w:r>
        <w:t>Acknowledgement and attestation involve formal confirmation that an application is no longer in scope for compliance, auditing, or reporting requirements. This typically includes documentation signed by relevant stakeholders confirming that the software no longer processes, stores, or transmits relevant data.</w:t>
      </w:r>
    </w:p>
    <w:p w14:paraId="151A1893" w14:textId="77777777" w:rsidR="00865480" w:rsidRDefault="00000000">
      <w:pPr>
        <w:numPr>
          <w:ilvl w:val="0"/>
          <w:numId w:val="179"/>
        </w:numPr>
        <w:spacing w:after="0"/>
      </w:pPr>
      <w:r>
        <w:t>Data inventory and retention (A) is related to managing data assets, not software scope confirmation.</w:t>
      </w:r>
    </w:p>
    <w:p w14:paraId="252D8876" w14:textId="77777777" w:rsidR="00865480" w:rsidRDefault="00000000">
      <w:pPr>
        <w:numPr>
          <w:ilvl w:val="0"/>
          <w:numId w:val="179"/>
        </w:numPr>
        <w:spacing w:after="0"/>
      </w:pPr>
      <w:r>
        <w:t>Right to be forgotten (B) pertains to privacy laws (e.g., GDPR), allowing individuals to request data deletion.</w:t>
      </w:r>
    </w:p>
    <w:p w14:paraId="5ED8CE2A" w14:textId="77777777" w:rsidR="00865480" w:rsidRDefault="00000000">
      <w:pPr>
        <w:spacing w:after="0"/>
      </w:pPr>
      <w:r>
        <w:t>Due care and due diligence (C) focus on security best practices rather than software applicability.</w:t>
      </w:r>
    </w:p>
    <w:p w14:paraId="3E69FD0C" w14:textId="77777777" w:rsidR="00865480" w:rsidRDefault="00000000">
      <w:pPr>
        <w:spacing w:after="0"/>
      </w:pPr>
      <w:r>
        <w:rPr>
          <w:rFonts w:ascii="Times New Roman" w:hAnsi="Times New Roman"/>
          <w:noProof/>
          <w:sz w:val="24"/>
          <w:szCs w:val="24"/>
        </w:rPr>
        <mc:AlternateContent>
          <mc:Choice Requires="wps">
            <w:drawing>
              <wp:inline distT="0" distB="0" distL="0" distR="0" wp14:anchorId="41350521" wp14:editId="2A129F87">
                <wp:extent cx="41614087" cy="1271"/>
                <wp:effectExtent l="0" t="0" r="10163" b="36829"/>
                <wp:docPr id="1453878771" name="Horizontal Line 93"/>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3D7521D8" w14:textId="77777777" w:rsidR="00865480" w:rsidRDefault="00865480"/>
                        </w:txbxContent>
                      </wps:txbx>
                      <wps:bodyPr vert="horz" wrap="square" lIns="0" tIns="0" rIns="0" bIns="0" anchor="t" anchorCtr="0" compatLnSpc="0">
                        <a:noAutofit/>
                      </wps:bodyPr>
                    </wps:wsp>
                  </a:graphicData>
                </a:graphic>
              </wp:inline>
            </w:drawing>
          </mc:Choice>
          <mc:Fallback>
            <w:pict>
              <v:rect w14:anchorId="41350521" id="Horizontal Line 93" o:spid="_x0000_s1033"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" filled="f" strokecolor="#a0a0a0" strokeweight=".25906mm">
                <v:textbox inset="0,0,0,0">
                  <w:txbxContent>
                    <w:p w14:paraId="3D7521D8" w14:textId="77777777" w:rsidR="00865480" w:rsidRDefault="00865480"/>
                  </w:txbxContent>
                </v:textbox>
                <w10:anchorlock/>
              </v:rect>
            </w:pict>
          </mc:Fallback>
        </mc:AlternateContent>
      </w:r>
    </w:p>
    <w:p w14:paraId="031D7C65" w14:textId="77777777" w:rsidR="00865480" w:rsidRDefault="00000000">
      <w:pPr>
        <w:spacing w:after="0"/>
        <w:rPr>
          <w:rFonts w:ascii="Times New Roman" w:hAnsi="Times New Roman"/>
          <w:b/>
          <w:bCs/>
          <w:sz w:val="24"/>
          <w:szCs w:val="24"/>
        </w:rPr>
      </w:pPr>
      <w:r>
        <w:t>Question: 350</w:t>
      </w:r>
    </w:p>
    <w:p/>
    <w:p w14:paraId="1D39E9A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phases of the incident response process attempts to minimize disruption?</w:t>
      </w:r>
    </w:p>
    <w:p w14:paraId="51C5D05D" w14:textId="77777777" w:rsidR="00865480" w:rsidRDefault="00000000">
      <w:pPr>
        <w:spacing w:after="0"/>
        <w:rPr>
          <w:rFonts w:ascii="Times New Roman" w:hAnsi="Times New Roman"/>
          <w:sz w:val="24"/>
          <w:szCs w:val="24"/>
        </w:rPr>
      </w:pPr>
      <w:r>
        <w:rPr>
          <w:rFonts w:ascii="Times New Roman" w:hAnsi="Times New Roman"/>
          <w:sz w:val="24"/>
          <w:szCs w:val="24"/>
        </w:rPr>
        <w:t>A. Recovery</w:t>
      </w:r>
      <w:r>
        <w:rPr>
          <w:rFonts w:ascii="Times New Roman" w:hAnsi="Times New Roman"/>
          <w:sz w:val="24"/>
          <w:szCs w:val="24"/>
        </w:rPr>
        <w:br/>
        <w:t>B. Containment</w:t>
      </w:r>
      <w:r>
        <w:rPr>
          <w:rFonts w:ascii="Times New Roman" w:hAnsi="Times New Roman"/>
          <w:sz w:val="24"/>
          <w:szCs w:val="24"/>
        </w:rPr>
        <w:br/>
        <w:t>C. Preparation</w:t>
      </w:r>
      <w:r>
        <w:rPr>
          <w:rFonts w:ascii="Times New Roman" w:hAnsi="Times New Roman"/>
          <w:sz w:val="24"/>
          <w:szCs w:val="24"/>
        </w:rPr>
        <w:br/>
        <w:t>D. Analysis</w:t>
      </w:r>
    </w:p>
    <w:p w14:paraId="2CD753B5"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B</w:t>
      </w:r>
    </w:p>
    <w:p/>
    <w:p w14:paraId="5BB30B03" w14:textId="77777777" w:rsidR="00865480" w:rsidRDefault="00000000">
      <w:pPr>
        <w:spacing w:after="0"/>
      </w:pPr>
      <w:r>
        <w:t>Explanation:</w:t>
      </w:r>
    </w:p>
    <w:p w14:paraId="7EBA5E22" w14:textId="77777777" w:rsidR="00865480" w:rsidRDefault="00000000">
      <w:pPr>
        <w:numPr>
          <w:ilvl w:val="0"/>
          <w:numId w:val="180"/>
        </w:numPr>
        <w:spacing w:after="0"/>
      </w:pPr>
      <w:r>
        <w:t>Containment is the phase where an organization attempts to minimize the damage caused by a security incident. This may involve isolating affected systems, blocking malicious traffic, or temporarily shutting down compromised services to prevent further impact.</w:t>
      </w:r>
    </w:p>
    <w:p w14:paraId="4EBA3BB5" w14:textId="77777777" w:rsidR="00865480" w:rsidRDefault="00000000">
      <w:pPr>
        <w:numPr>
          <w:ilvl w:val="0"/>
          <w:numId w:val="180"/>
        </w:numPr>
        <w:spacing w:after="0"/>
      </w:pPr>
      <w:r>
        <w:t>Recovery (A) focuses on restoring normal operations after an incident.</w:t>
      </w:r>
    </w:p>
    <w:p w14:paraId="5991643F" w14:textId="77777777" w:rsidR="00865480" w:rsidRDefault="00000000">
      <w:pPr>
        <w:numPr>
          <w:ilvl w:val="0"/>
          <w:numId w:val="180"/>
        </w:numPr>
        <w:spacing w:after="0"/>
      </w:pPr>
      <w:r>
        <w:t>Preparation (C) involves planning and readiness before an incident occurs.</w:t>
      </w:r>
    </w:p>
    <w:p w14:paraId="39BFA864" w14:textId="77777777" w:rsidR="00865480" w:rsidRDefault="00000000">
      <w:pPr>
        <w:spacing w:after="0"/>
      </w:pPr>
      <w:r>
        <w:t>Analysis (D) involves investigating the root cause and assessing the damage.</w:t>
      </w:r>
    </w:p>
    <w:p w14:paraId="08ABE690" w14:textId="77777777" w:rsidR="00865480" w:rsidRDefault="00000000">
      <w:pPr>
        <w:spacing w:after="0"/>
      </w:pPr>
      <w:r>
        <w:rPr>
          <w:rFonts w:ascii="Times New Roman" w:hAnsi="Times New Roman"/>
          <w:noProof/>
          <w:sz w:val="24"/>
          <w:szCs w:val="24"/>
        </w:rPr>
        <mc:AlternateContent>
          <mc:Choice Requires="wps">
            <w:drawing>
              <wp:inline distT="0" distB="0" distL="0" distR="0" wp14:anchorId="277EBE09" wp14:editId="444D1764">
                <wp:extent cx="41614087" cy="1271"/>
                <wp:effectExtent l="0" t="0" r="10163" b="36829"/>
                <wp:docPr id="399941170" name="Horizontal Line 94"/>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09079670" w14:textId="77777777" w:rsidR="00865480" w:rsidRDefault="00865480"/>
                        </w:txbxContent>
                      </wps:txbx>
                      <wps:bodyPr vert="horz" wrap="square" lIns="0" tIns="0" rIns="0" bIns="0" anchor="t" anchorCtr="0" compatLnSpc="0">
                        <a:noAutofit/>
                      </wps:bodyPr>
                    </wps:wsp>
                  </a:graphicData>
                </a:graphic>
              </wp:inline>
            </w:drawing>
          </mc:Choice>
          <mc:Fallback>
            <w:pict>
              <v:rect w14:anchorId="277EBE09" id="Horizontal Line 94" o:spid="_x0000_s1034"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" filled="f" strokecolor="#a0a0a0" strokeweight=".25906mm">
                <v:textbox inset="0,0,0,0">
                  <w:txbxContent>
                    <w:p w14:paraId="09079670" w14:textId="77777777" w:rsidR="00865480" w:rsidRDefault="00865480"/>
                  </w:txbxContent>
                </v:textbox>
                <w10:anchorlock/>
              </v:rect>
            </w:pict>
          </mc:Fallback>
        </mc:AlternateContent>
      </w:r>
    </w:p>
    <w:p w14:paraId="45B8DACF" w14:textId="77777777" w:rsidR="00865480" w:rsidRDefault="00000000">
      <w:pPr>
        <w:spacing w:after="0"/>
        <w:rPr>
          <w:rFonts w:ascii="Times New Roman" w:hAnsi="Times New Roman"/>
          <w:b/>
          <w:bCs/>
          <w:sz w:val="24"/>
          <w:szCs w:val="24"/>
        </w:rPr>
      </w:pPr>
      <w:r>
        <w:t>Question: 351</w:t>
      </w:r>
    </w:p>
    <w:p/>
    <w:p w14:paraId="5FAF0F63" w14:textId="77777777" w:rsidR="00865480" w:rsidRDefault="00000000">
      <w:pPr>
        <w:spacing w:after="0"/>
        <w:rPr>
          <w:rFonts w:ascii="Times New Roman" w:hAnsi="Times New Roman"/>
          <w:sz w:val="24"/>
          <w:szCs w:val="24"/>
        </w:rPr>
      </w:pPr>
      <w:r>
        <w:rPr>
          <w:rFonts w:ascii="Times New Roman" w:hAnsi="Times New Roman"/>
          <w:sz w:val="24"/>
          <w:szCs w:val="24"/>
        </w:rPr>
        <w:t>During a recent log review, an analyst discovers evidence of successful injection attacks. Which of the following will best address this issue?</w:t>
      </w:r>
    </w:p>
    <w:p w14:paraId="59EE4126" w14:textId="77777777" w:rsidR="00865480" w:rsidRDefault="00000000">
      <w:pPr>
        <w:spacing w:after="0"/>
        <w:rPr>
          <w:rFonts w:ascii="Times New Roman" w:hAnsi="Times New Roman"/>
          <w:sz w:val="24"/>
          <w:szCs w:val="24"/>
        </w:rPr>
      </w:pPr>
      <w:r>
        <w:rPr>
          <w:rFonts w:ascii="Times New Roman" w:hAnsi="Times New Roman"/>
          <w:sz w:val="24"/>
          <w:szCs w:val="24"/>
        </w:rPr>
        <w:t>A. Authentication</w:t>
      </w:r>
      <w:r>
        <w:rPr>
          <w:rFonts w:ascii="Times New Roman" w:hAnsi="Times New Roman"/>
          <w:sz w:val="24"/>
          <w:szCs w:val="24"/>
        </w:rPr>
        <w:br/>
        <w:t>B. Secure cookies</w:t>
      </w:r>
      <w:r>
        <w:rPr>
          <w:rFonts w:ascii="Times New Roman" w:hAnsi="Times New Roman"/>
          <w:sz w:val="24"/>
          <w:szCs w:val="24"/>
        </w:rPr>
        <w:br/>
        <w:t>C. Static code analysis</w:t>
      </w:r>
      <w:r>
        <w:rPr>
          <w:rFonts w:ascii="Times New Roman" w:hAnsi="Times New Roman"/>
          <w:sz w:val="24"/>
          <w:szCs w:val="24"/>
        </w:rPr>
        <w:br/>
        <w:t>D. Input validation</w:t>
      </w:r>
    </w:p>
    <w:p w14:paraId="24463622"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D</w:t>
      </w:r>
    </w:p>
    <w:p/>
    <w:p w14:paraId="34977C56" w14:textId="77777777" w:rsidR="00865480" w:rsidRDefault="00000000">
      <w:pPr>
        <w:spacing w:after="0"/>
      </w:pPr>
      <w:r>
        <w:t>Explanation:</w:t>
      </w:r>
    </w:p>
    <w:p w14:paraId="3289BBBF" w14:textId="77777777" w:rsidR="00865480" w:rsidRDefault="00000000">
      <w:pPr>
        <w:numPr>
          <w:ilvl w:val="0"/>
          <w:numId w:val="181"/>
        </w:numPr>
        <w:spacing w:after="0"/>
      </w:pPr>
      <w:r>
        <w:t>Input validation is the primary defense against injection attacks, such as SQL injection or command injection. It ensures that user-supplied data is properly sanitized before processing, preventing attackers from injecting malicious code.</w:t>
      </w:r>
    </w:p>
    <w:p w14:paraId="68F45352" w14:textId="77777777" w:rsidR="00865480" w:rsidRDefault="00000000">
      <w:pPr>
        <w:numPr>
          <w:ilvl w:val="0"/>
          <w:numId w:val="181"/>
        </w:numPr>
        <w:spacing w:after="0"/>
      </w:pPr>
      <w:r>
        <w:t>Authentication (A) helps verify user identity but does not prevent injection attacks.</w:t>
      </w:r>
    </w:p>
    <w:p w14:paraId="002D4ED4" w14:textId="77777777" w:rsidR="00865480" w:rsidRDefault="00000000">
      <w:pPr>
        <w:numPr>
          <w:ilvl w:val="0"/>
          <w:numId w:val="181"/>
        </w:numPr>
        <w:spacing w:after="0"/>
      </w:pPr>
      <w:r>
        <w:t>Secure cookies (B) improve session security but do not address injection vulnerabilities.</w:t>
      </w:r>
    </w:p>
    <w:p w14:paraId="6535CCEA" w14:textId="77777777" w:rsidR="00865480" w:rsidRDefault="00000000">
      <w:pPr>
        <w:spacing w:after="0"/>
      </w:pPr>
      <w:r>
        <w:t>Static code analysis (C) helps identify vulnerabilities in source code but does not actively prevent attacks in real-time.</w:t>
      </w:r>
    </w:p>
    <w:p w14:paraId="5C032C29" w14:textId="77777777" w:rsidR="00865480" w:rsidRDefault="00000000">
      <w:pPr>
        <w:spacing w:after="0"/>
      </w:pPr>
      <w:r>
        <w:rPr>
          <w:rFonts w:ascii="Times New Roman" w:hAnsi="Times New Roman"/>
          <w:noProof/>
          <w:sz w:val="24"/>
          <w:szCs w:val="24"/>
        </w:rPr>
        <mc:AlternateContent>
          <mc:Choice Requires="wps">
            <w:drawing>
              <wp:inline distT="0" distB="0" distL="0" distR="0" wp14:anchorId="5C87330A" wp14:editId="49BDED0F">
                <wp:extent cx="41614087" cy="1271"/>
                <wp:effectExtent l="0" t="0" r="10163" b="36829"/>
                <wp:docPr id="387332345" name="Horizontal Line 95"/>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6EF559A9" w14:textId="77777777" w:rsidR="00865480" w:rsidRDefault="00865480"/>
                        </w:txbxContent>
                      </wps:txbx>
                      <wps:bodyPr vert="horz" wrap="square" lIns="0" tIns="0" rIns="0" bIns="0" anchor="t" anchorCtr="0" compatLnSpc="0">
                        <a:noAutofit/>
                      </wps:bodyPr>
                    </wps:wsp>
                  </a:graphicData>
                </a:graphic>
              </wp:inline>
            </w:drawing>
          </mc:Choice>
          <mc:Fallback>
            <w:pict>
              <v:rect w14:anchorId="5C87330A" id="Horizontal Line 95" o:spid="_x0000_s1035"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Lk3&#10;DODdAQAAqwMAAA4AAAAAAAAAAAAAAAAALgIAAGRycy9lMm9Eb2MueG1sUEsBAi0AFAAGAAgAAAAh&#10;AEotkJnaAAAAAwEAAA8AAAAAAAAAAAAAAAAANwQAAGRycy9kb3ducmV2LnhtbFBLBQYAAAAABAAE&#10;APMAAAA+BQAAAAA=&#10;" filled="f" strokecolor="#a0a0a0" strokeweight=".25906mm">
                <v:textbox inset="0,0,0,0">
                  <w:txbxContent>
                    <w:p w14:paraId="6EF559A9" w14:textId="77777777" w:rsidR="00865480" w:rsidRDefault="00865480"/>
                  </w:txbxContent>
                </v:textbox>
                <w10:anchorlock/>
              </v:rect>
            </w:pict>
          </mc:Fallback>
        </mc:AlternateContent>
      </w:r>
    </w:p>
    <w:p w14:paraId="00C2127D" w14:textId="77777777" w:rsidR="00865480" w:rsidRDefault="00000000">
      <w:pPr>
        <w:spacing w:after="0"/>
        <w:rPr>
          <w:rFonts w:ascii="Times New Roman" w:hAnsi="Times New Roman"/>
          <w:b/>
          <w:bCs/>
          <w:sz w:val="24"/>
          <w:szCs w:val="24"/>
        </w:rPr>
      </w:pPr>
      <w:r>
        <w:t>Question: 352</w:t>
      </w:r>
    </w:p>
    <w:p/>
    <w:p w14:paraId="304C06F9" w14:textId="77777777" w:rsidR="00865480" w:rsidRDefault="00000000">
      <w:pPr>
        <w:spacing w:after="0"/>
        <w:rPr>
          <w:rFonts w:ascii="Times New Roman" w:hAnsi="Times New Roman"/>
          <w:sz w:val="24"/>
          <w:szCs w:val="24"/>
        </w:rPr>
      </w:pPr>
      <w:r>
        <w:rPr>
          <w:rFonts w:ascii="Times New Roman" w:hAnsi="Times New Roman"/>
          <w:sz w:val="24"/>
          <w:szCs w:val="24"/>
        </w:rPr>
        <w:t>The physical security team at a company receives reports that employees are not displaying their badges. The team also observes employees tailgating at controlled entrances. Which of the following topics will the security team most likely emphasize in upcoming security training?</w:t>
      </w:r>
    </w:p>
    <w:p w14:paraId="6FB455D2" w14:textId="77777777" w:rsidR="00865480" w:rsidRDefault="00000000">
      <w:pPr>
        <w:spacing w:after="0"/>
        <w:rPr>
          <w:rFonts w:ascii="Times New Roman" w:hAnsi="Times New Roman"/>
          <w:sz w:val="24"/>
          <w:szCs w:val="24"/>
        </w:rPr>
      </w:pPr>
      <w:r>
        <w:rPr>
          <w:rFonts w:ascii="Times New Roman" w:hAnsi="Times New Roman"/>
          <w:sz w:val="24"/>
          <w:szCs w:val="24"/>
        </w:rPr>
        <w:t>A. Social engineering</w:t>
      </w:r>
      <w:r>
        <w:rPr>
          <w:rFonts w:ascii="Times New Roman" w:hAnsi="Times New Roman"/>
          <w:sz w:val="24"/>
          <w:szCs w:val="24"/>
        </w:rPr>
        <w:br/>
        <w:t>B. Situational awareness</w:t>
      </w:r>
      <w:r>
        <w:rPr>
          <w:rFonts w:ascii="Times New Roman" w:hAnsi="Times New Roman"/>
          <w:sz w:val="24"/>
          <w:szCs w:val="24"/>
        </w:rPr>
        <w:br/>
        <w:t>C. Phishing</w:t>
      </w:r>
      <w:r>
        <w:rPr>
          <w:rFonts w:ascii="Times New Roman" w:hAnsi="Times New Roman"/>
          <w:sz w:val="24"/>
          <w:szCs w:val="24"/>
        </w:rPr>
        <w:br/>
        <w:t>D. Acceptable use policy</w:t>
      </w:r>
    </w:p>
    <w:p w14:paraId="744D5D0C"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A</w:t>
      </w:r>
    </w:p>
    <w:p/>
    <w:p w14:paraId="56F7926A" w14:textId="77777777" w:rsidR="00865480" w:rsidRDefault="00000000">
      <w:pPr>
        <w:spacing w:after="0"/>
      </w:pPr>
      <w:r>
        <w:t>Explanation:</w:t>
      </w:r>
    </w:p>
    <w:p w14:paraId="72B8CC7D" w14:textId="77777777" w:rsidR="00865480" w:rsidRDefault="00000000">
      <w:pPr>
        <w:numPr>
          <w:ilvl w:val="0"/>
          <w:numId w:val="182"/>
        </w:numPr>
        <w:spacing w:after="0"/>
      </w:pPr>
      <w:r>
        <w:t>Social engineering attacks exploit human behavior to bypass security controls. Tailgating (following an authorized person into a restricted area without authentication) and badge non-compliance are common tactics used by attackers to gain unauthorized physical access. Training employees to recognize and prevent social engineering tactics can reduce these risks.</w:t>
      </w:r>
    </w:p>
    <w:p w14:paraId="3689CB66" w14:textId="77777777" w:rsidR="00865480" w:rsidRDefault="00000000">
      <w:pPr>
        <w:numPr>
          <w:ilvl w:val="0"/>
          <w:numId w:val="182"/>
        </w:numPr>
        <w:spacing w:after="0"/>
      </w:pPr>
      <w:r>
        <w:t>Situational awareness (B) relates to general security awareness but is not specific to social engineering attacks.</w:t>
      </w:r>
    </w:p>
    <w:p w14:paraId="5F4CE8C9" w14:textId="77777777" w:rsidR="00865480" w:rsidRDefault="00000000">
      <w:pPr>
        <w:numPr>
          <w:ilvl w:val="0"/>
          <w:numId w:val="182"/>
        </w:numPr>
        <w:spacing w:after="0"/>
      </w:pPr>
      <w:r>
        <w:t>Phishing (C) targets victims via email or online deception, not physical access.</w:t>
      </w:r>
    </w:p>
    <w:p w14:paraId="248B53F8" w14:textId="77777777" w:rsidR="00865480" w:rsidRDefault="00000000">
      <w:pPr>
        <w:spacing w:after="0"/>
      </w:pPr>
      <w:r>
        <w:t>Acceptable use policy (D) defines how employees should use IT resources but does not address physical security risks.</w:t>
      </w:r>
    </w:p>
    <w:p w14:paraId="1021089E" w14:textId="77777777" w:rsidR="00865480" w:rsidRDefault="00000000">
      <w:pPr>
        <w:spacing w:after="0"/>
      </w:pPr>
      <w:r>
        <w:rPr>
          <w:rFonts w:ascii="Times New Roman" w:hAnsi="Times New Roman"/>
          <w:noProof/>
          <w:sz w:val="24"/>
          <w:szCs w:val="24"/>
        </w:rPr>
        <mc:AlternateContent>
          <mc:Choice Requires="wps">
            <w:drawing>
              <wp:inline distT="0" distB="0" distL="0" distR="0" wp14:anchorId="163C3DE8" wp14:editId="201F9E83">
                <wp:extent cx="41614087" cy="1271"/>
                <wp:effectExtent l="0" t="0" r="10163" b="36829"/>
                <wp:docPr id="1417467489" name="Horizontal Line 96"/>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502D04AB" w14:textId="77777777" w:rsidR="00865480" w:rsidRDefault="00865480"/>
                        </w:txbxContent>
                      </wps:txbx>
                      <wps:bodyPr vert="horz" wrap="square" lIns="0" tIns="0" rIns="0" bIns="0" anchor="t" anchorCtr="0" compatLnSpc="0">
                        <a:noAutofit/>
                      </wps:bodyPr>
                    </wps:wsp>
                  </a:graphicData>
                </a:graphic>
              </wp:inline>
            </w:drawing>
          </mc:Choice>
          <mc:Fallback>
            <w:pict>
              <v:rect w14:anchorId="163C3DE8" id="Horizontal Line 96" o:spid="_x0000_s1036"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" filled="f" strokecolor="#a0a0a0" strokeweight=".25906mm">
                <v:textbox inset="0,0,0,0">
                  <w:txbxContent>
                    <w:p w14:paraId="502D04AB" w14:textId="77777777" w:rsidR="00865480" w:rsidRDefault="00865480"/>
                  </w:txbxContent>
                </v:textbox>
                <w10:anchorlock/>
              </v:rect>
            </w:pict>
          </mc:Fallback>
        </mc:AlternateContent>
      </w:r>
    </w:p>
    <w:p w14:paraId="5E545FBA" w14:textId="77777777" w:rsidR="00865480" w:rsidRDefault="00000000">
      <w:pPr>
        <w:spacing w:after="0"/>
        <w:rPr>
          <w:rFonts w:ascii="Times New Roman" w:hAnsi="Times New Roman"/>
          <w:b/>
          <w:bCs/>
          <w:sz w:val="24"/>
          <w:szCs w:val="24"/>
        </w:rPr>
      </w:pPr>
      <w:r>
        <w:t>Question: 353</w:t>
      </w:r>
    </w:p>
    <w:p/>
    <w:p w14:paraId="65E9439A"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 benefit of an RTO when conducting a business impact analysis?</w:t>
      </w:r>
    </w:p>
    <w:p w14:paraId="40D34D67" w14:textId="77777777" w:rsidR="00865480" w:rsidRDefault="00000000">
      <w:pPr>
        <w:spacing w:after="0"/>
        <w:rPr>
          <w:rFonts w:ascii="Times New Roman" w:hAnsi="Times New Roman"/>
          <w:sz w:val="24"/>
          <w:szCs w:val="24"/>
        </w:rPr>
      </w:pPr>
      <w:r>
        <w:rPr>
          <w:rFonts w:ascii="Times New Roman" w:hAnsi="Times New Roman"/>
          <w:sz w:val="24"/>
          <w:szCs w:val="24"/>
        </w:rPr>
        <w:t>A. It determines the likelihood of an incident and its cost.</w:t>
      </w:r>
      <w:r>
        <w:rPr>
          <w:rFonts w:ascii="Times New Roman" w:hAnsi="Times New Roman"/>
          <w:sz w:val="24"/>
          <w:szCs w:val="24"/>
        </w:rPr>
        <w:br/>
        <w:t>B. It determines the roles and responsibilities for incident responders.</w:t>
      </w:r>
      <w:r>
        <w:rPr>
          <w:rFonts w:ascii="Times New Roman" w:hAnsi="Times New Roman"/>
          <w:sz w:val="24"/>
          <w:szCs w:val="24"/>
        </w:rPr>
        <w:br/>
        <w:t>C. It determines the state that systems should be restored to following an incident.</w:t>
      </w:r>
      <w:r>
        <w:rPr>
          <w:rFonts w:ascii="Times New Roman" w:hAnsi="Times New Roman"/>
          <w:sz w:val="24"/>
          <w:szCs w:val="24"/>
        </w:rPr>
        <w:br/>
        <w:t>D. It determines how long an organization can tolerate downtime after an incident.</w:t>
      </w:r>
    </w:p>
    <w:p w14:paraId="054D35D3"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D</w:t>
      </w:r>
    </w:p>
    <w:p/>
    <w:p w14:paraId="7E16851D" w14:textId="77777777" w:rsidR="00865480" w:rsidRDefault="00000000">
      <w:pPr>
        <w:spacing w:after="0"/>
      </w:pPr>
      <w:r>
        <w:t>Explanation:</w:t>
      </w:r>
    </w:p>
    <w:p w14:paraId="40FDA2D8" w14:textId="77777777" w:rsidR="00865480" w:rsidRDefault="00000000">
      <w:pPr>
        <w:numPr>
          <w:ilvl w:val="0"/>
          <w:numId w:val="183"/>
        </w:numPr>
        <w:spacing w:after="0"/>
      </w:pPr>
      <w:r>
        <w:t>Recovery Time Objective (RTO) defines the maximum acceptable downtime before business operations must be restored. It helps organizations set expectations for recovery speed and prioritize system restoration accordingly.</w:t>
      </w:r>
    </w:p>
    <w:p w14:paraId="5D5D154E" w14:textId="77777777" w:rsidR="00865480" w:rsidRDefault="00000000">
      <w:pPr>
        <w:numPr>
          <w:ilvl w:val="0"/>
          <w:numId w:val="183"/>
        </w:numPr>
        <w:spacing w:after="0"/>
      </w:pPr>
      <w:r>
        <w:t>A (likelihood of an incident and cost) relates to risk assessment, not RTO.</w:t>
      </w:r>
    </w:p>
    <w:p w14:paraId="57072D32" w14:textId="77777777" w:rsidR="00865480" w:rsidRDefault="00000000">
      <w:pPr>
        <w:numPr>
          <w:ilvl w:val="0"/>
          <w:numId w:val="183"/>
        </w:numPr>
        <w:spacing w:after="0"/>
      </w:pPr>
      <w:r>
        <w:t>B (roles and responsibilities) falls under incident response planning, not RTO.</w:t>
      </w:r>
    </w:p>
    <w:p w14:paraId="495DCB87" w14:textId="77777777" w:rsidR="00865480" w:rsidRDefault="00000000">
      <w:pPr>
        <w:spacing w:after="0"/>
      </w:pPr>
      <w:r>
        <w:t>C (state of restored systems) is covered by Recovery Point Objective (RPO), not RTO.</w:t>
      </w:r>
    </w:p>
    <w:p w14:paraId="2E55D741" w14:textId="77777777" w:rsidR="00865480" w:rsidRDefault="00000000">
      <w:pPr>
        <w:spacing w:after="0"/>
      </w:pPr>
      <w:r>
        <w:rPr>
          <w:rFonts w:ascii="Times New Roman" w:hAnsi="Times New Roman"/>
          <w:noProof/>
          <w:sz w:val="24"/>
          <w:szCs w:val="24"/>
        </w:rPr>
        <mc:AlternateContent>
          <mc:Choice Requires="wps">
            <w:drawing>
              <wp:inline distT="0" distB="0" distL="0" distR="0" wp14:anchorId="7810C806" wp14:editId="36D6967A">
                <wp:extent cx="41614087" cy="1271"/>
                <wp:effectExtent l="0" t="0" r="10163" b="36829"/>
                <wp:docPr id="591931735" name="Horizontal Line 97"/>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5A901AFA" w14:textId="77777777" w:rsidR="00865480" w:rsidRDefault="00865480"/>
                        </w:txbxContent>
                      </wps:txbx>
                      <wps:bodyPr vert="horz" wrap="square" lIns="0" tIns="0" rIns="0" bIns="0" anchor="t" anchorCtr="0" compatLnSpc="0">
                        <a:noAutofit/>
                      </wps:bodyPr>
                    </wps:wsp>
                  </a:graphicData>
                </a:graphic>
              </wp:inline>
            </w:drawing>
          </mc:Choice>
          <mc:Fallback>
            <w:pict>
              <v:rect w14:anchorId="7810C806" id="Horizontal Line 97" o:spid="_x0000_s1037"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PKE&#10;bWDdAQAArAMAAA4AAAAAAAAAAAAAAAAALgIAAGRycy9lMm9Eb2MueG1sUEsBAi0AFAAGAAgAAAAh&#10;AEotkJnaAAAAAwEAAA8AAAAAAAAAAAAAAAAANwQAAGRycy9kb3ducmV2LnhtbFBLBQYAAAAABAAE&#10;APMAAAA+BQAAAAA=&#10;" filled="f" strokecolor="#a0a0a0" strokeweight=".25906mm">
                <v:textbox inset="0,0,0,0">
                  <w:txbxContent>
                    <w:p w14:paraId="5A901AFA" w14:textId="77777777" w:rsidR="00865480" w:rsidRDefault="00865480"/>
                  </w:txbxContent>
                </v:textbox>
                <w10:anchorlock/>
              </v:rect>
            </w:pict>
          </mc:Fallback>
        </mc:AlternateContent>
      </w:r>
    </w:p>
    <w:p w14:paraId="2E2FB0F5" w14:textId="77777777" w:rsidR="00865480" w:rsidRDefault="00000000">
      <w:pPr>
        <w:spacing w:after="0"/>
        <w:rPr>
          <w:rFonts w:ascii="Times New Roman" w:hAnsi="Times New Roman"/>
          <w:b/>
          <w:bCs/>
          <w:sz w:val="24"/>
          <w:szCs w:val="24"/>
        </w:rPr>
      </w:pPr>
      <w:r>
        <w:t>Question: 354</w:t>
      </w:r>
    </w:p>
    <w:p/>
    <w:p w14:paraId="76A46065" w14:textId="77777777" w:rsidR="00865480" w:rsidRDefault="00000000">
      <w:pPr>
        <w:spacing w:after="0"/>
        <w:rPr>
          <w:rFonts w:ascii="Times New Roman" w:hAnsi="Times New Roman"/>
          <w:sz w:val="24"/>
          <w:szCs w:val="24"/>
        </w:rPr>
      </w:pPr>
      <w:r>
        <w:rPr>
          <w:rFonts w:ascii="Times New Roman" w:hAnsi="Times New Roman"/>
          <w:sz w:val="24"/>
          <w:szCs w:val="24"/>
        </w:rPr>
        <w:t>A company has yearly engagements with a service provider. The general terms and conditions are the same for all engagements. The company wants to simplify the process and revisit the general terms every three years. Which of the following documents would provide the best way to set the general terms?</w:t>
      </w:r>
    </w:p>
    <w:p w14:paraId="1B130824" w14:textId="77777777" w:rsidR="00865480" w:rsidRDefault="00000000">
      <w:pPr>
        <w:spacing w:after="0"/>
        <w:rPr>
          <w:rFonts w:ascii="Times New Roman" w:hAnsi="Times New Roman"/>
          <w:sz w:val="24"/>
          <w:szCs w:val="24"/>
          <w:lang w:val="pt-BR"/>
        </w:rPr>
      </w:pPr>
      <w:r>
        <w:rPr>
          <w:rFonts w:ascii="Times New Roman" w:hAnsi="Times New Roman"/>
          <w:sz w:val="24"/>
          <w:szCs w:val="24"/>
          <w:lang w:val="pt-BR"/>
        </w:rPr>
        <w:t>A. MSA</w:t>
      </w:r>
      <w:r>
        <w:rPr>
          <w:rFonts w:ascii="Times New Roman" w:hAnsi="Times New Roman"/>
          <w:sz w:val="24"/>
          <w:szCs w:val="24"/>
          <w:lang w:val="pt-BR"/>
        </w:rPr>
        <w:br/>
        <w:t>B. NDA</w:t>
      </w:r>
      <w:r>
        <w:rPr>
          <w:rFonts w:ascii="Times New Roman" w:hAnsi="Times New Roman"/>
          <w:sz w:val="24"/>
          <w:szCs w:val="24"/>
          <w:lang w:val="pt-BR"/>
        </w:rPr>
        <w:br/>
        <w:t>C. MOU</w:t>
      </w:r>
      <w:r>
        <w:rPr>
          <w:rFonts w:ascii="Times New Roman" w:hAnsi="Times New Roman"/>
          <w:sz w:val="24"/>
          <w:szCs w:val="24"/>
          <w:lang w:val="pt-BR"/>
        </w:rPr>
        <w:br/>
        <w:t>D. SLA</w:t>
      </w:r>
    </w:p>
    <w:p w14:paraId="442C13E3"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A</w:t>
      </w:r>
    </w:p>
    <w:p/>
    <w:p w14:paraId="6A03B7E4" w14:textId="77777777" w:rsidR="00865480" w:rsidRDefault="00000000">
      <w:pPr>
        <w:spacing w:after="0"/>
      </w:pPr>
      <w:r>
        <w:t>Explanation:</w:t>
      </w:r>
    </w:p>
    <w:p w14:paraId="2BB28A29" w14:textId="77777777" w:rsidR="00865480" w:rsidRDefault="00000000">
      <w:pPr>
        <w:numPr>
          <w:ilvl w:val="0"/>
          <w:numId w:val="184"/>
        </w:numPr>
        <w:spacing w:after="0"/>
      </w:pPr>
      <w:r>
        <w:t>A Master Service Agreement (MSA) establishes the general terms and conditions for ongoing business engagements. This allows companies to reuse the same terms across multiple contracts, revisiting them periodically for updates.</w:t>
      </w:r>
    </w:p>
    <w:p w14:paraId="7B6B02AF" w14:textId="77777777" w:rsidR="00865480" w:rsidRDefault="00000000">
      <w:pPr>
        <w:numPr>
          <w:ilvl w:val="0"/>
          <w:numId w:val="184"/>
        </w:numPr>
        <w:spacing w:after="0"/>
      </w:pPr>
      <w:r>
        <w:t>NDA (B) protects confidential information but does not define service terms.</w:t>
      </w:r>
    </w:p>
    <w:p w14:paraId="5352F1D4" w14:textId="77777777" w:rsidR="00865480" w:rsidRDefault="00000000">
      <w:pPr>
        <w:numPr>
          <w:ilvl w:val="0"/>
          <w:numId w:val="184"/>
        </w:numPr>
        <w:spacing w:after="0"/>
      </w:pPr>
      <w:r>
        <w:t>MOU (C) is a non-binding agreement, often used for partnerships, not formal service contracts.</w:t>
      </w:r>
    </w:p>
    <w:p w14:paraId="30142E67" w14:textId="77777777" w:rsidR="00865480" w:rsidRDefault="00000000">
      <w:pPr>
        <w:spacing w:after="0"/>
      </w:pPr>
      <w:r>
        <w:t>SLA (D) focuses on service performance expectations, not overall contract terms.</w:t>
      </w:r>
    </w:p>
    <w:p w14:paraId="1144FDD6" w14:textId="77777777" w:rsidR="00865480" w:rsidRDefault="00000000">
      <w:pPr>
        <w:spacing w:after="0"/>
      </w:pPr>
      <w:r>
        <w:rPr>
          <w:rFonts w:ascii="Times New Roman" w:hAnsi="Times New Roman"/>
          <w:noProof/>
          <w:sz w:val="24"/>
          <w:szCs w:val="24"/>
        </w:rPr>
        <mc:AlternateContent>
          <mc:Choice Requires="wps">
            <w:drawing>
              <wp:inline distT="0" distB="0" distL="0" distR="0" wp14:anchorId="61578961" wp14:editId="763E3DE1">
                <wp:extent cx="41614087" cy="1271"/>
                <wp:effectExtent l="0" t="0" r="10163" b="36829"/>
                <wp:docPr id="200742919" name="Horizontal Line 98"/>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596FB5E2" w14:textId="77777777" w:rsidR="00865480" w:rsidRDefault="00865480"/>
                        </w:txbxContent>
                      </wps:txbx>
                      <wps:bodyPr vert="horz" wrap="square" lIns="0" tIns="0" rIns="0" bIns="0" anchor="t" anchorCtr="0" compatLnSpc="0">
                        <a:noAutofit/>
                      </wps:bodyPr>
                    </wps:wsp>
                  </a:graphicData>
                </a:graphic>
              </wp:inline>
            </w:drawing>
          </mc:Choice>
          <mc:Fallback>
            <w:pict>
              <v:rect w14:anchorId="61578961" id="Horizontal Line 98" o:spid="_x0000_s1038"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" filled="f" strokecolor="#a0a0a0" strokeweight=".25906mm">
                <v:textbox inset="0,0,0,0">
                  <w:txbxContent>
                    <w:p w14:paraId="596FB5E2" w14:textId="77777777" w:rsidR="00865480" w:rsidRDefault="00865480"/>
                  </w:txbxContent>
                </v:textbox>
                <w10:anchorlock/>
              </v:rect>
            </w:pict>
          </mc:Fallback>
        </mc:AlternateContent>
      </w:r>
    </w:p>
    <w:p w14:paraId="1ECABB1C" w14:textId="77777777" w:rsidR="00865480" w:rsidRDefault="00000000">
      <w:pPr>
        <w:spacing w:after="0"/>
        <w:rPr>
          <w:rFonts w:ascii="Times New Roman" w:hAnsi="Times New Roman"/>
          <w:b/>
          <w:bCs/>
          <w:sz w:val="24"/>
          <w:szCs w:val="24"/>
        </w:rPr>
      </w:pPr>
      <w:r>
        <w:t>Question: 355</w:t>
      </w:r>
    </w:p>
    <w:p/>
    <w:p w14:paraId="6278D5C5" w14:textId="77777777" w:rsidR="00865480" w:rsidRDefault="00000000">
      <w:pPr>
        <w:spacing w:after="0"/>
        <w:rPr>
          <w:rFonts w:ascii="Times New Roman" w:hAnsi="Times New Roman"/>
          <w:sz w:val="24"/>
          <w:szCs w:val="24"/>
        </w:rPr>
      </w:pPr>
      <w:r>
        <w:rPr>
          <w:rFonts w:ascii="Times New Roman" w:hAnsi="Times New Roman"/>
          <w:sz w:val="24"/>
          <w:szCs w:val="24"/>
        </w:rPr>
        <w:t>A certificate authority needs to post information about expired certificates. Which of the following would accomplish this task?</w:t>
      </w:r>
    </w:p>
    <w:p w14:paraId="50ADD409" w14:textId="77777777" w:rsidR="00865480" w:rsidRDefault="00000000">
      <w:pPr>
        <w:spacing w:after="0"/>
        <w:rPr>
          <w:rFonts w:ascii="Times New Roman" w:hAnsi="Times New Roman"/>
          <w:sz w:val="24"/>
          <w:szCs w:val="24"/>
        </w:rPr>
      </w:pPr>
      <w:r>
        <w:rPr>
          <w:rFonts w:ascii="Times New Roman" w:hAnsi="Times New Roman"/>
          <w:sz w:val="24"/>
          <w:szCs w:val="24"/>
        </w:rPr>
        <w:t>A. TPM</w:t>
      </w:r>
      <w:r>
        <w:rPr>
          <w:rFonts w:ascii="Times New Roman" w:hAnsi="Times New Roman"/>
          <w:sz w:val="24"/>
          <w:szCs w:val="24"/>
        </w:rPr>
        <w:br/>
        <w:t>B. CRL</w:t>
      </w:r>
      <w:r>
        <w:rPr>
          <w:rFonts w:ascii="Times New Roman" w:hAnsi="Times New Roman"/>
          <w:sz w:val="24"/>
          <w:szCs w:val="24"/>
        </w:rPr>
        <w:br/>
        <w:t>C. PKI</w:t>
      </w:r>
      <w:r>
        <w:rPr>
          <w:rFonts w:ascii="Times New Roman" w:hAnsi="Times New Roman"/>
          <w:sz w:val="24"/>
          <w:szCs w:val="24"/>
        </w:rPr>
        <w:br/>
        <w:t>D. CSR</w:t>
      </w:r>
    </w:p>
    <w:p w14:paraId="37AC4592"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B</w:t>
      </w:r>
    </w:p>
    <w:p/>
    <w:p w14:paraId="66F5C5E2" w14:textId="77777777" w:rsidR="00865480" w:rsidRDefault="00000000">
      <w:pPr>
        <w:spacing w:after="0"/>
      </w:pPr>
      <w:r>
        <w:t>Explanation:</w:t>
      </w:r>
    </w:p>
    <w:p w14:paraId="7DB552C1" w14:textId="77777777" w:rsidR="00865480" w:rsidRDefault="00000000">
      <w:pPr>
        <w:numPr>
          <w:ilvl w:val="0"/>
          <w:numId w:val="185"/>
        </w:numPr>
        <w:spacing w:after="0"/>
      </w:pPr>
      <w:r>
        <w:t>A Certificate Revocation List (CRL) is a digitally signed list maintained by a Certificate Authority (CA) that contains revoked or expired certificates. This prevents clients from trusting compromised or outdated certificates.</w:t>
      </w:r>
    </w:p>
    <w:p w14:paraId="3034A648" w14:textId="77777777" w:rsidR="00865480" w:rsidRDefault="00000000">
      <w:pPr>
        <w:numPr>
          <w:ilvl w:val="0"/>
          <w:numId w:val="185"/>
        </w:numPr>
        <w:spacing w:after="0"/>
      </w:pPr>
      <w:r>
        <w:t>TPM (A) is a hardware security module, unrelated to certificate revocation.</w:t>
      </w:r>
    </w:p>
    <w:p w14:paraId="6EDBEED9" w14:textId="77777777" w:rsidR="00865480" w:rsidRDefault="00000000">
      <w:pPr>
        <w:numPr>
          <w:ilvl w:val="0"/>
          <w:numId w:val="185"/>
        </w:numPr>
        <w:spacing w:after="0"/>
      </w:pPr>
      <w:r>
        <w:t>PKI (C) is the overall system managing digital certificates, but it does not store revocation lists.</w:t>
      </w:r>
    </w:p>
    <w:p w14:paraId="0666DABE" w14:textId="77777777" w:rsidR="00865480" w:rsidRDefault="00000000">
      <w:pPr>
        <w:spacing w:after="0"/>
      </w:pPr>
      <w:r>
        <w:t>CSR (D) is a request to obtain a certificate, not to revoke one.</w:t>
      </w:r>
    </w:p>
    <w:p w14:paraId="32E271AF" w14:textId="77777777" w:rsidR="00865480" w:rsidRDefault="00865480">
      <w:pPr>
        <w:spacing w:after="0"/>
        <w:rPr>
          <w:rFonts w:ascii="Times New Roman" w:hAnsi="Times New Roman"/>
          <w:sz w:val="24"/>
          <w:szCs w:val="24"/>
        </w:rPr>
      </w:pPr>
    </w:p>
    <w:p w14:paraId="34300511" w14:textId="77777777" w:rsidR="00865480" w:rsidRDefault="00865480">
      <w:pPr>
        <w:spacing w:after="0"/>
        <w:rPr>
          <w:rFonts w:ascii="Times New Roman" w:hAnsi="Times New Roman"/>
          <w:sz w:val="24"/>
          <w:szCs w:val="24"/>
        </w:rPr>
      </w:pPr>
    </w:p>
    <w:p w14:paraId="313F2363" w14:textId="77777777" w:rsidR="00865480" w:rsidRDefault="00000000">
      <w:pPr>
        <w:spacing w:after="0"/>
        <w:rPr>
          <w:rFonts w:ascii="Times New Roman" w:hAnsi="Times New Roman"/>
          <w:b/>
          <w:bCs/>
          <w:sz w:val="24"/>
          <w:szCs w:val="24"/>
        </w:rPr>
      </w:pPr>
      <w:r>
        <w:t>Question: 356</w:t>
      </w:r>
    </w:p>
    <w:p/>
    <w:p w14:paraId="5E3D4802" w14:textId="77777777" w:rsidR="00865480" w:rsidRDefault="00000000">
      <w:pPr>
        <w:spacing w:after="0"/>
        <w:rPr>
          <w:rFonts w:ascii="Times New Roman" w:hAnsi="Times New Roman"/>
          <w:sz w:val="24"/>
          <w:szCs w:val="24"/>
        </w:rPr>
      </w:pPr>
      <w:r>
        <w:rPr>
          <w:rFonts w:ascii="Times New Roman" w:hAnsi="Times New Roman"/>
          <w:sz w:val="24"/>
          <w:szCs w:val="24"/>
        </w:rPr>
        <w:t>During a SQL update of a database, a temporary field used as part of the update sequence was modified by an attacker before the update completed in order to allow access to the system. Which of the following best describes this type of vulnerability?</w:t>
      </w:r>
    </w:p>
    <w:p w14:paraId="700053A8" w14:textId="77777777" w:rsidR="00865480" w:rsidRDefault="00000000">
      <w:pPr>
        <w:spacing w:after="0"/>
        <w:rPr>
          <w:rFonts w:ascii="Times New Roman" w:hAnsi="Times New Roman"/>
          <w:sz w:val="24"/>
          <w:szCs w:val="24"/>
        </w:rPr>
      </w:pPr>
      <w:r>
        <w:rPr>
          <w:rFonts w:ascii="Times New Roman" w:hAnsi="Times New Roman"/>
          <w:sz w:val="24"/>
          <w:szCs w:val="24"/>
        </w:rPr>
        <w:t>A. Race condition</w:t>
      </w:r>
      <w:r>
        <w:rPr>
          <w:rFonts w:ascii="Times New Roman" w:hAnsi="Times New Roman"/>
          <w:sz w:val="24"/>
          <w:szCs w:val="24"/>
        </w:rPr>
        <w:br/>
        <w:t>B. Memory injection</w:t>
      </w:r>
      <w:r>
        <w:rPr>
          <w:rFonts w:ascii="Times New Roman" w:hAnsi="Times New Roman"/>
          <w:sz w:val="24"/>
          <w:szCs w:val="24"/>
        </w:rPr>
        <w:br/>
        <w:t>C. Malicious update</w:t>
      </w:r>
      <w:r>
        <w:rPr>
          <w:rFonts w:ascii="Times New Roman" w:hAnsi="Times New Roman"/>
          <w:sz w:val="24"/>
          <w:szCs w:val="24"/>
        </w:rPr>
        <w:br/>
        <w:t>D. Side loading</w:t>
      </w:r>
    </w:p>
    <w:p w14:paraId="5796598D"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A</w:t>
      </w:r>
    </w:p>
    <w:p/>
    <w:p w14:paraId="3DF66A70" w14:textId="77777777" w:rsidR="00865480" w:rsidRDefault="00000000">
      <w:pPr>
        <w:spacing w:after="0"/>
      </w:pPr>
      <w:r>
        <w:t>Explanation:</w:t>
      </w:r>
    </w:p>
    <w:p w14:paraId="315E19F6" w14:textId="77777777" w:rsidR="00865480" w:rsidRDefault="00000000">
      <w:pPr>
        <w:numPr>
          <w:ilvl w:val="0"/>
          <w:numId w:val="186"/>
        </w:numPr>
        <w:spacing w:after="0"/>
      </w:pPr>
      <w:r>
        <w:t>A race condition occurs when two or more processes attempt to access and modify a shared resource simultaneously, leading to unintended behavior. In this scenario, the attacker was able to modify a temporary field before the SQL update completed, indicating a time-of-check to time-of-use (TOCTOU) vulnerability, which is a type of race condition.</w:t>
      </w:r>
    </w:p>
    <w:p w14:paraId="0216D2F4" w14:textId="77777777" w:rsidR="00865480" w:rsidRDefault="00000000">
      <w:pPr>
        <w:numPr>
          <w:ilvl w:val="0"/>
          <w:numId w:val="186"/>
        </w:numPr>
        <w:spacing w:after="0"/>
      </w:pPr>
      <w:r>
        <w:t>Memory injection (B) refers to inserting malicious code into a running process’s memory, but that is not what is happening here.</w:t>
      </w:r>
    </w:p>
    <w:p w14:paraId="40A79349" w14:textId="77777777" w:rsidR="00865480" w:rsidRDefault="00000000">
      <w:pPr>
        <w:numPr>
          <w:ilvl w:val="0"/>
          <w:numId w:val="186"/>
        </w:numPr>
        <w:spacing w:after="0"/>
      </w:pPr>
      <w:r>
        <w:t>Malicious update (C) is too broad and does not specifically describe this scenario.</w:t>
      </w:r>
    </w:p>
    <w:p w14:paraId="77CA3DA5" w14:textId="77777777" w:rsidR="00865480" w:rsidRDefault="00000000">
      <w:pPr>
        <w:spacing w:after="0"/>
      </w:pPr>
      <w:r>
        <w:t>Side loading (D) is a technique where malicious software is loaded via a trusted application, unrelated to this case.</w:t>
      </w:r>
    </w:p>
    <w:p w14:paraId="24ABE9E4" w14:textId="77777777" w:rsidR="00865480" w:rsidRDefault="00000000">
      <w:pPr>
        <w:spacing w:after="0"/>
      </w:pPr>
      <w:r>
        <w:rPr>
          <w:rFonts w:ascii="Times New Roman" w:hAnsi="Times New Roman"/>
          <w:noProof/>
          <w:sz w:val="24"/>
          <w:szCs w:val="24"/>
        </w:rPr>
        <mc:AlternateContent>
          <mc:Choice Requires="wps">
            <w:drawing>
              <wp:inline distT="0" distB="0" distL="0" distR="0" wp14:anchorId="4CD8D34E" wp14:editId="352F26D6">
                <wp:extent cx="41614087" cy="1271"/>
                <wp:effectExtent l="0" t="0" r="10163" b="36829"/>
                <wp:docPr id="862545597" name="Horizontal Line 135"/>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28BD4F4D" w14:textId="77777777" w:rsidR="00865480" w:rsidRDefault="00865480"/>
                        </w:txbxContent>
                      </wps:txbx>
                      <wps:bodyPr vert="horz" wrap="square" lIns="0" tIns="0" rIns="0" bIns="0" anchor="t" anchorCtr="0" compatLnSpc="0">
                        <a:noAutofit/>
                      </wps:bodyPr>
                    </wps:wsp>
                  </a:graphicData>
                </a:graphic>
              </wp:inline>
            </w:drawing>
          </mc:Choice>
          <mc:Fallback>
            <w:pict>
              <v:rect w14:anchorId="4CD8D34E" id="Horizontal Line 135" o:spid="_x0000_s1039"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" filled="f" strokecolor="#a0a0a0" strokeweight=".25906mm">
                <v:textbox inset="0,0,0,0">
                  <w:txbxContent>
                    <w:p w14:paraId="28BD4F4D" w14:textId="77777777" w:rsidR="00865480" w:rsidRDefault="00865480"/>
                  </w:txbxContent>
                </v:textbox>
                <w10:anchorlock/>
              </v:rect>
            </w:pict>
          </mc:Fallback>
        </mc:AlternateContent>
      </w:r>
    </w:p>
    <w:p w14:paraId="7238888C" w14:textId="77777777" w:rsidR="00865480" w:rsidRDefault="00000000">
      <w:pPr>
        <w:spacing w:after="0"/>
        <w:rPr>
          <w:rFonts w:ascii="Times New Roman" w:hAnsi="Times New Roman"/>
          <w:b/>
          <w:bCs/>
          <w:sz w:val="24"/>
          <w:szCs w:val="24"/>
        </w:rPr>
      </w:pPr>
      <w:r>
        <w:t>Question: 357</w:t>
      </w:r>
    </w:p>
    <w:p/>
    <w:p w14:paraId="7DDB4FF4" w14:textId="77777777" w:rsidR="00865480" w:rsidRDefault="00000000">
      <w:pPr>
        <w:spacing w:after="0"/>
        <w:rPr>
          <w:rFonts w:ascii="Times New Roman" w:hAnsi="Times New Roman"/>
          <w:sz w:val="24"/>
          <w:szCs w:val="24"/>
        </w:rPr>
      </w:pPr>
      <w:r>
        <w:rPr>
          <w:rFonts w:ascii="Times New Roman" w:hAnsi="Times New Roman"/>
          <w:sz w:val="24"/>
          <w:szCs w:val="24"/>
        </w:rPr>
        <w:t>An unexpected and out-of-character email message from a Chief Executive Officer’s corporate account asked an employee to provide financial information and to change the recipient's contact number. Which of the following attack vectors is most likely being used?</w:t>
      </w:r>
    </w:p>
    <w:p w14:paraId="61972F76" w14:textId="77777777" w:rsidR="00865480" w:rsidRDefault="00000000">
      <w:pPr>
        <w:spacing w:after="0"/>
        <w:rPr>
          <w:rFonts w:ascii="Times New Roman" w:hAnsi="Times New Roman"/>
          <w:sz w:val="24"/>
          <w:szCs w:val="24"/>
        </w:rPr>
      </w:pPr>
      <w:r>
        <w:rPr>
          <w:rFonts w:ascii="Times New Roman" w:hAnsi="Times New Roman"/>
          <w:sz w:val="24"/>
          <w:szCs w:val="24"/>
        </w:rPr>
        <w:t>A. Business email compromise</w:t>
      </w:r>
      <w:r>
        <w:rPr>
          <w:rFonts w:ascii="Times New Roman" w:hAnsi="Times New Roman"/>
          <w:sz w:val="24"/>
          <w:szCs w:val="24"/>
        </w:rPr>
        <w:br/>
        <w:t>B. Phishing</w:t>
      </w:r>
      <w:r>
        <w:rPr>
          <w:rFonts w:ascii="Times New Roman" w:hAnsi="Times New Roman"/>
          <w:sz w:val="24"/>
          <w:szCs w:val="24"/>
        </w:rPr>
        <w:br/>
        <w:t>C. Brand impersonation</w:t>
      </w:r>
      <w:r>
        <w:rPr>
          <w:rFonts w:ascii="Times New Roman" w:hAnsi="Times New Roman"/>
          <w:sz w:val="24"/>
          <w:szCs w:val="24"/>
        </w:rPr>
        <w:br/>
        <w:t>D. Pretexting</w:t>
      </w:r>
    </w:p>
    <w:p w14:paraId="0004AA65"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A</w:t>
      </w:r>
    </w:p>
    <w:p/>
    <w:p w14:paraId="4E09A714" w14:textId="77777777" w:rsidR="00865480" w:rsidRDefault="00000000">
      <w:pPr>
        <w:spacing w:after="0"/>
      </w:pPr>
      <w:r>
        <w:t>Explanation:</w:t>
      </w:r>
    </w:p>
    <w:p w14:paraId="635B818F" w14:textId="77777777" w:rsidR="00865480" w:rsidRDefault="00000000">
      <w:pPr>
        <w:numPr>
          <w:ilvl w:val="0"/>
          <w:numId w:val="187"/>
        </w:numPr>
        <w:spacing w:after="0"/>
      </w:pPr>
      <w:r>
        <w:t>Business Email Compromise (BEC) is a targeted phishing attack in which attackers impersonate executives or high-ranking officials (such as a CEO) to manipulate employees into transferring money or providing sensitive data. Since the request is coming from the CEO’s corporate email (possibly spoofed or compromised), this is a classic example of BEC.</w:t>
      </w:r>
    </w:p>
    <w:p w14:paraId="488623BD" w14:textId="77777777" w:rsidR="00865480" w:rsidRDefault="00000000">
      <w:pPr>
        <w:numPr>
          <w:ilvl w:val="0"/>
          <w:numId w:val="187"/>
        </w:numPr>
        <w:spacing w:after="0"/>
      </w:pPr>
      <w:r>
        <w:t>Phishing (B) is a broader term but typically involves mass fraudulent emails rather than targeted executive impersonation.</w:t>
      </w:r>
    </w:p>
    <w:p w14:paraId="5D15ECDD" w14:textId="77777777" w:rsidR="00865480" w:rsidRDefault="00000000">
      <w:pPr>
        <w:numPr>
          <w:ilvl w:val="0"/>
          <w:numId w:val="187"/>
        </w:numPr>
        <w:spacing w:after="0"/>
      </w:pPr>
      <w:r>
        <w:t>Brand impersonation (C) involves faking a company’s identity (e.g., fake PayPal emails).</w:t>
      </w:r>
    </w:p>
    <w:p w14:paraId="2D2CC702" w14:textId="77777777" w:rsidR="00865480" w:rsidRDefault="00000000">
      <w:pPr>
        <w:spacing w:after="0"/>
      </w:pPr>
      <w:r>
        <w:t>Pretexting (D) involves social engineering tactics but does not necessarily involve email compromise.</w:t>
      </w:r>
    </w:p>
    <w:p w14:paraId="29DB60B5" w14:textId="77777777" w:rsidR="00865480" w:rsidRDefault="00000000">
      <w:pPr>
        <w:spacing w:after="0"/>
      </w:pPr>
      <w:r>
        <w:rPr>
          <w:rFonts w:ascii="Times New Roman" w:hAnsi="Times New Roman"/>
          <w:noProof/>
          <w:sz w:val="24"/>
          <w:szCs w:val="24"/>
        </w:rPr>
        <mc:AlternateContent>
          <mc:Choice Requires="wps">
            <w:drawing>
              <wp:inline distT="0" distB="0" distL="0" distR="0" wp14:anchorId="6CF1AEDD" wp14:editId="0ECE4D4C">
                <wp:extent cx="41614087" cy="1271"/>
                <wp:effectExtent l="0" t="0" r="10163" b="36829"/>
                <wp:docPr id="654305831" name="Horizontal Line 136"/>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3D99D5D2" w14:textId="77777777" w:rsidR="00865480" w:rsidRDefault="00865480"/>
                        </w:txbxContent>
                      </wps:txbx>
                      <wps:bodyPr vert="horz" wrap="square" lIns="0" tIns="0" rIns="0" bIns="0" anchor="t" anchorCtr="0" compatLnSpc="0">
                        <a:noAutofit/>
                      </wps:bodyPr>
                    </wps:wsp>
                  </a:graphicData>
                </a:graphic>
              </wp:inline>
            </w:drawing>
          </mc:Choice>
          <mc:Fallback>
            <w:pict>
              <v:rect w14:anchorId="6CF1AEDD" id="Horizontal Line 136" o:spid="_x0000_s1040"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" filled="f" strokecolor="#a0a0a0" strokeweight=".25906mm">
                <v:textbox inset="0,0,0,0">
                  <w:txbxContent>
                    <w:p w14:paraId="3D99D5D2" w14:textId="77777777" w:rsidR="00865480" w:rsidRDefault="00865480"/>
                  </w:txbxContent>
                </v:textbox>
                <w10:anchorlock/>
              </v:rect>
            </w:pict>
          </mc:Fallback>
        </mc:AlternateContent>
      </w:r>
    </w:p>
    <w:p w14:paraId="6019D672" w14:textId="77777777" w:rsidR="00865480" w:rsidRDefault="00000000">
      <w:pPr>
        <w:spacing w:after="0"/>
        <w:rPr>
          <w:rFonts w:ascii="Times New Roman" w:hAnsi="Times New Roman"/>
          <w:b/>
          <w:bCs/>
          <w:sz w:val="24"/>
          <w:szCs w:val="24"/>
        </w:rPr>
      </w:pPr>
      <w:r>
        <w:t>Question: 358</w:t>
      </w:r>
    </w:p>
    <w:p/>
    <w:p w14:paraId="5A44B352" w14:textId="77777777" w:rsidR="00865480" w:rsidRDefault="00000000">
      <w:pPr>
        <w:spacing w:after="0"/>
        <w:rPr>
          <w:rFonts w:ascii="Times New Roman" w:hAnsi="Times New Roman"/>
          <w:sz w:val="24"/>
          <w:szCs w:val="24"/>
        </w:rPr>
      </w:pPr>
      <w:r>
        <w:rPr>
          <w:rFonts w:ascii="Times New Roman" w:hAnsi="Times New Roman"/>
          <w:sz w:val="24"/>
          <w:szCs w:val="24"/>
        </w:rPr>
        <w:t>An organization is evaluating new regulatory requirements associated with the implementation of corrective controls on a group of interconnected financial systems. Which of the following is the most likely reason for the new requirement?</w:t>
      </w:r>
    </w:p>
    <w:p w14:paraId="18A03DD0" w14:textId="77777777" w:rsidR="00865480" w:rsidRDefault="00000000">
      <w:pPr>
        <w:spacing w:after="0"/>
        <w:rPr>
          <w:rFonts w:ascii="Times New Roman" w:hAnsi="Times New Roman"/>
          <w:sz w:val="24"/>
          <w:szCs w:val="24"/>
        </w:rPr>
      </w:pPr>
      <w:r>
        <w:rPr>
          <w:rFonts w:ascii="Times New Roman" w:hAnsi="Times New Roman"/>
          <w:sz w:val="24"/>
          <w:szCs w:val="24"/>
        </w:rPr>
        <w:t>A. To defend against insider threats altering banking details</w:t>
      </w:r>
      <w:r>
        <w:rPr>
          <w:rFonts w:ascii="Times New Roman" w:hAnsi="Times New Roman"/>
          <w:sz w:val="24"/>
          <w:szCs w:val="24"/>
        </w:rPr>
        <w:br/>
        <w:t>B. To ensure that errors are not passed to other systems</w:t>
      </w:r>
      <w:r>
        <w:rPr>
          <w:rFonts w:ascii="Times New Roman" w:hAnsi="Times New Roman"/>
          <w:sz w:val="24"/>
          <w:szCs w:val="24"/>
        </w:rPr>
        <w:br/>
        <w:t>C. To allow for business insurance to be purchased</w:t>
      </w:r>
      <w:r>
        <w:rPr>
          <w:rFonts w:ascii="Times New Roman" w:hAnsi="Times New Roman"/>
          <w:sz w:val="24"/>
          <w:szCs w:val="24"/>
        </w:rPr>
        <w:br/>
        <w:t>D. To prevent unauthorized changes to financial data</w:t>
      </w:r>
    </w:p>
    <w:p w14:paraId="5670130D"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B</w:t>
      </w:r>
    </w:p>
    <w:p/>
    <w:p w14:paraId="2497C64C" w14:textId="77777777" w:rsidR="00865480" w:rsidRDefault="00000000">
      <w:pPr>
        <w:spacing w:after="0"/>
      </w:pPr>
      <w:r>
        <w:t>Explanation:</w:t>
      </w:r>
    </w:p>
    <w:p w14:paraId="6D9F0CA7" w14:textId="77777777" w:rsidR="00865480" w:rsidRDefault="00000000">
      <w:pPr>
        <w:numPr>
          <w:ilvl w:val="0"/>
          <w:numId w:val="188"/>
        </w:numPr>
        <w:spacing w:after="0"/>
      </w:pPr>
      <w:r>
        <w:t>The primary goal of corrective controls in financial systems is to ensure that errors do not propagate across interconnected systems. Financial transactions are often interdependent, meaning one incorrect or unauthorized change can affect multiple systems. Regulations often mandate these controls to maintain accuracy and prevent cascading failures.</w:t>
      </w:r>
    </w:p>
    <w:p w14:paraId="09B5419B" w14:textId="77777777" w:rsidR="00865480" w:rsidRDefault="00000000">
      <w:pPr>
        <w:numPr>
          <w:ilvl w:val="0"/>
          <w:numId w:val="188"/>
        </w:numPr>
        <w:spacing w:after="0"/>
      </w:pPr>
      <w:r>
        <w:t>A (insider threats altering banking details) is a concern, but this scenario focuses on corrective controls, not insider threats specifically.</w:t>
      </w:r>
    </w:p>
    <w:p w14:paraId="09A2902F" w14:textId="77777777" w:rsidR="00865480" w:rsidRDefault="00000000">
      <w:pPr>
        <w:numPr>
          <w:ilvl w:val="0"/>
          <w:numId w:val="188"/>
        </w:numPr>
        <w:spacing w:after="0"/>
      </w:pPr>
      <w:r>
        <w:t>C (business insurance) is unrelated to why corrective controls are implemented.</w:t>
      </w:r>
    </w:p>
    <w:p w14:paraId="3C820961" w14:textId="77777777" w:rsidR="00865480" w:rsidRDefault="00000000">
      <w:pPr>
        <w:spacing w:after="0"/>
      </w:pPr>
      <w:r>
        <w:t>D (preventing unauthorized changes) falls under preventive, not corrective controls.</w:t>
      </w:r>
    </w:p>
    <w:p w14:paraId="63AEB1D1" w14:textId="77777777" w:rsidR="00865480" w:rsidRDefault="00000000">
      <w:pPr>
        <w:spacing w:after="0"/>
      </w:pPr>
      <w:r>
        <w:rPr>
          <w:rFonts w:ascii="Times New Roman" w:hAnsi="Times New Roman"/>
          <w:noProof/>
          <w:sz w:val="24"/>
          <w:szCs w:val="24"/>
        </w:rPr>
        <mc:AlternateContent>
          <mc:Choice Requires="wps">
            <w:drawing>
              <wp:inline distT="0" distB="0" distL="0" distR="0" wp14:anchorId="1B781D93" wp14:editId="6A135662">
                <wp:extent cx="41614087" cy="1271"/>
                <wp:effectExtent l="0" t="0" r="10163" b="36829"/>
                <wp:docPr id="2107000504" name="Horizontal Line 137"/>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675E4D45" w14:textId="77777777" w:rsidR="00865480" w:rsidRDefault="00865480"/>
                        </w:txbxContent>
                      </wps:txbx>
                      <wps:bodyPr vert="horz" wrap="square" lIns="0" tIns="0" rIns="0" bIns="0" anchor="t" anchorCtr="0" compatLnSpc="0">
                        <a:noAutofit/>
                      </wps:bodyPr>
                    </wps:wsp>
                  </a:graphicData>
                </a:graphic>
              </wp:inline>
            </w:drawing>
          </mc:Choice>
          <mc:Fallback>
            <w:pict>
              <v:rect w14:anchorId="1B781D93" id="Horizontal Line 137" o:spid="_x0000_s1041"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" filled="f" strokecolor="#a0a0a0" strokeweight=".25906mm">
                <v:textbox inset="0,0,0,0">
                  <w:txbxContent>
                    <w:p w14:paraId="675E4D45" w14:textId="77777777" w:rsidR="00865480" w:rsidRDefault="00865480"/>
                  </w:txbxContent>
                </v:textbox>
                <w10:anchorlock/>
              </v:rect>
            </w:pict>
          </mc:Fallback>
        </mc:AlternateContent>
      </w:r>
    </w:p>
    <w:p w14:paraId="3FE88820" w14:textId="77777777" w:rsidR="00865480" w:rsidRDefault="00000000">
      <w:pPr>
        <w:spacing w:after="0"/>
        <w:rPr>
          <w:rFonts w:ascii="Times New Roman" w:hAnsi="Times New Roman"/>
          <w:b/>
          <w:bCs/>
          <w:sz w:val="24"/>
          <w:szCs w:val="24"/>
        </w:rPr>
      </w:pPr>
      <w:r>
        <w:t>Question: 359</w:t>
      </w:r>
    </w:p>
    <w:p/>
    <w:p w14:paraId="56BB0E5D" w14:textId="77777777" w:rsidR="00865480" w:rsidRDefault="00000000">
      <w:pPr>
        <w:spacing w:after="0"/>
        <w:rPr>
          <w:rFonts w:ascii="Times New Roman" w:hAnsi="Times New Roman"/>
          <w:sz w:val="24"/>
          <w:szCs w:val="24"/>
        </w:rPr>
      </w:pPr>
      <w:r>
        <w:rPr>
          <w:rFonts w:ascii="Times New Roman" w:hAnsi="Times New Roman"/>
          <w:sz w:val="24"/>
          <w:szCs w:val="24"/>
        </w:rPr>
        <w:t>A security analyst is prioritizing vulnerability scan results using a risk-based approach. Which of the following is the most efficient resource for the analyst to use?</w:t>
      </w:r>
    </w:p>
    <w:p w14:paraId="6122DE59" w14:textId="77777777" w:rsidR="00865480" w:rsidRDefault="00000000">
      <w:pPr>
        <w:spacing w:after="0"/>
        <w:rPr>
          <w:rFonts w:ascii="Times New Roman" w:hAnsi="Times New Roman"/>
          <w:sz w:val="24"/>
          <w:szCs w:val="24"/>
        </w:rPr>
      </w:pPr>
      <w:r>
        <w:rPr>
          <w:rFonts w:ascii="Times New Roman" w:hAnsi="Times New Roman"/>
          <w:sz w:val="24"/>
          <w:szCs w:val="24"/>
        </w:rPr>
        <w:t>A. Business impact analysis</w:t>
      </w:r>
      <w:r>
        <w:rPr>
          <w:rFonts w:ascii="Times New Roman" w:hAnsi="Times New Roman"/>
          <w:sz w:val="24"/>
          <w:szCs w:val="24"/>
        </w:rPr>
        <w:br/>
        <w:t>B. Common Vulnerability Scoring System</w:t>
      </w:r>
      <w:r>
        <w:rPr>
          <w:rFonts w:ascii="Times New Roman" w:hAnsi="Times New Roman"/>
          <w:sz w:val="24"/>
          <w:szCs w:val="24"/>
        </w:rPr>
        <w:br/>
        <w:t>C. Risk register</w:t>
      </w:r>
      <w:r>
        <w:rPr>
          <w:rFonts w:ascii="Times New Roman" w:hAnsi="Times New Roman"/>
          <w:sz w:val="24"/>
          <w:szCs w:val="24"/>
        </w:rPr>
        <w:br/>
        <w:t>D. Exposure factor</w:t>
      </w:r>
    </w:p>
    <w:p w14:paraId="11B8F100"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B</w:t>
      </w:r>
    </w:p>
    <w:p/>
    <w:p w14:paraId="7F02395B" w14:textId="77777777" w:rsidR="00865480" w:rsidRDefault="00000000">
      <w:pPr>
        <w:spacing w:after="0"/>
      </w:pPr>
      <w:r>
        <w:t>Explanation:</w:t>
      </w:r>
    </w:p>
    <w:p w14:paraId="135F4648" w14:textId="77777777" w:rsidR="00865480" w:rsidRDefault="00000000">
      <w:pPr>
        <w:numPr>
          <w:ilvl w:val="0"/>
          <w:numId w:val="189"/>
        </w:numPr>
        <w:spacing w:after="0"/>
      </w:pPr>
      <w:r>
        <w:t>The Common Vulnerability Scoring System (CVSS) is a standardized framework for assessing the severity of vulnerabilities. It provides a numerical score (0-10) based on factors such as exploitability, impact, and complexity, helping security analysts prioritize remediation efforts based on risk.</w:t>
      </w:r>
    </w:p>
    <w:p w14:paraId="4917F320" w14:textId="77777777" w:rsidR="00865480" w:rsidRDefault="00000000">
      <w:pPr>
        <w:numPr>
          <w:ilvl w:val="0"/>
          <w:numId w:val="189"/>
        </w:numPr>
        <w:spacing w:after="0"/>
      </w:pPr>
      <w:r>
        <w:t>Business impact analysis (A) helps identify critical business functions but does not specifically prioritize vulnerabilities.</w:t>
      </w:r>
    </w:p>
    <w:p w14:paraId="36D6EA97" w14:textId="77777777" w:rsidR="00865480" w:rsidRDefault="00000000">
      <w:pPr>
        <w:numPr>
          <w:ilvl w:val="0"/>
          <w:numId w:val="189"/>
        </w:numPr>
        <w:spacing w:after="0"/>
      </w:pPr>
      <w:r>
        <w:t>Risk register (C) tracks identified risks but does not classify vulnerabilities.</w:t>
      </w:r>
    </w:p>
    <w:p w14:paraId="6DF28622" w14:textId="77777777" w:rsidR="00865480" w:rsidRDefault="00000000">
      <w:pPr>
        <w:spacing w:after="0"/>
      </w:pPr>
      <w:r>
        <w:t>Exposure factor (D) is used in quantitative risk assessment but is not an industry standard for vulnerability prioritization.</w:t>
      </w:r>
    </w:p>
    <w:p w14:paraId="0C10BA0B" w14:textId="77777777" w:rsidR="00865480" w:rsidRDefault="00000000">
      <w:pPr>
        <w:spacing w:after="0"/>
      </w:pPr>
      <w:r>
        <w:rPr>
          <w:rFonts w:ascii="Times New Roman" w:hAnsi="Times New Roman"/>
          <w:noProof/>
          <w:sz w:val="24"/>
          <w:szCs w:val="24"/>
        </w:rPr>
        <mc:AlternateContent>
          <mc:Choice Requires="wps">
            <w:drawing>
              <wp:inline distT="0" distB="0" distL="0" distR="0" wp14:anchorId="02E5E078" wp14:editId="47E12087">
                <wp:extent cx="41614087" cy="1271"/>
                <wp:effectExtent l="0" t="0" r="10163" b="36829"/>
                <wp:docPr id="1352424554" name="Horizontal Line 138"/>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246AB839" w14:textId="77777777" w:rsidR="00865480" w:rsidRDefault="00865480"/>
                        </w:txbxContent>
                      </wps:txbx>
                      <wps:bodyPr vert="horz" wrap="square" lIns="0" tIns="0" rIns="0" bIns="0" anchor="t" anchorCtr="0" compatLnSpc="0">
                        <a:noAutofit/>
                      </wps:bodyPr>
                    </wps:wsp>
                  </a:graphicData>
                </a:graphic>
              </wp:inline>
            </w:drawing>
          </mc:Choice>
          <mc:Fallback>
            <w:pict>
              <v:rect w14:anchorId="02E5E078" id="Horizontal Line 138" o:spid="_x0000_s1042"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" filled="f" strokecolor="#a0a0a0" strokeweight=".25906mm">
                <v:textbox inset="0,0,0,0">
                  <w:txbxContent>
                    <w:p w14:paraId="246AB839" w14:textId="77777777" w:rsidR="00865480" w:rsidRDefault="00865480"/>
                  </w:txbxContent>
                </v:textbox>
                <w10:anchorlock/>
              </v:rect>
            </w:pict>
          </mc:Fallback>
        </mc:AlternateContent>
      </w:r>
    </w:p>
    <w:p w14:paraId="78BDFCDA" w14:textId="77777777" w:rsidR="00865480" w:rsidRDefault="00000000">
      <w:pPr>
        <w:spacing w:after="0"/>
        <w:rPr>
          <w:rFonts w:ascii="Times New Roman" w:hAnsi="Times New Roman"/>
          <w:b/>
          <w:bCs/>
          <w:sz w:val="24"/>
          <w:szCs w:val="24"/>
        </w:rPr>
      </w:pPr>
      <w:r>
        <w:t>Question: 360</w:t>
      </w:r>
    </w:p>
    <w:p/>
    <w:p w14:paraId="2B9A34A0" w14:textId="77777777" w:rsidR="00865480" w:rsidRDefault="00000000">
      <w:pPr>
        <w:spacing w:after="0"/>
        <w:rPr>
          <w:rFonts w:ascii="Times New Roman" w:hAnsi="Times New Roman"/>
          <w:sz w:val="24"/>
          <w:szCs w:val="24"/>
        </w:rPr>
      </w:pPr>
      <w:r>
        <w:rPr>
          <w:rFonts w:ascii="Times New Roman" w:hAnsi="Times New Roman"/>
          <w:sz w:val="24"/>
          <w:szCs w:val="24"/>
        </w:rPr>
        <w:t>Which of the following is an example of memory injection?</w:t>
      </w:r>
    </w:p>
    <w:p w14:paraId="55E1BAA9" w14:textId="77777777" w:rsidR="00865480" w:rsidRDefault="00000000">
      <w:pPr>
        <w:spacing w:after="0"/>
        <w:rPr>
          <w:rFonts w:ascii="Times New Roman" w:hAnsi="Times New Roman"/>
          <w:sz w:val="24"/>
          <w:szCs w:val="24"/>
        </w:rPr>
      </w:pPr>
      <w:r>
        <w:rPr>
          <w:rFonts w:ascii="Times New Roman" w:hAnsi="Times New Roman"/>
          <w:sz w:val="24"/>
          <w:szCs w:val="24"/>
        </w:rPr>
        <w:t>A. Two processes access the same variable, allowing one to cause a privilege escalation.</w:t>
      </w:r>
      <w:r>
        <w:rPr>
          <w:rFonts w:ascii="Times New Roman" w:hAnsi="Times New Roman"/>
          <w:sz w:val="24"/>
          <w:szCs w:val="24"/>
        </w:rPr>
        <w:br/>
        <w:t>B. A process receives an unexpected amount of data, which causes malicious code to be executed.</w:t>
      </w:r>
      <w:r>
        <w:rPr>
          <w:rFonts w:ascii="Times New Roman" w:hAnsi="Times New Roman"/>
          <w:sz w:val="24"/>
          <w:szCs w:val="24"/>
        </w:rPr>
        <w:br/>
        <w:t>C. Malicious code is copied to the allocated space of an already running process.</w:t>
      </w:r>
      <w:r>
        <w:rPr>
          <w:rFonts w:ascii="Times New Roman" w:hAnsi="Times New Roman"/>
          <w:sz w:val="24"/>
          <w:szCs w:val="24"/>
        </w:rPr>
        <w:br/>
        <w:t>D. An executable is overwritten on the disk, and malicious code runs the next time it is executed.</w:t>
      </w:r>
    </w:p>
    <w:p w14:paraId="4FC2CBBF"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C</w:t>
      </w:r>
    </w:p>
    <w:p/>
    <w:p w14:paraId="7F0F3CDE" w14:textId="77777777" w:rsidR="00865480" w:rsidRDefault="00000000">
      <w:pPr>
        <w:spacing w:after="0"/>
      </w:pPr>
      <w:r>
        <w:t>Explanation:</w:t>
      </w:r>
    </w:p>
    <w:p w14:paraId="069F12BA" w14:textId="77777777" w:rsidR="00865480" w:rsidRDefault="00000000">
      <w:pPr>
        <w:numPr>
          <w:ilvl w:val="0"/>
          <w:numId w:val="190"/>
        </w:numPr>
        <w:spacing w:after="0"/>
      </w:pPr>
      <w:r>
        <w:t>Memory injection occurs when malicious code is written into the memory space of a running process, allowing it to execute without writing anything to disk. This is often used in fileless malware attacks, making detection harder.</w:t>
      </w:r>
    </w:p>
    <w:p w14:paraId="1F9E29A3" w14:textId="77777777" w:rsidR="00865480" w:rsidRDefault="00000000">
      <w:pPr>
        <w:numPr>
          <w:ilvl w:val="0"/>
          <w:numId w:val="190"/>
        </w:numPr>
        <w:spacing w:after="0"/>
      </w:pPr>
      <w:r>
        <w:t>A (privilege escalation) describes a race condition, not memory injection.</w:t>
      </w:r>
    </w:p>
    <w:p w14:paraId="11B0114F" w14:textId="77777777" w:rsidR="00865480" w:rsidRDefault="00000000">
      <w:pPr>
        <w:numPr>
          <w:ilvl w:val="0"/>
          <w:numId w:val="190"/>
        </w:numPr>
        <w:spacing w:after="0"/>
      </w:pPr>
      <w:r>
        <w:t>B (unexpected data causing execution) describes a buffer overflow attack, not memory injection.</w:t>
      </w:r>
    </w:p>
    <w:p w14:paraId="2A94B4EE" w14:textId="77777777" w:rsidR="00865480" w:rsidRDefault="00000000">
      <w:pPr>
        <w:spacing w:after="0"/>
      </w:pPr>
      <w:r>
        <w:t>D (overwriting an executable) is a persistence technique, but it is not an example of in-memory injection.</w:t>
      </w:r>
    </w:p>
    <w:p w14:paraId="25EDCEE7" w14:textId="77777777" w:rsidR="00865480" w:rsidRDefault="00000000">
      <w:pPr>
        <w:spacing w:after="0"/>
      </w:pPr>
      <w:r>
        <w:rPr>
          <w:rFonts w:ascii="Times New Roman" w:hAnsi="Times New Roman"/>
          <w:noProof/>
          <w:sz w:val="24"/>
          <w:szCs w:val="24"/>
        </w:rPr>
        <mc:AlternateContent>
          <mc:Choice Requires="wps">
            <w:drawing>
              <wp:inline distT="0" distB="0" distL="0" distR="0" wp14:anchorId="22A9B915" wp14:editId="642E2388">
                <wp:extent cx="41614087" cy="1271"/>
                <wp:effectExtent l="0" t="0" r="10163" b="36829"/>
                <wp:docPr id="142691483" name="Horizontal Line 139"/>
                <wp:cNvGraphicFramePr/>
                <a:graphic xmlns:a="http://schemas.openxmlformats.org/drawingml/2006/main">
                  <a:graphicData uri="http://schemas.microsoft.com/office/word/2010/wordprocessingShape">
                    <wps:wsp>
                      <wps:cNvSpPr/>
                      <wps:spPr>
                        <a:xfrm>
                          <a:off x="0" y="0"/>
                          <a:ext cx="41614087" cy="1271"/>
                        </a:xfrm>
                        <a:prstGeom prst="rect">
                          <a:avLst/>
                        </a:prstGeom>
                        <a:noFill/>
                        <a:ln w="9326" cap="flat">
                          <a:solidFill>
                            <a:srgbClr val="A0A0A0"/>
                          </a:solidFill>
                          <a:prstDash val="solid"/>
                          <a:miter/>
                        </a:ln>
                      </wps:spPr>
                      <wps:txbx>
                        <w:txbxContent>
                          <w:p w14:paraId="45D7F5C2" w14:textId="77777777" w:rsidR="00865480" w:rsidRDefault="00865480"/>
                        </w:txbxContent>
                      </wps:txbx>
                      <wps:bodyPr vert="horz" wrap="square" lIns="0" tIns="0" rIns="0" bIns="0" anchor="t" anchorCtr="0" compatLnSpc="0">
                        <a:noAutofit/>
                      </wps:bodyPr>
                    </wps:wsp>
                  </a:graphicData>
                </a:graphic>
              </wp:inline>
            </w:drawing>
          </mc:Choice>
          <mc:Fallback>
            <w:pict>
              <v:rect w14:anchorId="22A9B915" id="Horizontal Line 139" o:spid="_x0000_s1043" style="width:3276.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" filled="f" strokecolor="#a0a0a0" strokeweight=".25906mm">
                <v:textbox inset="0,0,0,0">
                  <w:txbxContent>
                    <w:p w14:paraId="45D7F5C2" w14:textId="77777777" w:rsidR="00865480" w:rsidRDefault="00865480"/>
                  </w:txbxContent>
                </v:textbox>
                <w10:anchorlock/>
              </v:rect>
            </w:pict>
          </mc:Fallback>
        </mc:AlternateContent>
      </w:r>
    </w:p>
    <w:p w14:paraId="2F272F7D" w14:textId="77777777" w:rsidR="00865480" w:rsidRDefault="00000000">
      <w:pPr>
        <w:spacing w:after="0"/>
        <w:rPr>
          <w:rFonts w:ascii="Times New Roman" w:hAnsi="Times New Roman"/>
          <w:b/>
          <w:bCs/>
          <w:sz w:val="24"/>
          <w:szCs w:val="24"/>
        </w:rPr>
      </w:pPr>
      <w:r>
        <w:t>Question: 361</w:t>
      </w:r>
    </w:p>
    <w:p/>
    <w:p w14:paraId="0D559166" w14:textId="77777777" w:rsidR="00865480" w:rsidRDefault="00000000">
      <w:pPr>
        <w:spacing w:after="0"/>
        <w:rPr>
          <w:rFonts w:ascii="Times New Roman" w:hAnsi="Times New Roman"/>
          <w:sz w:val="24"/>
          <w:szCs w:val="24"/>
        </w:rPr>
      </w:pPr>
      <w:r>
        <w:rPr>
          <w:rFonts w:ascii="Times New Roman" w:hAnsi="Times New Roman"/>
          <w:sz w:val="24"/>
          <w:szCs w:val="24"/>
        </w:rPr>
        <w:t>A security administrator needs to reduce the attack surface in the company's data centers. Which of the following should the security administrator do to complete this task?</w:t>
      </w:r>
    </w:p>
    <w:p w14:paraId="26B7B85E" w14:textId="77777777" w:rsidR="00865480" w:rsidRDefault="00000000">
      <w:pPr>
        <w:spacing w:after="0"/>
        <w:rPr>
          <w:rFonts w:ascii="Times New Roman" w:hAnsi="Times New Roman"/>
          <w:sz w:val="24"/>
          <w:szCs w:val="24"/>
        </w:rPr>
      </w:pPr>
      <w:r>
        <w:rPr>
          <w:rFonts w:ascii="Times New Roman" w:hAnsi="Times New Roman"/>
          <w:sz w:val="24"/>
          <w:szCs w:val="24"/>
        </w:rPr>
        <w:t>A. Implement a honeynet.</w:t>
      </w:r>
      <w:r>
        <w:rPr>
          <w:rFonts w:ascii="Times New Roman" w:hAnsi="Times New Roman"/>
          <w:sz w:val="24"/>
          <w:szCs w:val="24"/>
        </w:rPr>
        <w:br/>
        <w:t>B. Define Group Policy on the servers.</w:t>
      </w:r>
      <w:r>
        <w:rPr>
          <w:rFonts w:ascii="Times New Roman" w:hAnsi="Times New Roman"/>
          <w:sz w:val="24"/>
          <w:szCs w:val="24"/>
        </w:rPr>
        <w:br/>
        <w:t>C. Configure the servers for high availability.</w:t>
      </w:r>
      <w:r>
        <w:rPr>
          <w:rFonts w:ascii="Times New Roman" w:hAnsi="Times New Roman"/>
          <w:sz w:val="24"/>
          <w:szCs w:val="24"/>
        </w:rPr>
        <w:br/>
        <w:t>D. Upgrade end-of-support operating systems.</w:t>
      </w:r>
    </w:p>
    <w:p w14:paraId="7128BE78" w14:textId="77777777" w:rsidR="00865480" w:rsidRDefault="00000000">
      <w:pPr>
        <w:spacing w:after="0"/>
      </w:pPr>
      <w:r>
        <w:rPr>
          <w:rFonts w:ascii="Times New Roman" w:hAnsi="Times New Roman"/>
          <w:b/>
          <w:bCs/>
          <w:sz w:val="24"/>
          <w:szCs w:val="24"/>
        </w:rPr>
        <w:t>Answer:</w:t>
      </w:r>
      <w:r>
        <w:rPr>
          <w:rFonts w:ascii="Times New Roman" w:hAnsi="Times New Roman"/>
          <w:sz w:val="24"/>
          <w:szCs w:val="24"/>
        </w:rPr>
        <w:t xml:space="preserve"> D</w:t>
      </w:r>
    </w:p>
    <w:p/>
    <w:p w14:paraId="431FF702" w14:textId="77777777" w:rsidR="00865480" w:rsidRDefault="00000000">
      <w:pPr>
        <w:spacing w:after="0"/>
      </w:pPr>
      <w:r>
        <w:t>Explanation:</w:t>
      </w:r>
    </w:p>
    <w:p w14:paraId="3C53D37B" w14:textId="77777777" w:rsidR="00865480" w:rsidRDefault="00000000">
      <w:pPr>
        <w:numPr>
          <w:ilvl w:val="0"/>
          <w:numId w:val="191"/>
        </w:numPr>
        <w:spacing w:after="0"/>
      </w:pPr>
      <w:r>
        <w:t>Upgrading end-of-support operating systems is one of the most effective ways to reduce the attack surface. Unsupported OS versions no longer receive security patches, making them prime targets for attackers. Removing outdated software ensures that known vulnerabilities cannot be exploited.</w:t>
      </w:r>
    </w:p>
    <w:p w14:paraId="76E4E1A8" w14:textId="77777777" w:rsidR="00865480" w:rsidRDefault="00000000">
      <w:pPr>
        <w:numPr>
          <w:ilvl w:val="0"/>
          <w:numId w:val="191"/>
        </w:numPr>
        <w:spacing w:after="0"/>
      </w:pPr>
      <w:r>
        <w:t>A (honeynet) is used for threat analysis, not reducing the attack surface.</w:t>
      </w:r>
    </w:p>
    <w:p w14:paraId="45B1F147" w14:textId="77777777" w:rsidR="00865480" w:rsidRDefault="00000000">
      <w:pPr>
        <w:numPr>
          <w:ilvl w:val="0"/>
          <w:numId w:val="191"/>
        </w:numPr>
        <w:spacing w:after="0"/>
      </w:pPr>
      <w:r>
        <w:t>B (Group Policy) helps enforce security policies but does not address outdated vulnerabilities.</w:t>
      </w:r>
    </w:p>
    <w:p w14:paraId="56820563" w14:textId="77777777" w:rsidR="00865480" w:rsidRDefault="00000000">
      <w:pPr>
        <w:spacing w:after="0"/>
      </w:pPr>
      <w:r>
        <w:t>C (High availability) focuses on uptime, not security risk reduction.</w:t>
      </w:r>
    </w:p>
    <w:p w14:paraId="55158393" w14:textId="77777777" w:rsidR="00865480" w:rsidRDefault="00865480">
      <w:pPr>
        <w:spacing w:after="0"/>
        <w:rPr>
          <w:rFonts w:ascii="Times New Roman" w:hAnsi="Times New Roman"/>
          <w:sz w:val="24"/>
          <w:szCs w:val="24"/>
        </w:rPr>
      </w:pPr>
    </w:p>
    <w:p w14:paraId="35658BB9" w14:textId="77777777" w:rsidR="00865480" w:rsidRDefault="00865480">
      <w:pPr>
        <w:spacing w:after="0"/>
        <w:rPr>
          <w:rFonts w:ascii="Times New Roman" w:hAnsi="Times New Roman"/>
          <w:sz w:val="24"/>
          <w:szCs w:val="24"/>
        </w:rPr>
      </w:pPr>
    </w:p>
    <w:p w14:paraId="13AE1293" w14:textId="77777777" w:rsidR="00865480" w:rsidRDefault="00000000">
      <w:pPr>
        <w:pStyle w:val="Standard"/>
      </w:pPr>
      <w:r>
        <w:t>Question: 362</w:t>
      </w:r>
    </w:p>
    <w:p/>
    <w:p w14:paraId="180B4721" w14:textId="77777777" w:rsidR="00865480" w:rsidRDefault="00000000">
      <w:pPr>
        <w:pStyle w:val="Standard"/>
        <w:rPr>
          <w:rFonts w:ascii="Roboto" w:hAnsi="Roboto"/>
          <w:sz w:val="21"/>
          <w:szCs w:val="21"/>
        </w:rPr>
      </w:pPr>
      <w:r>
        <w:rPr>
          <w:rFonts w:ascii="Roboto" w:hAnsi="Roboto"/>
          <w:sz w:val="21"/>
          <w:szCs w:val="21"/>
        </w:rPr>
        <w:t xml:space="preserve">Which of the following is a compensating control for providing user access to a high-risk website? </w:t>
      </w:r>
    </w:p>
    <w:p w14:paraId="03B47989" w14:textId="77777777" w:rsidR="00865480" w:rsidRDefault="00000000">
      <w:pPr>
        <w:pStyle w:val="Standard"/>
        <w:rPr>
          <w:rFonts w:ascii="Roboto" w:hAnsi="Roboto"/>
          <w:sz w:val="21"/>
          <w:szCs w:val="21"/>
        </w:rPr>
      </w:pPr>
      <w:r>
        <w:t>A. Enabling threat prevention features on the firewall</w:t>
      </w:r>
    </w:p>
    <w:p w14:paraId="3DA72741" w14:textId="77777777" w:rsidR="00865480" w:rsidRDefault="00000000">
      <w:pPr>
        <w:pStyle w:val="Standard"/>
        <w:rPr>
          <w:rFonts w:ascii="Roboto" w:hAnsi="Roboto"/>
          <w:sz w:val="21"/>
          <w:szCs w:val="21"/>
        </w:rPr>
      </w:pPr>
      <w:r>
        <w:t>B. Configuring a SIEM tool to capture all web traffic</w:t>
      </w:r>
    </w:p>
    <w:p w14:paraId="5099C214" w14:textId="77777777" w:rsidR="00865480" w:rsidRDefault="00000000">
      <w:pPr>
        <w:pStyle w:val="Standard"/>
        <w:rPr>
          <w:rFonts w:ascii="Roboto" w:hAnsi="Roboto"/>
          <w:sz w:val="21"/>
          <w:szCs w:val="21"/>
        </w:rPr>
      </w:pPr>
      <w:r>
        <w:t>C. Setting firewall rules to allow traffic from any port to that destination</w:t>
      </w:r>
    </w:p>
    <w:p w14:paraId="35B74E76" w14:textId="77777777" w:rsidR="00865480" w:rsidRDefault="00000000">
      <w:pPr>
        <w:pStyle w:val="Standard"/>
        <w:rPr>
          <w:rFonts w:ascii="Roboto" w:hAnsi="Roboto"/>
          <w:sz w:val="21"/>
          <w:szCs w:val="21"/>
        </w:rPr>
      </w:pPr>
      <w:r>
        <w:t>D. Blocking that website on the endpoint protection software</w:t>
      </w:r>
    </w:p>
    <w:p w14:paraId="5449CC7F" w14:textId="77777777" w:rsidR="00865480" w:rsidRDefault="00000000">
      <w:pPr>
        <w:pStyle w:val="Standard"/>
        <w:rPr>
          <w:rFonts w:ascii="Roboto" w:hAnsi="Roboto"/>
          <w:sz w:val="21"/>
          <w:szCs w:val="21"/>
        </w:rPr>
      </w:pPr>
      <w:r>
        <w:rPr>
          <w:rFonts w:ascii="Roboto" w:hAnsi="Roboto"/>
          <w:sz w:val="21"/>
          <w:szCs w:val="21"/>
        </w:rPr>
        <w:t>Answer: A</w:t>
      </w:r>
    </w:p>
    <w:p/>
    <w:p w14:paraId="2E3716DA" w14:textId="77777777" w:rsidR="00865480" w:rsidRDefault="00865480">
      <w:pPr>
        <w:pStyle w:val="Standard"/>
        <w:rPr>
          <w:rFonts w:ascii="Roboto" w:hAnsi="Roboto"/>
          <w:sz w:val="21"/>
          <w:szCs w:val="21"/>
        </w:rPr>
      </w:pPr>
    </w:p>
    <w:p w14:paraId="1274868F" w14:textId="77777777" w:rsidR="00865480" w:rsidRDefault="00000000">
      <w:pPr>
        <w:pStyle w:val="Standard"/>
      </w:pPr>
      <w:r>
        <w:t>Question: 363</w:t>
      </w:r>
    </w:p>
    <w:p/>
    <w:p w14:paraId="1B5ADBDE" w14:textId="77777777" w:rsidR="00865480" w:rsidRDefault="00000000">
      <w:pPr>
        <w:pStyle w:val="Standard"/>
        <w:rPr>
          <w:rFonts w:ascii="Roboto" w:hAnsi="Roboto"/>
          <w:sz w:val="21"/>
          <w:szCs w:val="21"/>
        </w:rPr>
      </w:pPr>
      <w:r>
        <w:rPr>
          <w:rFonts w:ascii="Roboto" w:hAnsi="Roboto"/>
          <w:sz w:val="21"/>
          <w:szCs w:val="21"/>
        </w:rPr>
        <w:t xml:space="preserve">Which of the following activities is the first stage in the incident response process? </w:t>
      </w:r>
    </w:p>
    <w:p w14:paraId="07B184CE" w14:textId="77777777" w:rsidR="00865480" w:rsidRDefault="00000000">
      <w:pPr>
        <w:pStyle w:val="Standard"/>
        <w:rPr>
          <w:rFonts w:ascii="Roboto" w:hAnsi="Roboto"/>
          <w:sz w:val="21"/>
          <w:szCs w:val="21"/>
        </w:rPr>
      </w:pPr>
      <w:r>
        <w:t>A. Detection</w:t>
      </w:r>
    </w:p>
    <w:p w14:paraId="40408C4E" w14:textId="77777777" w:rsidR="00865480" w:rsidRDefault="00000000">
      <w:pPr>
        <w:pStyle w:val="Standard"/>
        <w:rPr>
          <w:rFonts w:ascii="Roboto" w:hAnsi="Roboto"/>
          <w:sz w:val="21"/>
          <w:szCs w:val="21"/>
        </w:rPr>
      </w:pPr>
      <w:r>
        <w:t>B. Declaration</w:t>
      </w:r>
    </w:p>
    <w:p w14:paraId="07537264" w14:textId="77777777" w:rsidR="00865480" w:rsidRDefault="00000000">
      <w:pPr>
        <w:pStyle w:val="Standard"/>
        <w:rPr>
          <w:rFonts w:ascii="Roboto" w:hAnsi="Roboto"/>
          <w:sz w:val="21"/>
          <w:szCs w:val="21"/>
        </w:rPr>
      </w:pPr>
      <w:r>
        <w:t>C. Containment</w:t>
      </w:r>
    </w:p>
    <w:p w14:paraId="275828F1" w14:textId="77777777" w:rsidR="00865480" w:rsidRDefault="00000000">
      <w:pPr>
        <w:pStyle w:val="Standard"/>
        <w:rPr>
          <w:rFonts w:ascii="Roboto" w:hAnsi="Roboto"/>
          <w:sz w:val="21"/>
          <w:szCs w:val="21"/>
        </w:rPr>
      </w:pPr>
      <w:r>
        <w:t>D. Vacation</w:t>
      </w:r>
    </w:p>
    <w:p w14:paraId="7C276B61" w14:textId="77777777" w:rsidR="00865480" w:rsidRDefault="00000000">
      <w:pPr>
        <w:pStyle w:val="Standard"/>
        <w:rPr>
          <w:rFonts w:ascii="Roboto" w:hAnsi="Roboto"/>
          <w:sz w:val="21"/>
          <w:szCs w:val="21"/>
        </w:rPr>
      </w:pPr>
      <w:r>
        <w:rPr>
          <w:rFonts w:ascii="Roboto" w:hAnsi="Roboto"/>
          <w:sz w:val="21"/>
          <w:szCs w:val="21"/>
        </w:rPr>
        <w:t>Answer: A</w:t>
      </w:r>
    </w:p>
    <w:p/>
    <w:p w14:paraId="0F4F7389" w14:textId="77777777" w:rsidR="00865480" w:rsidRDefault="00865480">
      <w:pPr>
        <w:pStyle w:val="Standard"/>
        <w:rPr>
          <w:rFonts w:ascii="Roboto" w:hAnsi="Roboto"/>
          <w:sz w:val="21"/>
          <w:szCs w:val="21"/>
        </w:rPr>
      </w:pPr>
    </w:p>
    <w:p w14:paraId="760FF5A8" w14:textId="77777777" w:rsidR="00865480" w:rsidRDefault="00000000">
      <w:pPr>
        <w:pStyle w:val="Standard"/>
      </w:pPr>
      <w:r>
        <w:t>Question: 364</w:t>
      </w:r>
    </w:p>
    <w:p/>
    <w:p w14:paraId="5D501249" w14:textId="77777777" w:rsidR="00865480" w:rsidRDefault="00000000">
      <w:pPr>
        <w:pStyle w:val="Standard"/>
        <w:rPr>
          <w:rFonts w:ascii="Roboto" w:hAnsi="Roboto"/>
          <w:sz w:val="21"/>
          <w:szCs w:val="21"/>
        </w:rPr>
      </w:pPr>
      <w:r>
        <w:rPr>
          <w:rFonts w:ascii="Roboto" w:hAnsi="Roboto"/>
          <w:sz w:val="21"/>
          <w:szCs w:val="21"/>
        </w:rPr>
        <w:t>An administrator wants to perform a risk assessment without using proprietary company information. Which of the following methods should the administrator use to gather information?</w:t>
      </w:r>
    </w:p>
    <w:p w14:paraId="63DA55DB" w14:textId="77777777" w:rsidR="00865480" w:rsidRDefault="00000000">
      <w:pPr>
        <w:pStyle w:val="Standard"/>
        <w:rPr>
          <w:rFonts w:ascii="Roboto" w:hAnsi="Roboto"/>
          <w:sz w:val="21"/>
          <w:szCs w:val="21"/>
        </w:rPr>
      </w:pPr>
      <w:r>
        <w:t>A. Network scanning</w:t>
      </w:r>
    </w:p>
    <w:p w14:paraId="4A1C9C82" w14:textId="77777777" w:rsidR="00865480" w:rsidRDefault="00000000">
      <w:pPr>
        <w:pStyle w:val="Standard"/>
        <w:rPr>
          <w:rFonts w:ascii="Roboto" w:hAnsi="Roboto"/>
          <w:sz w:val="21"/>
          <w:szCs w:val="21"/>
        </w:rPr>
      </w:pPr>
      <w:r>
        <w:t>B. Penetration testing</w:t>
      </w:r>
    </w:p>
    <w:p w14:paraId="46ACFAEC" w14:textId="77777777" w:rsidR="00865480" w:rsidRDefault="00000000">
      <w:pPr>
        <w:pStyle w:val="Standard"/>
        <w:rPr>
          <w:rFonts w:ascii="Roboto" w:hAnsi="Roboto"/>
          <w:sz w:val="21"/>
          <w:szCs w:val="21"/>
        </w:rPr>
      </w:pPr>
      <w:r>
        <w:t>C. Open-source intelligence</w:t>
      </w:r>
    </w:p>
    <w:p w14:paraId="75230573" w14:textId="77777777" w:rsidR="00865480" w:rsidRDefault="00000000">
      <w:pPr>
        <w:pStyle w:val="Standard"/>
        <w:rPr>
          <w:rFonts w:ascii="Roboto" w:hAnsi="Roboto"/>
          <w:sz w:val="21"/>
          <w:szCs w:val="21"/>
        </w:rPr>
      </w:pPr>
      <w:r>
        <w:t>D. Configuration auditing</w:t>
      </w:r>
    </w:p>
    <w:p w14:paraId="5B950530" w14:textId="77777777" w:rsidR="00865480" w:rsidRDefault="00000000">
      <w:pPr>
        <w:pStyle w:val="Standard"/>
        <w:rPr>
          <w:rFonts w:ascii="Roboto" w:hAnsi="Roboto"/>
          <w:sz w:val="21"/>
          <w:szCs w:val="21"/>
        </w:rPr>
      </w:pPr>
      <w:r>
        <w:rPr>
          <w:rFonts w:ascii="Roboto" w:hAnsi="Roboto"/>
          <w:sz w:val="21"/>
          <w:szCs w:val="21"/>
        </w:rPr>
        <w:t>Answer: C</w:t>
      </w:r>
    </w:p>
    <w:p/>
    <w:p w14:paraId="7EF4D860" w14:textId="77777777" w:rsidR="00865480" w:rsidRDefault="00865480">
      <w:pPr>
        <w:pStyle w:val="Standard"/>
        <w:rPr>
          <w:rFonts w:ascii="Roboto" w:hAnsi="Roboto"/>
          <w:sz w:val="21"/>
          <w:szCs w:val="21"/>
        </w:rPr>
      </w:pPr>
    </w:p>
    <w:p w14:paraId="121DE831" w14:textId="77777777" w:rsidR="00865480" w:rsidRDefault="00000000">
      <w:pPr>
        <w:pStyle w:val="Standard"/>
      </w:pPr>
      <w:r>
        <w:t>Question: 365</w:t>
      </w:r>
    </w:p>
    <w:p/>
    <w:p w14:paraId="20616975" w14:textId="77777777" w:rsidR="00865480" w:rsidRDefault="00000000">
      <w:pPr>
        <w:pStyle w:val="Standard"/>
        <w:rPr>
          <w:rFonts w:ascii="Roboto" w:hAnsi="Roboto"/>
          <w:sz w:val="21"/>
          <w:szCs w:val="21"/>
        </w:rPr>
      </w:pPr>
      <w:r>
        <w:rPr>
          <w:rFonts w:ascii="Roboto" w:hAnsi="Roboto"/>
          <w:sz w:val="21"/>
          <w:szCs w:val="21"/>
        </w:rPr>
        <w:t xml:space="preserve">Which of the following describes the category of data that is most impacted when it is lost? </w:t>
      </w:r>
    </w:p>
    <w:p w14:paraId="5417762F" w14:textId="77777777" w:rsidR="00865480" w:rsidRDefault="00000000">
      <w:pPr>
        <w:pStyle w:val="Standard"/>
        <w:rPr>
          <w:rFonts w:ascii="Roboto" w:hAnsi="Roboto"/>
          <w:sz w:val="21"/>
          <w:szCs w:val="21"/>
        </w:rPr>
      </w:pPr>
      <w:r>
        <w:t>A. Confidential</w:t>
      </w:r>
    </w:p>
    <w:p w14:paraId="231DCA42" w14:textId="77777777" w:rsidR="00865480" w:rsidRDefault="00000000">
      <w:pPr>
        <w:pStyle w:val="Standard"/>
        <w:rPr>
          <w:rFonts w:ascii="Roboto" w:hAnsi="Roboto"/>
          <w:sz w:val="21"/>
          <w:szCs w:val="21"/>
        </w:rPr>
      </w:pPr>
      <w:r>
        <w:t>B. Public</w:t>
      </w:r>
    </w:p>
    <w:p w14:paraId="48E51001" w14:textId="77777777" w:rsidR="00865480" w:rsidRDefault="00000000">
      <w:pPr>
        <w:pStyle w:val="Standard"/>
        <w:rPr>
          <w:rFonts w:ascii="Roboto" w:hAnsi="Roboto"/>
          <w:sz w:val="21"/>
          <w:szCs w:val="21"/>
        </w:rPr>
      </w:pPr>
      <w:r>
        <w:t>C. Private</w:t>
      </w:r>
    </w:p>
    <w:p w14:paraId="16A3E1E3" w14:textId="77777777" w:rsidR="00865480" w:rsidRDefault="00000000">
      <w:pPr>
        <w:pStyle w:val="Standard"/>
        <w:rPr>
          <w:rFonts w:ascii="Roboto" w:hAnsi="Roboto"/>
          <w:sz w:val="21"/>
          <w:szCs w:val="21"/>
        </w:rPr>
      </w:pPr>
      <w:r>
        <w:t>D. Critical</w:t>
      </w:r>
    </w:p>
    <w:p w14:paraId="281D8E0B" w14:textId="77777777" w:rsidR="00865480" w:rsidRDefault="00000000">
      <w:pPr>
        <w:pStyle w:val="Standard"/>
        <w:rPr>
          <w:rFonts w:ascii="Roboto" w:hAnsi="Roboto"/>
          <w:sz w:val="21"/>
          <w:szCs w:val="21"/>
        </w:rPr>
      </w:pPr>
      <w:r>
        <w:rPr>
          <w:rFonts w:ascii="Roboto" w:hAnsi="Roboto"/>
          <w:sz w:val="21"/>
          <w:szCs w:val="21"/>
        </w:rPr>
        <w:t>Answer: D</w:t>
      </w:r>
    </w:p>
    <w:p/>
    <w:p w14:paraId="10DF07E7" w14:textId="77777777" w:rsidR="00865480" w:rsidRDefault="00865480">
      <w:pPr>
        <w:pStyle w:val="Standard"/>
        <w:rPr>
          <w:rFonts w:ascii="Roboto" w:hAnsi="Roboto"/>
          <w:sz w:val="21"/>
          <w:szCs w:val="21"/>
        </w:rPr>
      </w:pPr>
    </w:p>
    <w:p w14:paraId="573EDC78" w14:textId="77777777" w:rsidR="00865480" w:rsidRDefault="00000000">
      <w:pPr>
        <w:pStyle w:val="Standard"/>
      </w:pPr>
      <w:r>
        <w:t>Question: 366</w:t>
      </w:r>
    </w:p>
    <w:p/>
    <w:p w14:paraId="219CC03C" w14:textId="77777777" w:rsidR="00865480" w:rsidRDefault="00000000">
      <w:pPr>
        <w:pStyle w:val="Standard"/>
        <w:rPr>
          <w:rFonts w:ascii="Roboto" w:hAnsi="Roboto"/>
          <w:sz w:val="21"/>
          <w:szCs w:val="21"/>
        </w:rPr>
      </w:pPr>
      <w:r>
        <w:rPr>
          <w:rFonts w:ascii="Roboto" w:hAnsi="Roboto"/>
          <w:sz w:val="21"/>
          <w:szCs w:val="21"/>
        </w:rPr>
        <w:t>A growing organization, which hosts an externally accessible application, adds multiple virtual servers to improve application performance and decrease the resource usage on individual servers Which of the following solutions is the organization most likely to employ to further increase performance and availability?</w:t>
      </w:r>
    </w:p>
    <w:p w14:paraId="15879311" w14:textId="77777777" w:rsidR="00865480" w:rsidRDefault="00000000">
      <w:pPr>
        <w:pStyle w:val="Standard"/>
        <w:rPr>
          <w:rFonts w:ascii="Roboto" w:hAnsi="Roboto"/>
          <w:sz w:val="21"/>
          <w:szCs w:val="21"/>
        </w:rPr>
      </w:pPr>
      <w:r>
        <w:t>A. Load balancer</w:t>
      </w:r>
    </w:p>
    <w:p w14:paraId="0D21C1C7" w14:textId="77777777" w:rsidR="00865480" w:rsidRDefault="00000000">
      <w:pPr>
        <w:pStyle w:val="Standard"/>
        <w:rPr>
          <w:rFonts w:ascii="Roboto" w:hAnsi="Roboto"/>
          <w:sz w:val="21"/>
          <w:szCs w:val="21"/>
        </w:rPr>
      </w:pPr>
      <w:r>
        <w:t>B. Jump server</w:t>
      </w:r>
    </w:p>
    <w:p w14:paraId="6313B786" w14:textId="77777777" w:rsidR="00865480" w:rsidRDefault="00000000">
      <w:pPr>
        <w:pStyle w:val="Standard"/>
        <w:rPr>
          <w:rFonts w:ascii="Roboto" w:hAnsi="Roboto"/>
          <w:sz w:val="21"/>
          <w:szCs w:val="21"/>
        </w:rPr>
      </w:pPr>
      <w:r>
        <w:t>C. Proxy server</w:t>
      </w:r>
    </w:p>
    <w:p w14:paraId="06746D6B" w14:textId="77777777" w:rsidR="00865480" w:rsidRDefault="00000000">
      <w:pPr>
        <w:pStyle w:val="Standard"/>
        <w:rPr>
          <w:rFonts w:ascii="Roboto" w:hAnsi="Roboto"/>
          <w:sz w:val="21"/>
          <w:szCs w:val="21"/>
        </w:rPr>
      </w:pPr>
      <w:r>
        <w:t>D. SD-WAN</w:t>
      </w:r>
    </w:p>
    <w:p w14:paraId="3B965E44" w14:textId="77777777" w:rsidR="00865480" w:rsidRDefault="00000000">
      <w:pPr>
        <w:pStyle w:val="Standard"/>
        <w:rPr>
          <w:rFonts w:ascii="Roboto" w:hAnsi="Roboto"/>
          <w:sz w:val="21"/>
          <w:szCs w:val="21"/>
        </w:rPr>
      </w:pPr>
      <w:r>
        <w:rPr>
          <w:rFonts w:ascii="Roboto" w:hAnsi="Roboto"/>
          <w:sz w:val="21"/>
          <w:szCs w:val="21"/>
        </w:rPr>
        <w:t>Answer: A</w:t>
      </w:r>
    </w:p>
    <w:p/>
    <w:p w14:paraId="12AB199E" w14:textId="77777777" w:rsidR="00865480" w:rsidRDefault="00865480">
      <w:pPr>
        <w:pStyle w:val="Standard"/>
        <w:rPr>
          <w:rFonts w:ascii="Roboto" w:hAnsi="Roboto"/>
          <w:sz w:val="21"/>
          <w:szCs w:val="21"/>
        </w:rPr>
      </w:pPr>
    </w:p>
    <w:p w14:paraId="49027DBE" w14:textId="77777777" w:rsidR="00865480" w:rsidRDefault="00000000">
      <w:pPr>
        <w:pStyle w:val="Standard"/>
      </w:pPr>
      <w:r>
        <w:t>Question: 367</w:t>
      </w:r>
    </w:p>
    <w:p/>
    <w:p w14:paraId="7F9EB677" w14:textId="77777777" w:rsidR="00865480" w:rsidRDefault="00000000">
      <w:pPr>
        <w:pStyle w:val="Standard"/>
        <w:rPr>
          <w:rFonts w:ascii="Roboto" w:hAnsi="Roboto"/>
          <w:sz w:val="21"/>
          <w:szCs w:val="21"/>
        </w:rPr>
      </w:pPr>
      <w:r>
        <w:rPr>
          <w:rFonts w:ascii="Roboto" w:hAnsi="Roboto"/>
          <w:sz w:val="21"/>
          <w:szCs w:val="21"/>
        </w:rPr>
        <w:t xml:space="preserve">Which of the following explains how to determine the global regulations that data is subject to regardless of the country where the data is stored? </w:t>
      </w:r>
    </w:p>
    <w:p w14:paraId="06CAE846" w14:textId="77777777" w:rsidR="00865480" w:rsidRDefault="00000000">
      <w:pPr>
        <w:pStyle w:val="Standard"/>
        <w:rPr>
          <w:rFonts w:ascii="Roboto" w:hAnsi="Roboto"/>
          <w:sz w:val="21"/>
          <w:szCs w:val="21"/>
        </w:rPr>
      </w:pPr>
      <w:r>
        <w:t>A. Geographic dispersion</w:t>
      </w:r>
    </w:p>
    <w:p w14:paraId="313D6E6B" w14:textId="77777777" w:rsidR="00865480" w:rsidRDefault="00000000">
      <w:pPr>
        <w:pStyle w:val="Standard"/>
        <w:rPr>
          <w:rFonts w:ascii="Roboto" w:hAnsi="Roboto"/>
          <w:sz w:val="21"/>
          <w:szCs w:val="21"/>
        </w:rPr>
      </w:pPr>
      <w:r>
        <w:t>B. Data sovereignty</w:t>
      </w:r>
    </w:p>
    <w:p w14:paraId="1CC1C010" w14:textId="77777777" w:rsidR="00865480" w:rsidRDefault="00000000">
      <w:pPr>
        <w:pStyle w:val="Standard"/>
        <w:rPr>
          <w:rFonts w:ascii="Roboto" w:hAnsi="Roboto"/>
          <w:sz w:val="21"/>
          <w:szCs w:val="21"/>
        </w:rPr>
      </w:pPr>
      <w:r>
        <w:t>C. Geographic restrictions</w:t>
      </w:r>
    </w:p>
    <w:p w14:paraId="4FF1DA56" w14:textId="77777777" w:rsidR="00865480" w:rsidRDefault="00000000">
      <w:pPr>
        <w:pStyle w:val="Standard"/>
        <w:rPr>
          <w:rFonts w:ascii="Roboto" w:hAnsi="Roboto"/>
          <w:sz w:val="21"/>
          <w:szCs w:val="21"/>
        </w:rPr>
      </w:pPr>
      <w:r>
        <w:t>D. Data segmentation</w:t>
      </w:r>
    </w:p>
    <w:p w14:paraId="0C51FBBF" w14:textId="77777777" w:rsidR="00865480" w:rsidRDefault="00000000">
      <w:pPr>
        <w:pStyle w:val="Standard"/>
        <w:rPr>
          <w:rFonts w:ascii="Roboto" w:hAnsi="Roboto"/>
          <w:sz w:val="21"/>
          <w:szCs w:val="21"/>
        </w:rPr>
      </w:pPr>
      <w:r>
        <w:rPr>
          <w:rFonts w:ascii="Roboto" w:hAnsi="Roboto"/>
          <w:sz w:val="21"/>
          <w:szCs w:val="21"/>
        </w:rPr>
        <w:t>Answer: B</w:t>
      </w:r>
    </w:p>
    <w:p/>
    <w:p w14:paraId="40339472" w14:textId="77777777" w:rsidR="00865480" w:rsidRDefault="00865480">
      <w:pPr>
        <w:pStyle w:val="Standard"/>
        <w:rPr>
          <w:rFonts w:ascii="Roboto" w:hAnsi="Roboto"/>
          <w:sz w:val="21"/>
          <w:szCs w:val="21"/>
        </w:rPr>
      </w:pPr>
    </w:p>
    <w:p w14:paraId="15D2ACE3" w14:textId="77777777" w:rsidR="00865480" w:rsidRDefault="00000000">
      <w:pPr>
        <w:pStyle w:val="Standard"/>
      </w:pPr>
      <w:r>
        <w:t>Question: 368</w:t>
      </w:r>
    </w:p>
    <w:p/>
    <w:p w14:paraId="4E3F4147" w14:textId="77777777" w:rsidR="00865480" w:rsidRDefault="00000000">
      <w:pPr>
        <w:pStyle w:val="Standard"/>
        <w:rPr>
          <w:rFonts w:ascii="Roboto" w:hAnsi="Roboto"/>
          <w:sz w:val="21"/>
          <w:szCs w:val="21"/>
        </w:rPr>
      </w:pPr>
      <w:r>
        <w:rPr>
          <w:rFonts w:ascii="Roboto" w:hAnsi="Roboto"/>
          <w:sz w:val="21"/>
          <w:szCs w:val="21"/>
        </w:rPr>
        <w:t>An attacker submits a request containing unexpected characters in an attempt to gain unauthorized access to information within the underlying systems. Which of the following best describes this attack?</w:t>
      </w:r>
    </w:p>
    <w:p w14:paraId="6BB81F33" w14:textId="77777777" w:rsidR="00865480" w:rsidRDefault="00000000">
      <w:pPr>
        <w:pStyle w:val="Standard"/>
        <w:rPr>
          <w:rFonts w:ascii="Roboto" w:hAnsi="Roboto"/>
          <w:sz w:val="21"/>
          <w:szCs w:val="21"/>
        </w:rPr>
      </w:pPr>
      <w:r>
        <w:t>A. Side loading</w:t>
      </w:r>
    </w:p>
    <w:p w14:paraId="1191E2A3" w14:textId="77777777" w:rsidR="00865480" w:rsidRDefault="00000000">
      <w:pPr>
        <w:pStyle w:val="Standard"/>
        <w:rPr>
          <w:rFonts w:ascii="Roboto" w:hAnsi="Roboto"/>
          <w:sz w:val="21"/>
          <w:szCs w:val="21"/>
        </w:rPr>
      </w:pPr>
      <w:r>
        <w:t>B. Target of evaluation</w:t>
      </w:r>
    </w:p>
    <w:p w14:paraId="24B04B7A" w14:textId="77777777" w:rsidR="00865480" w:rsidRDefault="00000000">
      <w:pPr>
        <w:pStyle w:val="Standard"/>
        <w:rPr>
          <w:rFonts w:ascii="Roboto" w:hAnsi="Roboto"/>
          <w:sz w:val="21"/>
          <w:szCs w:val="21"/>
        </w:rPr>
      </w:pPr>
      <w:r>
        <w:t>C. Resource reuse</w:t>
      </w:r>
    </w:p>
    <w:p w14:paraId="1A4C4D02" w14:textId="77777777" w:rsidR="00865480" w:rsidRDefault="00000000">
      <w:pPr>
        <w:pStyle w:val="Standard"/>
        <w:rPr>
          <w:rFonts w:ascii="Roboto" w:hAnsi="Roboto"/>
          <w:sz w:val="21"/>
          <w:szCs w:val="21"/>
        </w:rPr>
      </w:pPr>
      <w:r>
        <w:t>D. SQL injection</w:t>
      </w:r>
    </w:p>
    <w:p w14:paraId="7C32F65A" w14:textId="77777777" w:rsidR="00865480" w:rsidRDefault="00000000">
      <w:pPr>
        <w:pStyle w:val="Standard"/>
        <w:rPr>
          <w:rFonts w:ascii="Roboto" w:hAnsi="Roboto"/>
          <w:sz w:val="21"/>
          <w:szCs w:val="21"/>
        </w:rPr>
      </w:pPr>
      <w:r>
        <w:rPr>
          <w:rFonts w:ascii="Roboto" w:hAnsi="Roboto"/>
          <w:sz w:val="21"/>
          <w:szCs w:val="21"/>
        </w:rPr>
        <w:t>Answer: D</w:t>
      </w:r>
    </w:p>
    <w:p/>
    <w:p w14:paraId="4A21D67A" w14:textId="77777777" w:rsidR="00865480" w:rsidRDefault="00865480">
      <w:pPr>
        <w:pStyle w:val="Standard"/>
        <w:rPr>
          <w:rFonts w:ascii="Roboto" w:hAnsi="Roboto"/>
          <w:sz w:val="21"/>
          <w:szCs w:val="21"/>
        </w:rPr>
      </w:pPr>
    </w:p>
    <w:p w14:paraId="0F2DE2DC" w14:textId="77777777" w:rsidR="00865480" w:rsidRDefault="00000000">
      <w:pPr>
        <w:pStyle w:val="Standard"/>
      </w:pPr>
      <w:r>
        <w:t>Question: 369</w:t>
      </w:r>
    </w:p>
    <w:p/>
    <w:p w14:paraId="6E64D1E8" w14:textId="77777777" w:rsidR="00865480" w:rsidRDefault="00000000">
      <w:pPr>
        <w:pStyle w:val="Standard"/>
        <w:rPr>
          <w:rFonts w:ascii="Roboto" w:hAnsi="Roboto"/>
          <w:sz w:val="21"/>
          <w:szCs w:val="21"/>
        </w:rPr>
      </w:pPr>
      <w:r>
        <w:rPr>
          <w:rFonts w:ascii="Roboto" w:hAnsi="Roboto"/>
          <w:sz w:val="21"/>
          <w:szCs w:val="21"/>
        </w:rPr>
        <w:t>An organization wants to improve the company's security authentication method for remote employees. Given the following requirements:</w:t>
      </w:r>
    </w:p>
    <w:p w14:paraId="2CD5B621" w14:textId="77777777" w:rsidR="00865480" w:rsidRDefault="00000000">
      <w:pPr>
        <w:pStyle w:val="Standard"/>
        <w:rPr>
          <w:rFonts w:ascii="Roboto" w:hAnsi="Roboto"/>
          <w:sz w:val="21"/>
          <w:szCs w:val="21"/>
        </w:rPr>
      </w:pPr>
      <w:r>
        <w:rPr>
          <w:rFonts w:ascii="Roboto" w:hAnsi="Roboto"/>
          <w:sz w:val="21"/>
          <w:szCs w:val="21"/>
        </w:rPr>
        <w:t>• Must work across SaaS and internal network applications</w:t>
      </w:r>
    </w:p>
    <w:p w14:paraId="1DB8EBC7" w14:textId="77777777" w:rsidR="00865480" w:rsidRDefault="00000000">
      <w:pPr>
        <w:pStyle w:val="Standard"/>
        <w:rPr>
          <w:rFonts w:ascii="Roboto" w:hAnsi="Roboto"/>
          <w:sz w:val="21"/>
          <w:szCs w:val="21"/>
        </w:rPr>
      </w:pPr>
      <w:r>
        <w:rPr>
          <w:rFonts w:ascii="Roboto" w:hAnsi="Roboto"/>
          <w:sz w:val="21"/>
          <w:szCs w:val="21"/>
        </w:rPr>
        <w:t>• Must be device manufacturer agnostic</w:t>
      </w:r>
    </w:p>
    <w:p w14:paraId="5A39F853" w14:textId="77777777" w:rsidR="00865480" w:rsidRDefault="00000000">
      <w:pPr>
        <w:pStyle w:val="Standard"/>
        <w:rPr>
          <w:rFonts w:ascii="Roboto" w:hAnsi="Roboto"/>
          <w:sz w:val="21"/>
          <w:szCs w:val="21"/>
        </w:rPr>
      </w:pPr>
      <w:r>
        <w:rPr>
          <w:rFonts w:ascii="Roboto" w:hAnsi="Roboto"/>
          <w:sz w:val="21"/>
          <w:szCs w:val="21"/>
        </w:rPr>
        <w:t>• Must have offline capabilities</w:t>
      </w:r>
    </w:p>
    <w:p w14:paraId="7CF8697B" w14:textId="77777777" w:rsidR="00865480" w:rsidRDefault="00000000">
      <w:pPr>
        <w:pStyle w:val="Standard"/>
        <w:rPr>
          <w:rFonts w:ascii="Roboto" w:hAnsi="Roboto"/>
          <w:sz w:val="21"/>
          <w:szCs w:val="21"/>
        </w:rPr>
      </w:pPr>
      <w:r>
        <w:rPr>
          <w:rFonts w:ascii="Roboto" w:hAnsi="Roboto"/>
          <w:sz w:val="21"/>
          <w:szCs w:val="21"/>
        </w:rPr>
        <w:t>Which of the following would be the most appropriate authentication method?</w:t>
      </w:r>
    </w:p>
    <w:p w14:paraId="60F39203" w14:textId="77777777" w:rsidR="00865480" w:rsidRDefault="00000000">
      <w:pPr>
        <w:pStyle w:val="Standard"/>
        <w:rPr>
          <w:rFonts w:ascii="Roboto" w:hAnsi="Roboto"/>
          <w:sz w:val="21"/>
          <w:szCs w:val="21"/>
        </w:rPr>
      </w:pPr>
      <w:r>
        <w:t>A. Username and password</w:t>
      </w:r>
    </w:p>
    <w:p w14:paraId="7B356084" w14:textId="77777777" w:rsidR="00865480" w:rsidRDefault="00000000">
      <w:pPr>
        <w:pStyle w:val="Standard"/>
        <w:rPr>
          <w:rFonts w:ascii="Roboto" w:hAnsi="Roboto"/>
          <w:sz w:val="21"/>
          <w:szCs w:val="21"/>
        </w:rPr>
      </w:pPr>
      <w:r>
        <w:t>B. Biometrics</w:t>
      </w:r>
    </w:p>
    <w:p w14:paraId="49C4A994" w14:textId="77777777" w:rsidR="00865480" w:rsidRDefault="00000000">
      <w:pPr>
        <w:pStyle w:val="Standard"/>
        <w:rPr>
          <w:rFonts w:ascii="Roboto" w:hAnsi="Roboto"/>
          <w:sz w:val="21"/>
          <w:szCs w:val="21"/>
        </w:rPr>
      </w:pPr>
      <w:r>
        <w:t>C. SMS verification</w:t>
      </w:r>
    </w:p>
    <w:p w14:paraId="18AA75E6" w14:textId="77777777" w:rsidR="00865480" w:rsidRDefault="00000000">
      <w:pPr>
        <w:pStyle w:val="Standard"/>
        <w:rPr>
          <w:rFonts w:ascii="Roboto" w:hAnsi="Roboto"/>
          <w:sz w:val="21"/>
          <w:szCs w:val="21"/>
        </w:rPr>
      </w:pPr>
      <w:r>
        <w:t>D. Time-based tokens</w:t>
      </w:r>
    </w:p>
    <w:p w14:paraId="5E79B7F1" w14:textId="77777777" w:rsidR="00865480" w:rsidRDefault="00000000">
      <w:pPr>
        <w:pStyle w:val="Standard"/>
        <w:rPr>
          <w:rFonts w:ascii="Roboto" w:hAnsi="Roboto"/>
          <w:sz w:val="21"/>
          <w:szCs w:val="21"/>
        </w:rPr>
      </w:pPr>
      <w:r>
        <w:rPr>
          <w:rFonts w:ascii="Roboto" w:hAnsi="Roboto"/>
          <w:sz w:val="21"/>
          <w:szCs w:val="21"/>
        </w:rPr>
        <w:t>Answer: D</w:t>
      </w:r>
    </w:p>
    <w:p/>
    <w:p w14:paraId="7E928C03" w14:textId="77777777" w:rsidR="00865480" w:rsidRDefault="00865480">
      <w:pPr>
        <w:pStyle w:val="Standard"/>
        <w:rPr>
          <w:rFonts w:ascii="Roboto" w:hAnsi="Roboto"/>
          <w:sz w:val="21"/>
          <w:szCs w:val="21"/>
        </w:rPr>
      </w:pPr>
    </w:p>
    <w:p w14:paraId="57124BC5" w14:textId="77777777" w:rsidR="00865480" w:rsidRDefault="00000000">
      <w:pPr>
        <w:pStyle w:val="Standard"/>
      </w:pPr>
      <w:r>
        <w:t>Question: 370</w:t>
      </w:r>
    </w:p>
    <w:p/>
    <w:p w14:paraId="73F1A7FE" w14:textId="77777777" w:rsidR="00865480" w:rsidRDefault="00000000">
      <w:pPr>
        <w:pStyle w:val="Standard"/>
        <w:rPr>
          <w:rFonts w:ascii="Roboto" w:hAnsi="Roboto"/>
          <w:sz w:val="21"/>
          <w:szCs w:val="21"/>
        </w:rPr>
      </w:pPr>
      <w:r>
        <w:rPr>
          <w:rFonts w:ascii="Roboto" w:hAnsi="Roboto"/>
          <w:sz w:val="21"/>
          <w:szCs w:val="21"/>
        </w:rPr>
        <w:t>An administrator is installing an SSL certificate on a new system. During testing, errors indicate that the certificate is not trusted. The administrator has verified with the issuing CA and has validated the private key. Which of the following should the administrator check for next?</w:t>
      </w:r>
    </w:p>
    <w:p w14:paraId="18C6BCE7" w14:textId="77777777" w:rsidR="00865480" w:rsidRDefault="00000000">
      <w:pPr>
        <w:pStyle w:val="Standard"/>
        <w:rPr>
          <w:rFonts w:ascii="Roboto" w:hAnsi="Roboto"/>
          <w:sz w:val="21"/>
          <w:szCs w:val="21"/>
        </w:rPr>
      </w:pPr>
      <w:r>
        <w:t>A. If the wildcard certificate is configured</w:t>
      </w:r>
    </w:p>
    <w:p w14:paraId="1B49A6B0" w14:textId="77777777" w:rsidR="00865480" w:rsidRDefault="00000000">
      <w:pPr>
        <w:pStyle w:val="Standard"/>
        <w:rPr>
          <w:rFonts w:ascii="Roboto" w:hAnsi="Roboto"/>
          <w:sz w:val="21"/>
          <w:szCs w:val="21"/>
        </w:rPr>
      </w:pPr>
      <w:r>
        <w:t>B. If the certificate signing request is valid</w:t>
      </w:r>
    </w:p>
    <w:p w14:paraId="738C6D53" w14:textId="77777777" w:rsidR="00865480" w:rsidRDefault="00000000">
      <w:pPr>
        <w:pStyle w:val="Standard"/>
        <w:rPr>
          <w:rFonts w:ascii="Roboto" w:hAnsi="Roboto"/>
          <w:sz w:val="21"/>
          <w:szCs w:val="21"/>
        </w:rPr>
      </w:pPr>
      <w:r>
        <w:t>C. If the root certificate is installed</w:t>
      </w:r>
    </w:p>
    <w:p w14:paraId="6D4AFC9D" w14:textId="77777777" w:rsidR="00865480" w:rsidRDefault="00000000">
      <w:pPr>
        <w:pStyle w:val="Standard"/>
        <w:rPr>
          <w:rFonts w:ascii="Roboto" w:hAnsi="Roboto"/>
          <w:sz w:val="21"/>
          <w:szCs w:val="21"/>
        </w:rPr>
      </w:pPr>
      <w:r>
        <w:t>D. If the public key is configured</w:t>
      </w:r>
    </w:p>
    <w:p w14:paraId="70CA0FCA" w14:textId="77777777" w:rsidR="00865480" w:rsidRDefault="00000000">
      <w:pPr>
        <w:pStyle w:val="Standard"/>
        <w:rPr>
          <w:rFonts w:ascii="Roboto" w:hAnsi="Roboto"/>
          <w:sz w:val="21"/>
          <w:szCs w:val="21"/>
        </w:rPr>
      </w:pPr>
      <w:r>
        <w:rPr>
          <w:rFonts w:ascii="Roboto" w:hAnsi="Roboto"/>
          <w:sz w:val="21"/>
          <w:szCs w:val="21"/>
        </w:rPr>
        <w:t>Answer: C</w:t>
      </w:r>
    </w:p>
    <w:p/>
    <w:p w14:paraId="12CCA2DC" w14:textId="77777777" w:rsidR="00865480" w:rsidRDefault="00865480">
      <w:pPr>
        <w:pStyle w:val="Standard"/>
        <w:rPr>
          <w:rFonts w:ascii="Roboto" w:hAnsi="Roboto"/>
          <w:sz w:val="21"/>
          <w:szCs w:val="21"/>
        </w:rPr>
      </w:pPr>
    </w:p>
    <w:p w14:paraId="4F9089BE" w14:textId="77777777" w:rsidR="00865480" w:rsidRDefault="00000000">
      <w:pPr>
        <w:pStyle w:val="Standard"/>
      </w:pPr>
      <w:r>
        <w:t>Question: 371</w:t>
      </w:r>
    </w:p>
    <w:p/>
    <w:p w14:paraId="77012439" w14:textId="77777777" w:rsidR="00865480" w:rsidRDefault="00000000">
      <w:pPr>
        <w:pStyle w:val="Standard"/>
        <w:rPr>
          <w:rFonts w:ascii="Roboto" w:hAnsi="Roboto"/>
          <w:sz w:val="21"/>
          <w:szCs w:val="21"/>
        </w:rPr>
      </w:pPr>
      <w:r>
        <w:rPr>
          <w:rFonts w:ascii="Roboto" w:hAnsi="Roboto"/>
          <w:sz w:val="21"/>
          <w:szCs w:val="21"/>
        </w:rPr>
        <w:t>A systems administrator is concerned about vulnerabilities within cloud computing instances Which of the following is most important for the administrator to consider when architecting a cloud computing environment?</w:t>
      </w:r>
    </w:p>
    <w:p w14:paraId="01D7959F" w14:textId="77777777" w:rsidR="00865480" w:rsidRDefault="00000000">
      <w:pPr>
        <w:pStyle w:val="Standard"/>
        <w:rPr>
          <w:rFonts w:ascii="Roboto" w:hAnsi="Roboto"/>
          <w:sz w:val="21"/>
          <w:szCs w:val="21"/>
        </w:rPr>
      </w:pPr>
      <w:r>
        <w:t>A. SQL injection</w:t>
      </w:r>
    </w:p>
    <w:p w14:paraId="4693B26D" w14:textId="77777777" w:rsidR="00865480" w:rsidRDefault="00000000">
      <w:pPr>
        <w:pStyle w:val="Standard"/>
        <w:rPr>
          <w:rFonts w:ascii="Roboto" w:hAnsi="Roboto"/>
          <w:sz w:val="21"/>
          <w:szCs w:val="21"/>
        </w:rPr>
      </w:pPr>
      <w:r>
        <w:t>B. TOC/TOU</w:t>
      </w:r>
    </w:p>
    <w:p w14:paraId="2B30EC3F" w14:textId="77777777" w:rsidR="00865480" w:rsidRDefault="00000000">
      <w:pPr>
        <w:pStyle w:val="Standard"/>
        <w:rPr>
          <w:rFonts w:ascii="Roboto" w:hAnsi="Roboto"/>
          <w:sz w:val="21"/>
          <w:szCs w:val="21"/>
        </w:rPr>
      </w:pPr>
      <w:r>
        <w:t>C. VM escape</w:t>
      </w:r>
    </w:p>
    <w:p w14:paraId="0EE405E8" w14:textId="77777777" w:rsidR="00865480" w:rsidRDefault="00000000">
      <w:pPr>
        <w:pStyle w:val="Standard"/>
        <w:rPr>
          <w:rFonts w:ascii="Roboto" w:hAnsi="Roboto"/>
          <w:sz w:val="21"/>
          <w:szCs w:val="21"/>
        </w:rPr>
      </w:pPr>
      <w:r>
        <w:t>D. Tokenization</w:t>
      </w:r>
    </w:p>
    <w:p w14:paraId="5CC340AA" w14:textId="77777777" w:rsidR="00865480" w:rsidRDefault="00000000">
      <w:pPr>
        <w:pStyle w:val="Standard"/>
        <w:rPr>
          <w:rFonts w:ascii="Roboto" w:hAnsi="Roboto"/>
          <w:sz w:val="21"/>
          <w:szCs w:val="21"/>
        </w:rPr>
      </w:pPr>
      <w:r>
        <w:t>E. Password spraying</w:t>
      </w:r>
    </w:p>
    <w:p w14:paraId="49949A1E" w14:textId="77777777" w:rsidR="00865480" w:rsidRDefault="00000000">
      <w:pPr>
        <w:pStyle w:val="Standard"/>
        <w:rPr>
          <w:rFonts w:ascii="Roboto" w:hAnsi="Roboto"/>
          <w:sz w:val="21"/>
          <w:szCs w:val="21"/>
        </w:rPr>
      </w:pPr>
      <w:r>
        <w:rPr>
          <w:rFonts w:ascii="Roboto" w:hAnsi="Roboto"/>
          <w:sz w:val="21"/>
          <w:szCs w:val="21"/>
        </w:rPr>
        <w:t>Answer: C</w:t>
      </w:r>
    </w:p>
    <w:p/>
    <w:p w14:paraId="64E93B00" w14:textId="77777777" w:rsidR="00865480" w:rsidRDefault="00865480">
      <w:pPr>
        <w:pStyle w:val="Standard"/>
        <w:rPr>
          <w:rFonts w:ascii="Roboto" w:hAnsi="Roboto"/>
          <w:sz w:val="21"/>
          <w:szCs w:val="21"/>
        </w:rPr>
      </w:pPr>
    </w:p>
    <w:p w14:paraId="6289617D" w14:textId="77777777" w:rsidR="00865480" w:rsidRDefault="00000000">
      <w:pPr>
        <w:pStyle w:val="Standard"/>
      </w:pPr>
      <w:r>
        <w:t>Question: 372</w:t>
      </w:r>
    </w:p>
    <w:p/>
    <w:p w14:paraId="4B6DE73B" w14:textId="77777777" w:rsidR="00865480" w:rsidRDefault="00000000">
      <w:pPr>
        <w:pStyle w:val="Standard"/>
        <w:rPr>
          <w:rFonts w:ascii="Roboto" w:hAnsi="Roboto"/>
          <w:sz w:val="21"/>
          <w:szCs w:val="21"/>
        </w:rPr>
      </w:pPr>
      <w:r>
        <w:rPr>
          <w:rFonts w:ascii="Roboto" w:hAnsi="Roboto"/>
          <w:sz w:val="21"/>
          <w:szCs w:val="21"/>
        </w:rPr>
        <w:t>A systems administrator is concerned users are accessing emails through a duplicate site that is not run by the company. Which of the following is used in this scenario?</w:t>
      </w:r>
    </w:p>
    <w:p w14:paraId="524C8EB6" w14:textId="77777777" w:rsidR="00865480" w:rsidRDefault="00000000">
      <w:pPr>
        <w:pStyle w:val="Standard"/>
        <w:rPr>
          <w:rFonts w:ascii="Roboto" w:hAnsi="Roboto"/>
          <w:sz w:val="21"/>
          <w:szCs w:val="21"/>
        </w:rPr>
      </w:pPr>
      <w:r>
        <w:t>A. Impersonation</w:t>
      </w:r>
    </w:p>
    <w:p w14:paraId="5E0BB282" w14:textId="77777777" w:rsidR="00865480" w:rsidRDefault="00000000">
      <w:pPr>
        <w:pStyle w:val="Standard"/>
        <w:rPr>
          <w:rFonts w:ascii="Roboto" w:hAnsi="Roboto"/>
          <w:sz w:val="21"/>
          <w:szCs w:val="21"/>
        </w:rPr>
      </w:pPr>
      <w:r>
        <w:t>B. Replication</w:t>
      </w:r>
    </w:p>
    <w:p w14:paraId="01CC0FA1" w14:textId="77777777" w:rsidR="00865480" w:rsidRDefault="00000000">
      <w:pPr>
        <w:pStyle w:val="Standard"/>
        <w:rPr>
          <w:rFonts w:ascii="Roboto" w:hAnsi="Roboto"/>
          <w:sz w:val="21"/>
          <w:szCs w:val="21"/>
        </w:rPr>
      </w:pPr>
      <w:r>
        <w:t>C. Phishing</w:t>
      </w:r>
    </w:p>
    <w:p w14:paraId="0C804445" w14:textId="77777777" w:rsidR="00865480" w:rsidRDefault="00000000">
      <w:pPr>
        <w:pStyle w:val="Standard"/>
        <w:rPr>
          <w:rFonts w:ascii="Roboto" w:hAnsi="Roboto"/>
          <w:sz w:val="21"/>
          <w:szCs w:val="21"/>
        </w:rPr>
      </w:pPr>
      <w:r>
        <w:t>D. Smishing</w:t>
      </w:r>
    </w:p>
    <w:p w14:paraId="2FC7C810" w14:textId="77777777" w:rsidR="00865480" w:rsidRDefault="00000000">
      <w:pPr>
        <w:pStyle w:val="Standard"/>
        <w:rPr>
          <w:rFonts w:ascii="Roboto" w:hAnsi="Roboto"/>
          <w:sz w:val="21"/>
          <w:szCs w:val="21"/>
        </w:rPr>
      </w:pPr>
      <w:r>
        <w:rPr>
          <w:rFonts w:ascii="Roboto" w:hAnsi="Roboto"/>
          <w:sz w:val="21"/>
          <w:szCs w:val="21"/>
        </w:rPr>
        <w:t>Answer: A</w:t>
      </w:r>
    </w:p>
    <w:p/>
    <w:p w14:paraId="1E52D2BD" w14:textId="77777777" w:rsidR="00865480" w:rsidRDefault="00865480">
      <w:pPr>
        <w:pStyle w:val="Standard"/>
        <w:rPr>
          <w:rFonts w:ascii="Roboto" w:hAnsi="Roboto"/>
          <w:sz w:val="21"/>
          <w:szCs w:val="21"/>
        </w:rPr>
      </w:pPr>
    </w:p>
    <w:p w14:paraId="6A6B6B72" w14:textId="77777777" w:rsidR="00865480" w:rsidRDefault="00000000">
      <w:pPr>
        <w:pStyle w:val="Standard"/>
      </w:pPr>
      <w:r>
        <w:t>Question: 373</w:t>
      </w:r>
    </w:p>
    <w:p/>
    <w:p w14:paraId="3605E140" w14:textId="77777777" w:rsidR="00865480" w:rsidRDefault="00000000">
      <w:pPr>
        <w:pStyle w:val="Standard"/>
        <w:rPr>
          <w:rFonts w:ascii="Roboto" w:hAnsi="Roboto"/>
          <w:sz w:val="21"/>
          <w:szCs w:val="21"/>
        </w:rPr>
      </w:pPr>
      <w:r>
        <w:rPr>
          <w:rFonts w:ascii="Roboto" w:hAnsi="Roboto"/>
          <w:sz w:val="21"/>
          <w:szCs w:val="21"/>
        </w:rPr>
        <w:t xml:space="preserve">Which of the following would most likely be used by attackers to perform credential harvesting? </w:t>
      </w:r>
    </w:p>
    <w:p w14:paraId="1A9F148B" w14:textId="77777777" w:rsidR="00865480" w:rsidRDefault="00000000">
      <w:pPr>
        <w:pStyle w:val="Standard"/>
        <w:rPr>
          <w:rFonts w:ascii="Roboto" w:hAnsi="Roboto"/>
          <w:sz w:val="21"/>
          <w:szCs w:val="21"/>
        </w:rPr>
      </w:pPr>
      <w:r>
        <w:t>A. Social engineering</w:t>
      </w:r>
    </w:p>
    <w:p w14:paraId="63E3C620" w14:textId="77777777" w:rsidR="00865480" w:rsidRDefault="00000000">
      <w:pPr>
        <w:pStyle w:val="Standard"/>
        <w:rPr>
          <w:rFonts w:ascii="Roboto" w:hAnsi="Roboto"/>
          <w:sz w:val="21"/>
          <w:szCs w:val="21"/>
        </w:rPr>
      </w:pPr>
      <w:r>
        <w:t>B. Supply chain compromise</w:t>
      </w:r>
    </w:p>
    <w:p w14:paraId="3434AB38" w14:textId="77777777" w:rsidR="00865480" w:rsidRDefault="00000000">
      <w:pPr>
        <w:pStyle w:val="Standard"/>
        <w:rPr>
          <w:rFonts w:ascii="Roboto" w:hAnsi="Roboto"/>
          <w:sz w:val="21"/>
          <w:szCs w:val="21"/>
        </w:rPr>
      </w:pPr>
      <w:r>
        <w:t>C. Third-party software</w:t>
      </w:r>
    </w:p>
    <w:p w14:paraId="639944E7" w14:textId="77777777" w:rsidR="00865480" w:rsidRDefault="00000000">
      <w:pPr>
        <w:pStyle w:val="Standard"/>
        <w:rPr>
          <w:rFonts w:ascii="Roboto" w:hAnsi="Roboto"/>
          <w:sz w:val="21"/>
          <w:szCs w:val="21"/>
        </w:rPr>
      </w:pPr>
      <w:r>
        <w:t>D. Rainbow table</w:t>
      </w:r>
    </w:p>
    <w:p w14:paraId="09F54FA7" w14:textId="77777777" w:rsidR="00865480" w:rsidRDefault="00000000">
      <w:pPr>
        <w:pStyle w:val="Standard"/>
        <w:rPr>
          <w:rFonts w:ascii="Roboto" w:hAnsi="Roboto"/>
          <w:sz w:val="21"/>
          <w:szCs w:val="21"/>
        </w:rPr>
      </w:pPr>
      <w:r>
        <w:rPr>
          <w:rFonts w:ascii="Roboto" w:hAnsi="Roboto"/>
          <w:sz w:val="21"/>
          <w:szCs w:val="21"/>
        </w:rPr>
        <w:t>Answer: A</w:t>
      </w:r>
    </w:p>
    <w:p/>
    <w:p w14:paraId="22FD6534" w14:textId="77777777" w:rsidR="00865480" w:rsidRDefault="00865480">
      <w:pPr>
        <w:pStyle w:val="Standard"/>
        <w:rPr>
          <w:rFonts w:ascii="Roboto" w:hAnsi="Roboto"/>
          <w:sz w:val="21"/>
          <w:szCs w:val="21"/>
        </w:rPr>
      </w:pPr>
    </w:p>
    <w:p w14:paraId="6E2043D2" w14:textId="77777777" w:rsidR="00865480" w:rsidRDefault="00000000">
      <w:pPr>
        <w:pStyle w:val="Standard"/>
      </w:pPr>
      <w:r>
        <w:t>Question: 374</w:t>
      </w:r>
    </w:p>
    <w:p/>
    <w:p w14:paraId="66D6B783" w14:textId="77777777" w:rsidR="00865480" w:rsidRDefault="00000000">
      <w:pPr>
        <w:pStyle w:val="Standard"/>
        <w:rPr>
          <w:rFonts w:ascii="Roboto" w:hAnsi="Roboto"/>
          <w:sz w:val="21"/>
          <w:szCs w:val="21"/>
        </w:rPr>
      </w:pPr>
      <w:r>
        <w:rPr>
          <w:rFonts w:ascii="Roboto" w:hAnsi="Roboto"/>
          <w:sz w:val="21"/>
          <w:szCs w:val="21"/>
        </w:rPr>
        <w:t>An organization is implementing a COPE mobile device management policy. Which of the following should the organization include in the COPE policy? (Select two).</w:t>
      </w:r>
    </w:p>
    <w:p w14:paraId="564B0FE7" w14:textId="77777777" w:rsidR="00865480" w:rsidRDefault="00000000">
      <w:pPr>
        <w:pStyle w:val="Standard"/>
        <w:rPr>
          <w:rFonts w:ascii="Roboto" w:hAnsi="Roboto"/>
          <w:sz w:val="21"/>
          <w:szCs w:val="21"/>
        </w:rPr>
      </w:pPr>
      <w:r>
        <w:t>A. Remote wiping of the device</w:t>
      </w:r>
    </w:p>
    <w:p w14:paraId="18ADFFAA" w14:textId="77777777" w:rsidR="00865480" w:rsidRDefault="00000000">
      <w:pPr>
        <w:pStyle w:val="Standard"/>
        <w:rPr>
          <w:rFonts w:ascii="Roboto" w:hAnsi="Roboto"/>
          <w:sz w:val="21"/>
          <w:szCs w:val="21"/>
        </w:rPr>
      </w:pPr>
      <w:r>
        <w:t>B. Data encryption</w:t>
      </w:r>
    </w:p>
    <w:p w14:paraId="6635E211" w14:textId="77777777" w:rsidR="00865480" w:rsidRDefault="00000000">
      <w:pPr>
        <w:pStyle w:val="Standard"/>
        <w:rPr>
          <w:rFonts w:ascii="Roboto" w:hAnsi="Roboto"/>
          <w:sz w:val="21"/>
          <w:szCs w:val="21"/>
        </w:rPr>
      </w:pPr>
      <w:r>
        <w:t>C. Requiring passwords with eight characters</w:t>
      </w:r>
    </w:p>
    <w:p w14:paraId="3C2E80B1" w14:textId="77777777" w:rsidR="00865480" w:rsidRDefault="00000000">
      <w:pPr>
        <w:pStyle w:val="Standard"/>
        <w:rPr>
          <w:rFonts w:ascii="Roboto" w:hAnsi="Roboto"/>
          <w:sz w:val="21"/>
          <w:szCs w:val="21"/>
        </w:rPr>
      </w:pPr>
      <w:r>
        <w:t>D. Data usage caps</w:t>
      </w:r>
    </w:p>
    <w:p w14:paraId="5F0BC9F6" w14:textId="77777777" w:rsidR="00865480" w:rsidRDefault="00000000">
      <w:pPr>
        <w:pStyle w:val="Standard"/>
        <w:rPr>
          <w:rFonts w:ascii="Roboto" w:hAnsi="Roboto"/>
          <w:sz w:val="21"/>
          <w:szCs w:val="21"/>
        </w:rPr>
      </w:pPr>
      <w:r>
        <w:t>E. Employee data ownership</w:t>
      </w:r>
    </w:p>
    <w:p w14:paraId="624FBD07" w14:textId="77777777" w:rsidR="00865480" w:rsidRDefault="00000000">
      <w:pPr>
        <w:pStyle w:val="Standard"/>
        <w:rPr>
          <w:rFonts w:ascii="Roboto" w:hAnsi="Roboto"/>
          <w:sz w:val="21"/>
          <w:szCs w:val="21"/>
        </w:rPr>
      </w:pPr>
      <w:r>
        <w:t>F. Personal application store access</w:t>
      </w:r>
    </w:p>
    <w:p w14:paraId="2813AD81" w14:textId="77777777" w:rsidR="00865480" w:rsidRDefault="00000000">
      <w:pPr>
        <w:pStyle w:val="Standard"/>
        <w:rPr>
          <w:rFonts w:ascii="Roboto" w:hAnsi="Roboto"/>
          <w:sz w:val="21"/>
          <w:szCs w:val="21"/>
        </w:rPr>
      </w:pPr>
      <w:r>
        <w:rPr>
          <w:rFonts w:ascii="Roboto" w:hAnsi="Roboto"/>
          <w:sz w:val="21"/>
          <w:szCs w:val="21"/>
        </w:rPr>
        <w:t>Answer: A, B</w:t>
      </w:r>
    </w:p>
    <w:p/>
    <w:p w14:paraId="15F4004A" w14:textId="77777777" w:rsidR="00865480" w:rsidRDefault="00865480">
      <w:pPr>
        <w:pStyle w:val="Standard"/>
        <w:rPr>
          <w:rFonts w:ascii="Roboto" w:hAnsi="Roboto"/>
          <w:sz w:val="21"/>
          <w:szCs w:val="21"/>
        </w:rPr>
      </w:pPr>
    </w:p>
    <w:p w14:paraId="4CBBC2DE" w14:textId="77777777" w:rsidR="00865480" w:rsidRDefault="00000000">
      <w:pPr>
        <w:pStyle w:val="Standard"/>
      </w:pPr>
      <w:r>
        <w:t>Question: 375</w:t>
      </w:r>
    </w:p>
    <w:p/>
    <w:p w14:paraId="5A2F8A06" w14:textId="77777777" w:rsidR="00865480" w:rsidRDefault="00000000">
      <w:pPr>
        <w:pStyle w:val="Standard"/>
        <w:rPr>
          <w:rFonts w:ascii="Roboto" w:hAnsi="Roboto"/>
          <w:sz w:val="21"/>
          <w:szCs w:val="21"/>
        </w:rPr>
      </w:pPr>
      <w:r>
        <w:rPr>
          <w:rFonts w:ascii="Roboto" w:hAnsi="Roboto"/>
          <w:sz w:val="21"/>
          <w:szCs w:val="21"/>
        </w:rPr>
        <w:t xml:space="preserve">Which of the following techniques can be used to sanitize the data contained on a hard drive while allowing for the hard drive to be repurposed? </w:t>
      </w:r>
    </w:p>
    <w:p w14:paraId="6CCEFE0A" w14:textId="77777777" w:rsidR="00865480" w:rsidRDefault="00000000">
      <w:pPr>
        <w:pStyle w:val="Standard"/>
        <w:rPr>
          <w:rFonts w:ascii="Roboto" w:hAnsi="Roboto"/>
          <w:sz w:val="21"/>
          <w:szCs w:val="21"/>
        </w:rPr>
      </w:pPr>
      <w:r>
        <w:t>A. Degaussing</w:t>
      </w:r>
    </w:p>
    <w:p w14:paraId="5BF4BB1E" w14:textId="77777777" w:rsidR="00865480" w:rsidRDefault="00000000">
      <w:pPr>
        <w:pStyle w:val="Standard"/>
        <w:rPr>
          <w:rFonts w:ascii="Roboto" w:hAnsi="Roboto"/>
          <w:sz w:val="21"/>
          <w:szCs w:val="21"/>
        </w:rPr>
      </w:pPr>
      <w:r>
        <w:t>B. Drive shredder</w:t>
      </w:r>
    </w:p>
    <w:p w14:paraId="56BB66E8" w14:textId="77777777" w:rsidR="00865480" w:rsidRDefault="00000000">
      <w:pPr>
        <w:pStyle w:val="Standard"/>
        <w:rPr>
          <w:rFonts w:ascii="Roboto" w:hAnsi="Roboto"/>
          <w:sz w:val="21"/>
          <w:szCs w:val="21"/>
        </w:rPr>
      </w:pPr>
      <w:r>
        <w:t>C. Retention platform</w:t>
      </w:r>
    </w:p>
    <w:p w14:paraId="6E67B988" w14:textId="77777777" w:rsidR="00865480" w:rsidRDefault="00000000">
      <w:pPr>
        <w:pStyle w:val="Standard"/>
        <w:rPr>
          <w:rFonts w:ascii="Roboto" w:hAnsi="Roboto"/>
          <w:sz w:val="21"/>
          <w:szCs w:val="21"/>
        </w:rPr>
      </w:pPr>
      <w:r>
        <w:t>D. Wipe tool</w:t>
      </w:r>
    </w:p>
    <w:p w14:paraId="1C457BC9" w14:textId="77777777" w:rsidR="00865480" w:rsidRDefault="00000000">
      <w:pPr>
        <w:pStyle w:val="Standard"/>
        <w:rPr>
          <w:rFonts w:ascii="Roboto" w:hAnsi="Roboto"/>
          <w:sz w:val="21"/>
          <w:szCs w:val="21"/>
        </w:rPr>
      </w:pPr>
      <w:r>
        <w:rPr>
          <w:rFonts w:ascii="Roboto" w:hAnsi="Roboto"/>
          <w:sz w:val="21"/>
          <w:szCs w:val="21"/>
        </w:rPr>
        <w:t>Answer: D</w:t>
      </w:r>
    </w:p>
    <w:p/>
    <w:p w14:paraId="30AA9EB8" w14:textId="77777777" w:rsidR="00865480" w:rsidRDefault="00865480">
      <w:pPr>
        <w:pStyle w:val="Standard"/>
        <w:rPr>
          <w:rFonts w:ascii="Roboto" w:hAnsi="Roboto"/>
          <w:sz w:val="21"/>
          <w:szCs w:val="21"/>
        </w:rPr>
      </w:pPr>
    </w:p>
    <w:p w14:paraId="1C97C460" w14:textId="77777777" w:rsidR="00865480" w:rsidRDefault="00000000">
      <w:pPr>
        <w:pStyle w:val="Standard"/>
      </w:pPr>
      <w:r>
        <w:t>Question: 376</w:t>
      </w:r>
    </w:p>
    <w:p/>
    <w:p w14:paraId="05554DF4" w14:textId="77777777" w:rsidR="00865480" w:rsidRDefault="00000000">
      <w:pPr>
        <w:pStyle w:val="Standard"/>
        <w:rPr>
          <w:rFonts w:ascii="Roboto" w:hAnsi="Roboto"/>
          <w:sz w:val="21"/>
          <w:szCs w:val="21"/>
        </w:rPr>
      </w:pPr>
      <w:r>
        <w:rPr>
          <w:rFonts w:ascii="Roboto" w:hAnsi="Roboto"/>
          <w:sz w:val="21"/>
          <w:szCs w:val="21"/>
        </w:rPr>
        <w:t>Which of the following tools is best for logging and monitoring in a cloud environment?</w:t>
      </w:r>
    </w:p>
    <w:p w14:paraId="349C2A29" w14:textId="77777777" w:rsidR="00865480" w:rsidRDefault="00000000">
      <w:pPr>
        <w:pStyle w:val="Standard"/>
        <w:rPr>
          <w:rFonts w:ascii="Roboto" w:hAnsi="Roboto"/>
          <w:sz w:val="21"/>
          <w:szCs w:val="21"/>
          <w:lang w:val="pt-BR"/>
        </w:rPr>
      </w:pPr>
      <w:r>
        <w:t>A. IPS</w:t>
      </w:r>
    </w:p>
    <w:p w14:paraId="660A3A4A" w14:textId="77777777" w:rsidR="00865480" w:rsidRDefault="00000000">
      <w:pPr>
        <w:pStyle w:val="Standard"/>
        <w:rPr>
          <w:rFonts w:ascii="Roboto" w:hAnsi="Roboto"/>
          <w:sz w:val="21"/>
          <w:szCs w:val="21"/>
          <w:lang w:val="pt-BR"/>
        </w:rPr>
      </w:pPr>
      <w:r>
        <w:t>B. FIM</w:t>
      </w:r>
    </w:p>
    <w:p w14:paraId="316B0918" w14:textId="77777777" w:rsidR="00865480" w:rsidRDefault="00000000">
      <w:pPr>
        <w:pStyle w:val="Standard"/>
        <w:rPr>
          <w:rFonts w:ascii="Roboto" w:hAnsi="Roboto"/>
          <w:sz w:val="21"/>
          <w:szCs w:val="21"/>
          <w:lang w:val="pt-BR"/>
        </w:rPr>
      </w:pPr>
      <w:r>
        <w:t>C. NAC</w:t>
      </w:r>
    </w:p>
    <w:p w14:paraId="724899E2" w14:textId="77777777" w:rsidR="00865480" w:rsidRDefault="00000000">
      <w:pPr>
        <w:pStyle w:val="Standard"/>
        <w:rPr>
          <w:rFonts w:ascii="Roboto" w:hAnsi="Roboto"/>
          <w:sz w:val="21"/>
          <w:szCs w:val="21"/>
        </w:rPr>
      </w:pPr>
      <w:r>
        <w:t>D. SIEM</w:t>
      </w:r>
    </w:p>
    <w:p w14:paraId="66446DD5" w14:textId="77777777" w:rsidR="00865480" w:rsidRDefault="00000000">
      <w:pPr>
        <w:pStyle w:val="Standard"/>
        <w:rPr>
          <w:rFonts w:ascii="Roboto" w:hAnsi="Roboto"/>
          <w:sz w:val="21"/>
          <w:szCs w:val="21"/>
        </w:rPr>
      </w:pPr>
      <w:r>
        <w:rPr>
          <w:rFonts w:ascii="Roboto" w:hAnsi="Roboto"/>
          <w:sz w:val="21"/>
          <w:szCs w:val="21"/>
        </w:rPr>
        <w:t>Answer: D</w:t>
      </w:r>
    </w:p>
    <w:p/>
    <w:p w14:paraId="6A367299" w14:textId="77777777" w:rsidR="00865480" w:rsidRDefault="00865480">
      <w:pPr>
        <w:pStyle w:val="Standard"/>
        <w:rPr>
          <w:rFonts w:ascii="Roboto" w:hAnsi="Roboto"/>
          <w:sz w:val="21"/>
          <w:szCs w:val="21"/>
        </w:rPr>
      </w:pPr>
    </w:p>
    <w:p w14:paraId="45D738D7" w14:textId="77777777" w:rsidR="00865480" w:rsidRDefault="00000000">
      <w:pPr>
        <w:pStyle w:val="Standard"/>
      </w:pPr>
      <w:r>
        <w:t>Question: 377</w:t>
      </w:r>
    </w:p>
    <w:p/>
    <w:p w14:paraId="6CAC611A" w14:textId="77777777" w:rsidR="00865480" w:rsidRDefault="00000000">
      <w:pPr>
        <w:pStyle w:val="Standard"/>
        <w:rPr>
          <w:rFonts w:ascii="Roboto" w:hAnsi="Roboto"/>
          <w:sz w:val="21"/>
          <w:szCs w:val="21"/>
        </w:rPr>
      </w:pPr>
      <w:r>
        <w:rPr>
          <w:rFonts w:ascii="Roboto" w:hAnsi="Roboto"/>
          <w:sz w:val="21"/>
          <w:szCs w:val="21"/>
        </w:rPr>
        <w:t xml:space="preserve">Which of the following should an organization use to protect its environment from external attacks conducted by an unauthorized hacker? </w:t>
      </w:r>
    </w:p>
    <w:p w14:paraId="2C1609D9" w14:textId="77777777" w:rsidR="00865480" w:rsidRDefault="00000000">
      <w:pPr>
        <w:pStyle w:val="Standard"/>
        <w:rPr>
          <w:rFonts w:ascii="Roboto" w:hAnsi="Roboto"/>
          <w:sz w:val="21"/>
          <w:szCs w:val="21"/>
        </w:rPr>
      </w:pPr>
      <w:r>
        <w:t>A. ACL</w:t>
      </w:r>
    </w:p>
    <w:p w14:paraId="648496C8" w14:textId="77777777" w:rsidR="00865480" w:rsidRDefault="00000000">
      <w:pPr>
        <w:pStyle w:val="Standard"/>
        <w:rPr>
          <w:rFonts w:ascii="Roboto" w:hAnsi="Roboto"/>
          <w:sz w:val="21"/>
          <w:szCs w:val="21"/>
        </w:rPr>
      </w:pPr>
      <w:r>
        <w:t>B. IDS</w:t>
      </w:r>
    </w:p>
    <w:p w14:paraId="4D996566" w14:textId="77777777" w:rsidR="00865480" w:rsidRDefault="00000000">
      <w:pPr>
        <w:pStyle w:val="Standard"/>
        <w:rPr>
          <w:rFonts w:ascii="Roboto" w:hAnsi="Roboto"/>
          <w:sz w:val="21"/>
          <w:szCs w:val="21"/>
        </w:rPr>
      </w:pPr>
      <w:r>
        <w:t>C. HIDS</w:t>
      </w:r>
    </w:p>
    <w:p w14:paraId="10D3E5BB" w14:textId="77777777" w:rsidR="00865480" w:rsidRDefault="00000000">
      <w:pPr>
        <w:pStyle w:val="Standard"/>
        <w:rPr>
          <w:rFonts w:ascii="Roboto" w:hAnsi="Roboto"/>
          <w:sz w:val="21"/>
          <w:szCs w:val="21"/>
        </w:rPr>
      </w:pPr>
      <w:r>
        <w:t>D. NIPS</w:t>
      </w:r>
    </w:p>
    <w:p w14:paraId="2C20EB16" w14:textId="77777777" w:rsidR="00865480" w:rsidRDefault="00000000">
      <w:pPr>
        <w:pStyle w:val="Standard"/>
        <w:rPr>
          <w:rFonts w:ascii="Roboto" w:hAnsi="Roboto"/>
          <w:sz w:val="21"/>
          <w:szCs w:val="21"/>
        </w:rPr>
      </w:pPr>
      <w:r>
        <w:rPr>
          <w:rFonts w:ascii="Roboto" w:hAnsi="Roboto"/>
          <w:sz w:val="21"/>
          <w:szCs w:val="21"/>
        </w:rPr>
        <w:t>Answer: B</w:t>
      </w:r>
    </w:p>
    <w:p/>
    <w:p w14:paraId="05E76EA8" w14:textId="77777777" w:rsidR="00865480" w:rsidRDefault="00865480">
      <w:pPr>
        <w:pStyle w:val="Standard"/>
        <w:rPr>
          <w:rFonts w:ascii="Roboto" w:hAnsi="Roboto"/>
          <w:sz w:val="21"/>
          <w:szCs w:val="21"/>
        </w:rPr>
      </w:pPr>
    </w:p>
    <w:p w14:paraId="1A8CD755" w14:textId="77777777" w:rsidR="00865480" w:rsidRDefault="00000000">
      <w:pPr>
        <w:pStyle w:val="Standard"/>
      </w:pPr>
      <w:r>
        <w:t>Question: 378</w:t>
      </w:r>
    </w:p>
    <w:p/>
    <w:p w14:paraId="282DA97A" w14:textId="77777777" w:rsidR="00865480" w:rsidRDefault="00000000">
      <w:pPr>
        <w:pStyle w:val="Standard"/>
        <w:rPr>
          <w:rFonts w:ascii="Roboto" w:hAnsi="Roboto"/>
          <w:sz w:val="21"/>
          <w:szCs w:val="21"/>
        </w:rPr>
      </w:pPr>
      <w:r>
        <w:rPr>
          <w:rFonts w:ascii="Roboto" w:hAnsi="Roboto"/>
          <w:sz w:val="21"/>
          <w:szCs w:val="21"/>
        </w:rPr>
        <w:t>A company discovered its data was advertised for sale on the dark web. During the initial investigation, the company determined the data was proprietary data. Which of the following is the next step the company should take?</w:t>
      </w:r>
    </w:p>
    <w:p w14:paraId="7ACB7FBD" w14:textId="77777777" w:rsidR="00865480" w:rsidRDefault="00000000">
      <w:pPr>
        <w:pStyle w:val="Standard"/>
        <w:rPr>
          <w:rFonts w:ascii="Roboto" w:hAnsi="Roboto"/>
          <w:sz w:val="21"/>
          <w:szCs w:val="21"/>
        </w:rPr>
      </w:pPr>
      <w:r>
        <w:t>A. Identity the attacker sentry methods.</w:t>
      </w:r>
    </w:p>
    <w:p w14:paraId="6BF06E5E" w14:textId="77777777" w:rsidR="00865480" w:rsidRDefault="00000000">
      <w:pPr>
        <w:pStyle w:val="Standard"/>
        <w:rPr>
          <w:rFonts w:ascii="Roboto" w:hAnsi="Roboto"/>
          <w:sz w:val="21"/>
          <w:szCs w:val="21"/>
        </w:rPr>
      </w:pPr>
      <w:r>
        <w:t>B. Report the breach to the local authorities.</w:t>
      </w:r>
    </w:p>
    <w:p w14:paraId="01C6FDF8" w14:textId="77777777" w:rsidR="00865480" w:rsidRDefault="00000000">
      <w:pPr>
        <w:pStyle w:val="Standard"/>
        <w:rPr>
          <w:rFonts w:ascii="Roboto" w:hAnsi="Roboto"/>
          <w:sz w:val="21"/>
          <w:szCs w:val="21"/>
        </w:rPr>
      </w:pPr>
      <w:r>
        <w:t>C. Notify the applicable parties of the breach.</w:t>
      </w:r>
    </w:p>
    <w:p w14:paraId="4A09C346" w14:textId="77777777" w:rsidR="00865480" w:rsidRDefault="00000000">
      <w:pPr>
        <w:pStyle w:val="Standard"/>
        <w:rPr>
          <w:rFonts w:ascii="Roboto" w:hAnsi="Roboto"/>
          <w:sz w:val="21"/>
          <w:szCs w:val="21"/>
        </w:rPr>
      </w:pPr>
      <w:r>
        <w:t>D. Implement vulnerability scanning of the company's systems.</w:t>
      </w:r>
    </w:p>
    <w:p w14:paraId="73952667" w14:textId="77777777" w:rsidR="00865480" w:rsidRDefault="00000000">
      <w:pPr>
        <w:pStyle w:val="Standard"/>
        <w:rPr>
          <w:rFonts w:ascii="Roboto" w:hAnsi="Roboto"/>
          <w:sz w:val="21"/>
          <w:szCs w:val="21"/>
        </w:rPr>
      </w:pPr>
      <w:r>
        <w:rPr>
          <w:rFonts w:ascii="Roboto" w:hAnsi="Roboto"/>
          <w:sz w:val="21"/>
          <w:szCs w:val="21"/>
        </w:rPr>
        <w:t>Answer: C</w:t>
      </w:r>
    </w:p>
    <w:p/>
    <w:p w14:paraId="3BEF2352" w14:textId="77777777" w:rsidR="00865480" w:rsidRDefault="00865480">
      <w:pPr>
        <w:pStyle w:val="Standard"/>
        <w:rPr>
          <w:rFonts w:ascii="Roboto" w:hAnsi="Roboto"/>
          <w:sz w:val="21"/>
          <w:szCs w:val="21"/>
        </w:rPr>
      </w:pPr>
    </w:p>
    <w:p w14:paraId="602ADBD3" w14:textId="77777777" w:rsidR="00865480" w:rsidRDefault="00000000">
      <w:pPr>
        <w:pStyle w:val="Standard"/>
      </w:pPr>
      <w:r>
        <w:t>Question: 379</w:t>
      </w:r>
    </w:p>
    <w:p/>
    <w:p w14:paraId="67402217" w14:textId="77777777" w:rsidR="00865480" w:rsidRDefault="00000000">
      <w:pPr>
        <w:pStyle w:val="Standard"/>
        <w:rPr>
          <w:rFonts w:ascii="Roboto" w:hAnsi="Roboto"/>
          <w:sz w:val="21"/>
          <w:szCs w:val="21"/>
        </w:rPr>
      </w:pPr>
      <w:r>
        <w:rPr>
          <w:rFonts w:ascii="Roboto" w:hAnsi="Roboto"/>
          <w:sz w:val="21"/>
          <w:szCs w:val="21"/>
        </w:rPr>
        <w:t>An administrator needs to perform server hardening before deployment. Which of the following steps should the administrator take? (Select two).</w:t>
      </w:r>
    </w:p>
    <w:p w14:paraId="2268B089" w14:textId="77777777" w:rsidR="00865480" w:rsidRDefault="00000000">
      <w:pPr>
        <w:pStyle w:val="Standard"/>
        <w:rPr>
          <w:rFonts w:ascii="Roboto" w:hAnsi="Roboto"/>
          <w:sz w:val="21"/>
          <w:szCs w:val="21"/>
        </w:rPr>
      </w:pPr>
      <w:r>
        <w:t>A. Disable default accounts.</w:t>
      </w:r>
    </w:p>
    <w:p w14:paraId="25494BFE" w14:textId="77777777" w:rsidR="00865480" w:rsidRDefault="00000000">
      <w:pPr>
        <w:pStyle w:val="Standard"/>
        <w:rPr>
          <w:rFonts w:ascii="Roboto" w:hAnsi="Roboto"/>
          <w:sz w:val="21"/>
          <w:szCs w:val="21"/>
        </w:rPr>
      </w:pPr>
      <w:r>
        <w:t>B. Add the server to the asset inventory.</w:t>
      </w:r>
    </w:p>
    <w:p w14:paraId="07F5090C" w14:textId="77777777" w:rsidR="00865480" w:rsidRDefault="00000000">
      <w:pPr>
        <w:pStyle w:val="Standard"/>
        <w:rPr>
          <w:rFonts w:ascii="Roboto" w:hAnsi="Roboto"/>
          <w:sz w:val="21"/>
          <w:szCs w:val="21"/>
        </w:rPr>
      </w:pPr>
      <w:r>
        <w:t>C. Remove unnecessary services.</w:t>
      </w:r>
    </w:p>
    <w:p w14:paraId="5E68C68F" w14:textId="77777777" w:rsidR="00865480" w:rsidRDefault="00000000">
      <w:pPr>
        <w:pStyle w:val="Standard"/>
        <w:rPr>
          <w:rFonts w:ascii="Roboto" w:hAnsi="Roboto"/>
          <w:sz w:val="21"/>
          <w:szCs w:val="21"/>
        </w:rPr>
      </w:pPr>
      <w:r>
        <w:t>D. Document default passwords.</w:t>
      </w:r>
    </w:p>
    <w:p w14:paraId="74963470" w14:textId="77777777" w:rsidR="00865480" w:rsidRDefault="00000000">
      <w:pPr>
        <w:pStyle w:val="Standard"/>
        <w:rPr>
          <w:rFonts w:ascii="Roboto" w:hAnsi="Roboto"/>
          <w:sz w:val="21"/>
          <w:szCs w:val="21"/>
        </w:rPr>
      </w:pPr>
      <w:r>
        <w:t>E. Send server logs to the SIEM.</w:t>
      </w:r>
    </w:p>
    <w:p w14:paraId="41669A62" w14:textId="77777777" w:rsidR="00865480" w:rsidRDefault="00000000">
      <w:pPr>
        <w:pStyle w:val="Standard"/>
        <w:rPr>
          <w:rFonts w:ascii="Roboto" w:hAnsi="Roboto"/>
          <w:sz w:val="21"/>
          <w:szCs w:val="21"/>
        </w:rPr>
      </w:pPr>
      <w:r>
        <w:t>F. Join the server to the corporate domain.</w:t>
      </w:r>
    </w:p>
    <w:p w14:paraId="183D7872" w14:textId="77777777" w:rsidR="00865480" w:rsidRDefault="00000000">
      <w:pPr>
        <w:pStyle w:val="Standard"/>
        <w:rPr>
          <w:rFonts w:ascii="Roboto" w:hAnsi="Roboto"/>
          <w:sz w:val="21"/>
          <w:szCs w:val="21"/>
        </w:rPr>
      </w:pPr>
      <w:r>
        <w:rPr>
          <w:rFonts w:ascii="Roboto" w:hAnsi="Roboto"/>
          <w:sz w:val="21"/>
          <w:szCs w:val="21"/>
        </w:rPr>
        <w:t>Answer: A, C</w:t>
      </w:r>
    </w:p>
    <w:p/>
    <w:p w14:paraId="094274E6" w14:textId="77777777" w:rsidR="00865480" w:rsidRDefault="00865480">
      <w:pPr>
        <w:pStyle w:val="Standard"/>
        <w:rPr>
          <w:rFonts w:ascii="Roboto" w:hAnsi="Roboto"/>
          <w:sz w:val="21"/>
          <w:szCs w:val="21"/>
        </w:rPr>
      </w:pPr>
    </w:p>
    <w:p w14:paraId="558B59F8" w14:textId="77777777" w:rsidR="00865480" w:rsidRDefault="00000000">
      <w:pPr>
        <w:pStyle w:val="Standard"/>
      </w:pPr>
      <w:r>
        <w:t>Question: 380</w:t>
      </w:r>
    </w:p>
    <w:p/>
    <w:p w14:paraId="5E0764B2" w14:textId="77777777" w:rsidR="00865480" w:rsidRDefault="00000000">
      <w:pPr>
        <w:pStyle w:val="Standard"/>
        <w:rPr>
          <w:rFonts w:ascii="Roboto" w:hAnsi="Roboto"/>
          <w:sz w:val="21"/>
          <w:szCs w:val="21"/>
        </w:rPr>
      </w:pPr>
      <w:r>
        <w:rPr>
          <w:rFonts w:ascii="Roboto" w:hAnsi="Roboto"/>
          <w:sz w:val="21"/>
          <w:szCs w:val="21"/>
        </w:rPr>
        <w:t>A security administrator observed the following in a web server log while investigating an incident:</w:t>
      </w:r>
    </w:p>
    <w:p w14:paraId="5CAEE631" w14:textId="77777777" w:rsidR="00865480" w:rsidRDefault="00000000">
      <w:pPr>
        <w:pStyle w:val="Standard"/>
      </w:pPr>
      <w:r>
        <w:rPr>
          <w:noProof/>
        </w:rPr>
        <w:drawing>
          <wp:inline distT="0" distB="0" distL="0" distR="0" wp14:anchorId="59160E7E" wp14:editId="3E36DBCE">
            <wp:extent cx="2523808" cy="342854"/>
            <wp:effectExtent l="0" t="0" r="0" b="46"/>
            <wp:docPr id="1857371445"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23808" cy="342854"/>
                    </a:xfrm>
                    <a:prstGeom prst="rect">
                      <a:avLst/>
                    </a:prstGeom>
                    <a:noFill/>
                    <a:ln>
                      <a:noFill/>
                      <a:prstDash/>
                    </a:ln>
                  </pic:spPr>
                </pic:pic>
              </a:graphicData>
            </a:graphic>
          </wp:inline>
        </w:drawing>
      </w:r>
    </w:p>
    <w:p w14:paraId="3CC1C45C" w14:textId="77777777" w:rsidR="00865480" w:rsidRDefault="00000000">
      <w:pPr>
        <w:pStyle w:val="Standard"/>
        <w:rPr>
          <w:rFonts w:ascii="Roboto" w:hAnsi="Roboto"/>
          <w:sz w:val="21"/>
          <w:szCs w:val="21"/>
        </w:rPr>
      </w:pPr>
      <w:r>
        <w:rPr>
          <w:rFonts w:ascii="Roboto" w:hAnsi="Roboto"/>
          <w:sz w:val="21"/>
          <w:szCs w:val="21"/>
        </w:rPr>
        <w:t xml:space="preserve">Which of the following attacks did the security administrator most likely see? </w:t>
      </w:r>
    </w:p>
    <w:p w14:paraId="7096E01A" w14:textId="77777777" w:rsidR="00865480" w:rsidRDefault="00000000">
      <w:pPr>
        <w:pStyle w:val="Standard"/>
        <w:rPr>
          <w:rFonts w:ascii="Roboto" w:hAnsi="Roboto"/>
          <w:sz w:val="21"/>
          <w:szCs w:val="21"/>
        </w:rPr>
      </w:pPr>
      <w:r>
        <w:t>A. Privilege escalation</w:t>
      </w:r>
    </w:p>
    <w:p w14:paraId="672027C0" w14:textId="77777777" w:rsidR="00865480" w:rsidRDefault="00000000">
      <w:pPr>
        <w:pStyle w:val="Standard"/>
        <w:rPr>
          <w:rFonts w:ascii="Roboto" w:hAnsi="Roboto"/>
          <w:sz w:val="21"/>
          <w:szCs w:val="21"/>
        </w:rPr>
      </w:pPr>
      <w:r>
        <w:t>B. Credential replay</w:t>
      </w:r>
    </w:p>
    <w:p w14:paraId="57A1D694" w14:textId="77777777" w:rsidR="00865480" w:rsidRDefault="00000000">
      <w:pPr>
        <w:pStyle w:val="Standard"/>
        <w:rPr>
          <w:rFonts w:ascii="Roboto" w:hAnsi="Roboto"/>
          <w:sz w:val="21"/>
          <w:szCs w:val="21"/>
        </w:rPr>
      </w:pPr>
      <w:r>
        <w:t>C. Brute force</w:t>
      </w:r>
    </w:p>
    <w:p w14:paraId="76B1BFD5" w14:textId="77777777" w:rsidR="00865480" w:rsidRDefault="00000000">
      <w:pPr>
        <w:pStyle w:val="Standard"/>
        <w:rPr>
          <w:rFonts w:ascii="Roboto" w:hAnsi="Roboto"/>
          <w:sz w:val="21"/>
          <w:szCs w:val="21"/>
        </w:rPr>
      </w:pPr>
      <w:r>
        <w:t>D. Directory traversal</w:t>
      </w:r>
    </w:p>
    <w:p w14:paraId="1C1946F1" w14:textId="77777777" w:rsidR="00865480" w:rsidRDefault="00000000">
      <w:pPr>
        <w:pStyle w:val="Standard"/>
        <w:rPr>
          <w:rFonts w:ascii="Roboto" w:hAnsi="Roboto"/>
          <w:sz w:val="21"/>
          <w:szCs w:val="21"/>
        </w:rPr>
      </w:pPr>
      <w:r>
        <w:rPr>
          <w:rFonts w:ascii="Roboto" w:hAnsi="Roboto"/>
          <w:sz w:val="21"/>
          <w:szCs w:val="21"/>
        </w:rPr>
        <w:t>Answer: D</w:t>
      </w:r>
    </w:p>
    <w:p/>
    <w:p w14:paraId="10C34912" w14:textId="77777777" w:rsidR="00865480" w:rsidRDefault="00865480">
      <w:pPr>
        <w:pStyle w:val="Standard"/>
        <w:rPr>
          <w:rFonts w:ascii="Roboto" w:hAnsi="Roboto"/>
          <w:sz w:val="21"/>
          <w:szCs w:val="21"/>
        </w:rPr>
      </w:pPr>
    </w:p>
    <w:p w14:paraId="2ED6EFE3" w14:textId="77777777" w:rsidR="00865480" w:rsidRDefault="00000000">
      <w:pPr>
        <w:pStyle w:val="Standard"/>
      </w:pPr>
      <w:r>
        <w:t>Question: 381</w:t>
      </w:r>
    </w:p>
    <w:p/>
    <w:p w14:paraId="06BDA1B9" w14:textId="77777777" w:rsidR="00865480" w:rsidRDefault="00000000">
      <w:pPr>
        <w:pStyle w:val="Standard"/>
        <w:rPr>
          <w:rFonts w:ascii="Roboto" w:hAnsi="Roboto"/>
          <w:sz w:val="21"/>
          <w:szCs w:val="21"/>
        </w:rPr>
      </w:pPr>
      <w:r>
        <w:rPr>
          <w:rFonts w:ascii="Roboto" w:hAnsi="Roboto"/>
          <w:sz w:val="21"/>
          <w:szCs w:val="21"/>
        </w:rPr>
        <w:t xml:space="preserve">Which of the following should a security team do first before a new web server goes live? </w:t>
      </w:r>
    </w:p>
    <w:p w14:paraId="33F1E9E9" w14:textId="77777777" w:rsidR="00865480" w:rsidRDefault="00000000">
      <w:pPr>
        <w:pStyle w:val="Standard"/>
        <w:rPr>
          <w:rFonts w:ascii="Roboto" w:hAnsi="Roboto"/>
          <w:sz w:val="21"/>
          <w:szCs w:val="21"/>
        </w:rPr>
      </w:pPr>
      <w:r>
        <w:t>A. Harden the virtual host.</w:t>
      </w:r>
    </w:p>
    <w:p w14:paraId="62A74FDB" w14:textId="77777777" w:rsidR="00865480" w:rsidRDefault="00000000">
      <w:pPr>
        <w:pStyle w:val="Standard"/>
        <w:rPr>
          <w:rFonts w:ascii="Roboto" w:hAnsi="Roboto"/>
          <w:sz w:val="21"/>
          <w:szCs w:val="21"/>
        </w:rPr>
      </w:pPr>
      <w:r>
        <w:t>B. Create WAF rules.</w:t>
      </w:r>
    </w:p>
    <w:p w14:paraId="47AF77F3" w14:textId="77777777" w:rsidR="00865480" w:rsidRDefault="00000000">
      <w:pPr>
        <w:pStyle w:val="Standard"/>
        <w:rPr>
          <w:rFonts w:ascii="Roboto" w:hAnsi="Roboto"/>
          <w:sz w:val="21"/>
          <w:szCs w:val="21"/>
        </w:rPr>
      </w:pPr>
      <w:r>
        <w:t>C. Enable network intrusion detection.</w:t>
      </w:r>
    </w:p>
    <w:p w14:paraId="319974A1" w14:textId="77777777" w:rsidR="00865480" w:rsidRDefault="00000000">
      <w:pPr>
        <w:pStyle w:val="Standard"/>
        <w:rPr>
          <w:rFonts w:ascii="Roboto" w:hAnsi="Roboto"/>
          <w:sz w:val="21"/>
          <w:szCs w:val="21"/>
        </w:rPr>
      </w:pPr>
      <w:r>
        <w:t>D. Apply patch management</w:t>
      </w:r>
    </w:p>
    <w:p w14:paraId="671C05AD" w14:textId="77777777" w:rsidR="00865480" w:rsidRDefault="00000000">
      <w:pPr>
        <w:pStyle w:val="Standard"/>
        <w:rPr>
          <w:rFonts w:ascii="Roboto" w:hAnsi="Roboto"/>
          <w:sz w:val="21"/>
          <w:szCs w:val="21"/>
        </w:rPr>
      </w:pPr>
      <w:r>
        <w:rPr>
          <w:rFonts w:ascii="Roboto" w:hAnsi="Roboto"/>
          <w:sz w:val="21"/>
          <w:szCs w:val="21"/>
        </w:rPr>
        <w:t>Answer: D</w:t>
      </w:r>
    </w:p>
    <w:p/>
    <w:p w14:paraId="391298BD" w14:textId="77777777" w:rsidR="00865480" w:rsidRDefault="00865480">
      <w:pPr>
        <w:pStyle w:val="Standard"/>
        <w:rPr>
          <w:rFonts w:ascii="Roboto" w:hAnsi="Roboto"/>
          <w:sz w:val="21"/>
          <w:szCs w:val="21"/>
        </w:rPr>
      </w:pPr>
    </w:p>
    <w:p w14:paraId="197A4ACD" w14:textId="77777777" w:rsidR="00865480" w:rsidRDefault="00000000">
      <w:pPr>
        <w:pStyle w:val="Standard"/>
      </w:pPr>
      <w:r>
        <w:t>Question: 382</w:t>
      </w:r>
    </w:p>
    <w:p/>
    <w:p w14:paraId="03946089" w14:textId="77777777" w:rsidR="00865480" w:rsidRDefault="00000000">
      <w:pPr>
        <w:pStyle w:val="Standard"/>
        <w:rPr>
          <w:rFonts w:ascii="Roboto" w:hAnsi="Roboto"/>
          <w:sz w:val="21"/>
          <w:szCs w:val="21"/>
        </w:rPr>
      </w:pPr>
      <w:r>
        <w:rPr>
          <w:rFonts w:ascii="Roboto" w:hAnsi="Roboto"/>
          <w:sz w:val="21"/>
          <w:szCs w:val="21"/>
        </w:rPr>
        <w:t xml:space="preserve">A company is in the process of migrating to cloud-based services. The company's IT department has limited resources for migration and ongoing support. Which of the following best meets the company's needs? </w:t>
      </w:r>
    </w:p>
    <w:p w14:paraId="6E4814E0" w14:textId="77777777" w:rsidR="00865480" w:rsidRDefault="00000000">
      <w:pPr>
        <w:pStyle w:val="Standard"/>
        <w:rPr>
          <w:rFonts w:ascii="Roboto" w:hAnsi="Roboto"/>
          <w:sz w:val="21"/>
          <w:szCs w:val="21"/>
        </w:rPr>
      </w:pPr>
      <w:r>
        <w:t>A. IPS</w:t>
      </w:r>
    </w:p>
    <w:p w14:paraId="5E55BC8D" w14:textId="77777777" w:rsidR="00865480" w:rsidRDefault="00000000">
      <w:pPr>
        <w:pStyle w:val="Standard"/>
        <w:rPr>
          <w:rFonts w:ascii="Roboto" w:hAnsi="Roboto"/>
          <w:sz w:val="21"/>
          <w:szCs w:val="21"/>
          <w:lang w:val="pt-BR"/>
        </w:rPr>
      </w:pPr>
      <w:r>
        <w:t>B. WAF</w:t>
      </w:r>
    </w:p>
    <w:p w14:paraId="1A2F4BB6" w14:textId="77777777" w:rsidR="00865480" w:rsidRDefault="00000000">
      <w:pPr>
        <w:pStyle w:val="Standard"/>
        <w:rPr>
          <w:rFonts w:ascii="Roboto" w:hAnsi="Roboto"/>
          <w:sz w:val="21"/>
          <w:szCs w:val="21"/>
          <w:lang w:val="pt-BR"/>
        </w:rPr>
      </w:pPr>
      <w:r>
        <w:t>C. SASE</w:t>
      </w:r>
    </w:p>
    <w:p w14:paraId="23783A78" w14:textId="77777777" w:rsidR="00865480" w:rsidRDefault="00000000">
      <w:pPr>
        <w:pStyle w:val="Standard"/>
        <w:rPr>
          <w:rFonts w:ascii="Roboto" w:hAnsi="Roboto"/>
          <w:sz w:val="21"/>
          <w:szCs w:val="21"/>
          <w:lang w:val="pt-BR"/>
        </w:rPr>
      </w:pPr>
      <w:r>
        <w:t>D. IAM</w:t>
      </w:r>
    </w:p>
    <w:p w14:paraId="5667CDA8" w14:textId="77777777" w:rsidR="00865480" w:rsidRDefault="00000000">
      <w:pPr>
        <w:pStyle w:val="Standard"/>
        <w:rPr>
          <w:rFonts w:ascii="Roboto" w:hAnsi="Roboto"/>
          <w:sz w:val="21"/>
          <w:szCs w:val="21"/>
        </w:rPr>
      </w:pPr>
      <w:r>
        <w:rPr>
          <w:rFonts w:ascii="Roboto" w:hAnsi="Roboto"/>
          <w:sz w:val="21"/>
          <w:szCs w:val="21"/>
        </w:rPr>
        <w:t>Answer: C</w:t>
      </w:r>
    </w:p>
    <w:p/>
    <w:p w14:paraId="67498B7B" w14:textId="77777777" w:rsidR="00865480" w:rsidRDefault="00865480">
      <w:pPr>
        <w:pStyle w:val="Standard"/>
        <w:rPr>
          <w:rFonts w:ascii="Roboto" w:hAnsi="Roboto"/>
          <w:sz w:val="21"/>
          <w:szCs w:val="21"/>
        </w:rPr>
      </w:pPr>
    </w:p>
    <w:p w14:paraId="0B78EBA4" w14:textId="77777777" w:rsidR="00865480" w:rsidRDefault="00000000">
      <w:pPr>
        <w:pStyle w:val="Standard"/>
      </w:pPr>
      <w:r>
        <w:t>Question: 383</w:t>
      </w:r>
    </w:p>
    <w:p/>
    <w:p w14:paraId="38F4B304" w14:textId="77777777" w:rsidR="00865480" w:rsidRDefault="00000000">
      <w:pPr>
        <w:pStyle w:val="Standard"/>
        <w:rPr>
          <w:rFonts w:ascii="Roboto" w:hAnsi="Roboto"/>
          <w:sz w:val="21"/>
          <w:szCs w:val="21"/>
        </w:rPr>
      </w:pPr>
      <w:r>
        <w:rPr>
          <w:rFonts w:ascii="Roboto" w:hAnsi="Roboto"/>
          <w:sz w:val="21"/>
          <w:szCs w:val="21"/>
        </w:rPr>
        <w:t>A security analyst wants to better understand the behavior of users and devices in order to gain visibility into potential malicious activities. The analyst needs a control to detect when actions deviate from a common baseline Which of the following should the analyst use?</w:t>
      </w:r>
    </w:p>
    <w:p w14:paraId="1E848263" w14:textId="77777777" w:rsidR="00865480" w:rsidRDefault="00000000">
      <w:pPr>
        <w:pStyle w:val="Standard"/>
        <w:rPr>
          <w:rFonts w:ascii="Roboto" w:hAnsi="Roboto"/>
          <w:sz w:val="21"/>
          <w:szCs w:val="21"/>
        </w:rPr>
      </w:pPr>
      <w:r>
        <w:t>A. Intrusion prevention system</w:t>
      </w:r>
    </w:p>
    <w:p w14:paraId="5C8AD2F3" w14:textId="77777777" w:rsidR="00865480" w:rsidRDefault="00000000">
      <w:pPr>
        <w:pStyle w:val="Standard"/>
        <w:rPr>
          <w:rFonts w:ascii="Roboto" w:hAnsi="Roboto"/>
          <w:sz w:val="21"/>
          <w:szCs w:val="21"/>
        </w:rPr>
      </w:pPr>
      <w:r>
        <w:t>B. Sandbox</w:t>
      </w:r>
    </w:p>
    <w:p w14:paraId="54CB9CF4" w14:textId="77777777" w:rsidR="00865480" w:rsidRDefault="00000000">
      <w:pPr>
        <w:pStyle w:val="Standard"/>
        <w:rPr>
          <w:rFonts w:ascii="Roboto" w:hAnsi="Roboto"/>
          <w:sz w:val="21"/>
          <w:szCs w:val="21"/>
        </w:rPr>
      </w:pPr>
      <w:r>
        <w:t>C. Endpoint detection and response</w:t>
      </w:r>
    </w:p>
    <w:p w14:paraId="22510CF7" w14:textId="77777777" w:rsidR="00865480" w:rsidRDefault="00000000">
      <w:pPr>
        <w:pStyle w:val="Standard"/>
        <w:rPr>
          <w:rFonts w:ascii="Roboto" w:hAnsi="Roboto"/>
          <w:sz w:val="21"/>
          <w:szCs w:val="21"/>
        </w:rPr>
      </w:pPr>
      <w:r>
        <w:t>D. Antivirus</w:t>
      </w:r>
    </w:p>
    <w:p w14:paraId="1A6B2EC8" w14:textId="77777777" w:rsidR="00865480" w:rsidRDefault="00000000">
      <w:pPr>
        <w:pStyle w:val="Standard"/>
        <w:rPr>
          <w:rFonts w:ascii="Roboto" w:hAnsi="Roboto"/>
          <w:sz w:val="21"/>
          <w:szCs w:val="21"/>
        </w:rPr>
      </w:pPr>
      <w:r>
        <w:rPr>
          <w:rFonts w:ascii="Roboto" w:hAnsi="Roboto"/>
          <w:sz w:val="21"/>
          <w:szCs w:val="21"/>
        </w:rPr>
        <w:t>Answer: C</w:t>
      </w:r>
    </w:p>
    <w:p/>
    <w:p w14:paraId="1CEE7A56" w14:textId="77777777" w:rsidR="00865480" w:rsidRDefault="00865480">
      <w:pPr>
        <w:pStyle w:val="Standard"/>
        <w:rPr>
          <w:rFonts w:ascii="Roboto" w:hAnsi="Roboto"/>
          <w:sz w:val="21"/>
          <w:szCs w:val="21"/>
        </w:rPr>
      </w:pPr>
    </w:p>
    <w:p w14:paraId="03D7FA41" w14:textId="77777777" w:rsidR="00865480" w:rsidRDefault="00000000">
      <w:pPr>
        <w:pStyle w:val="Standard"/>
      </w:pPr>
      <w:r>
        <w:t>Question: 384</w:t>
      </w:r>
    </w:p>
    <w:p/>
    <w:p w14:paraId="0FA84E42" w14:textId="77777777" w:rsidR="00865480" w:rsidRDefault="00000000">
      <w:pPr>
        <w:pStyle w:val="Standard"/>
        <w:rPr>
          <w:rFonts w:ascii="Roboto" w:hAnsi="Roboto"/>
          <w:sz w:val="21"/>
          <w:szCs w:val="21"/>
        </w:rPr>
      </w:pPr>
      <w:r>
        <w:rPr>
          <w:rFonts w:ascii="Roboto" w:hAnsi="Roboto"/>
          <w:sz w:val="21"/>
          <w:szCs w:val="21"/>
        </w:rPr>
        <w:t>Which of the following should an internal auditor check for first when conducting an audit of the organization's risk management program?</w:t>
      </w:r>
    </w:p>
    <w:p w14:paraId="46CEE7C2" w14:textId="77777777" w:rsidR="00865480" w:rsidRDefault="00000000">
      <w:pPr>
        <w:pStyle w:val="Standard"/>
        <w:rPr>
          <w:rFonts w:ascii="Roboto" w:hAnsi="Roboto"/>
          <w:sz w:val="21"/>
          <w:szCs w:val="21"/>
        </w:rPr>
      </w:pPr>
      <w:r>
        <w:t>A. Policies and procedures</w:t>
      </w:r>
    </w:p>
    <w:p w14:paraId="0A9DD6A5" w14:textId="77777777" w:rsidR="00865480" w:rsidRDefault="00000000">
      <w:pPr>
        <w:pStyle w:val="Standard"/>
        <w:rPr>
          <w:rFonts w:ascii="Roboto" w:hAnsi="Roboto"/>
          <w:sz w:val="21"/>
          <w:szCs w:val="21"/>
        </w:rPr>
      </w:pPr>
      <w:r>
        <w:t>B. Asset management</w:t>
      </w:r>
    </w:p>
    <w:p w14:paraId="64403142" w14:textId="77777777" w:rsidR="00865480" w:rsidRDefault="00000000">
      <w:pPr>
        <w:pStyle w:val="Standard"/>
        <w:rPr>
          <w:rFonts w:ascii="Roboto" w:hAnsi="Roboto"/>
          <w:sz w:val="21"/>
          <w:szCs w:val="21"/>
        </w:rPr>
      </w:pPr>
      <w:r>
        <w:t>C. Vulnerability assessment</w:t>
      </w:r>
    </w:p>
    <w:p w14:paraId="0DAEAF75" w14:textId="77777777" w:rsidR="00865480" w:rsidRDefault="00000000">
      <w:pPr>
        <w:pStyle w:val="Standard"/>
        <w:rPr>
          <w:rFonts w:ascii="Roboto" w:hAnsi="Roboto"/>
          <w:sz w:val="21"/>
          <w:szCs w:val="21"/>
        </w:rPr>
      </w:pPr>
      <w:r>
        <w:t>D. Business impact analysts</w:t>
      </w:r>
    </w:p>
    <w:p w14:paraId="018DE65D" w14:textId="77777777" w:rsidR="00865480" w:rsidRDefault="00000000">
      <w:pPr>
        <w:pStyle w:val="Standard"/>
        <w:rPr>
          <w:rFonts w:ascii="Roboto" w:hAnsi="Roboto"/>
          <w:sz w:val="21"/>
          <w:szCs w:val="21"/>
        </w:rPr>
      </w:pPr>
      <w:r>
        <w:rPr>
          <w:rFonts w:ascii="Roboto" w:hAnsi="Roboto"/>
          <w:sz w:val="21"/>
          <w:szCs w:val="21"/>
        </w:rPr>
        <w:t>Answer: A</w:t>
      </w:r>
    </w:p>
    <w:p/>
    <w:p w14:paraId="3BCB1C82" w14:textId="77777777" w:rsidR="00865480" w:rsidRDefault="00865480">
      <w:pPr>
        <w:pStyle w:val="Standard"/>
        <w:rPr>
          <w:rFonts w:ascii="Roboto" w:hAnsi="Roboto"/>
          <w:sz w:val="21"/>
          <w:szCs w:val="21"/>
        </w:rPr>
      </w:pPr>
    </w:p>
    <w:p w14:paraId="7A116CD5" w14:textId="77777777" w:rsidR="00865480" w:rsidRDefault="00000000">
      <w:pPr>
        <w:pStyle w:val="Standard"/>
      </w:pPr>
      <w:r>
        <w:t>Question: 385</w:t>
      </w:r>
    </w:p>
    <w:p/>
    <w:p w14:paraId="0989293C" w14:textId="77777777" w:rsidR="00865480" w:rsidRDefault="00000000">
      <w:pPr>
        <w:pStyle w:val="Standard"/>
        <w:rPr>
          <w:rFonts w:ascii="Roboto" w:hAnsi="Roboto"/>
          <w:sz w:val="21"/>
          <w:szCs w:val="21"/>
        </w:rPr>
      </w:pPr>
      <w:r>
        <w:rPr>
          <w:rFonts w:ascii="Roboto" w:hAnsi="Roboto"/>
          <w:sz w:val="21"/>
          <w:szCs w:val="21"/>
        </w:rPr>
        <w:t>Which of the following would a systems administrator follow when upgrading the firmware of an organization's router?</w:t>
      </w:r>
    </w:p>
    <w:p w14:paraId="6DFF8E07" w14:textId="77777777" w:rsidR="00865480" w:rsidRDefault="00000000">
      <w:pPr>
        <w:pStyle w:val="Standard"/>
        <w:rPr>
          <w:rFonts w:ascii="Roboto" w:hAnsi="Roboto"/>
          <w:sz w:val="21"/>
          <w:szCs w:val="21"/>
        </w:rPr>
      </w:pPr>
      <w:r>
        <w:t>A. Software development life cycle</w:t>
      </w:r>
    </w:p>
    <w:p w14:paraId="7FF89B53" w14:textId="77777777" w:rsidR="00865480" w:rsidRDefault="00000000">
      <w:pPr>
        <w:pStyle w:val="Standard"/>
        <w:rPr>
          <w:rFonts w:ascii="Roboto" w:hAnsi="Roboto"/>
          <w:sz w:val="21"/>
          <w:szCs w:val="21"/>
        </w:rPr>
      </w:pPr>
      <w:r>
        <w:t>B. Risk tolerance</w:t>
      </w:r>
    </w:p>
    <w:p w14:paraId="7F6BB7DC" w14:textId="77777777" w:rsidR="00865480" w:rsidRDefault="00000000">
      <w:pPr>
        <w:pStyle w:val="Standard"/>
        <w:rPr>
          <w:rFonts w:ascii="Roboto" w:hAnsi="Roboto"/>
          <w:sz w:val="21"/>
          <w:szCs w:val="21"/>
        </w:rPr>
      </w:pPr>
      <w:r>
        <w:t>C. Certificate signing request</w:t>
      </w:r>
    </w:p>
    <w:p w14:paraId="627964BC" w14:textId="77777777" w:rsidR="00865480" w:rsidRDefault="00000000">
      <w:pPr>
        <w:pStyle w:val="Standard"/>
        <w:rPr>
          <w:rFonts w:ascii="Roboto" w:hAnsi="Roboto"/>
          <w:sz w:val="21"/>
          <w:szCs w:val="21"/>
        </w:rPr>
      </w:pPr>
      <w:r>
        <w:t>D. Maintenance window</w:t>
      </w:r>
    </w:p>
    <w:p w14:paraId="661A7D33" w14:textId="77777777" w:rsidR="00865480" w:rsidRDefault="00000000">
      <w:pPr>
        <w:pStyle w:val="Standard"/>
        <w:rPr>
          <w:rFonts w:ascii="Roboto" w:hAnsi="Roboto"/>
          <w:sz w:val="21"/>
          <w:szCs w:val="21"/>
        </w:rPr>
      </w:pPr>
      <w:r>
        <w:rPr>
          <w:rFonts w:ascii="Roboto" w:hAnsi="Roboto"/>
          <w:sz w:val="21"/>
          <w:szCs w:val="21"/>
        </w:rPr>
        <w:t>Answer: D</w:t>
      </w:r>
    </w:p>
    <w:p/>
    <w:p w14:paraId="214205DD" w14:textId="77777777" w:rsidR="00865480" w:rsidRDefault="00865480">
      <w:pPr>
        <w:pStyle w:val="Standard"/>
        <w:rPr>
          <w:rFonts w:ascii="Roboto" w:hAnsi="Roboto"/>
          <w:sz w:val="21"/>
          <w:szCs w:val="21"/>
        </w:rPr>
      </w:pPr>
    </w:p>
    <w:p w14:paraId="7CE7BE2E" w14:textId="77777777" w:rsidR="00865480" w:rsidRDefault="00000000">
      <w:pPr>
        <w:pStyle w:val="Standard"/>
      </w:pPr>
      <w:r>
        <w:t>Question: 386</w:t>
      </w:r>
    </w:p>
    <w:p/>
    <w:p w14:paraId="6177F52D" w14:textId="77777777" w:rsidR="00865480" w:rsidRDefault="00000000">
      <w:pPr>
        <w:pStyle w:val="Standard"/>
        <w:rPr>
          <w:rFonts w:ascii="Roboto" w:hAnsi="Roboto"/>
          <w:sz w:val="21"/>
          <w:szCs w:val="21"/>
        </w:rPr>
      </w:pPr>
      <w:r>
        <w:rPr>
          <w:rFonts w:ascii="Roboto" w:hAnsi="Roboto"/>
          <w:sz w:val="21"/>
          <w:szCs w:val="21"/>
        </w:rPr>
        <w:t>When trying to access an internal website, an employee reports that a prompt displays, stating that the site is insecure. Which of the following certificate types is the site most likely using?</w:t>
      </w:r>
    </w:p>
    <w:p w14:paraId="5205B2F6" w14:textId="77777777" w:rsidR="00865480" w:rsidRDefault="00000000">
      <w:pPr>
        <w:pStyle w:val="Standard"/>
        <w:rPr>
          <w:rFonts w:ascii="Roboto" w:hAnsi="Roboto"/>
          <w:sz w:val="21"/>
          <w:szCs w:val="21"/>
        </w:rPr>
      </w:pPr>
      <w:r>
        <w:t>A. Wildcard</w:t>
      </w:r>
    </w:p>
    <w:p w14:paraId="3FAF6B9F" w14:textId="77777777" w:rsidR="00865480" w:rsidRDefault="00000000">
      <w:pPr>
        <w:pStyle w:val="Standard"/>
        <w:rPr>
          <w:rFonts w:ascii="Roboto" w:hAnsi="Roboto"/>
          <w:sz w:val="21"/>
          <w:szCs w:val="21"/>
        </w:rPr>
      </w:pPr>
      <w:r>
        <w:t>B. Root of trust</w:t>
      </w:r>
    </w:p>
    <w:p w14:paraId="47C08DF3" w14:textId="77777777" w:rsidR="00865480" w:rsidRDefault="00000000">
      <w:pPr>
        <w:pStyle w:val="Standard"/>
        <w:rPr>
          <w:rFonts w:ascii="Roboto" w:hAnsi="Roboto"/>
          <w:sz w:val="21"/>
          <w:szCs w:val="21"/>
        </w:rPr>
      </w:pPr>
      <w:r>
        <w:t>C. Third-party</w:t>
      </w:r>
    </w:p>
    <w:p w14:paraId="41127F4A" w14:textId="77777777" w:rsidR="00865480" w:rsidRDefault="00000000">
      <w:pPr>
        <w:pStyle w:val="Standard"/>
        <w:rPr>
          <w:rFonts w:ascii="Roboto" w:hAnsi="Roboto"/>
          <w:sz w:val="21"/>
          <w:szCs w:val="21"/>
        </w:rPr>
      </w:pPr>
      <w:r>
        <w:t>D. Self-signed</w:t>
      </w:r>
    </w:p>
    <w:p w14:paraId="7DAA15D1" w14:textId="77777777" w:rsidR="00865480" w:rsidRDefault="00000000">
      <w:pPr>
        <w:pStyle w:val="Standard"/>
        <w:rPr>
          <w:rFonts w:ascii="Roboto" w:hAnsi="Roboto"/>
          <w:sz w:val="21"/>
          <w:szCs w:val="21"/>
        </w:rPr>
      </w:pPr>
      <w:r>
        <w:rPr>
          <w:rFonts w:ascii="Roboto" w:hAnsi="Roboto"/>
          <w:sz w:val="21"/>
          <w:szCs w:val="21"/>
        </w:rPr>
        <w:t>Answer: D</w:t>
      </w:r>
    </w:p>
    <w:p/>
    <w:p w14:paraId="0113EE43" w14:textId="77777777" w:rsidR="00865480" w:rsidRDefault="00865480">
      <w:pPr>
        <w:pStyle w:val="Standard"/>
        <w:rPr>
          <w:rFonts w:ascii="Roboto" w:hAnsi="Roboto"/>
          <w:sz w:val="21"/>
          <w:szCs w:val="21"/>
        </w:rPr>
      </w:pPr>
    </w:p>
    <w:p w14:paraId="74A83337" w14:textId="77777777" w:rsidR="00865480" w:rsidRDefault="00000000">
      <w:pPr>
        <w:pStyle w:val="Standard"/>
      </w:pPr>
      <w:r>
        <w:t>Question: 387</w:t>
      </w:r>
    </w:p>
    <w:p/>
    <w:p w14:paraId="73C1ABA1" w14:textId="77777777" w:rsidR="00865480" w:rsidRDefault="00000000">
      <w:pPr>
        <w:pStyle w:val="Standard"/>
        <w:rPr>
          <w:rFonts w:ascii="Roboto" w:hAnsi="Roboto"/>
          <w:sz w:val="21"/>
          <w:szCs w:val="21"/>
        </w:rPr>
      </w:pPr>
      <w:r>
        <w:rPr>
          <w:rFonts w:ascii="Roboto" w:hAnsi="Roboto"/>
          <w:sz w:val="21"/>
          <w:szCs w:val="21"/>
        </w:rPr>
        <w:t xml:space="preserve">A security architect wants to prevent employees from receiving malicious attachments by email. Which of the following functions should the chosen solution do? </w:t>
      </w:r>
    </w:p>
    <w:p w14:paraId="67E24562" w14:textId="77777777" w:rsidR="00865480" w:rsidRDefault="00000000">
      <w:pPr>
        <w:pStyle w:val="Standard"/>
        <w:rPr>
          <w:rFonts w:ascii="Roboto" w:hAnsi="Roboto"/>
          <w:sz w:val="21"/>
          <w:szCs w:val="21"/>
        </w:rPr>
      </w:pPr>
      <w:r>
        <w:t>A. Apply IP address reputation data.</w:t>
      </w:r>
    </w:p>
    <w:p w14:paraId="6E8CB137" w14:textId="77777777" w:rsidR="00865480" w:rsidRDefault="00000000">
      <w:pPr>
        <w:pStyle w:val="Standard"/>
        <w:rPr>
          <w:rFonts w:ascii="Roboto" w:hAnsi="Roboto"/>
          <w:sz w:val="21"/>
          <w:szCs w:val="21"/>
        </w:rPr>
      </w:pPr>
      <w:r>
        <w:t>B. Tap and monitor the email feed.</w:t>
      </w:r>
    </w:p>
    <w:p w14:paraId="26778B69" w14:textId="77777777" w:rsidR="00865480" w:rsidRDefault="00000000">
      <w:pPr>
        <w:pStyle w:val="Standard"/>
        <w:rPr>
          <w:rFonts w:ascii="Roboto" w:hAnsi="Roboto"/>
          <w:sz w:val="21"/>
          <w:szCs w:val="21"/>
        </w:rPr>
      </w:pPr>
      <w:r>
        <w:t>C. Scan email traffic inline.</w:t>
      </w:r>
    </w:p>
    <w:p w14:paraId="532BFB82" w14:textId="77777777" w:rsidR="00865480" w:rsidRDefault="00000000">
      <w:pPr>
        <w:pStyle w:val="Standard"/>
        <w:rPr>
          <w:rFonts w:ascii="Roboto" w:hAnsi="Roboto"/>
          <w:sz w:val="21"/>
          <w:szCs w:val="21"/>
        </w:rPr>
      </w:pPr>
      <w:r>
        <w:t>D. Check SPF records.</w:t>
      </w:r>
    </w:p>
    <w:p w14:paraId="595C8530" w14:textId="77777777" w:rsidR="00865480" w:rsidRDefault="00000000">
      <w:pPr>
        <w:pStyle w:val="Standard"/>
        <w:rPr>
          <w:rFonts w:ascii="Roboto" w:hAnsi="Roboto"/>
          <w:sz w:val="21"/>
          <w:szCs w:val="21"/>
        </w:rPr>
      </w:pPr>
      <w:r>
        <w:rPr>
          <w:rFonts w:ascii="Roboto" w:hAnsi="Roboto"/>
          <w:sz w:val="21"/>
          <w:szCs w:val="21"/>
        </w:rPr>
        <w:t>Answer: C</w:t>
      </w:r>
    </w:p>
    <w:p/>
    <w:p w14:paraId="4D6E6FE8" w14:textId="77777777" w:rsidR="00865480" w:rsidRDefault="00865480">
      <w:pPr>
        <w:pStyle w:val="Standard"/>
        <w:rPr>
          <w:rFonts w:ascii="Roboto" w:hAnsi="Roboto"/>
          <w:sz w:val="21"/>
          <w:szCs w:val="21"/>
        </w:rPr>
      </w:pPr>
    </w:p>
    <w:p w14:paraId="20C7FF95" w14:textId="77777777" w:rsidR="00865480" w:rsidRDefault="00000000">
      <w:pPr>
        <w:pStyle w:val="Standard"/>
      </w:pPr>
      <w:r>
        <w:t>Question: 388</w:t>
      </w:r>
    </w:p>
    <w:p/>
    <w:p w14:paraId="33A4CAFA" w14:textId="77777777" w:rsidR="00865480" w:rsidRDefault="00000000">
      <w:pPr>
        <w:pStyle w:val="Standard"/>
        <w:rPr>
          <w:rFonts w:ascii="Roboto" w:hAnsi="Roboto"/>
          <w:sz w:val="21"/>
          <w:szCs w:val="21"/>
        </w:rPr>
      </w:pPr>
      <w:r>
        <w:rPr>
          <w:rFonts w:ascii="Roboto" w:hAnsi="Roboto"/>
          <w:sz w:val="21"/>
          <w:szCs w:val="21"/>
        </w:rPr>
        <w:t xml:space="preserve">The private key for a website was stolen, and a new certificate has been issued. Which of the following needs to be updated next? </w:t>
      </w:r>
    </w:p>
    <w:p w14:paraId="540B961C" w14:textId="77777777" w:rsidR="00865480" w:rsidRDefault="00000000">
      <w:pPr>
        <w:pStyle w:val="Standard"/>
        <w:rPr>
          <w:rFonts w:ascii="Roboto" w:hAnsi="Roboto"/>
          <w:sz w:val="21"/>
          <w:szCs w:val="21"/>
        </w:rPr>
      </w:pPr>
      <w:r>
        <w:t>A. SCEP</w:t>
      </w:r>
    </w:p>
    <w:p w14:paraId="5B8AA057" w14:textId="77777777" w:rsidR="00865480" w:rsidRDefault="00000000">
      <w:pPr>
        <w:pStyle w:val="Standard"/>
        <w:rPr>
          <w:rFonts w:ascii="Roboto" w:hAnsi="Roboto"/>
          <w:sz w:val="21"/>
          <w:szCs w:val="21"/>
        </w:rPr>
      </w:pPr>
      <w:r>
        <w:t>B. CRL</w:t>
      </w:r>
    </w:p>
    <w:p w14:paraId="70360038" w14:textId="77777777" w:rsidR="00865480" w:rsidRDefault="00000000">
      <w:pPr>
        <w:pStyle w:val="Standard"/>
        <w:rPr>
          <w:rFonts w:ascii="Roboto" w:hAnsi="Roboto"/>
          <w:sz w:val="21"/>
          <w:szCs w:val="21"/>
        </w:rPr>
      </w:pPr>
      <w:r>
        <w:t>C. OCSP</w:t>
      </w:r>
    </w:p>
    <w:p w14:paraId="62B363A5" w14:textId="77777777" w:rsidR="00865480" w:rsidRDefault="00000000">
      <w:pPr>
        <w:pStyle w:val="Standard"/>
        <w:rPr>
          <w:rFonts w:ascii="Roboto" w:hAnsi="Roboto"/>
          <w:sz w:val="21"/>
          <w:szCs w:val="21"/>
        </w:rPr>
      </w:pPr>
      <w:r>
        <w:t>D. CSR</w:t>
      </w:r>
    </w:p>
    <w:p w14:paraId="1702A229" w14:textId="77777777" w:rsidR="00865480" w:rsidRDefault="00000000">
      <w:pPr>
        <w:pStyle w:val="Standard"/>
        <w:rPr>
          <w:rFonts w:ascii="Roboto" w:hAnsi="Roboto"/>
          <w:sz w:val="21"/>
          <w:szCs w:val="21"/>
        </w:rPr>
      </w:pPr>
      <w:r>
        <w:rPr>
          <w:rFonts w:ascii="Roboto" w:hAnsi="Roboto"/>
          <w:sz w:val="21"/>
          <w:szCs w:val="21"/>
        </w:rPr>
        <w:t>Answer: B</w:t>
      </w:r>
    </w:p>
    <w:p/>
    <w:p w14:paraId="5B13C3FA" w14:textId="77777777" w:rsidR="00865480" w:rsidRDefault="00865480">
      <w:pPr>
        <w:pStyle w:val="Standard"/>
        <w:rPr>
          <w:rFonts w:ascii="Roboto" w:hAnsi="Roboto"/>
          <w:sz w:val="21"/>
          <w:szCs w:val="21"/>
        </w:rPr>
      </w:pPr>
    </w:p>
    <w:p w14:paraId="205239CB" w14:textId="77777777" w:rsidR="00865480" w:rsidRDefault="00000000">
      <w:pPr>
        <w:pStyle w:val="Standard"/>
      </w:pPr>
      <w:r>
        <w:t>Question: 389</w:t>
      </w:r>
    </w:p>
    <w:p/>
    <w:p w14:paraId="0D7FF0C6" w14:textId="77777777" w:rsidR="00865480" w:rsidRDefault="00000000">
      <w:pPr>
        <w:pStyle w:val="Standard"/>
        <w:rPr>
          <w:rFonts w:ascii="Roboto" w:hAnsi="Roboto"/>
          <w:sz w:val="21"/>
          <w:szCs w:val="21"/>
        </w:rPr>
      </w:pPr>
      <w:r>
        <w:rPr>
          <w:rFonts w:ascii="Roboto" w:hAnsi="Roboto"/>
          <w:sz w:val="21"/>
          <w:szCs w:val="21"/>
        </w:rPr>
        <w:t xml:space="preserve">Which of the following is the main consideration when a legacy system that is a critical part of a company's infrastructure cannot be replaced? </w:t>
      </w:r>
    </w:p>
    <w:p w14:paraId="00448F1C" w14:textId="77777777" w:rsidR="00865480" w:rsidRDefault="00000000">
      <w:pPr>
        <w:pStyle w:val="Standard"/>
        <w:rPr>
          <w:rFonts w:ascii="Roboto" w:hAnsi="Roboto"/>
          <w:sz w:val="21"/>
          <w:szCs w:val="21"/>
        </w:rPr>
      </w:pPr>
      <w:r>
        <w:t>A. Resource provisioning</w:t>
      </w:r>
    </w:p>
    <w:p w14:paraId="6132DAF8" w14:textId="77777777" w:rsidR="00865480" w:rsidRDefault="00000000">
      <w:pPr>
        <w:pStyle w:val="Standard"/>
        <w:rPr>
          <w:rFonts w:ascii="Roboto" w:hAnsi="Roboto"/>
          <w:sz w:val="21"/>
          <w:szCs w:val="21"/>
        </w:rPr>
      </w:pPr>
      <w:r>
        <w:t>B. Cost</w:t>
      </w:r>
    </w:p>
    <w:p w14:paraId="770745F7" w14:textId="77777777" w:rsidR="00865480" w:rsidRDefault="00000000">
      <w:pPr>
        <w:pStyle w:val="Standard"/>
        <w:rPr>
          <w:rFonts w:ascii="Roboto" w:hAnsi="Roboto"/>
          <w:sz w:val="21"/>
          <w:szCs w:val="21"/>
        </w:rPr>
      </w:pPr>
      <w:r>
        <w:t>C. Single point of failure</w:t>
      </w:r>
    </w:p>
    <w:p w14:paraId="6D141634" w14:textId="77777777" w:rsidR="00865480" w:rsidRDefault="00000000">
      <w:pPr>
        <w:pStyle w:val="Standard"/>
        <w:rPr>
          <w:rFonts w:ascii="Roboto" w:hAnsi="Roboto"/>
          <w:sz w:val="21"/>
          <w:szCs w:val="21"/>
        </w:rPr>
      </w:pPr>
      <w:r>
        <w:t>D. Complexity</w:t>
      </w:r>
    </w:p>
    <w:p w14:paraId="36A4C44C" w14:textId="77777777" w:rsidR="00865480" w:rsidRDefault="00000000">
      <w:pPr>
        <w:pStyle w:val="Standard"/>
        <w:rPr>
          <w:rFonts w:ascii="Roboto" w:hAnsi="Roboto"/>
          <w:sz w:val="21"/>
          <w:szCs w:val="21"/>
        </w:rPr>
      </w:pPr>
      <w:r>
        <w:rPr>
          <w:rFonts w:ascii="Roboto" w:hAnsi="Roboto"/>
          <w:sz w:val="21"/>
          <w:szCs w:val="21"/>
        </w:rPr>
        <w:t>Answer: C</w:t>
      </w:r>
    </w:p>
    <w:p/>
    <w:p w14:paraId="6A0B77BD" w14:textId="77777777" w:rsidR="00865480" w:rsidRDefault="00865480">
      <w:pPr>
        <w:pStyle w:val="Standard"/>
        <w:rPr>
          <w:rFonts w:ascii="Roboto" w:hAnsi="Roboto"/>
          <w:sz w:val="21"/>
          <w:szCs w:val="21"/>
        </w:rPr>
      </w:pPr>
    </w:p>
    <w:p w14:paraId="54FD8F96" w14:textId="77777777" w:rsidR="00865480" w:rsidRDefault="00000000">
      <w:pPr>
        <w:pStyle w:val="Standard"/>
      </w:pPr>
      <w:r>
        <w:t>Question: 390</w:t>
      </w:r>
    </w:p>
    <w:p/>
    <w:p w14:paraId="1E7A45FC" w14:textId="77777777" w:rsidR="00865480" w:rsidRDefault="00000000">
      <w:pPr>
        <w:pStyle w:val="Standard"/>
        <w:rPr>
          <w:rFonts w:ascii="Roboto" w:hAnsi="Roboto"/>
          <w:sz w:val="21"/>
          <w:szCs w:val="21"/>
        </w:rPr>
      </w:pPr>
      <w:r>
        <w:rPr>
          <w:rFonts w:ascii="Roboto" w:hAnsi="Roboto"/>
          <w:sz w:val="21"/>
          <w:szCs w:val="21"/>
        </w:rPr>
        <w:t>A customer of a large company receives a phone call from someone claiming to work for the company and asking for the customer's credit card information. The customer sees the caller ID is the same as the company's main phone number. Which of the following attacks is the customer most likely a target of?</w:t>
      </w:r>
    </w:p>
    <w:p w14:paraId="53DB9BE1" w14:textId="77777777" w:rsidR="00865480" w:rsidRDefault="00000000">
      <w:pPr>
        <w:pStyle w:val="Standard"/>
        <w:rPr>
          <w:rFonts w:ascii="Roboto" w:hAnsi="Roboto"/>
          <w:sz w:val="21"/>
          <w:szCs w:val="21"/>
        </w:rPr>
      </w:pPr>
      <w:r>
        <w:t>A. Phishing</w:t>
      </w:r>
    </w:p>
    <w:p w14:paraId="2AF7DD95" w14:textId="77777777" w:rsidR="00865480" w:rsidRDefault="00000000">
      <w:pPr>
        <w:pStyle w:val="Standard"/>
        <w:rPr>
          <w:rFonts w:ascii="Roboto" w:hAnsi="Roboto"/>
          <w:sz w:val="21"/>
          <w:szCs w:val="21"/>
        </w:rPr>
      </w:pPr>
      <w:r>
        <w:t>B. Whaling</w:t>
      </w:r>
    </w:p>
    <w:p w14:paraId="01FC649D" w14:textId="77777777" w:rsidR="00865480" w:rsidRDefault="00000000">
      <w:pPr>
        <w:pStyle w:val="Standard"/>
        <w:rPr>
          <w:rFonts w:ascii="Roboto" w:hAnsi="Roboto"/>
          <w:sz w:val="21"/>
          <w:szCs w:val="21"/>
        </w:rPr>
      </w:pPr>
      <w:r>
        <w:t>C. Smishing</w:t>
      </w:r>
    </w:p>
    <w:p w14:paraId="4AAC9973" w14:textId="77777777" w:rsidR="00865480" w:rsidRDefault="00000000">
      <w:pPr>
        <w:pStyle w:val="Standard"/>
        <w:rPr>
          <w:rFonts w:ascii="Roboto" w:hAnsi="Roboto"/>
          <w:sz w:val="21"/>
          <w:szCs w:val="21"/>
        </w:rPr>
      </w:pPr>
      <w:r>
        <w:t>D. Vishing</w:t>
      </w:r>
    </w:p>
    <w:p w14:paraId="5A87B662" w14:textId="77777777" w:rsidR="00865480" w:rsidRDefault="00000000">
      <w:pPr>
        <w:pStyle w:val="Standard"/>
        <w:rPr>
          <w:rFonts w:ascii="Roboto" w:hAnsi="Roboto"/>
          <w:sz w:val="21"/>
          <w:szCs w:val="21"/>
        </w:rPr>
      </w:pPr>
      <w:r>
        <w:rPr>
          <w:rFonts w:ascii="Roboto" w:hAnsi="Roboto"/>
          <w:sz w:val="21"/>
          <w:szCs w:val="21"/>
        </w:rPr>
        <w:t>Answer: D</w:t>
      </w:r>
    </w:p>
    <w:p/>
    <w:p w14:paraId="236CA3C5" w14:textId="77777777" w:rsidR="00865480" w:rsidRDefault="00865480">
      <w:pPr>
        <w:pStyle w:val="Standard"/>
        <w:rPr>
          <w:rFonts w:ascii="Roboto" w:hAnsi="Roboto"/>
          <w:sz w:val="21"/>
          <w:szCs w:val="21"/>
        </w:rPr>
      </w:pPr>
    </w:p>
    <w:p w14:paraId="19D39210" w14:textId="77777777" w:rsidR="00865480" w:rsidRDefault="00000000">
      <w:pPr>
        <w:pStyle w:val="Standard"/>
      </w:pPr>
      <w:r>
        <w:t>Question: 391</w:t>
      </w:r>
    </w:p>
    <w:p/>
    <w:p w14:paraId="64972CF4" w14:textId="77777777" w:rsidR="00865480" w:rsidRDefault="00000000">
      <w:pPr>
        <w:pStyle w:val="Standard"/>
        <w:rPr>
          <w:rFonts w:ascii="Roboto" w:hAnsi="Roboto"/>
          <w:sz w:val="21"/>
          <w:szCs w:val="21"/>
        </w:rPr>
      </w:pPr>
      <w:r>
        <w:rPr>
          <w:rFonts w:ascii="Roboto" w:hAnsi="Roboto"/>
          <w:sz w:val="21"/>
          <w:szCs w:val="21"/>
        </w:rPr>
        <w:t xml:space="preserve">A systems administrator needs to ensure the secure communication of sensitive data within the organization's private cloud. Which of the following is the best choice for the administrator to implement? </w:t>
      </w:r>
    </w:p>
    <w:p w14:paraId="16A46EE0" w14:textId="77777777" w:rsidR="00865480" w:rsidRDefault="00000000">
      <w:pPr>
        <w:pStyle w:val="Standard"/>
        <w:rPr>
          <w:rFonts w:ascii="Roboto" w:hAnsi="Roboto"/>
          <w:sz w:val="21"/>
          <w:szCs w:val="21"/>
          <w:lang w:val="it-IT"/>
        </w:rPr>
      </w:pPr>
      <w:r>
        <w:t>A. IPSec</w:t>
      </w:r>
    </w:p>
    <w:p w14:paraId="3D3E3FDF" w14:textId="77777777" w:rsidR="00865480" w:rsidRDefault="00000000">
      <w:pPr>
        <w:pStyle w:val="Standard"/>
        <w:rPr>
          <w:rFonts w:ascii="Roboto" w:hAnsi="Roboto"/>
          <w:sz w:val="21"/>
          <w:szCs w:val="21"/>
          <w:lang w:val="it-IT"/>
        </w:rPr>
      </w:pPr>
      <w:r>
        <w:t>B. SHA-1</w:t>
      </w:r>
    </w:p>
    <w:p w14:paraId="18252634" w14:textId="77777777" w:rsidR="00865480" w:rsidRDefault="00000000">
      <w:pPr>
        <w:pStyle w:val="Standard"/>
        <w:rPr>
          <w:rFonts w:ascii="Roboto" w:hAnsi="Roboto"/>
          <w:sz w:val="21"/>
          <w:szCs w:val="21"/>
          <w:lang w:val="it-IT"/>
        </w:rPr>
      </w:pPr>
      <w:r>
        <w:t>C. RSA</w:t>
      </w:r>
    </w:p>
    <w:p w14:paraId="64376AB6" w14:textId="77777777" w:rsidR="00865480" w:rsidRDefault="00000000">
      <w:pPr>
        <w:pStyle w:val="Standard"/>
        <w:rPr>
          <w:rFonts w:ascii="Roboto" w:hAnsi="Roboto"/>
          <w:sz w:val="21"/>
          <w:szCs w:val="21"/>
        </w:rPr>
      </w:pPr>
      <w:r>
        <w:t>D. TGT</w:t>
      </w:r>
    </w:p>
    <w:p w14:paraId="3D05AF72" w14:textId="77777777" w:rsidR="00865480" w:rsidRDefault="00000000">
      <w:pPr>
        <w:pStyle w:val="Standard"/>
        <w:rPr>
          <w:rFonts w:ascii="Roboto" w:hAnsi="Roboto"/>
          <w:sz w:val="21"/>
          <w:szCs w:val="21"/>
        </w:rPr>
      </w:pPr>
      <w:r>
        <w:rPr>
          <w:rFonts w:ascii="Roboto" w:hAnsi="Roboto"/>
          <w:sz w:val="21"/>
          <w:szCs w:val="21"/>
        </w:rPr>
        <w:t>Answer: A</w:t>
      </w:r>
    </w:p>
    <w:p/>
    <w:p w14:paraId="1E286E66" w14:textId="77777777" w:rsidR="00865480" w:rsidRDefault="00865480">
      <w:pPr>
        <w:pStyle w:val="Standard"/>
        <w:rPr>
          <w:rFonts w:ascii="Roboto" w:hAnsi="Roboto"/>
          <w:sz w:val="21"/>
          <w:szCs w:val="21"/>
        </w:rPr>
      </w:pPr>
    </w:p>
    <w:p w14:paraId="10200B8F" w14:textId="77777777" w:rsidR="00865480" w:rsidRDefault="00000000">
      <w:pPr>
        <w:pStyle w:val="Standard"/>
      </w:pPr>
      <w:r>
        <w:t>Question: 392</w:t>
      </w:r>
    </w:p>
    <w:p/>
    <w:p w14:paraId="386831E2" w14:textId="77777777" w:rsidR="00865480" w:rsidRDefault="00000000">
      <w:pPr>
        <w:pStyle w:val="Standard"/>
        <w:rPr>
          <w:rFonts w:ascii="Roboto" w:hAnsi="Roboto"/>
          <w:sz w:val="21"/>
          <w:szCs w:val="21"/>
        </w:rPr>
      </w:pPr>
      <w:r>
        <w:rPr>
          <w:rFonts w:ascii="Roboto" w:hAnsi="Roboto"/>
          <w:sz w:val="21"/>
          <w:szCs w:val="21"/>
        </w:rPr>
        <w:t>A company wants to ensure employees are allowed to copy files from a virtual desktop during the workday but are restricted during non-working hours. Which of the following security measures should the company set up?</w:t>
      </w:r>
    </w:p>
    <w:p w14:paraId="104E8924" w14:textId="77777777" w:rsidR="00865480" w:rsidRDefault="00000000">
      <w:pPr>
        <w:pStyle w:val="Standard"/>
        <w:rPr>
          <w:rFonts w:ascii="Roboto" w:hAnsi="Roboto"/>
          <w:sz w:val="21"/>
          <w:szCs w:val="21"/>
        </w:rPr>
      </w:pPr>
      <w:r>
        <w:t>A. Digital rights management</w:t>
      </w:r>
    </w:p>
    <w:p w14:paraId="2FEFDBFB" w14:textId="77777777" w:rsidR="00865480" w:rsidRDefault="00000000">
      <w:pPr>
        <w:pStyle w:val="Standard"/>
        <w:rPr>
          <w:rFonts w:ascii="Roboto" w:hAnsi="Roboto"/>
          <w:sz w:val="21"/>
          <w:szCs w:val="21"/>
        </w:rPr>
      </w:pPr>
      <w:r>
        <w:t>B. Role-based access control</w:t>
      </w:r>
    </w:p>
    <w:p w14:paraId="1FD704FA" w14:textId="77777777" w:rsidR="00865480" w:rsidRDefault="00000000">
      <w:pPr>
        <w:pStyle w:val="Standard"/>
        <w:rPr>
          <w:rFonts w:ascii="Roboto" w:hAnsi="Roboto"/>
          <w:sz w:val="21"/>
          <w:szCs w:val="21"/>
        </w:rPr>
      </w:pPr>
      <w:r>
        <w:t>C. Time-based access control</w:t>
      </w:r>
    </w:p>
    <w:p w14:paraId="16E6A7AA" w14:textId="77777777" w:rsidR="00865480" w:rsidRDefault="00000000">
      <w:pPr>
        <w:pStyle w:val="Standard"/>
        <w:rPr>
          <w:rFonts w:ascii="Roboto" w:hAnsi="Roboto"/>
          <w:sz w:val="21"/>
          <w:szCs w:val="21"/>
        </w:rPr>
      </w:pPr>
      <w:r>
        <w:t>D. Network access control</w:t>
      </w:r>
    </w:p>
    <w:p w14:paraId="29BAEB1E" w14:textId="77777777" w:rsidR="00865480" w:rsidRDefault="00000000">
      <w:pPr>
        <w:pStyle w:val="Standard"/>
        <w:rPr>
          <w:rFonts w:ascii="Roboto" w:hAnsi="Roboto"/>
          <w:sz w:val="21"/>
          <w:szCs w:val="21"/>
        </w:rPr>
      </w:pPr>
      <w:r>
        <w:rPr>
          <w:rFonts w:ascii="Roboto" w:hAnsi="Roboto"/>
          <w:sz w:val="21"/>
          <w:szCs w:val="21"/>
        </w:rPr>
        <w:t>Answer: C</w:t>
      </w:r>
    </w:p>
    <w:p/>
    <w:p w14:paraId="02DAA6E2" w14:textId="77777777" w:rsidR="00865480" w:rsidRDefault="00865480">
      <w:pPr>
        <w:pStyle w:val="Standard"/>
        <w:rPr>
          <w:rFonts w:ascii="Roboto" w:hAnsi="Roboto"/>
          <w:sz w:val="21"/>
          <w:szCs w:val="21"/>
        </w:rPr>
      </w:pPr>
    </w:p>
    <w:p w14:paraId="1940DC6F" w14:textId="77777777" w:rsidR="00865480" w:rsidRDefault="00000000">
      <w:pPr>
        <w:pStyle w:val="Standard"/>
      </w:pPr>
      <w:r>
        <w:t>Question: 393</w:t>
      </w:r>
    </w:p>
    <w:p/>
    <w:p w14:paraId="685547DF" w14:textId="77777777" w:rsidR="00865480" w:rsidRDefault="00000000">
      <w:pPr>
        <w:pStyle w:val="Standard"/>
        <w:rPr>
          <w:rFonts w:ascii="Roboto" w:hAnsi="Roboto"/>
          <w:sz w:val="21"/>
          <w:szCs w:val="21"/>
        </w:rPr>
      </w:pPr>
      <w:r>
        <w:rPr>
          <w:rFonts w:ascii="Roboto" w:hAnsi="Roboto"/>
          <w:sz w:val="21"/>
          <w:szCs w:val="21"/>
        </w:rPr>
        <w:t>A legal department must maintain a backup from all devices that have been shredded and recycled by a third party. Which of the following best describes this requirement?</w:t>
      </w:r>
    </w:p>
    <w:p w14:paraId="2AB313AC" w14:textId="77777777" w:rsidR="00865480" w:rsidRDefault="00000000">
      <w:pPr>
        <w:pStyle w:val="Standard"/>
        <w:rPr>
          <w:rFonts w:ascii="Roboto" w:hAnsi="Roboto"/>
          <w:sz w:val="21"/>
          <w:szCs w:val="21"/>
        </w:rPr>
      </w:pPr>
      <w:r>
        <w:t>A. Data retention</w:t>
      </w:r>
    </w:p>
    <w:p w14:paraId="33068946" w14:textId="77777777" w:rsidR="00865480" w:rsidRDefault="00000000">
      <w:pPr>
        <w:pStyle w:val="Standard"/>
        <w:rPr>
          <w:rFonts w:ascii="Roboto" w:hAnsi="Roboto"/>
          <w:sz w:val="21"/>
          <w:szCs w:val="21"/>
        </w:rPr>
      </w:pPr>
      <w:r>
        <w:t>B. Certification</w:t>
      </w:r>
    </w:p>
    <w:p w14:paraId="1CCD0977" w14:textId="77777777" w:rsidR="00865480" w:rsidRDefault="00000000">
      <w:pPr>
        <w:pStyle w:val="Standard"/>
        <w:rPr>
          <w:rFonts w:ascii="Roboto" w:hAnsi="Roboto"/>
          <w:sz w:val="21"/>
          <w:szCs w:val="21"/>
        </w:rPr>
      </w:pPr>
      <w:r>
        <w:t>C. Sanitation</w:t>
      </w:r>
    </w:p>
    <w:p w14:paraId="00F0D534" w14:textId="77777777" w:rsidR="00865480" w:rsidRDefault="00000000">
      <w:pPr>
        <w:pStyle w:val="Standard"/>
        <w:rPr>
          <w:rFonts w:ascii="Roboto" w:hAnsi="Roboto"/>
          <w:sz w:val="21"/>
          <w:szCs w:val="21"/>
        </w:rPr>
      </w:pPr>
      <w:r>
        <w:t>D. Destruction</w:t>
      </w:r>
    </w:p>
    <w:p w14:paraId="322FDD7F" w14:textId="77777777" w:rsidR="00865480" w:rsidRDefault="00000000">
      <w:pPr>
        <w:pStyle w:val="Standard"/>
        <w:rPr>
          <w:rFonts w:ascii="Roboto" w:hAnsi="Roboto"/>
          <w:sz w:val="21"/>
          <w:szCs w:val="21"/>
        </w:rPr>
      </w:pPr>
      <w:r>
        <w:rPr>
          <w:rFonts w:ascii="Roboto" w:hAnsi="Roboto"/>
          <w:sz w:val="21"/>
          <w:szCs w:val="21"/>
        </w:rPr>
        <w:t>Answer: A</w:t>
      </w:r>
    </w:p>
    <w:p/>
    <w:p w14:paraId="71510E0D" w14:textId="77777777" w:rsidR="00865480" w:rsidRDefault="00865480">
      <w:pPr>
        <w:pStyle w:val="Standard"/>
        <w:rPr>
          <w:rFonts w:ascii="Roboto" w:hAnsi="Roboto"/>
          <w:sz w:val="21"/>
          <w:szCs w:val="21"/>
        </w:rPr>
      </w:pPr>
    </w:p>
    <w:p w14:paraId="4D9507EA" w14:textId="77777777" w:rsidR="00865480" w:rsidRDefault="00000000">
      <w:pPr>
        <w:pStyle w:val="Standard"/>
      </w:pPr>
      <w:r>
        <w:t>Question: 394</w:t>
      </w:r>
    </w:p>
    <w:p/>
    <w:p w14:paraId="695D6F8D" w14:textId="77777777" w:rsidR="00865480" w:rsidRDefault="00000000">
      <w:pPr>
        <w:pStyle w:val="Standard"/>
        <w:rPr>
          <w:rFonts w:ascii="Roboto" w:hAnsi="Roboto"/>
          <w:sz w:val="21"/>
          <w:szCs w:val="21"/>
        </w:rPr>
      </w:pPr>
      <w:r>
        <w:rPr>
          <w:rFonts w:ascii="Roboto" w:hAnsi="Roboto"/>
          <w:sz w:val="21"/>
          <w:szCs w:val="21"/>
        </w:rPr>
        <w:t>A systems administrator notices that the research and development department is not using the company VPN when accessing various company-related services and systems. Which of the following scenarios describes this activity?</w:t>
      </w:r>
    </w:p>
    <w:p w14:paraId="408D625E" w14:textId="77777777" w:rsidR="00865480" w:rsidRDefault="00000000">
      <w:pPr>
        <w:pStyle w:val="Standard"/>
        <w:rPr>
          <w:rFonts w:ascii="Roboto" w:hAnsi="Roboto"/>
          <w:sz w:val="21"/>
          <w:szCs w:val="21"/>
        </w:rPr>
      </w:pPr>
      <w:r>
        <w:t>A. Espionage</w:t>
      </w:r>
    </w:p>
    <w:p w14:paraId="0B038A71" w14:textId="77777777" w:rsidR="00865480" w:rsidRDefault="00000000">
      <w:pPr>
        <w:pStyle w:val="Standard"/>
        <w:rPr>
          <w:rFonts w:ascii="Roboto" w:hAnsi="Roboto"/>
          <w:sz w:val="21"/>
          <w:szCs w:val="21"/>
        </w:rPr>
      </w:pPr>
      <w:r>
        <w:t>B. Data exfiltration</w:t>
      </w:r>
    </w:p>
    <w:p w14:paraId="21E2BFCF" w14:textId="77777777" w:rsidR="00865480" w:rsidRDefault="00000000">
      <w:pPr>
        <w:pStyle w:val="Standard"/>
        <w:rPr>
          <w:rFonts w:ascii="Roboto" w:hAnsi="Roboto"/>
          <w:sz w:val="21"/>
          <w:szCs w:val="21"/>
        </w:rPr>
      </w:pPr>
      <w:r>
        <w:t>C. Nation-state attack</w:t>
      </w:r>
    </w:p>
    <w:p w14:paraId="12E528DE" w14:textId="77777777" w:rsidR="00865480" w:rsidRDefault="00000000">
      <w:pPr>
        <w:pStyle w:val="Standard"/>
        <w:rPr>
          <w:rFonts w:ascii="Roboto" w:hAnsi="Roboto"/>
          <w:sz w:val="21"/>
          <w:szCs w:val="21"/>
        </w:rPr>
      </w:pPr>
      <w:r>
        <w:t>D. Shadow IT</w:t>
      </w:r>
    </w:p>
    <w:p w14:paraId="7C5D76C1" w14:textId="77777777" w:rsidR="00865480" w:rsidRDefault="00000000">
      <w:pPr>
        <w:pStyle w:val="Standard"/>
        <w:rPr>
          <w:rFonts w:ascii="Roboto" w:hAnsi="Roboto"/>
          <w:sz w:val="21"/>
          <w:szCs w:val="21"/>
        </w:rPr>
      </w:pPr>
      <w:r>
        <w:rPr>
          <w:rFonts w:ascii="Roboto" w:hAnsi="Roboto"/>
          <w:sz w:val="21"/>
          <w:szCs w:val="21"/>
        </w:rPr>
        <w:t>Answer: D</w:t>
      </w:r>
    </w:p>
    <w:p/>
    <w:p w14:paraId="28A1CD77" w14:textId="77777777" w:rsidR="00865480" w:rsidRDefault="00865480">
      <w:pPr>
        <w:pStyle w:val="Standard"/>
        <w:rPr>
          <w:rFonts w:ascii="Roboto" w:hAnsi="Roboto"/>
          <w:sz w:val="21"/>
          <w:szCs w:val="21"/>
        </w:rPr>
      </w:pPr>
    </w:p>
    <w:p w14:paraId="625411BD" w14:textId="77777777" w:rsidR="00865480" w:rsidRDefault="00000000">
      <w:pPr>
        <w:pStyle w:val="Standard"/>
      </w:pPr>
      <w:r>
        <w:t>Question: 395</w:t>
      </w:r>
    </w:p>
    <w:p/>
    <w:p w14:paraId="4E3972C0" w14:textId="77777777" w:rsidR="00865480" w:rsidRDefault="00000000">
      <w:pPr>
        <w:pStyle w:val="Standard"/>
        <w:rPr>
          <w:rFonts w:ascii="Roboto" w:hAnsi="Roboto"/>
          <w:sz w:val="21"/>
          <w:szCs w:val="21"/>
        </w:rPr>
      </w:pPr>
      <w:r>
        <w:rPr>
          <w:rFonts w:ascii="Roboto" w:hAnsi="Roboto"/>
          <w:sz w:val="21"/>
          <w:szCs w:val="21"/>
        </w:rPr>
        <w:t>A systems administrator discovers a system that is no longer receiving support from the vendor. However, this system and its environment are critical to running the business, cannot be modified, and must stay online. Which of the following risk treatments is the most appropriate in this situation?</w:t>
      </w:r>
    </w:p>
    <w:p w14:paraId="0CF40998" w14:textId="77777777" w:rsidR="00865480" w:rsidRDefault="00000000">
      <w:pPr>
        <w:pStyle w:val="Standard"/>
        <w:rPr>
          <w:rFonts w:ascii="Roboto" w:hAnsi="Roboto"/>
          <w:sz w:val="21"/>
          <w:szCs w:val="21"/>
        </w:rPr>
      </w:pPr>
      <w:r>
        <w:t>A. Refect</w:t>
      </w:r>
    </w:p>
    <w:p w14:paraId="0920B788" w14:textId="77777777" w:rsidR="00865480" w:rsidRDefault="00000000">
      <w:pPr>
        <w:pStyle w:val="Standard"/>
        <w:rPr>
          <w:rFonts w:ascii="Roboto" w:hAnsi="Roboto"/>
          <w:sz w:val="21"/>
          <w:szCs w:val="21"/>
        </w:rPr>
      </w:pPr>
      <w:r>
        <w:t>B. Accept</w:t>
      </w:r>
    </w:p>
    <w:p w14:paraId="472D8F6F" w14:textId="77777777" w:rsidR="00865480" w:rsidRDefault="00000000">
      <w:pPr>
        <w:pStyle w:val="Standard"/>
        <w:rPr>
          <w:rFonts w:ascii="Roboto" w:hAnsi="Roboto"/>
          <w:sz w:val="21"/>
          <w:szCs w:val="21"/>
        </w:rPr>
      </w:pPr>
      <w:r>
        <w:t>C. Transfer</w:t>
      </w:r>
    </w:p>
    <w:p w14:paraId="39E4638D" w14:textId="77777777" w:rsidR="00865480" w:rsidRDefault="00000000">
      <w:pPr>
        <w:pStyle w:val="Standard"/>
        <w:rPr>
          <w:rFonts w:ascii="Roboto" w:hAnsi="Roboto"/>
          <w:sz w:val="21"/>
          <w:szCs w:val="21"/>
        </w:rPr>
      </w:pPr>
      <w:r>
        <w:t>D. Avoid</w:t>
      </w:r>
    </w:p>
    <w:p w14:paraId="09CBE3FB" w14:textId="77777777" w:rsidR="00865480" w:rsidRDefault="00000000">
      <w:pPr>
        <w:pStyle w:val="Standard"/>
        <w:rPr>
          <w:rFonts w:ascii="Roboto" w:hAnsi="Roboto"/>
          <w:sz w:val="21"/>
          <w:szCs w:val="21"/>
        </w:rPr>
      </w:pPr>
      <w:r>
        <w:rPr>
          <w:rFonts w:ascii="Roboto" w:hAnsi="Roboto"/>
          <w:sz w:val="21"/>
          <w:szCs w:val="21"/>
        </w:rPr>
        <w:t>Answer: C</w:t>
      </w:r>
    </w:p>
    <w:p/>
    <w:p w14:paraId="6DF5B9CC" w14:textId="77777777" w:rsidR="00865480" w:rsidRDefault="00865480">
      <w:pPr>
        <w:pStyle w:val="Standard"/>
        <w:rPr>
          <w:rFonts w:ascii="Roboto" w:hAnsi="Roboto"/>
          <w:sz w:val="21"/>
          <w:szCs w:val="21"/>
        </w:rPr>
      </w:pPr>
    </w:p>
    <w:p w14:paraId="06E5A7FF" w14:textId="77777777" w:rsidR="00865480" w:rsidRDefault="00000000">
      <w:pPr>
        <w:pStyle w:val="Standard"/>
      </w:pPr>
      <w:r>
        <w:t>Question: 396</w:t>
      </w:r>
    </w:p>
    <w:p/>
    <w:p w14:paraId="336A8FDE" w14:textId="77777777" w:rsidR="00865480" w:rsidRDefault="00000000">
      <w:pPr>
        <w:pStyle w:val="Standard"/>
        <w:rPr>
          <w:rFonts w:ascii="Roboto" w:hAnsi="Roboto"/>
          <w:sz w:val="21"/>
          <w:szCs w:val="21"/>
        </w:rPr>
      </w:pPr>
      <w:r>
        <w:rPr>
          <w:rFonts w:ascii="Roboto" w:hAnsi="Roboto"/>
          <w:sz w:val="21"/>
          <w:szCs w:val="21"/>
        </w:rPr>
        <w:t xml:space="preserve">Which of the following security measures is required when using a cloud-based platform for loT management? </w:t>
      </w:r>
    </w:p>
    <w:p w14:paraId="1A1E1443" w14:textId="77777777" w:rsidR="00865480" w:rsidRDefault="00000000">
      <w:pPr>
        <w:pStyle w:val="Standard"/>
        <w:rPr>
          <w:rFonts w:ascii="Roboto" w:hAnsi="Roboto"/>
          <w:sz w:val="21"/>
          <w:szCs w:val="21"/>
        </w:rPr>
      </w:pPr>
      <w:r>
        <w:t>A. Encrypted connection</w:t>
      </w:r>
    </w:p>
    <w:p w14:paraId="0EFC154D" w14:textId="77777777" w:rsidR="00865480" w:rsidRDefault="00000000">
      <w:pPr>
        <w:pStyle w:val="Standard"/>
        <w:rPr>
          <w:rFonts w:ascii="Roboto" w:hAnsi="Roboto"/>
          <w:sz w:val="21"/>
          <w:szCs w:val="21"/>
        </w:rPr>
      </w:pPr>
      <w:r>
        <w:t>B. Federated identity</w:t>
      </w:r>
    </w:p>
    <w:p w14:paraId="77C9DEF8" w14:textId="77777777" w:rsidR="00865480" w:rsidRDefault="00000000">
      <w:pPr>
        <w:pStyle w:val="Standard"/>
        <w:rPr>
          <w:rFonts w:ascii="Roboto" w:hAnsi="Roboto"/>
          <w:sz w:val="21"/>
          <w:szCs w:val="21"/>
        </w:rPr>
      </w:pPr>
      <w:r>
        <w:t>C. Firewall</w:t>
      </w:r>
    </w:p>
    <w:p w14:paraId="167BD28C" w14:textId="77777777" w:rsidR="00865480" w:rsidRDefault="00000000">
      <w:pPr>
        <w:pStyle w:val="Standard"/>
        <w:rPr>
          <w:rFonts w:ascii="Roboto" w:hAnsi="Roboto"/>
          <w:sz w:val="21"/>
          <w:szCs w:val="21"/>
        </w:rPr>
      </w:pPr>
      <w:r>
        <w:t>D. Single sign-on</w:t>
      </w:r>
    </w:p>
    <w:p w14:paraId="2749017A" w14:textId="77777777" w:rsidR="00865480" w:rsidRDefault="00000000">
      <w:pPr>
        <w:pStyle w:val="Standard"/>
        <w:rPr>
          <w:rFonts w:ascii="Roboto" w:hAnsi="Roboto"/>
          <w:sz w:val="21"/>
          <w:szCs w:val="21"/>
        </w:rPr>
      </w:pPr>
      <w:r>
        <w:rPr>
          <w:rFonts w:ascii="Roboto" w:hAnsi="Roboto"/>
          <w:sz w:val="21"/>
          <w:szCs w:val="21"/>
        </w:rPr>
        <w:t>Answer: A</w:t>
      </w:r>
    </w:p>
    <w:p/>
    <w:p w14:paraId="36CA7D23" w14:textId="77777777" w:rsidR="00865480" w:rsidRDefault="00865480">
      <w:pPr>
        <w:pStyle w:val="Standard"/>
        <w:rPr>
          <w:rFonts w:ascii="Roboto" w:hAnsi="Roboto"/>
          <w:sz w:val="21"/>
          <w:szCs w:val="21"/>
        </w:rPr>
      </w:pPr>
    </w:p>
    <w:p w14:paraId="112F7D10" w14:textId="77777777" w:rsidR="00865480" w:rsidRDefault="00000000">
      <w:pPr>
        <w:pStyle w:val="Standard"/>
      </w:pPr>
      <w:r>
        <w:t>Question: 397</w:t>
      </w:r>
    </w:p>
    <w:p/>
    <w:p w14:paraId="65DD7E04" w14:textId="77777777" w:rsidR="00865480" w:rsidRDefault="00000000">
      <w:pPr>
        <w:pStyle w:val="Standard"/>
        <w:rPr>
          <w:rFonts w:ascii="Roboto" w:hAnsi="Roboto"/>
          <w:sz w:val="21"/>
          <w:szCs w:val="21"/>
        </w:rPr>
      </w:pPr>
      <w:r>
        <w:rPr>
          <w:rFonts w:ascii="Roboto" w:hAnsi="Roboto"/>
          <w:sz w:val="21"/>
          <w:szCs w:val="21"/>
        </w:rPr>
        <w:t xml:space="preserve">Which of the following can be used to compromise a system that is running an RTOS? </w:t>
      </w:r>
    </w:p>
    <w:p w14:paraId="7D3849EC" w14:textId="77777777" w:rsidR="00865480" w:rsidRDefault="00000000">
      <w:pPr>
        <w:pStyle w:val="Standard"/>
        <w:rPr>
          <w:rFonts w:ascii="Roboto" w:hAnsi="Roboto"/>
          <w:sz w:val="21"/>
          <w:szCs w:val="21"/>
        </w:rPr>
      </w:pPr>
      <w:r>
        <w:t>A. Cross-site scripting</w:t>
      </w:r>
    </w:p>
    <w:p w14:paraId="7378E734" w14:textId="77777777" w:rsidR="00865480" w:rsidRDefault="00000000">
      <w:pPr>
        <w:pStyle w:val="Standard"/>
        <w:rPr>
          <w:rFonts w:ascii="Roboto" w:hAnsi="Roboto"/>
          <w:sz w:val="21"/>
          <w:szCs w:val="21"/>
        </w:rPr>
      </w:pPr>
      <w:r>
        <w:t>B. Memory injection</w:t>
      </w:r>
    </w:p>
    <w:p w14:paraId="004ABB7E" w14:textId="77777777" w:rsidR="00865480" w:rsidRDefault="00000000">
      <w:pPr>
        <w:pStyle w:val="Standard"/>
        <w:rPr>
          <w:rFonts w:ascii="Roboto" w:hAnsi="Roboto"/>
          <w:sz w:val="21"/>
          <w:szCs w:val="21"/>
        </w:rPr>
      </w:pPr>
      <w:r>
        <w:t>C. Replay attack</w:t>
      </w:r>
    </w:p>
    <w:p w14:paraId="4E077F27" w14:textId="77777777" w:rsidR="00865480" w:rsidRDefault="00000000">
      <w:pPr>
        <w:pStyle w:val="Standard"/>
        <w:rPr>
          <w:rFonts w:ascii="Roboto" w:hAnsi="Roboto"/>
          <w:sz w:val="21"/>
          <w:szCs w:val="21"/>
        </w:rPr>
      </w:pPr>
      <w:r>
        <w:t>D. Ransomware</w:t>
      </w:r>
    </w:p>
    <w:p w14:paraId="10A5E5B8" w14:textId="77777777" w:rsidR="00865480" w:rsidRDefault="00000000">
      <w:pPr>
        <w:pStyle w:val="Standard"/>
        <w:rPr>
          <w:rFonts w:ascii="Roboto" w:hAnsi="Roboto"/>
          <w:sz w:val="21"/>
          <w:szCs w:val="21"/>
        </w:rPr>
      </w:pPr>
      <w:r>
        <w:rPr>
          <w:rFonts w:ascii="Roboto" w:hAnsi="Roboto"/>
          <w:sz w:val="21"/>
          <w:szCs w:val="21"/>
        </w:rPr>
        <w:t>Answer: B</w:t>
      </w:r>
    </w:p>
    <w:p/>
    <w:p w14:paraId="476A90F2" w14:textId="77777777" w:rsidR="00865480" w:rsidRDefault="00865480">
      <w:pPr>
        <w:pStyle w:val="Standard"/>
        <w:rPr>
          <w:rFonts w:ascii="Roboto" w:hAnsi="Roboto"/>
          <w:sz w:val="21"/>
          <w:szCs w:val="21"/>
        </w:rPr>
      </w:pPr>
    </w:p>
    <w:p w14:paraId="5E476A3B" w14:textId="77777777" w:rsidR="00865480" w:rsidRDefault="00000000">
      <w:pPr>
        <w:pStyle w:val="Standard"/>
      </w:pPr>
      <w:r>
        <w:t>Question: 398</w:t>
      </w:r>
    </w:p>
    <w:p/>
    <w:p w14:paraId="74C33CDC" w14:textId="77777777" w:rsidR="00865480" w:rsidRDefault="00000000">
      <w:pPr>
        <w:pStyle w:val="Standard"/>
        <w:rPr>
          <w:rFonts w:ascii="Roboto" w:hAnsi="Roboto"/>
          <w:sz w:val="21"/>
          <w:szCs w:val="21"/>
        </w:rPr>
      </w:pPr>
      <w:r>
        <w:rPr>
          <w:rFonts w:ascii="Roboto" w:hAnsi="Roboto"/>
          <w:sz w:val="21"/>
          <w:szCs w:val="21"/>
        </w:rPr>
        <w:t>Which of the following would be the best solution to deploy a low-cost standby site that includes hardware and internet access?</w:t>
      </w:r>
    </w:p>
    <w:p w14:paraId="0102C58D" w14:textId="77777777" w:rsidR="00865480" w:rsidRDefault="00000000">
      <w:pPr>
        <w:pStyle w:val="Standard"/>
        <w:rPr>
          <w:rFonts w:ascii="Roboto" w:hAnsi="Roboto"/>
          <w:sz w:val="21"/>
          <w:szCs w:val="21"/>
        </w:rPr>
      </w:pPr>
      <w:r>
        <w:t>A. Recovery site</w:t>
      </w:r>
    </w:p>
    <w:p w14:paraId="62616EFD" w14:textId="77777777" w:rsidR="00865480" w:rsidRDefault="00000000">
      <w:pPr>
        <w:pStyle w:val="Standard"/>
        <w:rPr>
          <w:rFonts w:ascii="Roboto" w:hAnsi="Roboto"/>
          <w:sz w:val="21"/>
          <w:szCs w:val="21"/>
        </w:rPr>
      </w:pPr>
      <w:r>
        <w:t>B. Cold site</w:t>
      </w:r>
    </w:p>
    <w:p w14:paraId="4EEBC5AA" w14:textId="77777777" w:rsidR="00865480" w:rsidRDefault="00000000">
      <w:pPr>
        <w:pStyle w:val="Standard"/>
        <w:rPr>
          <w:rFonts w:ascii="Roboto" w:hAnsi="Roboto"/>
          <w:sz w:val="21"/>
          <w:szCs w:val="21"/>
        </w:rPr>
      </w:pPr>
      <w:r>
        <w:t>C. Hot site</w:t>
      </w:r>
    </w:p>
    <w:p w14:paraId="460AE353" w14:textId="77777777" w:rsidR="00865480" w:rsidRDefault="00000000">
      <w:pPr>
        <w:pStyle w:val="Standard"/>
        <w:rPr>
          <w:rFonts w:ascii="Roboto" w:hAnsi="Roboto"/>
          <w:sz w:val="21"/>
          <w:szCs w:val="21"/>
        </w:rPr>
      </w:pPr>
      <w:r>
        <w:t>D. Warm site</w:t>
      </w:r>
    </w:p>
    <w:p w14:paraId="2ABFB574" w14:textId="77777777" w:rsidR="00865480" w:rsidRDefault="00000000">
      <w:pPr>
        <w:pStyle w:val="Standard"/>
        <w:rPr>
          <w:rFonts w:ascii="Roboto" w:hAnsi="Roboto"/>
          <w:sz w:val="21"/>
          <w:szCs w:val="21"/>
        </w:rPr>
      </w:pPr>
      <w:r>
        <w:rPr>
          <w:rFonts w:ascii="Roboto" w:hAnsi="Roboto"/>
          <w:sz w:val="21"/>
          <w:szCs w:val="21"/>
        </w:rPr>
        <w:t>Answer: B</w:t>
      </w:r>
    </w:p>
    <w:p/>
    <w:p w14:paraId="17A0F5DD" w14:textId="77777777" w:rsidR="00865480" w:rsidRDefault="00865480">
      <w:pPr>
        <w:pStyle w:val="Standard"/>
        <w:rPr>
          <w:rFonts w:ascii="Roboto" w:hAnsi="Roboto"/>
          <w:sz w:val="21"/>
          <w:szCs w:val="21"/>
        </w:rPr>
      </w:pPr>
    </w:p>
    <w:p w14:paraId="1504E725" w14:textId="77777777" w:rsidR="00865480" w:rsidRDefault="00000000">
      <w:pPr>
        <w:pStyle w:val="Standard"/>
      </w:pPr>
      <w:r>
        <w:t>Question: 399</w:t>
      </w:r>
    </w:p>
    <w:p/>
    <w:p w14:paraId="78243155" w14:textId="77777777" w:rsidR="00865480" w:rsidRDefault="00000000">
      <w:pPr>
        <w:pStyle w:val="Standard"/>
        <w:rPr>
          <w:rFonts w:ascii="Roboto" w:hAnsi="Roboto"/>
          <w:sz w:val="21"/>
          <w:szCs w:val="21"/>
        </w:rPr>
      </w:pPr>
      <w:r>
        <w:rPr>
          <w:rFonts w:ascii="Roboto" w:hAnsi="Roboto"/>
          <w:sz w:val="21"/>
          <w:szCs w:val="21"/>
        </w:rPr>
        <w:t xml:space="preserve">During a SQL update of a database, a temporary field that was created was replaced by an attacker in order to allow access to the system. Which of the following best describes this type of vulnerability? </w:t>
      </w:r>
    </w:p>
    <w:p w14:paraId="1F85813E" w14:textId="77777777" w:rsidR="00865480" w:rsidRDefault="00000000">
      <w:pPr>
        <w:pStyle w:val="Standard"/>
        <w:rPr>
          <w:rFonts w:ascii="Roboto" w:hAnsi="Roboto"/>
          <w:sz w:val="21"/>
          <w:szCs w:val="21"/>
        </w:rPr>
      </w:pPr>
      <w:r>
        <w:t>A. Race condition</w:t>
      </w:r>
    </w:p>
    <w:p w14:paraId="5FBBE8A2" w14:textId="77777777" w:rsidR="00865480" w:rsidRDefault="00000000">
      <w:pPr>
        <w:pStyle w:val="Standard"/>
        <w:rPr>
          <w:rFonts w:ascii="Roboto" w:hAnsi="Roboto"/>
          <w:sz w:val="21"/>
          <w:szCs w:val="21"/>
        </w:rPr>
      </w:pPr>
      <w:r>
        <w:t>B. Memory injection</w:t>
      </w:r>
    </w:p>
    <w:p w14:paraId="46D88922" w14:textId="77777777" w:rsidR="00865480" w:rsidRDefault="00000000">
      <w:pPr>
        <w:pStyle w:val="Standard"/>
        <w:rPr>
          <w:rFonts w:ascii="Roboto" w:hAnsi="Roboto"/>
          <w:sz w:val="21"/>
          <w:szCs w:val="21"/>
        </w:rPr>
      </w:pPr>
      <w:r>
        <w:t>C. Malicious update</w:t>
      </w:r>
    </w:p>
    <w:p w14:paraId="7C11C7F9" w14:textId="77777777" w:rsidR="00865480" w:rsidRDefault="00000000">
      <w:pPr>
        <w:pStyle w:val="Standard"/>
        <w:rPr>
          <w:rFonts w:ascii="Roboto" w:hAnsi="Roboto"/>
          <w:sz w:val="21"/>
          <w:szCs w:val="21"/>
        </w:rPr>
      </w:pPr>
      <w:r>
        <w:t>D. Side loading</w:t>
      </w:r>
    </w:p>
    <w:p w14:paraId="51318781" w14:textId="77777777" w:rsidR="00865480" w:rsidRDefault="00000000">
      <w:pPr>
        <w:pStyle w:val="Standard"/>
        <w:rPr>
          <w:rFonts w:ascii="Roboto" w:hAnsi="Roboto"/>
          <w:sz w:val="21"/>
          <w:szCs w:val="21"/>
        </w:rPr>
      </w:pPr>
      <w:r>
        <w:rPr>
          <w:rFonts w:ascii="Roboto" w:hAnsi="Roboto"/>
          <w:sz w:val="21"/>
          <w:szCs w:val="21"/>
        </w:rPr>
        <w:t>Answer: A</w:t>
      </w:r>
    </w:p>
    <w:p/>
    <w:p w14:paraId="74283701" w14:textId="77777777" w:rsidR="00865480" w:rsidRDefault="00865480">
      <w:pPr>
        <w:pStyle w:val="Standard"/>
        <w:rPr>
          <w:rFonts w:ascii="Roboto" w:hAnsi="Roboto"/>
          <w:sz w:val="21"/>
          <w:szCs w:val="21"/>
        </w:rPr>
      </w:pPr>
    </w:p>
    <w:p w14:paraId="45D304B8" w14:textId="77777777" w:rsidR="00865480" w:rsidRDefault="00000000">
      <w:pPr>
        <w:pStyle w:val="Standard"/>
      </w:pPr>
      <w:r>
        <w:t>Question: 400</w:t>
      </w:r>
    </w:p>
    <w:p/>
    <w:p w14:paraId="4B68DB4A" w14:textId="77777777" w:rsidR="00865480" w:rsidRDefault="00000000">
      <w:pPr>
        <w:pStyle w:val="Standard"/>
        <w:rPr>
          <w:rFonts w:ascii="Roboto" w:hAnsi="Roboto"/>
          <w:sz w:val="21"/>
          <w:szCs w:val="21"/>
        </w:rPr>
      </w:pPr>
      <w:r>
        <w:rPr>
          <w:rFonts w:ascii="Roboto" w:hAnsi="Roboto"/>
          <w:sz w:val="21"/>
          <w:szCs w:val="21"/>
        </w:rPr>
        <w:t>A Chief Information Security Officer would like to conduct frequent, detailed reviews of systems and procedures to track compliance objectives. Which of the following is the best method to achieve this objective?</w:t>
      </w:r>
    </w:p>
    <w:p w14:paraId="10B17490" w14:textId="77777777" w:rsidR="00865480" w:rsidRDefault="00000000">
      <w:pPr>
        <w:pStyle w:val="Standard"/>
        <w:rPr>
          <w:rFonts w:ascii="Roboto" w:hAnsi="Roboto"/>
          <w:sz w:val="21"/>
          <w:szCs w:val="21"/>
        </w:rPr>
      </w:pPr>
      <w:r>
        <w:t>A. Third-party attestation</w:t>
      </w:r>
    </w:p>
    <w:p w14:paraId="02D16127" w14:textId="77777777" w:rsidR="00865480" w:rsidRDefault="00000000">
      <w:pPr>
        <w:pStyle w:val="Standard"/>
        <w:rPr>
          <w:rFonts w:ascii="Roboto" w:hAnsi="Roboto"/>
          <w:sz w:val="21"/>
          <w:szCs w:val="21"/>
        </w:rPr>
      </w:pPr>
      <w:r>
        <w:t>B. Penetration testing</w:t>
      </w:r>
    </w:p>
    <w:p w14:paraId="3588C86B" w14:textId="77777777" w:rsidR="00865480" w:rsidRDefault="00000000">
      <w:pPr>
        <w:pStyle w:val="Standard"/>
        <w:rPr>
          <w:rFonts w:ascii="Roboto" w:hAnsi="Roboto"/>
          <w:sz w:val="21"/>
          <w:szCs w:val="21"/>
        </w:rPr>
      </w:pPr>
      <w:r>
        <w:t>C. Internal auditing</w:t>
      </w:r>
    </w:p>
    <w:p w14:paraId="5B7D9401" w14:textId="77777777" w:rsidR="00865480" w:rsidRDefault="00000000">
      <w:pPr>
        <w:pStyle w:val="Standard"/>
        <w:rPr>
          <w:rFonts w:ascii="Roboto" w:hAnsi="Roboto"/>
          <w:sz w:val="21"/>
          <w:szCs w:val="21"/>
        </w:rPr>
      </w:pPr>
      <w:r>
        <w:t>D. Vulnerability scans</w:t>
      </w:r>
    </w:p>
    <w:p w14:paraId="7BA3C0C1" w14:textId="77777777" w:rsidR="00865480" w:rsidRDefault="00000000">
      <w:pPr>
        <w:pStyle w:val="Standard"/>
        <w:rPr>
          <w:rFonts w:ascii="Roboto" w:hAnsi="Roboto"/>
          <w:sz w:val="21"/>
          <w:szCs w:val="21"/>
        </w:rPr>
      </w:pPr>
      <w:r>
        <w:rPr>
          <w:rFonts w:ascii="Roboto" w:hAnsi="Roboto"/>
          <w:sz w:val="21"/>
          <w:szCs w:val="21"/>
        </w:rPr>
        <w:t>Answer: C</w:t>
      </w:r>
    </w:p>
    <w:p/>
    <w:p w14:paraId="54269683" w14:textId="77777777" w:rsidR="00865480" w:rsidRDefault="00865480">
      <w:pPr>
        <w:pStyle w:val="Standard"/>
        <w:rPr>
          <w:rFonts w:ascii="Roboto" w:hAnsi="Roboto"/>
          <w:sz w:val="21"/>
          <w:szCs w:val="21"/>
        </w:rPr>
      </w:pPr>
    </w:p>
    <w:p w14:paraId="6768F6BB" w14:textId="77777777" w:rsidR="00865480" w:rsidRDefault="00000000">
      <w:pPr>
        <w:pStyle w:val="Standard"/>
      </w:pPr>
      <w:r>
        <w:t>Question: 401</w:t>
      </w:r>
    </w:p>
    <w:p/>
    <w:p w14:paraId="40CE474A" w14:textId="77777777" w:rsidR="00865480" w:rsidRDefault="00000000">
      <w:pPr>
        <w:pStyle w:val="Standard"/>
        <w:rPr>
          <w:rFonts w:ascii="Roboto" w:hAnsi="Roboto"/>
          <w:sz w:val="21"/>
          <w:szCs w:val="21"/>
        </w:rPr>
      </w:pPr>
      <w:r>
        <w:rPr>
          <w:rFonts w:ascii="Roboto" w:hAnsi="Roboto"/>
          <w:sz w:val="21"/>
          <w:szCs w:val="21"/>
        </w:rPr>
        <w:t xml:space="preserve">Which of the following consequences would a retail chain most likely face from customers in the event the retailer is non-compliant with PCI DSS? </w:t>
      </w:r>
    </w:p>
    <w:p w14:paraId="4491B62D" w14:textId="77777777" w:rsidR="00865480" w:rsidRDefault="00000000">
      <w:pPr>
        <w:pStyle w:val="Standard"/>
        <w:rPr>
          <w:rFonts w:ascii="Roboto" w:hAnsi="Roboto"/>
          <w:sz w:val="21"/>
          <w:szCs w:val="21"/>
        </w:rPr>
      </w:pPr>
      <w:r>
        <w:t>A. Contractual impacts</w:t>
      </w:r>
    </w:p>
    <w:p w14:paraId="2506C373" w14:textId="77777777" w:rsidR="00865480" w:rsidRDefault="00000000">
      <w:pPr>
        <w:pStyle w:val="Standard"/>
        <w:rPr>
          <w:rFonts w:ascii="Roboto" w:hAnsi="Roboto"/>
          <w:sz w:val="21"/>
          <w:szCs w:val="21"/>
        </w:rPr>
      </w:pPr>
      <w:r>
        <w:t>B. Sanctions</w:t>
      </w:r>
    </w:p>
    <w:p w14:paraId="0F84EA39" w14:textId="77777777" w:rsidR="00865480" w:rsidRDefault="00000000">
      <w:pPr>
        <w:pStyle w:val="Standard"/>
        <w:rPr>
          <w:rFonts w:ascii="Roboto" w:hAnsi="Roboto"/>
          <w:sz w:val="21"/>
          <w:szCs w:val="21"/>
        </w:rPr>
      </w:pPr>
      <w:r>
        <w:t>C. Fines</w:t>
      </w:r>
    </w:p>
    <w:p w14:paraId="791A3F35" w14:textId="77777777" w:rsidR="00865480" w:rsidRDefault="00000000">
      <w:pPr>
        <w:pStyle w:val="Standard"/>
        <w:rPr>
          <w:rFonts w:ascii="Roboto" w:hAnsi="Roboto"/>
          <w:sz w:val="21"/>
          <w:szCs w:val="21"/>
        </w:rPr>
      </w:pPr>
      <w:r>
        <w:t>D. Reputational damage</w:t>
      </w:r>
    </w:p>
    <w:p w14:paraId="7EF7BE6C" w14:textId="77777777" w:rsidR="00865480" w:rsidRDefault="00000000">
      <w:pPr>
        <w:pStyle w:val="Standard"/>
        <w:rPr>
          <w:rFonts w:ascii="Roboto" w:hAnsi="Roboto"/>
          <w:sz w:val="21"/>
          <w:szCs w:val="21"/>
        </w:rPr>
      </w:pPr>
      <w:r>
        <w:rPr>
          <w:rFonts w:ascii="Roboto" w:hAnsi="Roboto"/>
          <w:sz w:val="21"/>
          <w:szCs w:val="21"/>
        </w:rPr>
        <w:t>Answer: A</w:t>
      </w:r>
    </w:p>
    <w:p/>
    <w:p w14:paraId="01514447" w14:textId="77777777" w:rsidR="00865480" w:rsidRDefault="00865480">
      <w:pPr>
        <w:pStyle w:val="Standard"/>
        <w:rPr>
          <w:rFonts w:ascii="Roboto" w:hAnsi="Roboto"/>
          <w:sz w:val="21"/>
          <w:szCs w:val="21"/>
        </w:rPr>
      </w:pPr>
    </w:p>
    <w:p w14:paraId="25B501D4" w14:textId="77777777" w:rsidR="00865480" w:rsidRDefault="00000000">
      <w:pPr>
        <w:pStyle w:val="Standard"/>
      </w:pPr>
      <w:r>
        <w:t>Question: 402</w:t>
      </w:r>
    </w:p>
    <w:p/>
    <w:p w14:paraId="2C13F809" w14:textId="77777777" w:rsidR="00865480" w:rsidRDefault="00000000">
      <w:pPr>
        <w:pStyle w:val="Standard"/>
        <w:rPr>
          <w:rFonts w:ascii="Roboto" w:hAnsi="Roboto"/>
          <w:sz w:val="21"/>
          <w:szCs w:val="21"/>
        </w:rPr>
      </w:pPr>
      <w:r>
        <w:rPr>
          <w:rFonts w:ascii="Roboto" w:hAnsi="Roboto"/>
          <w:sz w:val="21"/>
          <w:szCs w:val="21"/>
        </w:rPr>
        <w:t>A security officer is implementing a security awareness program and is placing security-themed posters around the building and is assigning online user training. Which of the following would the security officer most likely implement?</w:t>
      </w:r>
    </w:p>
    <w:p w14:paraId="151F4455" w14:textId="77777777" w:rsidR="00865480" w:rsidRDefault="00000000">
      <w:pPr>
        <w:pStyle w:val="Standard"/>
        <w:rPr>
          <w:rFonts w:ascii="Roboto" w:hAnsi="Roboto"/>
          <w:sz w:val="21"/>
          <w:szCs w:val="21"/>
        </w:rPr>
      </w:pPr>
      <w:r>
        <w:t>A. Password policy</w:t>
      </w:r>
    </w:p>
    <w:p w14:paraId="6B8D1E8C" w14:textId="77777777" w:rsidR="00865480" w:rsidRDefault="00000000">
      <w:pPr>
        <w:pStyle w:val="Standard"/>
        <w:rPr>
          <w:rFonts w:ascii="Roboto" w:hAnsi="Roboto"/>
          <w:sz w:val="21"/>
          <w:szCs w:val="21"/>
        </w:rPr>
      </w:pPr>
      <w:r>
        <w:t>B. Access badges</w:t>
      </w:r>
    </w:p>
    <w:p w14:paraId="1FD9C2C1" w14:textId="77777777" w:rsidR="00865480" w:rsidRDefault="00000000">
      <w:pPr>
        <w:pStyle w:val="Standard"/>
        <w:rPr>
          <w:rFonts w:ascii="Roboto" w:hAnsi="Roboto"/>
          <w:sz w:val="21"/>
          <w:szCs w:val="21"/>
        </w:rPr>
      </w:pPr>
      <w:r>
        <w:t>C. Phishing campaign</w:t>
      </w:r>
    </w:p>
    <w:p w14:paraId="001138EA" w14:textId="77777777" w:rsidR="00865480" w:rsidRDefault="00000000">
      <w:pPr>
        <w:pStyle w:val="Standard"/>
        <w:rPr>
          <w:rFonts w:ascii="Roboto" w:hAnsi="Roboto"/>
          <w:sz w:val="21"/>
          <w:szCs w:val="21"/>
        </w:rPr>
      </w:pPr>
      <w:r>
        <w:t>D. Risk assessment</w:t>
      </w:r>
    </w:p>
    <w:p w14:paraId="2FC11178" w14:textId="77777777" w:rsidR="00865480" w:rsidRDefault="00000000">
      <w:pPr>
        <w:pStyle w:val="Standard"/>
        <w:rPr>
          <w:rFonts w:ascii="Roboto" w:hAnsi="Roboto"/>
          <w:sz w:val="21"/>
          <w:szCs w:val="21"/>
        </w:rPr>
      </w:pPr>
      <w:r>
        <w:rPr>
          <w:rFonts w:ascii="Roboto" w:hAnsi="Roboto"/>
          <w:sz w:val="21"/>
          <w:szCs w:val="21"/>
        </w:rPr>
        <w:t>Answer: C</w:t>
      </w:r>
    </w:p>
    <w:p/>
    <w:p w14:paraId="1CC805BC" w14:textId="77777777" w:rsidR="00865480" w:rsidRDefault="00865480">
      <w:pPr>
        <w:pStyle w:val="Standard"/>
        <w:rPr>
          <w:rFonts w:ascii="Roboto" w:hAnsi="Roboto"/>
          <w:sz w:val="21"/>
          <w:szCs w:val="21"/>
        </w:rPr>
      </w:pPr>
    </w:p>
    <w:p w14:paraId="4090B5F1" w14:textId="77777777" w:rsidR="00865480" w:rsidRDefault="00000000">
      <w:pPr>
        <w:pStyle w:val="Standard"/>
      </w:pPr>
      <w:r>
        <w:t>Question: 403</w:t>
      </w:r>
    </w:p>
    <w:p/>
    <w:p w14:paraId="0AA0C4AE" w14:textId="77777777" w:rsidR="00865480" w:rsidRDefault="00000000">
      <w:pPr>
        <w:pStyle w:val="Standard"/>
        <w:rPr>
          <w:rFonts w:ascii="Roboto" w:hAnsi="Roboto"/>
          <w:sz w:val="21"/>
          <w:szCs w:val="21"/>
        </w:rPr>
      </w:pPr>
      <w:r>
        <w:rPr>
          <w:rFonts w:ascii="Roboto" w:hAnsi="Roboto"/>
          <w:sz w:val="21"/>
          <w:szCs w:val="21"/>
        </w:rPr>
        <w:t>The executive management team is mandating the company develop a disaster recovery plan. The cost must be kept to a minimum, and the money to fund additional internet connections is not available. Which of the following would be the best option?</w:t>
      </w:r>
    </w:p>
    <w:p w14:paraId="54A610CA" w14:textId="77777777" w:rsidR="00865480" w:rsidRDefault="00000000">
      <w:pPr>
        <w:pStyle w:val="Standard"/>
        <w:rPr>
          <w:rFonts w:ascii="Roboto" w:hAnsi="Roboto"/>
          <w:sz w:val="21"/>
          <w:szCs w:val="21"/>
        </w:rPr>
      </w:pPr>
      <w:r>
        <w:t>A. Hot site</w:t>
      </w:r>
    </w:p>
    <w:p w14:paraId="01DEFD76" w14:textId="77777777" w:rsidR="00865480" w:rsidRDefault="00000000">
      <w:pPr>
        <w:pStyle w:val="Standard"/>
        <w:rPr>
          <w:rFonts w:ascii="Roboto" w:hAnsi="Roboto"/>
          <w:sz w:val="21"/>
          <w:szCs w:val="21"/>
        </w:rPr>
      </w:pPr>
      <w:r>
        <w:t>B. Cold site</w:t>
      </w:r>
    </w:p>
    <w:p w14:paraId="62AE56CE" w14:textId="77777777" w:rsidR="00865480" w:rsidRDefault="00000000">
      <w:pPr>
        <w:pStyle w:val="Standard"/>
        <w:rPr>
          <w:rFonts w:ascii="Roboto" w:hAnsi="Roboto"/>
          <w:sz w:val="21"/>
          <w:szCs w:val="21"/>
        </w:rPr>
      </w:pPr>
      <w:r>
        <w:t>C. Failover site</w:t>
      </w:r>
    </w:p>
    <w:p w14:paraId="55450CDB" w14:textId="77777777" w:rsidR="00865480" w:rsidRDefault="00000000">
      <w:pPr>
        <w:pStyle w:val="Standard"/>
        <w:rPr>
          <w:rFonts w:ascii="Roboto" w:hAnsi="Roboto"/>
          <w:sz w:val="21"/>
          <w:szCs w:val="21"/>
        </w:rPr>
      </w:pPr>
      <w:r>
        <w:t>D. Warm site</w:t>
      </w:r>
    </w:p>
    <w:p w14:paraId="550B0D3E" w14:textId="77777777" w:rsidR="00865480" w:rsidRDefault="00000000">
      <w:pPr>
        <w:pStyle w:val="Standard"/>
        <w:rPr>
          <w:rFonts w:ascii="Roboto" w:hAnsi="Roboto"/>
          <w:sz w:val="21"/>
          <w:szCs w:val="21"/>
        </w:rPr>
      </w:pPr>
      <w:r>
        <w:rPr>
          <w:rFonts w:ascii="Roboto" w:hAnsi="Roboto"/>
          <w:sz w:val="21"/>
          <w:szCs w:val="21"/>
        </w:rPr>
        <w:t>Answer: B</w:t>
      </w:r>
    </w:p>
    <w:p/>
    <w:p w14:paraId="2407DBA4" w14:textId="77777777" w:rsidR="00865480" w:rsidRDefault="00865480">
      <w:pPr>
        <w:pStyle w:val="Standard"/>
        <w:rPr>
          <w:rFonts w:ascii="Roboto" w:hAnsi="Roboto"/>
          <w:sz w:val="21"/>
          <w:szCs w:val="21"/>
        </w:rPr>
      </w:pPr>
    </w:p>
    <w:p w14:paraId="5C81ED6E" w14:textId="77777777" w:rsidR="00865480" w:rsidRDefault="00000000">
      <w:pPr>
        <w:pStyle w:val="Standard"/>
      </w:pPr>
      <w:r>
        <w:t>Question: 404</w:t>
      </w:r>
    </w:p>
    <w:p/>
    <w:p w14:paraId="7F7E8068" w14:textId="77777777" w:rsidR="00865480" w:rsidRDefault="00000000">
      <w:pPr>
        <w:pStyle w:val="Standard"/>
        <w:rPr>
          <w:rFonts w:ascii="Roboto" w:hAnsi="Roboto"/>
          <w:sz w:val="21"/>
          <w:szCs w:val="21"/>
        </w:rPr>
      </w:pPr>
      <w:r>
        <w:rPr>
          <w:rFonts w:ascii="Roboto" w:hAnsi="Roboto"/>
          <w:sz w:val="21"/>
          <w:szCs w:val="21"/>
        </w:rPr>
        <w:t xml:space="preserve">A security analyst has determined that a security breach would have a financial impact of $15,000 and is expected to occur twice within a three-year period. Which of the following is the ALE for this risk? </w:t>
      </w:r>
    </w:p>
    <w:p w14:paraId="331101C1" w14:textId="77777777" w:rsidR="00865480" w:rsidRDefault="00000000">
      <w:pPr>
        <w:pStyle w:val="Standard"/>
        <w:rPr>
          <w:rFonts w:ascii="Roboto" w:hAnsi="Roboto"/>
          <w:sz w:val="21"/>
          <w:szCs w:val="21"/>
        </w:rPr>
      </w:pPr>
      <w:r>
        <w:t>A. $7,500</w:t>
      </w:r>
    </w:p>
    <w:p w14:paraId="2E7D1937" w14:textId="77777777" w:rsidR="00865480" w:rsidRDefault="00000000">
      <w:pPr>
        <w:pStyle w:val="Standard"/>
        <w:rPr>
          <w:rFonts w:ascii="Roboto" w:hAnsi="Roboto"/>
          <w:sz w:val="21"/>
          <w:szCs w:val="21"/>
        </w:rPr>
      </w:pPr>
      <w:r>
        <w:t>B. $10,000</w:t>
      </w:r>
    </w:p>
    <w:p w14:paraId="103D0D21" w14:textId="77777777" w:rsidR="00865480" w:rsidRDefault="00000000">
      <w:pPr>
        <w:pStyle w:val="Standard"/>
        <w:rPr>
          <w:rFonts w:ascii="Roboto" w:hAnsi="Roboto"/>
          <w:sz w:val="21"/>
          <w:szCs w:val="21"/>
        </w:rPr>
      </w:pPr>
      <w:r>
        <w:t>C. $15,000</w:t>
      </w:r>
    </w:p>
    <w:p w14:paraId="112D5CAB" w14:textId="77777777" w:rsidR="00865480" w:rsidRDefault="00000000">
      <w:pPr>
        <w:pStyle w:val="Standard"/>
        <w:rPr>
          <w:rFonts w:ascii="Roboto" w:hAnsi="Roboto"/>
          <w:sz w:val="21"/>
          <w:szCs w:val="21"/>
        </w:rPr>
      </w:pPr>
      <w:r>
        <w:t>D. $30,000</w:t>
      </w:r>
    </w:p>
    <w:p w14:paraId="1448D002" w14:textId="77777777" w:rsidR="00865480" w:rsidRDefault="00000000">
      <w:pPr>
        <w:pStyle w:val="Standard"/>
        <w:rPr>
          <w:rFonts w:ascii="Roboto" w:hAnsi="Roboto"/>
          <w:sz w:val="21"/>
          <w:szCs w:val="21"/>
        </w:rPr>
      </w:pPr>
      <w:r>
        <w:rPr>
          <w:rFonts w:ascii="Roboto" w:hAnsi="Roboto"/>
          <w:sz w:val="21"/>
          <w:szCs w:val="21"/>
        </w:rPr>
        <w:t xml:space="preserve">Answer: A </w:t>
      </w:r>
    </w:p>
    <w:p/>
    <w:p w14:paraId="4860A5EE" w14:textId="77777777" w:rsidR="00865480" w:rsidRDefault="00865480">
      <w:pPr>
        <w:pStyle w:val="Standard"/>
        <w:rPr>
          <w:rFonts w:ascii="Roboto" w:hAnsi="Roboto"/>
          <w:sz w:val="21"/>
          <w:szCs w:val="21"/>
        </w:rPr>
      </w:pPr>
    </w:p>
    <w:p w14:paraId="3ECA870F" w14:textId="77777777" w:rsidR="00865480" w:rsidRDefault="00000000">
      <w:pPr>
        <w:pStyle w:val="Standard"/>
      </w:pPr>
      <w:r>
        <w:t>Question: 405</w:t>
      </w:r>
    </w:p>
    <w:p/>
    <w:p w14:paraId="7AAC1DFE" w14:textId="77777777" w:rsidR="00865480" w:rsidRDefault="00000000">
      <w:pPr>
        <w:pStyle w:val="Standard"/>
        <w:rPr>
          <w:rFonts w:ascii="Roboto" w:hAnsi="Roboto"/>
          <w:sz w:val="21"/>
          <w:szCs w:val="21"/>
        </w:rPr>
      </w:pPr>
      <w:r>
        <w:rPr>
          <w:rFonts w:ascii="Roboto" w:hAnsi="Roboto"/>
          <w:sz w:val="21"/>
          <w:szCs w:val="21"/>
        </w:rPr>
        <w:t xml:space="preserve">Which of the following would most likely be deployed to obtain and analyze attacker activity and techniques? </w:t>
      </w:r>
    </w:p>
    <w:p w14:paraId="3807876B" w14:textId="77777777" w:rsidR="00865480" w:rsidRDefault="00000000">
      <w:pPr>
        <w:pStyle w:val="Standard"/>
        <w:rPr>
          <w:rFonts w:ascii="Roboto" w:hAnsi="Roboto"/>
          <w:sz w:val="21"/>
          <w:szCs w:val="21"/>
        </w:rPr>
      </w:pPr>
      <w:r>
        <w:t>A. Firewall</w:t>
      </w:r>
    </w:p>
    <w:p w14:paraId="13E2EE50" w14:textId="77777777" w:rsidR="00865480" w:rsidRDefault="00000000">
      <w:pPr>
        <w:pStyle w:val="Standard"/>
        <w:rPr>
          <w:rFonts w:ascii="Roboto" w:hAnsi="Roboto"/>
          <w:sz w:val="21"/>
          <w:szCs w:val="21"/>
        </w:rPr>
      </w:pPr>
      <w:r>
        <w:t>B. IDS</w:t>
      </w:r>
    </w:p>
    <w:p w14:paraId="03DD2FC2" w14:textId="77777777" w:rsidR="00865480" w:rsidRDefault="00000000">
      <w:pPr>
        <w:pStyle w:val="Standard"/>
        <w:rPr>
          <w:rFonts w:ascii="Roboto" w:hAnsi="Roboto"/>
          <w:sz w:val="21"/>
          <w:szCs w:val="21"/>
        </w:rPr>
      </w:pPr>
      <w:r>
        <w:t>C. Honeypot</w:t>
      </w:r>
    </w:p>
    <w:p w14:paraId="577DDDE5" w14:textId="77777777" w:rsidR="00865480" w:rsidRDefault="00000000">
      <w:pPr>
        <w:pStyle w:val="Standard"/>
        <w:rPr>
          <w:rFonts w:ascii="Roboto" w:hAnsi="Roboto"/>
          <w:sz w:val="21"/>
          <w:szCs w:val="21"/>
        </w:rPr>
      </w:pPr>
      <w:r>
        <w:t>D. Layer 3 switch</w:t>
      </w:r>
    </w:p>
    <w:p w14:paraId="12B691C8" w14:textId="77777777" w:rsidR="00865480" w:rsidRDefault="00000000">
      <w:pPr>
        <w:pStyle w:val="Standard"/>
        <w:rPr>
          <w:rFonts w:ascii="Roboto" w:hAnsi="Roboto"/>
          <w:sz w:val="21"/>
          <w:szCs w:val="21"/>
        </w:rPr>
      </w:pPr>
      <w:r>
        <w:rPr>
          <w:rFonts w:ascii="Roboto" w:hAnsi="Roboto"/>
          <w:sz w:val="21"/>
          <w:szCs w:val="21"/>
        </w:rPr>
        <w:t>Answer: C</w:t>
      </w:r>
    </w:p>
    <w:p/>
    <w:p w14:paraId="0103553D" w14:textId="77777777" w:rsidR="00865480" w:rsidRDefault="00865480">
      <w:pPr>
        <w:pStyle w:val="Standard"/>
        <w:rPr>
          <w:rFonts w:ascii="Roboto" w:hAnsi="Roboto"/>
          <w:sz w:val="21"/>
          <w:szCs w:val="21"/>
        </w:rPr>
      </w:pPr>
    </w:p>
    <w:p w14:paraId="77E9C5BF" w14:textId="77777777" w:rsidR="00865480" w:rsidRDefault="00000000">
      <w:pPr>
        <w:pStyle w:val="Standard"/>
      </w:pPr>
      <w:r>
        <w:t>Question: 406</w:t>
      </w:r>
    </w:p>
    <w:p/>
    <w:p w14:paraId="5E542041" w14:textId="77777777" w:rsidR="00865480" w:rsidRDefault="00000000">
      <w:pPr>
        <w:pStyle w:val="Standard"/>
        <w:rPr>
          <w:rFonts w:ascii="Roboto" w:hAnsi="Roboto"/>
          <w:sz w:val="21"/>
          <w:szCs w:val="21"/>
        </w:rPr>
      </w:pPr>
      <w:r>
        <w:rPr>
          <w:rFonts w:ascii="Roboto" w:hAnsi="Roboto"/>
          <w:sz w:val="21"/>
          <w:szCs w:val="21"/>
        </w:rPr>
        <w:t>A security analyst is evaluating a SaaS application that the human resources department would like to implement. The analyst requests a SOC 2 report from the SaaS vendor. Which of the following processes is the analyst most likely conducting?</w:t>
      </w:r>
    </w:p>
    <w:p w14:paraId="5C664A55" w14:textId="77777777" w:rsidR="00865480" w:rsidRDefault="00000000">
      <w:pPr>
        <w:pStyle w:val="Standard"/>
        <w:rPr>
          <w:rFonts w:ascii="Roboto" w:hAnsi="Roboto"/>
          <w:sz w:val="21"/>
          <w:szCs w:val="21"/>
        </w:rPr>
      </w:pPr>
      <w:r>
        <w:t>A. Internal audit</w:t>
      </w:r>
    </w:p>
    <w:p w14:paraId="5B3E8E39" w14:textId="77777777" w:rsidR="00865480" w:rsidRDefault="00000000">
      <w:pPr>
        <w:pStyle w:val="Standard"/>
        <w:rPr>
          <w:rFonts w:ascii="Roboto" w:hAnsi="Roboto"/>
          <w:sz w:val="21"/>
          <w:szCs w:val="21"/>
        </w:rPr>
      </w:pPr>
      <w:r>
        <w:t>B. Penetration testing</w:t>
      </w:r>
    </w:p>
    <w:p w14:paraId="09E2F767" w14:textId="77777777" w:rsidR="00865480" w:rsidRDefault="00000000">
      <w:pPr>
        <w:pStyle w:val="Standard"/>
        <w:rPr>
          <w:rFonts w:ascii="Roboto" w:hAnsi="Roboto"/>
          <w:sz w:val="21"/>
          <w:szCs w:val="21"/>
        </w:rPr>
      </w:pPr>
      <w:r>
        <w:t>C. Attestation</w:t>
      </w:r>
    </w:p>
    <w:p w14:paraId="6339E3F6" w14:textId="77777777" w:rsidR="00865480" w:rsidRDefault="00000000">
      <w:pPr>
        <w:pStyle w:val="Standard"/>
        <w:rPr>
          <w:rFonts w:ascii="Roboto" w:hAnsi="Roboto"/>
          <w:sz w:val="21"/>
          <w:szCs w:val="21"/>
        </w:rPr>
      </w:pPr>
      <w:r>
        <w:t>D. Due diligence</w:t>
      </w:r>
    </w:p>
    <w:p w14:paraId="3EEB4163" w14:textId="77777777" w:rsidR="00865480" w:rsidRDefault="00000000">
      <w:pPr>
        <w:pStyle w:val="Standard"/>
        <w:rPr>
          <w:rFonts w:ascii="Roboto" w:hAnsi="Roboto"/>
          <w:sz w:val="21"/>
          <w:szCs w:val="21"/>
        </w:rPr>
      </w:pPr>
      <w:r>
        <w:rPr>
          <w:rFonts w:ascii="Roboto" w:hAnsi="Roboto"/>
          <w:sz w:val="21"/>
          <w:szCs w:val="21"/>
        </w:rPr>
        <w:t>Answer: D</w:t>
      </w:r>
    </w:p>
    <w:p/>
    <w:p w14:paraId="623857D1" w14:textId="77777777" w:rsidR="00865480" w:rsidRDefault="00865480">
      <w:pPr>
        <w:pStyle w:val="Standard"/>
        <w:rPr>
          <w:rFonts w:ascii="Roboto" w:hAnsi="Roboto"/>
          <w:sz w:val="21"/>
          <w:szCs w:val="21"/>
        </w:rPr>
      </w:pPr>
    </w:p>
    <w:p w14:paraId="268DD980" w14:textId="77777777" w:rsidR="00865480" w:rsidRDefault="00000000">
      <w:pPr>
        <w:pStyle w:val="Standard"/>
      </w:pPr>
      <w:r>
        <w:t>Question: 407</w:t>
      </w:r>
    </w:p>
    <w:p/>
    <w:p w14:paraId="2ADDBE8C" w14:textId="77777777" w:rsidR="00865480" w:rsidRDefault="00000000">
      <w:pPr>
        <w:pStyle w:val="Standard"/>
        <w:rPr>
          <w:rFonts w:ascii="Roboto" w:hAnsi="Roboto"/>
          <w:sz w:val="21"/>
          <w:szCs w:val="21"/>
        </w:rPr>
      </w:pPr>
      <w:r>
        <w:rPr>
          <w:rFonts w:ascii="Roboto" w:hAnsi="Roboto"/>
          <w:sz w:val="21"/>
          <w:szCs w:val="21"/>
        </w:rPr>
        <w:t>A company processes and stores sensitive data on its own systems. Which of the following steps should the company take first to ensure compliance with privacy regulations?</w:t>
      </w:r>
    </w:p>
    <w:p w14:paraId="17E3B96F" w14:textId="77777777" w:rsidR="00865480" w:rsidRDefault="00000000">
      <w:pPr>
        <w:pStyle w:val="Standard"/>
        <w:rPr>
          <w:rFonts w:ascii="Roboto" w:hAnsi="Roboto"/>
          <w:sz w:val="21"/>
          <w:szCs w:val="21"/>
        </w:rPr>
      </w:pPr>
      <w:r>
        <w:t>A. Implement access controls and encryption.</w:t>
      </w:r>
    </w:p>
    <w:p w14:paraId="164D901F" w14:textId="77777777" w:rsidR="00865480" w:rsidRDefault="00000000">
      <w:pPr>
        <w:pStyle w:val="Standard"/>
        <w:rPr>
          <w:rFonts w:ascii="Roboto" w:hAnsi="Roboto"/>
          <w:sz w:val="21"/>
          <w:szCs w:val="21"/>
        </w:rPr>
      </w:pPr>
      <w:r>
        <w:t>B. Develop and provide training on data protection policies.</w:t>
      </w:r>
    </w:p>
    <w:p w14:paraId="389EC2F7" w14:textId="77777777" w:rsidR="00865480" w:rsidRDefault="00000000">
      <w:pPr>
        <w:pStyle w:val="Standard"/>
        <w:rPr>
          <w:rFonts w:ascii="Roboto" w:hAnsi="Roboto"/>
          <w:sz w:val="21"/>
          <w:szCs w:val="21"/>
        </w:rPr>
      </w:pPr>
      <w:r>
        <w:t>C. Create incident response and disaster recovery plans.</w:t>
      </w:r>
    </w:p>
    <w:p w14:paraId="3DAA3F12" w14:textId="77777777" w:rsidR="00865480" w:rsidRDefault="00000000">
      <w:pPr>
        <w:pStyle w:val="Standard"/>
        <w:rPr>
          <w:rFonts w:ascii="Roboto" w:hAnsi="Roboto"/>
          <w:sz w:val="21"/>
          <w:szCs w:val="21"/>
        </w:rPr>
      </w:pPr>
      <w:r>
        <w:t>D. Purchase and install security software.</w:t>
      </w:r>
    </w:p>
    <w:p w14:paraId="47425800" w14:textId="77777777" w:rsidR="00865480" w:rsidRDefault="00000000">
      <w:pPr>
        <w:pStyle w:val="Standard"/>
        <w:rPr>
          <w:rFonts w:ascii="Roboto" w:hAnsi="Roboto"/>
          <w:sz w:val="21"/>
          <w:szCs w:val="21"/>
        </w:rPr>
      </w:pPr>
      <w:r>
        <w:rPr>
          <w:rFonts w:ascii="Roboto" w:hAnsi="Roboto"/>
          <w:sz w:val="21"/>
          <w:szCs w:val="21"/>
        </w:rPr>
        <w:t>Answer: A</w:t>
      </w:r>
    </w:p>
    <w:p/>
    <w:p w14:paraId="5736D642" w14:textId="77777777" w:rsidR="00865480" w:rsidRDefault="00865480">
      <w:pPr>
        <w:pStyle w:val="Standard"/>
        <w:rPr>
          <w:rFonts w:ascii="Roboto" w:hAnsi="Roboto"/>
          <w:sz w:val="21"/>
          <w:szCs w:val="21"/>
        </w:rPr>
      </w:pPr>
    </w:p>
    <w:p w14:paraId="6DC68F25" w14:textId="77777777" w:rsidR="00865480" w:rsidRDefault="00000000">
      <w:pPr>
        <w:pStyle w:val="Standard"/>
      </w:pPr>
      <w:r>
        <w:t>Question: 408</w:t>
      </w:r>
    </w:p>
    <w:p/>
    <w:p w14:paraId="756E713B" w14:textId="77777777" w:rsidR="00865480" w:rsidRDefault="00000000">
      <w:pPr>
        <w:pStyle w:val="Standard"/>
        <w:rPr>
          <w:rFonts w:ascii="Roboto" w:hAnsi="Roboto"/>
          <w:sz w:val="21"/>
          <w:szCs w:val="21"/>
        </w:rPr>
      </w:pPr>
      <w:r>
        <w:rPr>
          <w:rFonts w:ascii="Roboto" w:hAnsi="Roboto"/>
          <w:sz w:val="21"/>
          <w:szCs w:val="21"/>
        </w:rPr>
        <w:t xml:space="preserve">An IT administrator needs to ensure data retention standards are implemented on an enterprise application. Which of the Mowing describes the administrator's role? </w:t>
      </w:r>
    </w:p>
    <w:p w14:paraId="28FAC8C4" w14:textId="77777777" w:rsidR="00865480" w:rsidRDefault="00000000">
      <w:pPr>
        <w:pStyle w:val="Standard"/>
        <w:rPr>
          <w:rFonts w:ascii="Roboto" w:hAnsi="Roboto"/>
          <w:sz w:val="21"/>
          <w:szCs w:val="21"/>
        </w:rPr>
      </w:pPr>
      <w:r>
        <w:t>A. Processor</w:t>
      </w:r>
    </w:p>
    <w:p w14:paraId="37F4C312" w14:textId="77777777" w:rsidR="00865480" w:rsidRDefault="00000000">
      <w:pPr>
        <w:pStyle w:val="Standard"/>
        <w:rPr>
          <w:rFonts w:ascii="Roboto" w:hAnsi="Roboto"/>
          <w:sz w:val="21"/>
          <w:szCs w:val="21"/>
        </w:rPr>
      </w:pPr>
      <w:r>
        <w:t>B. Custodian</w:t>
      </w:r>
    </w:p>
    <w:p w14:paraId="43EC6866" w14:textId="77777777" w:rsidR="00865480" w:rsidRDefault="00000000">
      <w:pPr>
        <w:pStyle w:val="Standard"/>
        <w:rPr>
          <w:rFonts w:ascii="Roboto" w:hAnsi="Roboto"/>
          <w:sz w:val="21"/>
          <w:szCs w:val="21"/>
        </w:rPr>
      </w:pPr>
      <w:r>
        <w:t>C. Privacy officer</w:t>
      </w:r>
    </w:p>
    <w:p w14:paraId="5F6DE93E" w14:textId="77777777" w:rsidR="00865480" w:rsidRDefault="00000000">
      <w:pPr>
        <w:pStyle w:val="Standard"/>
        <w:rPr>
          <w:rFonts w:ascii="Roboto" w:hAnsi="Roboto"/>
          <w:sz w:val="21"/>
          <w:szCs w:val="21"/>
        </w:rPr>
      </w:pPr>
      <w:r>
        <w:t>D. Owner</w:t>
      </w:r>
    </w:p>
    <w:p w14:paraId="1699E7B6" w14:textId="77777777" w:rsidR="00865480" w:rsidRDefault="00000000">
      <w:pPr>
        <w:pStyle w:val="Standard"/>
        <w:rPr>
          <w:rFonts w:ascii="Roboto" w:hAnsi="Roboto"/>
          <w:sz w:val="21"/>
          <w:szCs w:val="21"/>
        </w:rPr>
      </w:pPr>
      <w:r>
        <w:rPr>
          <w:rFonts w:ascii="Roboto" w:hAnsi="Roboto"/>
          <w:sz w:val="21"/>
          <w:szCs w:val="21"/>
        </w:rPr>
        <w:t>Answer: D</w:t>
      </w:r>
    </w:p>
    <w:p/>
    <w:p w14:paraId="295AF215" w14:textId="77777777" w:rsidR="00865480" w:rsidRDefault="00865480">
      <w:pPr>
        <w:pStyle w:val="Standard"/>
        <w:rPr>
          <w:rFonts w:ascii="Roboto" w:hAnsi="Roboto"/>
          <w:sz w:val="21"/>
          <w:szCs w:val="21"/>
        </w:rPr>
      </w:pPr>
    </w:p>
    <w:p w14:paraId="2105D59D" w14:textId="77777777" w:rsidR="00865480" w:rsidRDefault="00000000">
      <w:pPr>
        <w:pStyle w:val="Standard"/>
      </w:pPr>
      <w:r>
        <w:t>Question: 409</w:t>
      </w:r>
    </w:p>
    <w:p/>
    <w:p w14:paraId="77E0B489" w14:textId="77777777" w:rsidR="00865480" w:rsidRDefault="00000000">
      <w:pPr>
        <w:pStyle w:val="Standard"/>
        <w:rPr>
          <w:rFonts w:ascii="Roboto" w:hAnsi="Roboto"/>
          <w:sz w:val="21"/>
          <w:szCs w:val="21"/>
        </w:rPr>
      </w:pPr>
      <w:r>
        <w:rPr>
          <w:rFonts w:ascii="Roboto" w:hAnsi="Roboto"/>
          <w:sz w:val="21"/>
          <w:szCs w:val="21"/>
        </w:rPr>
        <w:t>Executives at a company are concerned about employees accessing systems and information about sensitive company projects unrelated to the employees' normal job duties. Which of the following enterprise security capabilities will the security team most likely deploy to detect that activity?</w:t>
      </w:r>
    </w:p>
    <w:p w14:paraId="027AD712" w14:textId="77777777" w:rsidR="00865480" w:rsidRDefault="00000000">
      <w:pPr>
        <w:pStyle w:val="Standard"/>
        <w:rPr>
          <w:rFonts w:ascii="Roboto" w:hAnsi="Roboto"/>
          <w:sz w:val="21"/>
          <w:szCs w:val="21"/>
          <w:lang w:val="pt-BR"/>
        </w:rPr>
      </w:pPr>
      <w:r>
        <w:t>A. UBA</w:t>
      </w:r>
    </w:p>
    <w:p w14:paraId="3D998536" w14:textId="77777777" w:rsidR="00865480" w:rsidRDefault="00000000">
      <w:pPr>
        <w:pStyle w:val="Standard"/>
        <w:rPr>
          <w:rFonts w:ascii="Roboto" w:hAnsi="Roboto"/>
          <w:sz w:val="21"/>
          <w:szCs w:val="21"/>
          <w:lang w:val="pt-BR"/>
        </w:rPr>
      </w:pPr>
      <w:r>
        <w:t>B. EDR</w:t>
      </w:r>
    </w:p>
    <w:p w14:paraId="459840E3" w14:textId="77777777" w:rsidR="00865480" w:rsidRDefault="00000000">
      <w:pPr>
        <w:pStyle w:val="Standard"/>
        <w:rPr>
          <w:rFonts w:ascii="Roboto" w:hAnsi="Roboto"/>
          <w:sz w:val="21"/>
          <w:szCs w:val="21"/>
          <w:lang w:val="pt-BR"/>
        </w:rPr>
      </w:pPr>
      <w:r>
        <w:t>C. NAC</w:t>
      </w:r>
    </w:p>
    <w:p w14:paraId="7CFE0DE4" w14:textId="77777777" w:rsidR="00865480" w:rsidRDefault="00000000">
      <w:pPr>
        <w:pStyle w:val="Standard"/>
        <w:rPr>
          <w:rFonts w:ascii="Roboto" w:hAnsi="Roboto"/>
          <w:sz w:val="21"/>
          <w:szCs w:val="21"/>
        </w:rPr>
      </w:pPr>
      <w:r>
        <w:t>D. DLP</w:t>
      </w:r>
    </w:p>
    <w:p w14:paraId="3967E455" w14:textId="77777777" w:rsidR="00865480" w:rsidRDefault="00000000">
      <w:pPr>
        <w:pStyle w:val="Standard"/>
        <w:rPr>
          <w:rFonts w:ascii="Roboto" w:hAnsi="Roboto"/>
          <w:sz w:val="21"/>
          <w:szCs w:val="21"/>
        </w:rPr>
      </w:pPr>
      <w:r>
        <w:rPr>
          <w:rFonts w:ascii="Roboto" w:hAnsi="Roboto"/>
          <w:sz w:val="21"/>
          <w:szCs w:val="21"/>
        </w:rPr>
        <w:t>Answer: A</w:t>
      </w:r>
    </w:p>
    <w:p/>
    <w:p w14:paraId="61AF5822" w14:textId="77777777" w:rsidR="00865480" w:rsidRDefault="00865480">
      <w:pPr>
        <w:pStyle w:val="Standard"/>
        <w:rPr>
          <w:rFonts w:ascii="Roboto" w:hAnsi="Roboto"/>
          <w:sz w:val="21"/>
          <w:szCs w:val="21"/>
        </w:rPr>
      </w:pPr>
    </w:p>
    <w:p w14:paraId="1ED50697" w14:textId="77777777" w:rsidR="00865480" w:rsidRDefault="00000000">
      <w:pPr>
        <w:pStyle w:val="Standard"/>
      </w:pPr>
      <w:r>
        <w:t>Question: 410</w:t>
      </w:r>
    </w:p>
    <w:p/>
    <w:p w14:paraId="6D6A9A75" w14:textId="77777777" w:rsidR="00865480" w:rsidRDefault="00000000">
      <w:pPr>
        <w:pStyle w:val="Standard"/>
        <w:rPr>
          <w:rFonts w:ascii="Roboto" w:hAnsi="Roboto"/>
          <w:sz w:val="21"/>
          <w:szCs w:val="21"/>
        </w:rPr>
      </w:pPr>
      <w:r>
        <w:rPr>
          <w:rFonts w:ascii="Roboto" w:hAnsi="Roboto"/>
          <w:sz w:val="21"/>
          <w:szCs w:val="21"/>
        </w:rPr>
        <w:t xml:space="preserve">A security analyst is reviewing logs to identify the destination of command-and-control traffic originating from a compromised device within the on-premises network. Which of the following is the best log to review? </w:t>
      </w:r>
    </w:p>
    <w:p w14:paraId="2DB45EE9" w14:textId="77777777" w:rsidR="00865480" w:rsidRDefault="00000000">
      <w:pPr>
        <w:pStyle w:val="Standard"/>
        <w:rPr>
          <w:rFonts w:ascii="Roboto" w:hAnsi="Roboto"/>
          <w:sz w:val="21"/>
          <w:szCs w:val="21"/>
        </w:rPr>
      </w:pPr>
      <w:r>
        <w:t>A. IDS</w:t>
      </w:r>
    </w:p>
    <w:p w14:paraId="7BA9D367" w14:textId="77777777" w:rsidR="00865480" w:rsidRDefault="00000000">
      <w:pPr>
        <w:pStyle w:val="Standard"/>
        <w:rPr>
          <w:rFonts w:ascii="Roboto" w:hAnsi="Roboto"/>
          <w:sz w:val="21"/>
          <w:szCs w:val="21"/>
        </w:rPr>
      </w:pPr>
      <w:r>
        <w:t>B. Antivirus</w:t>
      </w:r>
    </w:p>
    <w:p w14:paraId="3D20108D" w14:textId="77777777" w:rsidR="00865480" w:rsidRDefault="00000000">
      <w:pPr>
        <w:pStyle w:val="Standard"/>
        <w:rPr>
          <w:rFonts w:ascii="Roboto" w:hAnsi="Roboto"/>
          <w:sz w:val="21"/>
          <w:szCs w:val="21"/>
        </w:rPr>
      </w:pPr>
      <w:r>
        <w:t>C. Firewall</w:t>
      </w:r>
    </w:p>
    <w:p w14:paraId="1227CE10" w14:textId="77777777" w:rsidR="00865480" w:rsidRDefault="00000000">
      <w:pPr>
        <w:pStyle w:val="Standard"/>
        <w:rPr>
          <w:rFonts w:ascii="Roboto" w:hAnsi="Roboto"/>
          <w:sz w:val="21"/>
          <w:szCs w:val="21"/>
        </w:rPr>
      </w:pPr>
      <w:r>
        <w:t>D. Application</w:t>
      </w:r>
    </w:p>
    <w:p w14:paraId="1C18F150" w14:textId="77777777" w:rsidR="00865480" w:rsidRDefault="00000000">
      <w:pPr>
        <w:pStyle w:val="Standard"/>
        <w:rPr>
          <w:rFonts w:ascii="Roboto" w:hAnsi="Roboto"/>
          <w:sz w:val="21"/>
          <w:szCs w:val="21"/>
        </w:rPr>
      </w:pPr>
      <w:r>
        <w:rPr>
          <w:rFonts w:ascii="Roboto" w:hAnsi="Roboto"/>
          <w:sz w:val="21"/>
          <w:szCs w:val="21"/>
        </w:rPr>
        <w:t>Answer: D</w:t>
      </w:r>
    </w:p>
    <w:p/>
    <w:p w14:paraId="03EE5811" w14:textId="77777777" w:rsidR="00865480" w:rsidRDefault="00865480">
      <w:pPr>
        <w:pStyle w:val="Standard"/>
        <w:rPr>
          <w:rFonts w:ascii="Roboto" w:hAnsi="Roboto"/>
          <w:sz w:val="21"/>
          <w:szCs w:val="21"/>
        </w:rPr>
      </w:pPr>
    </w:p>
    <w:p w14:paraId="69B53B05" w14:textId="77777777" w:rsidR="00865480" w:rsidRDefault="00000000">
      <w:pPr>
        <w:pStyle w:val="Standard"/>
      </w:pPr>
      <w:r>
        <w:t>Question: 411</w:t>
      </w:r>
    </w:p>
    <w:p/>
    <w:p w14:paraId="68A62D85" w14:textId="77777777" w:rsidR="00865480" w:rsidRDefault="00000000">
      <w:pPr>
        <w:pStyle w:val="Standard"/>
        <w:rPr>
          <w:rFonts w:ascii="Roboto" w:hAnsi="Roboto"/>
          <w:sz w:val="21"/>
          <w:szCs w:val="21"/>
        </w:rPr>
      </w:pPr>
      <w:r>
        <w:rPr>
          <w:rFonts w:ascii="Roboto" w:hAnsi="Roboto"/>
          <w:sz w:val="21"/>
          <w:szCs w:val="21"/>
        </w:rPr>
        <w:t>Which of the following is the best way to secure an on-site data center against intrusion from an insider?</w:t>
      </w:r>
    </w:p>
    <w:p w14:paraId="4A2D2713" w14:textId="77777777" w:rsidR="00865480" w:rsidRDefault="00000000">
      <w:pPr>
        <w:pStyle w:val="Standard"/>
        <w:rPr>
          <w:rFonts w:ascii="Roboto" w:hAnsi="Roboto"/>
          <w:sz w:val="21"/>
          <w:szCs w:val="21"/>
        </w:rPr>
      </w:pPr>
      <w:r>
        <w:t>A. Bollards</w:t>
      </w:r>
    </w:p>
    <w:p w14:paraId="4140E2FD" w14:textId="77777777" w:rsidR="00865480" w:rsidRDefault="00000000">
      <w:pPr>
        <w:pStyle w:val="Standard"/>
        <w:rPr>
          <w:rFonts w:ascii="Roboto" w:hAnsi="Roboto"/>
          <w:sz w:val="21"/>
          <w:szCs w:val="21"/>
        </w:rPr>
      </w:pPr>
      <w:r>
        <w:t>B. Access badge</w:t>
      </w:r>
    </w:p>
    <w:p w14:paraId="7150CAA4" w14:textId="77777777" w:rsidR="00865480" w:rsidRDefault="00000000">
      <w:pPr>
        <w:pStyle w:val="Standard"/>
        <w:rPr>
          <w:rFonts w:ascii="Roboto" w:hAnsi="Roboto"/>
          <w:sz w:val="21"/>
          <w:szCs w:val="21"/>
        </w:rPr>
      </w:pPr>
      <w:r>
        <w:t>C. Motion sensor</w:t>
      </w:r>
    </w:p>
    <w:p w14:paraId="437AE166" w14:textId="77777777" w:rsidR="00865480" w:rsidRDefault="00000000">
      <w:pPr>
        <w:pStyle w:val="Standard"/>
        <w:rPr>
          <w:rFonts w:ascii="Roboto" w:hAnsi="Roboto"/>
          <w:sz w:val="21"/>
          <w:szCs w:val="21"/>
        </w:rPr>
      </w:pPr>
      <w:r>
        <w:t>D. Video surveillance</w:t>
      </w:r>
    </w:p>
    <w:p w14:paraId="5C25EE94" w14:textId="77777777" w:rsidR="00865480" w:rsidRDefault="00000000">
      <w:pPr>
        <w:pStyle w:val="Standard"/>
        <w:rPr>
          <w:rFonts w:ascii="Roboto" w:hAnsi="Roboto"/>
          <w:sz w:val="21"/>
          <w:szCs w:val="21"/>
        </w:rPr>
      </w:pPr>
      <w:r>
        <w:rPr>
          <w:rFonts w:ascii="Roboto" w:hAnsi="Roboto"/>
          <w:sz w:val="21"/>
          <w:szCs w:val="21"/>
        </w:rPr>
        <w:t>Answer: B</w:t>
      </w:r>
    </w:p>
    <w:p/>
    <w:p w14:paraId="363E8C84" w14:textId="77777777" w:rsidR="00865480" w:rsidRDefault="00865480">
      <w:pPr>
        <w:pStyle w:val="Standard"/>
        <w:rPr>
          <w:rFonts w:ascii="Roboto" w:hAnsi="Roboto"/>
          <w:sz w:val="21"/>
          <w:szCs w:val="21"/>
        </w:rPr>
      </w:pPr>
    </w:p>
    <w:p w14:paraId="18A17B3F" w14:textId="77777777" w:rsidR="00865480" w:rsidRDefault="00000000">
      <w:pPr>
        <w:pStyle w:val="Standard"/>
      </w:pPr>
      <w:r>
        <w:t>Question: 412</w:t>
      </w:r>
    </w:p>
    <w:p/>
    <w:p w14:paraId="0601EAD2" w14:textId="77777777" w:rsidR="00865480" w:rsidRDefault="00000000">
      <w:pPr>
        <w:pStyle w:val="Standard"/>
        <w:rPr>
          <w:rFonts w:ascii="Roboto" w:hAnsi="Roboto"/>
          <w:sz w:val="21"/>
          <w:szCs w:val="21"/>
        </w:rPr>
      </w:pPr>
      <w:r>
        <w:rPr>
          <w:rFonts w:ascii="Roboto" w:hAnsi="Roboto"/>
          <w:sz w:val="21"/>
          <w:szCs w:val="21"/>
        </w:rPr>
        <w:t xml:space="preserve">Which of the following actors attacking an organization is the most likely to be motivated by personal beliefs? </w:t>
      </w:r>
    </w:p>
    <w:p w14:paraId="129A1FFB" w14:textId="77777777" w:rsidR="00865480" w:rsidRDefault="00000000">
      <w:pPr>
        <w:pStyle w:val="Standard"/>
        <w:rPr>
          <w:rFonts w:ascii="Roboto" w:hAnsi="Roboto"/>
          <w:sz w:val="21"/>
          <w:szCs w:val="21"/>
        </w:rPr>
      </w:pPr>
      <w:r>
        <w:t>A. Nation-state</w:t>
      </w:r>
    </w:p>
    <w:p w14:paraId="3DC9A1AC" w14:textId="77777777" w:rsidR="00865480" w:rsidRDefault="00000000">
      <w:pPr>
        <w:pStyle w:val="Standard"/>
        <w:rPr>
          <w:rFonts w:ascii="Roboto" w:hAnsi="Roboto"/>
          <w:sz w:val="21"/>
          <w:szCs w:val="21"/>
        </w:rPr>
      </w:pPr>
      <w:r>
        <w:t>B. Organized crime</w:t>
      </w:r>
    </w:p>
    <w:p w14:paraId="7B4C13E1" w14:textId="77777777" w:rsidR="00865480" w:rsidRDefault="00000000">
      <w:pPr>
        <w:pStyle w:val="Standard"/>
        <w:rPr>
          <w:rFonts w:ascii="Roboto" w:hAnsi="Roboto"/>
          <w:sz w:val="21"/>
          <w:szCs w:val="21"/>
        </w:rPr>
      </w:pPr>
      <w:r>
        <w:t>C. Hacktvist</w:t>
      </w:r>
    </w:p>
    <w:p w14:paraId="30A39B1F" w14:textId="77777777" w:rsidR="00865480" w:rsidRDefault="00000000">
      <w:pPr>
        <w:pStyle w:val="Standard"/>
        <w:rPr>
          <w:rFonts w:ascii="Roboto" w:hAnsi="Roboto"/>
          <w:sz w:val="21"/>
          <w:szCs w:val="21"/>
        </w:rPr>
      </w:pPr>
      <w:r>
        <w:t>D. Insider threat</w:t>
      </w:r>
    </w:p>
    <w:p w14:paraId="0F82BBD2" w14:textId="77777777" w:rsidR="00865480" w:rsidRDefault="00000000">
      <w:pPr>
        <w:pStyle w:val="Standard"/>
        <w:rPr>
          <w:rFonts w:ascii="Roboto" w:hAnsi="Roboto"/>
          <w:sz w:val="21"/>
          <w:szCs w:val="21"/>
        </w:rPr>
      </w:pPr>
      <w:r>
        <w:rPr>
          <w:rFonts w:ascii="Roboto" w:hAnsi="Roboto"/>
          <w:sz w:val="21"/>
          <w:szCs w:val="21"/>
        </w:rPr>
        <w:t>Answer: C</w:t>
      </w:r>
    </w:p>
    <w:p/>
    <w:p w14:paraId="256C2CAD" w14:textId="77777777" w:rsidR="00865480" w:rsidRDefault="00865480">
      <w:pPr>
        <w:pStyle w:val="Standard"/>
        <w:rPr>
          <w:rFonts w:ascii="Roboto" w:hAnsi="Roboto"/>
          <w:sz w:val="21"/>
          <w:szCs w:val="21"/>
        </w:rPr>
      </w:pPr>
    </w:p>
    <w:p w14:paraId="41FAA3F7" w14:textId="77777777" w:rsidR="00865480" w:rsidRDefault="00000000">
      <w:pPr>
        <w:pStyle w:val="Standard"/>
      </w:pPr>
      <w:r>
        <w:t>Question: 413</w:t>
      </w:r>
    </w:p>
    <w:p/>
    <w:p w14:paraId="477120A2" w14:textId="77777777" w:rsidR="00865480" w:rsidRDefault="00000000">
      <w:pPr>
        <w:pStyle w:val="Standard"/>
        <w:rPr>
          <w:rFonts w:ascii="Roboto" w:hAnsi="Roboto"/>
          <w:sz w:val="21"/>
          <w:szCs w:val="21"/>
        </w:rPr>
      </w:pPr>
      <w:r>
        <w:rPr>
          <w:rFonts w:ascii="Roboto" w:hAnsi="Roboto"/>
          <w:sz w:val="21"/>
          <w:szCs w:val="21"/>
        </w:rPr>
        <w:t xml:space="preserve">Which of the following organizational documents is most often used to establish and communicate expectations associated with integrity and ethical behavior within an organization? </w:t>
      </w:r>
    </w:p>
    <w:p w14:paraId="59FDC1E3" w14:textId="77777777" w:rsidR="00865480" w:rsidRDefault="00000000">
      <w:pPr>
        <w:pStyle w:val="Standard"/>
        <w:rPr>
          <w:rFonts w:ascii="Roboto" w:hAnsi="Roboto"/>
          <w:sz w:val="21"/>
          <w:szCs w:val="21"/>
          <w:lang w:val="it-IT"/>
        </w:rPr>
      </w:pPr>
      <w:r>
        <w:t>A. AUP</w:t>
      </w:r>
    </w:p>
    <w:p w14:paraId="770415E6" w14:textId="77777777" w:rsidR="00865480" w:rsidRDefault="00000000">
      <w:pPr>
        <w:pStyle w:val="Standard"/>
        <w:rPr>
          <w:rFonts w:ascii="Roboto" w:hAnsi="Roboto"/>
          <w:sz w:val="21"/>
          <w:szCs w:val="21"/>
          <w:lang w:val="it-IT"/>
        </w:rPr>
      </w:pPr>
      <w:r>
        <w:t>B. SLA</w:t>
      </w:r>
    </w:p>
    <w:p w14:paraId="72C92318" w14:textId="77777777" w:rsidR="00865480" w:rsidRDefault="00000000">
      <w:pPr>
        <w:pStyle w:val="Standard"/>
        <w:rPr>
          <w:rFonts w:ascii="Roboto" w:hAnsi="Roboto"/>
          <w:sz w:val="21"/>
          <w:szCs w:val="21"/>
          <w:lang w:val="it-IT"/>
        </w:rPr>
      </w:pPr>
      <w:r>
        <w:t>C. EULA</w:t>
      </w:r>
    </w:p>
    <w:p w14:paraId="29544A61" w14:textId="77777777" w:rsidR="00865480" w:rsidRDefault="00000000">
      <w:pPr>
        <w:pStyle w:val="Standard"/>
        <w:rPr>
          <w:rFonts w:ascii="Roboto" w:hAnsi="Roboto"/>
          <w:sz w:val="21"/>
          <w:szCs w:val="21"/>
        </w:rPr>
      </w:pPr>
      <w:r>
        <w:t>D. MOA</w:t>
      </w:r>
    </w:p>
    <w:p w14:paraId="21B62C0E" w14:textId="77777777" w:rsidR="00865480" w:rsidRDefault="00000000">
      <w:pPr>
        <w:pStyle w:val="Standard"/>
        <w:rPr>
          <w:rFonts w:ascii="Roboto" w:hAnsi="Roboto"/>
          <w:sz w:val="21"/>
          <w:szCs w:val="21"/>
        </w:rPr>
      </w:pPr>
      <w:r>
        <w:rPr>
          <w:rFonts w:ascii="Roboto" w:hAnsi="Roboto"/>
          <w:sz w:val="21"/>
          <w:szCs w:val="21"/>
        </w:rPr>
        <w:t>Answer: A</w:t>
      </w:r>
    </w:p>
    <w:p/>
    <w:p w14:paraId="64C4CD21" w14:textId="77777777" w:rsidR="00865480" w:rsidRDefault="00865480">
      <w:pPr>
        <w:pStyle w:val="Standard"/>
        <w:rPr>
          <w:rFonts w:ascii="Roboto" w:hAnsi="Roboto"/>
          <w:sz w:val="21"/>
          <w:szCs w:val="21"/>
        </w:rPr>
      </w:pPr>
    </w:p>
    <w:p w14:paraId="6CFE6618" w14:textId="77777777" w:rsidR="00865480" w:rsidRDefault="00000000">
      <w:pPr>
        <w:pStyle w:val="Standard"/>
      </w:pPr>
      <w:r>
        <w:t>Question: 414</w:t>
      </w:r>
    </w:p>
    <w:p/>
    <w:p w14:paraId="769F9144" w14:textId="77777777" w:rsidR="00865480" w:rsidRDefault="00000000">
      <w:pPr>
        <w:pStyle w:val="Standard"/>
        <w:rPr>
          <w:rFonts w:ascii="Roboto" w:hAnsi="Roboto"/>
          <w:sz w:val="21"/>
          <w:szCs w:val="21"/>
        </w:rPr>
      </w:pPr>
      <w:r>
        <w:rPr>
          <w:rFonts w:ascii="Roboto" w:hAnsi="Roboto"/>
          <w:sz w:val="21"/>
          <w:szCs w:val="21"/>
        </w:rPr>
        <w:t xml:space="preserve">An administrator wants to automate an account permissions update for a large number of accounts. Which of the following would best accomplish this task? </w:t>
      </w:r>
    </w:p>
    <w:p w14:paraId="6294C2EE" w14:textId="77777777" w:rsidR="00865480" w:rsidRDefault="00000000">
      <w:pPr>
        <w:pStyle w:val="Standard"/>
        <w:rPr>
          <w:rFonts w:ascii="Roboto" w:hAnsi="Roboto"/>
          <w:sz w:val="21"/>
          <w:szCs w:val="21"/>
        </w:rPr>
      </w:pPr>
      <w:r>
        <w:t>A. Security groups</w:t>
      </w:r>
    </w:p>
    <w:p w14:paraId="00070D97" w14:textId="77777777" w:rsidR="00865480" w:rsidRDefault="00000000">
      <w:pPr>
        <w:pStyle w:val="Standard"/>
        <w:rPr>
          <w:rFonts w:ascii="Roboto" w:hAnsi="Roboto"/>
          <w:sz w:val="21"/>
          <w:szCs w:val="21"/>
        </w:rPr>
      </w:pPr>
      <w:r>
        <w:t>B. Federation</w:t>
      </w:r>
    </w:p>
    <w:p w14:paraId="29A10744" w14:textId="77777777" w:rsidR="00865480" w:rsidRDefault="00000000">
      <w:pPr>
        <w:pStyle w:val="Standard"/>
        <w:rPr>
          <w:rFonts w:ascii="Roboto" w:hAnsi="Roboto"/>
          <w:sz w:val="21"/>
          <w:szCs w:val="21"/>
        </w:rPr>
      </w:pPr>
      <w:r>
        <w:t>C. User provisioning</w:t>
      </w:r>
    </w:p>
    <w:p w14:paraId="21A07208" w14:textId="77777777" w:rsidR="00865480" w:rsidRDefault="00000000">
      <w:pPr>
        <w:pStyle w:val="Standard"/>
        <w:rPr>
          <w:rFonts w:ascii="Roboto" w:hAnsi="Roboto"/>
          <w:sz w:val="21"/>
          <w:szCs w:val="21"/>
        </w:rPr>
      </w:pPr>
      <w:r>
        <w:t>D. Vertical scaling</w:t>
      </w:r>
    </w:p>
    <w:p w14:paraId="2343521B" w14:textId="77777777" w:rsidR="00865480" w:rsidRDefault="00000000">
      <w:pPr>
        <w:pStyle w:val="Standard"/>
        <w:rPr>
          <w:rFonts w:ascii="Roboto" w:hAnsi="Roboto"/>
          <w:sz w:val="21"/>
          <w:szCs w:val="21"/>
        </w:rPr>
      </w:pPr>
      <w:r>
        <w:rPr>
          <w:rFonts w:ascii="Roboto" w:hAnsi="Roboto"/>
          <w:sz w:val="21"/>
          <w:szCs w:val="21"/>
        </w:rPr>
        <w:t>Answer: B</w:t>
      </w:r>
    </w:p>
    <w:p/>
    <w:p w14:paraId="68B1AE4C" w14:textId="77777777" w:rsidR="00865480" w:rsidRDefault="00865480">
      <w:pPr>
        <w:pStyle w:val="Standard"/>
        <w:rPr>
          <w:rFonts w:ascii="Roboto" w:hAnsi="Roboto"/>
          <w:sz w:val="21"/>
          <w:szCs w:val="21"/>
        </w:rPr>
      </w:pPr>
    </w:p>
    <w:p w14:paraId="0378874F" w14:textId="77777777" w:rsidR="00865480" w:rsidRDefault="00000000">
      <w:pPr>
        <w:pStyle w:val="Standard"/>
      </w:pPr>
      <w:r>
        <w:t>Question: 415</w:t>
      </w:r>
    </w:p>
    <w:p/>
    <w:p w14:paraId="41EB922E" w14:textId="77777777" w:rsidR="00865480" w:rsidRDefault="00000000">
      <w:pPr>
        <w:pStyle w:val="Standard"/>
        <w:rPr>
          <w:rFonts w:ascii="Roboto" w:hAnsi="Roboto"/>
          <w:sz w:val="21"/>
          <w:szCs w:val="21"/>
        </w:rPr>
      </w:pPr>
      <w:r>
        <w:rPr>
          <w:rFonts w:ascii="Roboto" w:hAnsi="Roboto"/>
          <w:sz w:val="21"/>
          <w:szCs w:val="21"/>
        </w:rPr>
        <w:t xml:space="preserve">A security consultant is working with a client that wants to physically isolate its secure systems. Which of the following best describes this architecture? </w:t>
      </w:r>
    </w:p>
    <w:p w14:paraId="0553B632" w14:textId="77777777" w:rsidR="00865480" w:rsidRDefault="00000000">
      <w:pPr>
        <w:pStyle w:val="Standard"/>
        <w:rPr>
          <w:rFonts w:ascii="Roboto" w:hAnsi="Roboto"/>
          <w:sz w:val="21"/>
          <w:szCs w:val="21"/>
        </w:rPr>
      </w:pPr>
      <w:r>
        <w:t>A. SDN</w:t>
      </w:r>
    </w:p>
    <w:p w14:paraId="77815A94" w14:textId="77777777" w:rsidR="00865480" w:rsidRDefault="00000000">
      <w:pPr>
        <w:pStyle w:val="Standard"/>
        <w:rPr>
          <w:rFonts w:ascii="Roboto" w:hAnsi="Roboto"/>
          <w:sz w:val="21"/>
          <w:szCs w:val="21"/>
        </w:rPr>
      </w:pPr>
      <w:r>
        <w:t>B. Air gapped</w:t>
      </w:r>
    </w:p>
    <w:p w14:paraId="387CC55F" w14:textId="77777777" w:rsidR="00865480" w:rsidRDefault="00000000">
      <w:pPr>
        <w:pStyle w:val="Standard"/>
        <w:rPr>
          <w:rFonts w:ascii="Roboto" w:hAnsi="Roboto"/>
          <w:sz w:val="21"/>
          <w:szCs w:val="21"/>
        </w:rPr>
      </w:pPr>
      <w:r>
        <w:t>C. Containerized</w:t>
      </w:r>
    </w:p>
    <w:p w14:paraId="25AC8CAE" w14:textId="77777777" w:rsidR="00865480" w:rsidRDefault="00000000">
      <w:pPr>
        <w:pStyle w:val="Standard"/>
        <w:rPr>
          <w:rFonts w:ascii="Roboto" w:hAnsi="Roboto"/>
          <w:sz w:val="21"/>
          <w:szCs w:val="21"/>
        </w:rPr>
      </w:pPr>
      <w:r>
        <w:t>D. Highly available</w:t>
      </w:r>
    </w:p>
    <w:p w14:paraId="679DA768" w14:textId="77777777" w:rsidR="00865480" w:rsidRDefault="00000000">
      <w:pPr>
        <w:pStyle w:val="Standard"/>
        <w:rPr>
          <w:rFonts w:ascii="Roboto" w:hAnsi="Roboto"/>
          <w:sz w:val="21"/>
          <w:szCs w:val="21"/>
        </w:rPr>
      </w:pPr>
      <w:r>
        <w:rPr>
          <w:rFonts w:ascii="Roboto" w:hAnsi="Roboto"/>
          <w:sz w:val="21"/>
          <w:szCs w:val="21"/>
        </w:rPr>
        <w:t>Answer: B</w:t>
      </w:r>
    </w:p>
    <w:p/>
    <w:p w14:paraId="262C2377" w14:textId="77777777" w:rsidR="00865480" w:rsidRDefault="00865480">
      <w:pPr>
        <w:pStyle w:val="Standard"/>
        <w:rPr>
          <w:rFonts w:ascii="Roboto" w:hAnsi="Roboto"/>
          <w:sz w:val="21"/>
          <w:szCs w:val="21"/>
        </w:rPr>
      </w:pPr>
    </w:p>
    <w:p w14:paraId="0659482D" w14:textId="77777777" w:rsidR="00865480" w:rsidRDefault="00000000">
      <w:pPr>
        <w:pStyle w:val="Standard"/>
      </w:pPr>
      <w:r>
        <w:t>Question: 416</w:t>
      </w:r>
    </w:p>
    <w:p/>
    <w:p w14:paraId="2A32A5D0" w14:textId="77777777" w:rsidR="00865480" w:rsidRDefault="00000000">
      <w:pPr>
        <w:pStyle w:val="Standard"/>
        <w:rPr>
          <w:rFonts w:ascii="Roboto" w:hAnsi="Roboto"/>
          <w:sz w:val="21"/>
          <w:szCs w:val="21"/>
        </w:rPr>
      </w:pPr>
      <w:r>
        <w:rPr>
          <w:rFonts w:ascii="Roboto" w:hAnsi="Roboto"/>
          <w:sz w:val="21"/>
          <w:szCs w:val="21"/>
        </w:rPr>
        <w:t xml:space="preserve">A company is redesigning its infrastructure and wants to reduce the number of physical servers in use. Which of the following architectures is best suited for this goal? </w:t>
      </w:r>
    </w:p>
    <w:p w14:paraId="740FF0A1" w14:textId="77777777" w:rsidR="00865480" w:rsidRDefault="00000000">
      <w:pPr>
        <w:pStyle w:val="Standard"/>
        <w:rPr>
          <w:rFonts w:ascii="Roboto" w:hAnsi="Roboto"/>
          <w:sz w:val="21"/>
          <w:szCs w:val="21"/>
        </w:rPr>
      </w:pPr>
      <w:r>
        <w:t>A. Isolation</w:t>
      </w:r>
    </w:p>
    <w:p w14:paraId="228F490D" w14:textId="77777777" w:rsidR="00865480" w:rsidRDefault="00000000">
      <w:pPr>
        <w:pStyle w:val="Standard"/>
        <w:rPr>
          <w:rFonts w:ascii="Roboto" w:hAnsi="Roboto"/>
          <w:sz w:val="21"/>
          <w:szCs w:val="21"/>
        </w:rPr>
      </w:pPr>
      <w:r>
        <w:t>B. Segmentation</w:t>
      </w:r>
    </w:p>
    <w:p w14:paraId="6DF2353C" w14:textId="77777777" w:rsidR="00865480" w:rsidRDefault="00000000">
      <w:pPr>
        <w:pStyle w:val="Standard"/>
        <w:rPr>
          <w:rFonts w:ascii="Roboto" w:hAnsi="Roboto"/>
          <w:sz w:val="21"/>
          <w:szCs w:val="21"/>
        </w:rPr>
      </w:pPr>
      <w:r>
        <w:t>C. Virtualization</w:t>
      </w:r>
    </w:p>
    <w:p w14:paraId="7FF143DE" w14:textId="77777777" w:rsidR="00865480" w:rsidRDefault="00000000">
      <w:pPr>
        <w:pStyle w:val="Standard"/>
        <w:rPr>
          <w:rFonts w:ascii="Roboto" w:hAnsi="Roboto"/>
          <w:sz w:val="21"/>
          <w:szCs w:val="21"/>
        </w:rPr>
      </w:pPr>
      <w:r>
        <w:t>D. Redundancy</w:t>
      </w:r>
    </w:p>
    <w:p w14:paraId="65C58C44" w14:textId="77777777" w:rsidR="00865480" w:rsidRDefault="00000000">
      <w:pPr>
        <w:pStyle w:val="Standard"/>
        <w:rPr>
          <w:rFonts w:ascii="Roboto" w:hAnsi="Roboto"/>
          <w:sz w:val="21"/>
          <w:szCs w:val="21"/>
        </w:rPr>
      </w:pPr>
      <w:r>
        <w:rPr>
          <w:rFonts w:ascii="Roboto" w:hAnsi="Roboto"/>
          <w:sz w:val="21"/>
          <w:szCs w:val="21"/>
        </w:rPr>
        <w:t>Answer: C</w:t>
      </w:r>
    </w:p>
    <w:p/>
    <w:p w14:paraId="66A2E6D7" w14:textId="77777777" w:rsidR="00865480" w:rsidRDefault="00865480">
      <w:pPr>
        <w:pStyle w:val="Standard"/>
        <w:rPr>
          <w:rFonts w:ascii="Roboto" w:hAnsi="Roboto"/>
          <w:sz w:val="21"/>
          <w:szCs w:val="21"/>
        </w:rPr>
      </w:pPr>
    </w:p>
    <w:p w14:paraId="127EB3A7" w14:textId="77777777" w:rsidR="00865480" w:rsidRDefault="00000000">
      <w:pPr>
        <w:pStyle w:val="Standard"/>
      </w:pPr>
      <w:r>
        <w:t>Question: 417</w:t>
      </w:r>
    </w:p>
    <w:p/>
    <w:p w14:paraId="21BED693" w14:textId="77777777" w:rsidR="00865480" w:rsidRDefault="00000000">
      <w:pPr>
        <w:pStyle w:val="Standard"/>
        <w:rPr>
          <w:rFonts w:ascii="Roboto" w:hAnsi="Roboto"/>
          <w:sz w:val="21"/>
          <w:szCs w:val="21"/>
        </w:rPr>
      </w:pPr>
      <w:r>
        <w:rPr>
          <w:rFonts w:ascii="Roboto" w:hAnsi="Roboto"/>
          <w:sz w:val="21"/>
          <w:szCs w:val="21"/>
        </w:rPr>
        <w:t>A company plans to secure its systems by:</w:t>
      </w:r>
    </w:p>
    <w:p w14:paraId="313A9521" w14:textId="77777777" w:rsidR="00865480" w:rsidRDefault="00000000">
      <w:pPr>
        <w:pStyle w:val="Standard"/>
        <w:rPr>
          <w:rFonts w:ascii="Roboto" w:hAnsi="Roboto"/>
          <w:sz w:val="21"/>
          <w:szCs w:val="21"/>
        </w:rPr>
      </w:pPr>
      <w:r>
        <w:rPr>
          <w:rFonts w:ascii="Roboto" w:hAnsi="Roboto"/>
          <w:sz w:val="21"/>
          <w:szCs w:val="21"/>
        </w:rPr>
        <w:t>Preventing users from sending sensitive data over corporate email</w:t>
      </w:r>
    </w:p>
    <w:p w14:paraId="2F77D0A8" w14:textId="77777777" w:rsidR="00865480" w:rsidRDefault="00000000">
      <w:pPr>
        <w:pStyle w:val="Standard"/>
        <w:rPr>
          <w:rFonts w:ascii="Roboto" w:hAnsi="Roboto"/>
          <w:sz w:val="21"/>
          <w:szCs w:val="21"/>
        </w:rPr>
      </w:pPr>
      <w:r>
        <w:rPr>
          <w:rFonts w:ascii="Roboto" w:hAnsi="Roboto"/>
          <w:sz w:val="21"/>
          <w:szCs w:val="21"/>
        </w:rPr>
        <w:t>Restricting access to potentially harmful websites</w:t>
      </w:r>
    </w:p>
    <w:p w14:paraId="228C8351" w14:textId="77777777" w:rsidR="00865480" w:rsidRDefault="00000000">
      <w:pPr>
        <w:pStyle w:val="Standard"/>
        <w:rPr>
          <w:rFonts w:ascii="Roboto" w:hAnsi="Roboto"/>
          <w:sz w:val="21"/>
          <w:szCs w:val="21"/>
        </w:rPr>
      </w:pPr>
      <w:r>
        <w:rPr>
          <w:rFonts w:ascii="Roboto" w:hAnsi="Roboto"/>
          <w:sz w:val="21"/>
          <w:szCs w:val="21"/>
        </w:rPr>
        <w:t>Which of the following features should the company set up? (Select two).</w:t>
      </w:r>
    </w:p>
    <w:p w14:paraId="03967C71" w14:textId="77777777" w:rsidR="00865480" w:rsidRDefault="00000000">
      <w:pPr>
        <w:pStyle w:val="Standard"/>
        <w:rPr>
          <w:rFonts w:ascii="Roboto" w:hAnsi="Roboto"/>
          <w:sz w:val="21"/>
          <w:szCs w:val="21"/>
        </w:rPr>
      </w:pPr>
      <w:r>
        <w:t>A. DLP software</w:t>
      </w:r>
    </w:p>
    <w:p w14:paraId="3F30AF80" w14:textId="77777777" w:rsidR="00865480" w:rsidRDefault="00000000">
      <w:pPr>
        <w:pStyle w:val="Standard"/>
        <w:rPr>
          <w:rFonts w:ascii="Roboto" w:hAnsi="Roboto"/>
          <w:sz w:val="21"/>
          <w:szCs w:val="21"/>
        </w:rPr>
      </w:pPr>
      <w:r>
        <w:t>B. DNS filtering</w:t>
      </w:r>
    </w:p>
    <w:p w14:paraId="49C9A109" w14:textId="77777777" w:rsidR="00865480" w:rsidRDefault="00000000">
      <w:pPr>
        <w:pStyle w:val="Standard"/>
        <w:rPr>
          <w:rFonts w:ascii="Roboto" w:hAnsi="Roboto"/>
          <w:sz w:val="21"/>
          <w:szCs w:val="21"/>
        </w:rPr>
      </w:pPr>
      <w:r>
        <w:t>C. File integrity monitoring</w:t>
      </w:r>
    </w:p>
    <w:p w14:paraId="5733A073" w14:textId="77777777" w:rsidR="00865480" w:rsidRDefault="00000000">
      <w:pPr>
        <w:pStyle w:val="Standard"/>
        <w:rPr>
          <w:rFonts w:ascii="Roboto" w:hAnsi="Roboto"/>
          <w:sz w:val="21"/>
          <w:szCs w:val="21"/>
        </w:rPr>
      </w:pPr>
      <w:r>
        <w:t>D. Stateful firewall</w:t>
      </w:r>
    </w:p>
    <w:p w14:paraId="729F2EDF" w14:textId="77777777" w:rsidR="00865480" w:rsidRDefault="00000000">
      <w:pPr>
        <w:pStyle w:val="Standard"/>
        <w:rPr>
          <w:rFonts w:ascii="Roboto" w:hAnsi="Roboto"/>
          <w:sz w:val="21"/>
          <w:szCs w:val="21"/>
        </w:rPr>
      </w:pPr>
      <w:r>
        <w:rPr>
          <w:rFonts w:ascii="Roboto" w:hAnsi="Roboto"/>
          <w:sz w:val="21"/>
          <w:szCs w:val="21"/>
        </w:rPr>
        <w:t>Answer: B</w:t>
      </w:r>
    </w:p>
    <w:p/>
    <w:p w14:paraId="5FD60BB5" w14:textId="77777777" w:rsidR="00865480" w:rsidRDefault="00865480">
      <w:pPr>
        <w:pStyle w:val="Standard"/>
        <w:rPr>
          <w:rFonts w:ascii="Roboto" w:hAnsi="Roboto"/>
          <w:sz w:val="21"/>
          <w:szCs w:val="21"/>
        </w:rPr>
      </w:pPr>
    </w:p>
    <w:p w14:paraId="318C11C5" w14:textId="77777777" w:rsidR="00865480" w:rsidRDefault="00000000">
      <w:pPr>
        <w:pStyle w:val="Standard"/>
      </w:pPr>
      <w:r>
        <w:t>Question: 418</w:t>
      </w:r>
    </w:p>
    <w:p/>
    <w:p w14:paraId="6592856F" w14:textId="77777777" w:rsidR="00865480" w:rsidRDefault="00000000">
      <w:pPr>
        <w:pStyle w:val="Standard"/>
        <w:rPr>
          <w:rFonts w:ascii="Roboto" w:hAnsi="Roboto"/>
          <w:sz w:val="21"/>
          <w:szCs w:val="21"/>
        </w:rPr>
      </w:pPr>
      <w:r>
        <w:rPr>
          <w:rFonts w:ascii="Roboto" w:hAnsi="Roboto"/>
          <w:sz w:val="21"/>
          <w:szCs w:val="21"/>
        </w:rPr>
        <w:t>A company plans to secure its systems by:</w:t>
      </w:r>
    </w:p>
    <w:p w14:paraId="4115EF7B" w14:textId="77777777" w:rsidR="00865480" w:rsidRDefault="00000000">
      <w:pPr>
        <w:pStyle w:val="Standard"/>
        <w:rPr>
          <w:rFonts w:ascii="Roboto" w:hAnsi="Roboto"/>
          <w:sz w:val="21"/>
          <w:szCs w:val="21"/>
        </w:rPr>
      </w:pPr>
      <w:r>
        <w:rPr>
          <w:rFonts w:ascii="Roboto" w:hAnsi="Roboto"/>
          <w:sz w:val="21"/>
          <w:szCs w:val="21"/>
        </w:rPr>
        <w:t>Preventing users from sending sensitive data over corporate email</w:t>
      </w:r>
    </w:p>
    <w:p w14:paraId="01911AB4" w14:textId="77777777" w:rsidR="00865480" w:rsidRDefault="00000000">
      <w:pPr>
        <w:pStyle w:val="Standard"/>
        <w:rPr>
          <w:rFonts w:ascii="Roboto" w:hAnsi="Roboto"/>
          <w:sz w:val="21"/>
          <w:szCs w:val="21"/>
        </w:rPr>
      </w:pPr>
      <w:r>
        <w:rPr>
          <w:rFonts w:ascii="Roboto" w:hAnsi="Roboto"/>
          <w:sz w:val="21"/>
          <w:szCs w:val="21"/>
        </w:rPr>
        <w:t>Restricting access to potentially harmful websites</w:t>
      </w:r>
    </w:p>
    <w:p w14:paraId="36BA16C6" w14:textId="77777777" w:rsidR="00865480" w:rsidRDefault="00000000">
      <w:pPr>
        <w:pStyle w:val="Standard"/>
        <w:rPr>
          <w:rFonts w:ascii="Roboto" w:hAnsi="Roboto"/>
          <w:sz w:val="21"/>
          <w:szCs w:val="21"/>
        </w:rPr>
      </w:pPr>
      <w:r>
        <w:rPr>
          <w:rFonts w:ascii="Roboto" w:hAnsi="Roboto"/>
          <w:sz w:val="21"/>
          <w:szCs w:val="21"/>
        </w:rPr>
        <w:t>Which of the following features should the company set up? (Select two).</w:t>
      </w:r>
    </w:p>
    <w:p w14:paraId="1C088A4B" w14:textId="77777777" w:rsidR="00865480" w:rsidRDefault="00000000">
      <w:pPr>
        <w:pStyle w:val="Standard"/>
        <w:rPr>
          <w:rFonts w:ascii="Roboto" w:hAnsi="Roboto"/>
          <w:sz w:val="21"/>
          <w:szCs w:val="21"/>
        </w:rPr>
      </w:pPr>
      <w:r>
        <w:t>A. DLP software</w:t>
      </w:r>
    </w:p>
    <w:p w14:paraId="0EAE0E74" w14:textId="77777777" w:rsidR="00865480" w:rsidRDefault="00000000">
      <w:pPr>
        <w:pStyle w:val="Standard"/>
        <w:rPr>
          <w:rFonts w:ascii="Roboto" w:hAnsi="Roboto"/>
          <w:sz w:val="21"/>
          <w:szCs w:val="21"/>
        </w:rPr>
      </w:pPr>
      <w:r>
        <w:t>B. DNS filtering</w:t>
      </w:r>
    </w:p>
    <w:p w14:paraId="466D3C40" w14:textId="77777777" w:rsidR="00865480" w:rsidRDefault="00000000">
      <w:pPr>
        <w:pStyle w:val="Standard"/>
        <w:rPr>
          <w:rFonts w:ascii="Roboto" w:hAnsi="Roboto"/>
          <w:sz w:val="21"/>
          <w:szCs w:val="21"/>
        </w:rPr>
      </w:pPr>
      <w:r>
        <w:t>C. File integrity monitoring</w:t>
      </w:r>
    </w:p>
    <w:p w14:paraId="67AD415C" w14:textId="77777777" w:rsidR="00865480" w:rsidRDefault="00000000">
      <w:pPr>
        <w:pStyle w:val="Standard"/>
        <w:rPr>
          <w:rFonts w:ascii="Roboto" w:hAnsi="Roboto"/>
          <w:sz w:val="21"/>
          <w:szCs w:val="21"/>
        </w:rPr>
      </w:pPr>
      <w:r>
        <w:t>D. Stateful firewall</w:t>
      </w:r>
    </w:p>
    <w:p w14:paraId="7CB145A7" w14:textId="77777777" w:rsidR="00865480" w:rsidRDefault="00000000">
      <w:pPr>
        <w:pStyle w:val="Standard"/>
        <w:rPr>
          <w:rFonts w:ascii="Roboto" w:hAnsi="Roboto"/>
          <w:sz w:val="21"/>
          <w:szCs w:val="21"/>
        </w:rPr>
      </w:pPr>
      <w:r>
        <w:t>E. Guardralls</w:t>
      </w:r>
    </w:p>
    <w:p w14:paraId="37CA12B3" w14:textId="77777777" w:rsidR="00865480" w:rsidRDefault="00000000">
      <w:pPr>
        <w:pStyle w:val="Standard"/>
        <w:rPr>
          <w:rFonts w:ascii="Roboto" w:hAnsi="Roboto"/>
          <w:sz w:val="21"/>
          <w:szCs w:val="21"/>
        </w:rPr>
      </w:pPr>
      <w:r>
        <w:t>F. Antivirus signatures</w:t>
      </w:r>
    </w:p>
    <w:p w14:paraId="5E3C40C1" w14:textId="77777777" w:rsidR="00865480" w:rsidRDefault="00000000">
      <w:pPr>
        <w:pStyle w:val="Standard"/>
        <w:rPr>
          <w:rFonts w:ascii="Roboto" w:hAnsi="Roboto"/>
          <w:sz w:val="21"/>
          <w:szCs w:val="21"/>
        </w:rPr>
      </w:pPr>
      <w:r>
        <w:rPr>
          <w:rFonts w:ascii="Roboto" w:hAnsi="Roboto"/>
          <w:sz w:val="21"/>
          <w:szCs w:val="21"/>
        </w:rPr>
        <w:t>Answer: A, B</w:t>
      </w:r>
    </w:p>
    <w:p/>
    <w:p w14:paraId="488D2340" w14:textId="77777777" w:rsidR="00865480" w:rsidRDefault="00865480">
      <w:pPr>
        <w:pStyle w:val="Standard"/>
        <w:rPr>
          <w:rFonts w:ascii="Roboto" w:hAnsi="Roboto"/>
          <w:sz w:val="21"/>
          <w:szCs w:val="21"/>
        </w:rPr>
      </w:pPr>
    </w:p>
    <w:p w14:paraId="698E20BE" w14:textId="77777777" w:rsidR="00865480" w:rsidRDefault="00000000">
      <w:pPr>
        <w:pStyle w:val="Standard"/>
      </w:pPr>
      <w:r>
        <w:t>Question: 419</w:t>
      </w:r>
    </w:p>
    <w:p/>
    <w:p w14:paraId="0C8B18B4" w14:textId="77777777" w:rsidR="00865480" w:rsidRDefault="00000000">
      <w:pPr>
        <w:pStyle w:val="Standard"/>
        <w:rPr>
          <w:rFonts w:ascii="Roboto" w:hAnsi="Roboto"/>
          <w:sz w:val="21"/>
          <w:szCs w:val="21"/>
        </w:rPr>
      </w:pPr>
      <w:r>
        <w:rPr>
          <w:rFonts w:ascii="Roboto" w:hAnsi="Roboto"/>
          <w:sz w:val="21"/>
          <w:szCs w:val="21"/>
        </w:rPr>
        <w:t>Which of the following cryptographic methods is preferred for securing communications with limited computing resources?</w:t>
      </w:r>
    </w:p>
    <w:p w14:paraId="4F3F78A6" w14:textId="77777777" w:rsidR="00865480" w:rsidRDefault="00000000">
      <w:pPr>
        <w:pStyle w:val="Standard"/>
        <w:rPr>
          <w:rFonts w:ascii="Roboto" w:hAnsi="Roboto"/>
          <w:sz w:val="21"/>
          <w:szCs w:val="21"/>
        </w:rPr>
      </w:pPr>
      <w:r>
        <w:t>A. Hashing algorithm</w:t>
      </w:r>
    </w:p>
    <w:p w14:paraId="5104482D" w14:textId="77777777" w:rsidR="00865480" w:rsidRDefault="00000000">
      <w:pPr>
        <w:pStyle w:val="Standard"/>
        <w:rPr>
          <w:rFonts w:ascii="Roboto" w:hAnsi="Roboto"/>
          <w:sz w:val="21"/>
          <w:szCs w:val="21"/>
        </w:rPr>
      </w:pPr>
      <w:r>
        <w:t>B. Public key infrastructure</w:t>
      </w:r>
    </w:p>
    <w:p w14:paraId="2C51D851" w14:textId="77777777" w:rsidR="00865480" w:rsidRDefault="00000000">
      <w:pPr>
        <w:pStyle w:val="Standard"/>
        <w:rPr>
          <w:rFonts w:ascii="Roboto" w:hAnsi="Roboto"/>
          <w:sz w:val="21"/>
          <w:szCs w:val="21"/>
        </w:rPr>
      </w:pPr>
      <w:r>
        <w:t>C. Symmetric encryption</w:t>
      </w:r>
    </w:p>
    <w:p w14:paraId="5AE45977" w14:textId="77777777" w:rsidR="00865480" w:rsidRDefault="00000000">
      <w:pPr>
        <w:pStyle w:val="Standard"/>
        <w:rPr>
          <w:rFonts w:ascii="Roboto" w:hAnsi="Roboto"/>
          <w:sz w:val="21"/>
          <w:szCs w:val="21"/>
        </w:rPr>
      </w:pPr>
      <w:r>
        <w:t>D. Elliptic curve cryptography</w:t>
      </w:r>
    </w:p>
    <w:p w14:paraId="0549135C" w14:textId="77777777" w:rsidR="00865480" w:rsidRDefault="00000000">
      <w:pPr>
        <w:pStyle w:val="Standard"/>
        <w:rPr>
          <w:rFonts w:ascii="Roboto" w:hAnsi="Roboto"/>
          <w:sz w:val="21"/>
          <w:szCs w:val="21"/>
        </w:rPr>
      </w:pPr>
      <w:r>
        <w:rPr>
          <w:rFonts w:ascii="Roboto" w:hAnsi="Roboto"/>
          <w:sz w:val="21"/>
          <w:szCs w:val="21"/>
        </w:rPr>
        <w:t>Answer: B</w:t>
      </w:r>
    </w:p>
    <w:p/>
    <w:p w14:paraId="5F785DD4" w14:textId="77777777" w:rsidR="00865480" w:rsidRDefault="00865480">
      <w:pPr>
        <w:pStyle w:val="Standard"/>
        <w:rPr>
          <w:rFonts w:ascii="Roboto" w:hAnsi="Roboto"/>
          <w:sz w:val="21"/>
          <w:szCs w:val="21"/>
        </w:rPr>
      </w:pPr>
    </w:p>
    <w:p w14:paraId="27B46AB4" w14:textId="77777777" w:rsidR="00865480" w:rsidRDefault="00000000">
      <w:pPr>
        <w:pStyle w:val="Standard"/>
      </w:pPr>
      <w:r>
        <w:t>Question: 420</w:t>
      </w:r>
    </w:p>
    <w:p/>
    <w:p w14:paraId="4F6E4951" w14:textId="77777777" w:rsidR="00865480" w:rsidRDefault="00000000">
      <w:pPr>
        <w:pStyle w:val="Standard"/>
        <w:rPr>
          <w:rFonts w:ascii="Roboto" w:hAnsi="Roboto"/>
          <w:sz w:val="21"/>
          <w:szCs w:val="21"/>
        </w:rPr>
      </w:pPr>
      <w:r>
        <w:rPr>
          <w:rFonts w:ascii="Roboto" w:hAnsi="Roboto"/>
          <w:sz w:val="21"/>
          <w:szCs w:val="21"/>
        </w:rPr>
        <w:t>A security administrator is reissuing a former employee's laptop. Which of the following is the best combination of data handling activities for the administrator to perform? (Select two).</w:t>
      </w:r>
    </w:p>
    <w:p w14:paraId="54FF7EAB" w14:textId="77777777" w:rsidR="00865480" w:rsidRDefault="00000000">
      <w:pPr>
        <w:pStyle w:val="Standard"/>
        <w:rPr>
          <w:rFonts w:ascii="Roboto" w:hAnsi="Roboto"/>
          <w:sz w:val="21"/>
          <w:szCs w:val="21"/>
        </w:rPr>
      </w:pPr>
      <w:r>
        <w:t>A. Data retention</w:t>
      </w:r>
    </w:p>
    <w:p w14:paraId="68AB4295" w14:textId="77777777" w:rsidR="00865480" w:rsidRDefault="00000000">
      <w:pPr>
        <w:pStyle w:val="Standard"/>
        <w:rPr>
          <w:rFonts w:ascii="Roboto" w:hAnsi="Roboto"/>
          <w:sz w:val="21"/>
          <w:szCs w:val="21"/>
        </w:rPr>
      </w:pPr>
      <w:r>
        <w:t>B. Certification</w:t>
      </w:r>
    </w:p>
    <w:p w14:paraId="0D262D84" w14:textId="77777777" w:rsidR="00865480" w:rsidRDefault="00000000">
      <w:pPr>
        <w:pStyle w:val="Standard"/>
        <w:rPr>
          <w:rFonts w:ascii="Roboto" w:hAnsi="Roboto"/>
          <w:sz w:val="21"/>
          <w:szCs w:val="21"/>
        </w:rPr>
      </w:pPr>
      <w:r>
        <w:t>C. Tokenization</w:t>
      </w:r>
    </w:p>
    <w:p w14:paraId="0CACDD33" w14:textId="77777777" w:rsidR="00865480" w:rsidRDefault="00000000">
      <w:pPr>
        <w:pStyle w:val="Standard"/>
        <w:rPr>
          <w:rFonts w:ascii="Roboto" w:hAnsi="Roboto"/>
          <w:sz w:val="21"/>
          <w:szCs w:val="21"/>
        </w:rPr>
      </w:pPr>
      <w:r>
        <w:t>D. Classification</w:t>
      </w:r>
    </w:p>
    <w:p w14:paraId="5EAEA280" w14:textId="77777777" w:rsidR="00865480" w:rsidRDefault="00000000">
      <w:pPr>
        <w:pStyle w:val="Standard"/>
        <w:rPr>
          <w:rFonts w:ascii="Roboto" w:hAnsi="Roboto"/>
          <w:sz w:val="21"/>
          <w:szCs w:val="21"/>
        </w:rPr>
      </w:pPr>
      <w:r>
        <w:t>E. Sanitization</w:t>
      </w:r>
    </w:p>
    <w:p w14:paraId="6C9CF272" w14:textId="77777777" w:rsidR="00865480" w:rsidRDefault="00000000">
      <w:pPr>
        <w:pStyle w:val="Standard"/>
        <w:rPr>
          <w:rFonts w:ascii="Roboto" w:hAnsi="Roboto"/>
          <w:sz w:val="21"/>
          <w:szCs w:val="21"/>
        </w:rPr>
      </w:pPr>
      <w:r>
        <w:t>F. Enumeration</w:t>
      </w:r>
    </w:p>
    <w:p w14:paraId="5C0DF979" w14:textId="77777777" w:rsidR="00865480" w:rsidRDefault="00000000">
      <w:pPr>
        <w:pStyle w:val="Standard"/>
        <w:rPr>
          <w:rFonts w:ascii="Roboto" w:hAnsi="Roboto"/>
          <w:sz w:val="21"/>
          <w:szCs w:val="21"/>
        </w:rPr>
      </w:pPr>
      <w:r>
        <w:rPr>
          <w:rFonts w:ascii="Roboto" w:hAnsi="Roboto"/>
          <w:sz w:val="21"/>
          <w:szCs w:val="21"/>
        </w:rPr>
        <w:t>Answer: C, E</w:t>
      </w:r>
    </w:p>
    <w:p/>
    <w:p w14:paraId="1F286CC1" w14:textId="77777777" w:rsidR="00865480" w:rsidRDefault="00865480">
      <w:pPr>
        <w:pStyle w:val="Standard"/>
        <w:rPr>
          <w:rFonts w:ascii="Roboto" w:hAnsi="Roboto"/>
          <w:sz w:val="21"/>
          <w:szCs w:val="21"/>
        </w:rPr>
      </w:pPr>
    </w:p>
    <w:p w14:paraId="6CE0DAC3" w14:textId="77777777" w:rsidR="00865480" w:rsidRDefault="00000000">
      <w:pPr>
        <w:pStyle w:val="Standard"/>
      </w:pPr>
      <w:r>
        <w:t>Question: 421</w:t>
      </w:r>
    </w:p>
    <w:p/>
    <w:p w14:paraId="093562F4" w14:textId="77777777" w:rsidR="00865480" w:rsidRDefault="00000000">
      <w:pPr>
        <w:pStyle w:val="Standard"/>
        <w:rPr>
          <w:rFonts w:ascii="Roboto" w:hAnsi="Roboto"/>
          <w:sz w:val="21"/>
          <w:szCs w:val="21"/>
        </w:rPr>
      </w:pPr>
      <w:r>
        <w:rPr>
          <w:rFonts w:ascii="Roboto" w:hAnsi="Roboto"/>
          <w:sz w:val="21"/>
          <w:szCs w:val="21"/>
        </w:rPr>
        <w:t>Which of the following is a risk of conducting a vulnerability assessment?</w:t>
      </w:r>
    </w:p>
    <w:p w14:paraId="6021E4B5" w14:textId="77777777" w:rsidR="00865480" w:rsidRDefault="00000000">
      <w:pPr>
        <w:pStyle w:val="Standard"/>
        <w:rPr>
          <w:rFonts w:ascii="Roboto" w:hAnsi="Roboto"/>
          <w:sz w:val="21"/>
          <w:szCs w:val="21"/>
        </w:rPr>
      </w:pPr>
      <w:r>
        <w:t>A. A disruption of business operations</w:t>
      </w:r>
    </w:p>
    <w:p w14:paraId="0F4FEB31" w14:textId="77777777" w:rsidR="00865480" w:rsidRDefault="00000000">
      <w:pPr>
        <w:pStyle w:val="Standard"/>
        <w:rPr>
          <w:rFonts w:ascii="Roboto" w:hAnsi="Roboto"/>
          <w:sz w:val="21"/>
          <w:szCs w:val="21"/>
        </w:rPr>
      </w:pPr>
      <w:r>
        <w:t>B. Unauthorized access to the system</w:t>
      </w:r>
    </w:p>
    <w:p w14:paraId="07FE7ED0" w14:textId="77777777" w:rsidR="00865480" w:rsidRDefault="00000000">
      <w:pPr>
        <w:pStyle w:val="Standard"/>
        <w:rPr>
          <w:rFonts w:ascii="Roboto" w:hAnsi="Roboto"/>
          <w:sz w:val="21"/>
          <w:szCs w:val="21"/>
        </w:rPr>
      </w:pPr>
      <w:r>
        <w:t>C. Reports of false positives</w:t>
      </w:r>
    </w:p>
    <w:p w14:paraId="49539407" w14:textId="77777777" w:rsidR="00865480" w:rsidRDefault="00000000">
      <w:pPr>
        <w:pStyle w:val="Standard"/>
        <w:rPr>
          <w:rFonts w:ascii="Roboto" w:hAnsi="Roboto"/>
          <w:sz w:val="21"/>
          <w:szCs w:val="21"/>
        </w:rPr>
      </w:pPr>
      <w:r>
        <w:t>D. Finding security gaps in the system</w:t>
      </w:r>
    </w:p>
    <w:p w14:paraId="2662BFAA" w14:textId="77777777" w:rsidR="00865480" w:rsidRDefault="00000000">
      <w:pPr>
        <w:pStyle w:val="Standard"/>
        <w:rPr>
          <w:rFonts w:ascii="Roboto" w:hAnsi="Roboto"/>
          <w:sz w:val="21"/>
          <w:szCs w:val="21"/>
        </w:rPr>
      </w:pPr>
      <w:r>
        <w:rPr>
          <w:rFonts w:ascii="Roboto" w:hAnsi="Roboto"/>
          <w:sz w:val="21"/>
          <w:szCs w:val="21"/>
        </w:rPr>
        <w:t>Answer: A</w:t>
      </w:r>
    </w:p>
    <w:p/>
    <w:p w14:paraId="355F9E8C" w14:textId="77777777" w:rsidR="00865480" w:rsidRDefault="00865480">
      <w:pPr>
        <w:pStyle w:val="Standard"/>
        <w:rPr>
          <w:rFonts w:ascii="Roboto" w:hAnsi="Roboto"/>
          <w:sz w:val="21"/>
          <w:szCs w:val="21"/>
        </w:rPr>
      </w:pPr>
    </w:p>
    <w:p w14:paraId="305226C5" w14:textId="77777777" w:rsidR="00865480" w:rsidRDefault="00000000">
      <w:pPr>
        <w:pStyle w:val="Standard"/>
      </w:pPr>
      <w:r>
        <w:t>Question: 422</w:t>
      </w:r>
    </w:p>
    <w:p/>
    <w:p w14:paraId="5AA61919" w14:textId="77777777" w:rsidR="00865480" w:rsidRDefault="00000000">
      <w:pPr>
        <w:pStyle w:val="Standard"/>
        <w:rPr>
          <w:rFonts w:ascii="Roboto" w:hAnsi="Roboto"/>
          <w:sz w:val="21"/>
          <w:szCs w:val="21"/>
        </w:rPr>
      </w:pPr>
      <w:r>
        <w:rPr>
          <w:rFonts w:ascii="Roboto" w:hAnsi="Roboto"/>
          <w:sz w:val="21"/>
          <w:szCs w:val="21"/>
        </w:rPr>
        <w:t>An organization is looking to optimize its environment and reduce the number of patches necessary for operating systems. Which of the following will best help to achieve this objective?</w:t>
      </w:r>
    </w:p>
    <w:p w14:paraId="311DC380" w14:textId="77777777" w:rsidR="00865480" w:rsidRDefault="00000000">
      <w:pPr>
        <w:pStyle w:val="Standard"/>
        <w:rPr>
          <w:rFonts w:ascii="Roboto" w:hAnsi="Roboto"/>
          <w:sz w:val="21"/>
          <w:szCs w:val="21"/>
        </w:rPr>
      </w:pPr>
      <w:r>
        <w:t>A. Microservices</w:t>
      </w:r>
    </w:p>
    <w:p w14:paraId="5DE1E329" w14:textId="77777777" w:rsidR="00865480" w:rsidRDefault="00000000">
      <w:pPr>
        <w:pStyle w:val="Standard"/>
        <w:rPr>
          <w:rFonts w:ascii="Roboto" w:hAnsi="Roboto"/>
          <w:sz w:val="21"/>
          <w:szCs w:val="21"/>
        </w:rPr>
      </w:pPr>
      <w:r>
        <w:t>B. Virtualization</w:t>
      </w:r>
    </w:p>
    <w:p w14:paraId="3DD477AF" w14:textId="77777777" w:rsidR="00865480" w:rsidRDefault="00000000">
      <w:pPr>
        <w:pStyle w:val="Standard"/>
        <w:rPr>
          <w:rFonts w:ascii="Roboto" w:hAnsi="Roboto"/>
          <w:sz w:val="21"/>
          <w:szCs w:val="21"/>
        </w:rPr>
      </w:pPr>
      <w:r>
        <w:t>C. Real-time operating system</w:t>
      </w:r>
    </w:p>
    <w:p w14:paraId="1B003B9C" w14:textId="77777777" w:rsidR="00865480" w:rsidRDefault="00000000">
      <w:pPr>
        <w:pStyle w:val="Standard"/>
        <w:rPr>
          <w:rFonts w:ascii="Roboto" w:hAnsi="Roboto"/>
          <w:sz w:val="21"/>
          <w:szCs w:val="21"/>
        </w:rPr>
      </w:pPr>
      <w:r>
        <w:t>D. Containers</w:t>
      </w:r>
    </w:p>
    <w:p w14:paraId="72FB8AA3" w14:textId="77777777" w:rsidR="00865480" w:rsidRDefault="00000000">
      <w:pPr>
        <w:pStyle w:val="Standard"/>
        <w:rPr>
          <w:rFonts w:ascii="Roboto" w:hAnsi="Roboto"/>
          <w:sz w:val="21"/>
          <w:szCs w:val="21"/>
        </w:rPr>
      </w:pPr>
      <w:r>
        <w:rPr>
          <w:rFonts w:ascii="Roboto" w:hAnsi="Roboto"/>
          <w:sz w:val="21"/>
          <w:szCs w:val="21"/>
        </w:rPr>
        <w:t>Answer: D</w:t>
      </w:r>
    </w:p>
    <w:p/>
    <w:p w14:paraId="37028D8B" w14:textId="77777777" w:rsidR="00865480" w:rsidRDefault="00865480">
      <w:pPr>
        <w:pStyle w:val="Standard"/>
        <w:rPr>
          <w:rFonts w:ascii="Roboto" w:hAnsi="Roboto"/>
          <w:sz w:val="21"/>
          <w:szCs w:val="21"/>
        </w:rPr>
      </w:pPr>
    </w:p>
    <w:p w14:paraId="77FCF0EC" w14:textId="77777777" w:rsidR="00865480" w:rsidRDefault="00000000">
      <w:pPr>
        <w:pStyle w:val="Standard"/>
      </w:pPr>
      <w:r>
        <w:t>Question: 423</w:t>
      </w:r>
    </w:p>
    <w:p/>
    <w:p w14:paraId="3DB38F5C" w14:textId="77777777" w:rsidR="00865480" w:rsidRDefault="00000000">
      <w:pPr>
        <w:pStyle w:val="Standard"/>
        <w:rPr>
          <w:rFonts w:ascii="Roboto" w:hAnsi="Roboto"/>
          <w:sz w:val="21"/>
          <w:szCs w:val="21"/>
        </w:rPr>
      </w:pPr>
      <w:r>
        <w:rPr>
          <w:rFonts w:ascii="Roboto" w:hAnsi="Roboto"/>
          <w:sz w:val="21"/>
          <w:szCs w:val="21"/>
        </w:rPr>
        <w:t>A university employee logged on to the academic server and attempted to guess the system administrators' log-in credentials. Which of the following security measures should the university have implemented to detect the employee's attempts to gain access to the administrators' accounts?</w:t>
      </w:r>
    </w:p>
    <w:p w14:paraId="2C8F9F8E" w14:textId="77777777" w:rsidR="00865480" w:rsidRDefault="00865480">
      <w:pPr>
        <w:pStyle w:val="Standard"/>
        <w:rPr>
          <w:rFonts w:ascii="Roboto" w:hAnsi="Roboto"/>
          <w:sz w:val="21"/>
          <w:szCs w:val="21"/>
        </w:rPr>
      </w:pPr>
    </w:p>
    <w:p w14:paraId="1CE8C9FA" w14:textId="77777777" w:rsidR="00865480" w:rsidRDefault="00000000">
      <w:pPr>
        <w:pStyle w:val="Standard"/>
        <w:rPr>
          <w:rFonts w:ascii="Roboto" w:hAnsi="Roboto"/>
          <w:sz w:val="21"/>
          <w:szCs w:val="21"/>
        </w:rPr>
      </w:pPr>
      <w:r>
        <w:t>A. Two-factor authentication</w:t>
      </w:r>
    </w:p>
    <w:p w14:paraId="299948EC" w14:textId="77777777" w:rsidR="00865480" w:rsidRDefault="00000000">
      <w:pPr>
        <w:pStyle w:val="Standard"/>
        <w:rPr>
          <w:rFonts w:ascii="Roboto" w:hAnsi="Roboto"/>
          <w:sz w:val="21"/>
          <w:szCs w:val="21"/>
        </w:rPr>
      </w:pPr>
      <w:r>
        <w:t>B. Firewall</w:t>
      </w:r>
    </w:p>
    <w:p w14:paraId="788F5C0C" w14:textId="77777777" w:rsidR="00865480" w:rsidRDefault="00000000">
      <w:pPr>
        <w:pStyle w:val="Standard"/>
        <w:rPr>
          <w:rFonts w:ascii="Roboto" w:hAnsi="Roboto"/>
          <w:sz w:val="21"/>
          <w:szCs w:val="21"/>
        </w:rPr>
      </w:pPr>
      <w:r>
        <w:t>C. Intrusion prevention system</w:t>
      </w:r>
    </w:p>
    <w:p w14:paraId="2ECB4227" w14:textId="77777777" w:rsidR="00865480" w:rsidRDefault="00000000">
      <w:pPr>
        <w:pStyle w:val="Standard"/>
        <w:rPr>
          <w:rFonts w:ascii="Roboto" w:hAnsi="Roboto"/>
          <w:sz w:val="21"/>
          <w:szCs w:val="21"/>
        </w:rPr>
      </w:pPr>
      <w:r>
        <w:t>D. User activity logs</w:t>
      </w:r>
    </w:p>
    <w:p w14:paraId="46B5AD81" w14:textId="77777777" w:rsidR="00865480" w:rsidRDefault="00000000">
      <w:pPr>
        <w:pStyle w:val="Standard"/>
        <w:rPr>
          <w:rFonts w:ascii="Roboto" w:hAnsi="Roboto"/>
          <w:sz w:val="21"/>
          <w:szCs w:val="21"/>
        </w:rPr>
      </w:pPr>
      <w:r>
        <w:rPr>
          <w:rFonts w:ascii="Roboto" w:hAnsi="Roboto"/>
          <w:sz w:val="21"/>
          <w:szCs w:val="21"/>
        </w:rPr>
        <w:t>Answer: D</w:t>
      </w:r>
    </w:p>
    <w:p/>
    <w:p w14:paraId="42CE17D0" w14:textId="77777777" w:rsidR="00865480" w:rsidRDefault="00865480">
      <w:pPr>
        <w:pStyle w:val="Standard"/>
        <w:rPr>
          <w:rFonts w:ascii="Roboto" w:hAnsi="Roboto"/>
          <w:sz w:val="21"/>
          <w:szCs w:val="21"/>
        </w:rPr>
      </w:pPr>
    </w:p>
    <w:p w14:paraId="77745A41" w14:textId="77777777" w:rsidR="00865480" w:rsidRDefault="00000000">
      <w:pPr>
        <w:pStyle w:val="Standard"/>
      </w:pPr>
      <w:r>
        <w:t>Question: 424</w:t>
      </w:r>
    </w:p>
    <w:p/>
    <w:p w14:paraId="45B76BB2" w14:textId="77777777" w:rsidR="00865480" w:rsidRDefault="00000000">
      <w:pPr>
        <w:pStyle w:val="Standard"/>
        <w:rPr>
          <w:rFonts w:ascii="Roboto" w:hAnsi="Roboto"/>
          <w:sz w:val="21"/>
          <w:szCs w:val="21"/>
        </w:rPr>
      </w:pPr>
      <w:r>
        <w:rPr>
          <w:rFonts w:ascii="Roboto" w:hAnsi="Roboto"/>
          <w:sz w:val="21"/>
          <w:szCs w:val="21"/>
        </w:rPr>
        <w:t>A network administrator wants to ensure that network traffic is highly secure while in transit. Which of the following actions best describes the actions the network administrator should take?</w:t>
      </w:r>
    </w:p>
    <w:p w14:paraId="28AB5DB6" w14:textId="77777777" w:rsidR="00865480" w:rsidRDefault="00000000">
      <w:pPr>
        <w:pStyle w:val="Standard"/>
        <w:rPr>
          <w:rFonts w:ascii="Roboto" w:hAnsi="Roboto"/>
          <w:sz w:val="21"/>
          <w:szCs w:val="21"/>
        </w:rPr>
      </w:pPr>
      <w:r>
        <w:t>A. Ensure that NAC is enforced on all network segments, and confirm that firewalls have updated policies to block unauthorized traffic.</w:t>
      </w:r>
    </w:p>
    <w:p w14:paraId="5136E4FC" w14:textId="77777777" w:rsidR="00865480" w:rsidRDefault="00000000">
      <w:pPr>
        <w:pStyle w:val="Standard"/>
        <w:rPr>
          <w:rFonts w:ascii="Roboto" w:hAnsi="Roboto"/>
          <w:sz w:val="21"/>
          <w:szCs w:val="21"/>
        </w:rPr>
      </w:pPr>
      <w:r>
        <w:t>B. Ensure only TLS and other encrypted protocols are selected for use on the network, and only permit authorized traffic via secure protocols.</w:t>
      </w:r>
    </w:p>
    <w:p w14:paraId="41FB7788" w14:textId="77777777" w:rsidR="00865480" w:rsidRDefault="00000000">
      <w:pPr>
        <w:pStyle w:val="Standard"/>
        <w:rPr>
          <w:rFonts w:ascii="Roboto" w:hAnsi="Roboto"/>
          <w:sz w:val="21"/>
          <w:szCs w:val="21"/>
        </w:rPr>
      </w:pPr>
      <w:r>
        <w:t>C. Configure the perimeter IPS to block inbound HTTPS directory traversal traffic, and verify that signatures are updated on a daily basis.</w:t>
      </w:r>
    </w:p>
    <w:p w14:paraId="67256A08" w14:textId="77777777" w:rsidR="00865480" w:rsidRDefault="00000000">
      <w:pPr>
        <w:pStyle w:val="Standard"/>
        <w:rPr>
          <w:rFonts w:ascii="Roboto" w:hAnsi="Roboto"/>
          <w:sz w:val="21"/>
          <w:szCs w:val="21"/>
        </w:rPr>
      </w:pPr>
      <w:r>
        <w:t>D. Ensure the EDR software monitors for unauthorized applications that could be used by threat actors, and configure alerts for the security team.</w:t>
      </w:r>
    </w:p>
    <w:p w14:paraId="216195A4" w14:textId="77777777" w:rsidR="00865480" w:rsidRDefault="00000000">
      <w:pPr>
        <w:pStyle w:val="Standard"/>
        <w:rPr>
          <w:rFonts w:ascii="Roboto" w:hAnsi="Roboto"/>
          <w:sz w:val="21"/>
          <w:szCs w:val="21"/>
        </w:rPr>
      </w:pPr>
      <w:r>
        <w:rPr>
          <w:rFonts w:ascii="Roboto" w:hAnsi="Roboto"/>
          <w:sz w:val="21"/>
          <w:szCs w:val="21"/>
        </w:rPr>
        <w:t>Answer: B</w:t>
      </w:r>
    </w:p>
    <w:p/>
    <w:p w14:paraId="37B67B29" w14:textId="77777777" w:rsidR="00865480" w:rsidRDefault="00865480">
      <w:pPr>
        <w:pStyle w:val="Standard"/>
        <w:rPr>
          <w:rFonts w:ascii="Roboto" w:hAnsi="Roboto"/>
          <w:sz w:val="21"/>
          <w:szCs w:val="21"/>
        </w:rPr>
      </w:pPr>
    </w:p>
    <w:p w14:paraId="6E9FB1C7" w14:textId="77777777" w:rsidR="00865480" w:rsidRDefault="00000000">
      <w:pPr>
        <w:pStyle w:val="Standard"/>
      </w:pPr>
      <w:r>
        <w:t>Question: 425</w:t>
      </w:r>
    </w:p>
    <w:p/>
    <w:p w14:paraId="7F740FFB" w14:textId="77777777" w:rsidR="00865480" w:rsidRDefault="00000000">
      <w:pPr>
        <w:pStyle w:val="Standard"/>
        <w:rPr>
          <w:rFonts w:ascii="Roboto" w:hAnsi="Roboto"/>
          <w:sz w:val="21"/>
          <w:szCs w:val="21"/>
        </w:rPr>
      </w:pPr>
      <w:r>
        <w:rPr>
          <w:rFonts w:ascii="Roboto" w:hAnsi="Roboto"/>
          <w:sz w:val="21"/>
          <w:szCs w:val="21"/>
        </w:rPr>
        <w:t>Which of the following cryptographic solutions protects data at rest?</w:t>
      </w:r>
    </w:p>
    <w:p w14:paraId="22961795" w14:textId="77777777" w:rsidR="00865480" w:rsidRDefault="00000000">
      <w:pPr>
        <w:pStyle w:val="Standard"/>
        <w:rPr>
          <w:rFonts w:ascii="Roboto" w:hAnsi="Roboto"/>
          <w:sz w:val="21"/>
          <w:szCs w:val="21"/>
        </w:rPr>
      </w:pPr>
      <w:r>
        <w:t>A. Digital signatures</w:t>
      </w:r>
    </w:p>
    <w:p w14:paraId="73136B4B" w14:textId="77777777" w:rsidR="00865480" w:rsidRDefault="00000000">
      <w:pPr>
        <w:pStyle w:val="Standard"/>
        <w:rPr>
          <w:rFonts w:ascii="Roboto" w:hAnsi="Roboto"/>
          <w:sz w:val="21"/>
          <w:szCs w:val="21"/>
        </w:rPr>
      </w:pPr>
      <w:r>
        <w:t>B. Full disk encryption</w:t>
      </w:r>
    </w:p>
    <w:p w14:paraId="4B0816FA" w14:textId="77777777" w:rsidR="00865480" w:rsidRDefault="00000000">
      <w:pPr>
        <w:pStyle w:val="Standard"/>
        <w:rPr>
          <w:rFonts w:ascii="Roboto" w:hAnsi="Roboto"/>
          <w:sz w:val="21"/>
          <w:szCs w:val="21"/>
        </w:rPr>
      </w:pPr>
      <w:r>
        <w:t>C. Private key</w:t>
      </w:r>
    </w:p>
    <w:p w14:paraId="1066630B" w14:textId="77777777" w:rsidR="00865480" w:rsidRDefault="00000000">
      <w:pPr>
        <w:pStyle w:val="Standard"/>
        <w:rPr>
          <w:rFonts w:ascii="Roboto" w:hAnsi="Roboto"/>
          <w:sz w:val="21"/>
          <w:szCs w:val="21"/>
        </w:rPr>
      </w:pPr>
      <w:r>
        <w:t>D. Steganography</w:t>
      </w:r>
    </w:p>
    <w:p w14:paraId="42F257E4" w14:textId="77777777" w:rsidR="00865480" w:rsidRDefault="00000000">
      <w:pPr>
        <w:pStyle w:val="Standard"/>
        <w:rPr>
          <w:rFonts w:ascii="Roboto" w:hAnsi="Roboto"/>
          <w:sz w:val="21"/>
          <w:szCs w:val="21"/>
        </w:rPr>
      </w:pPr>
      <w:r>
        <w:rPr>
          <w:rFonts w:ascii="Roboto" w:hAnsi="Roboto"/>
          <w:sz w:val="21"/>
          <w:szCs w:val="21"/>
        </w:rPr>
        <w:t>Answer: B</w:t>
      </w:r>
    </w:p>
    <w:p/>
    <w:p w14:paraId="662296D3" w14:textId="77777777" w:rsidR="00865480" w:rsidRDefault="00865480">
      <w:pPr>
        <w:pStyle w:val="Standard"/>
        <w:rPr>
          <w:rFonts w:ascii="Roboto" w:hAnsi="Roboto"/>
          <w:sz w:val="21"/>
          <w:szCs w:val="21"/>
        </w:rPr>
      </w:pPr>
    </w:p>
    <w:p w14:paraId="5801040D" w14:textId="77777777" w:rsidR="00865480" w:rsidRDefault="00000000">
      <w:pPr>
        <w:pStyle w:val="Standard"/>
      </w:pPr>
      <w:r>
        <w:t>Question: 426</w:t>
      </w:r>
    </w:p>
    <w:p/>
    <w:p w14:paraId="3A055A0A" w14:textId="77777777" w:rsidR="00865480" w:rsidRDefault="00000000">
      <w:pPr>
        <w:pStyle w:val="Standard"/>
        <w:rPr>
          <w:rFonts w:ascii="Roboto" w:hAnsi="Roboto"/>
          <w:sz w:val="21"/>
          <w:szCs w:val="21"/>
        </w:rPr>
      </w:pPr>
      <w:r>
        <w:rPr>
          <w:rFonts w:ascii="Roboto" w:hAnsi="Roboto"/>
          <w:sz w:val="21"/>
          <w:szCs w:val="21"/>
        </w:rPr>
        <w:t>For which of the following reasons would a systems administrator leverage a 3DES hash from an installer file that is posted on a vendor's website?</w:t>
      </w:r>
    </w:p>
    <w:p w14:paraId="7A5BFA03" w14:textId="77777777" w:rsidR="00865480" w:rsidRDefault="00865480">
      <w:pPr>
        <w:pStyle w:val="Standard"/>
        <w:rPr>
          <w:rFonts w:ascii="Roboto" w:hAnsi="Roboto"/>
          <w:sz w:val="21"/>
          <w:szCs w:val="21"/>
        </w:rPr>
      </w:pPr>
    </w:p>
    <w:p w14:paraId="359330C3" w14:textId="77777777" w:rsidR="00865480" w:rsidRDefault="00000000">
      <w:pPr>
        <w:pStyle w:val="Standard"/>
        <w:rPr>
          <w:rFonts w:ascii="Roboto" w:hAnsi="Roboto"/>
          <w:sz w:val="21"/>
          <w:szCs w:val="21"/>
        </w:rPr>
      </w:pPr>
      <w:r>
        <w:t>A. To test the integrity of the file</w:t>
      </w:r>
    </w:p>
    <w:p w14:paraId="6AC2836D" w14:textId="77777777" w:rsidR="00865480" w:rsidRDefault="00000000">
      <w:pPr>
        <w:pStyle w:val="Standard"/>
        <w:rPr>
          <w:rFonts w:ascii="Roboto" w:hAnsi="Roboto"/>
          <w:sz w:val="21"/>
          <w:szCs w:val="21"/>
        </w:rPr>
      </w:pPr>
      <w:r>
        <w:t>B. To validate the authenticity of the file</w:t>
      </w:r>
    </w:p>
    <w:p w14:paraId="4338DD97" w14:textId="77777777" w:rsidR="00865480" w:rsidRDefault="00000000">
      <w:pPr>
        <w:pStyle w:val="Standard"/>
        <w:rPr>
          <w:rFonts w:ascii="Roboto" w:hAnsi="Roboto"/>
          <w:sz w:val="21"/>
          <w:szCs w:val="21"/>
        </w:rPr>
      </w:pPr>
      <w:r>
        <w:t>C. To activate the license for the file</w:t>
      </w:r>
    </w:p>
    <w:p w14:paraId="7799C065" w14:textId="77777777" w:rsidR="00865480" w:rsidRDefault="00000000">
      <w:pPr>
        <w:pStyle w:val="Standard"/>
        <w:rPr>
          <w:rFonts w:ascii="Roboto" w:hAnsi="Roboto"/>
          <w:sz w:val="21"/>
          <w:szCs w:val="21"/>
        </w:rPr>
      </w:pPr>
      <w:r>
        <w:t>D. To calculate the checksum of the file</w:t>
      </w:r>
    </w:p>
    <w:p w14:paraId="6076DB06" w14:textId="77777777" w:rsidR="00865480" w:rsidRDefault="00000000">
      <w:pPr>
        <w:pStyle w:val="Standard"/>
        <w:rPr>
          <w:rFonts w:ascii="Roboto" w:hAnsi="Roboto"/>
          <w:sz w:val="21"/>
          <w:szCs w:val="21"/>
        </w:rPr>
      </w:pPr>
      <w:r>
        <w:rPr>
          <w:rFonts w:ascii="Roboto" w:hAnsi="Roboto"/>
          <w:sz w:val="21"/>
          <w:szCs w:val="21"/>
        </w:rPr>
        <w:t>Answer: A</w:t>
      </w:r>
    </w:p>
    <w:p/>
    <w:p w14:paraId="4ABD6A98" w14:textId="77777777" w:rsidR="00865480" w:rsidRDefault="00865480">
      <w:pPr>
        <w:pStyle w:val="Standard"/>
        <w:rPr>
          <w:rFonts w:ascii="Roboto" w:hAnsi="Roboto"/>
          <w:sz w:val="21"/>
          <w:szCs w:val="21"/>
        </w:rPr>
      </w:pPr>
    </w:p>
    <w:p w14:paraId="5FAF14E5" w14:textId="77777777" w:rsidR="00865480" w:rsidRDefault="00000000">
      <w:pPr>
        <w:pStyle w:val="Standard"/>
      </w:pPr>
      <w:r>
        <w:t>Question: 427</w:t>
      </w:r>
    </w:p>
    <w:p/>
    <w:p w14:paraId="5AC18090" w14:textId="77777777" w:rsidR="00865480" w:rsidRDefault="00000000">
      <w:pPr>
        <w:pStyle w:val="Standard"/>
        <w:rPr>
          <w:rFonts w:ascii="Roboto" w:hAnsi="Roboto"/>
          <w:sz w:val="21"/>
          <w:szCs w:val="21"/>
        </w:rPr>
      </w:pPr>
      <w:r>
        <w:rPr>
          <w:rFonts w:ascii="Roboto" w:hAnsi="Roboto"/>
          <w:sz w:val="21"/>
          <w:szCs w:val="21"/>
        </w:rPr>
        <w:t>An employee used a company's billing system to issue fraudulent checks. The administrator is looking for evidence of other occurrences of this activity. Which of the following should the administrator examine?</w:t>
      </w:r>
    </w:p>
    <w:p w14:paraId="4C6DF951" w14:textId="77777777" w:rsidR="00865480" w:rsidRDefault="00865480">
      <w:pPr>
        <w:pStyle w:val="Standard"/>
        <w:rPr>
          <w:rFonts w:ascii="Roboto" w:hAnsi="Roboto"/>
          <w:sz w:val="21"/>
          <w:szCs w:val="21"/>
        </w:rPr>
      </w:pPr>
    </w:p>
    <w:p w14:paraId="32026C92" w14:textId="77777777" w:rsidR="00865480" w:rsidRDefault="00000000">
      <w:pPr>
        <w:pStyle w:val="Standard"/>
        <w:rPr>
          <w:rFonts w:ascii="Roboto" w:hAnsi="Roboto"/>
          <w:sz w:val="21"/>
          <w:szCs w:val="21"/>
        </w:rPr>
      </w:pPr>
      <w:r>
        <w:t>A. Application logs</w:t>
      </w:r>
    </w:p>
    <w:p w14:paraId="220BF635" w14:textId="77777777" w:rsidR="00865480" w:rsidRDefault="00000000">
      <w:pPr>
        <w:pStyle w:val="Standard"/>
        <w:rPr>
          <w:rFonts w:ascii="Roboto" w:hAnsi="Roboto"/>
          <w:sz w:val="21"/>
          <w:szCs w:val="21"/>
        </w:rPr>
      </w:pPr>
      <w:r>
        <w:t>B. Vulnerability scanner logs</w:t>
      </w:r>
    </w:p>
    <w:p w14:paraId="3FF10893" w14:textId="77777777" w:rsidR="00865480" w:rsidRDefault="00000000">
      <w:pPr>
        <w:pStyle w:val="Standard"/>
        <w:rPr>
          <w:rFonts w:ascii="Roboto" w:hAnsi="Roboto"/>
          <w:sz w:val="21"/>
          <w:szCs w:val="21"/>
        </w:rPr>
      </w:pPr>
      <w:r>
        <w:t>C. IDS/IPS logs</w:t>
      </w:r>
    </w:p>
    <w:p w14:paraId="1CE2C785" w14:textId="77777777" w:rsidR="00865480" w:rsidRDefault="00000000">
      <w:pPr>
        <w:pStyle w:val="Standard"/>
        <w:rPr>
          <w:rFonts w:ascii="Roboto" w:hAnsi="Roboto"/>
          <w:sz w:val="21"/>
          <w:szCs w:val="21"/>
        </w:rPr>
      </w:pPr>
      <w:r>
        <w:t>D. Firewall logs</w:t>
      </w:r>
    </w:p>
    <w:p w14:paraId="430D042B" w14:textId="77777777" w:rsidR="00865480" w:rsidRDefault="00000000">
      <w:pPr>
        <w:pStyle w:val="Standard"/>
        <w:rPr>
          <w:rFonts w:ascii="Roboto" w:hAnsi="Roboto"/>
          <w:sz w:val="21"/>
          <w:szCs w:val="21"/>
        </w:rPr>
      </w:pPr>
      <w:r>
        <w:rPr>
          <w:rFonts w:ascii="Roboto" w:hAnsi="Roboto"/>
          <w:sz w:val="21"/>
          <w:szCs w:val="21"/>
        </w:rPr>
        <w:t>Answer: A</w:t>
      </w:r>
    </w:p>
    <w:p/>
    <w:p w14:paraId="6565D111" w14:textId="77777777" w:rsidR="00865480" w:rsidRDefault="00865480">
      <w:pPr>
        <w:pStyle w:val="Standard"/>
        <w:rPr>
          <w:rFonts w:ascii="Roboto" w:hAnsi="Roboto"/>
          <w:sz w:val="21"/>
          <w:szCs w:val="21"/>
        </w:rPr>
      </w:pPr>
    </w:p>
    <w:p w14:paraId="0E126527" w14:textId="77777777" w:rsidR="00865480" w:rsidRDefault="00000000">
      <w:pPr>
        <w:pStyle w:val="Standard"/>
      </w:pPr>
      <w:r>
        <w:t>Question: 428</w:t>
      </w:r>
    </w:p>
    <w:p/>
    <w:p w14:paraId="72BF32D3" w14:textId="77777777" w:rsidR="00865480" w:rsidRDefault="00000000">
      <w:pPr>
        <w:pStyle w:val="Standard"/>
        <w:rPr>
          <w:rFonts w:ascii="Roboto" w:hAnsi="Roboto"/>
          <w:sz w:val="21"/>
          <w:szCs w:val="21"/>
        </w:rPr>
      </w:pPr>
      <w:r>
        <w:rPr>
          <w:rFonts w:ascii="Roboto" w:hAnsi="Roboto"/>
          <w:sz w:val="21"/>
          <w:szCs w:val="21"/>
        </w:rPr>
        <w:t>Which of the following data states applies to data that is being actively processed by a database server?</w:t>
      </w:r>
    </w:p>
    <w:p w14:paraId="2C0DC88E" w14:textId="77777777" w:rsidR="00865480" w:rsidRDefault="00865480">
      <w:pPr>
        <w:pStyle w:val="Standard"/>
        <w:rPr>
          <w:rFonts w:ascii="Roboto" w:hAnsi="Roboto"/>
          <w:sz w:val="21"/>
          <w:szCs w:val="21"/>
        </w:rPr>
      </w:pPr>
    </w:p>
    <w:p w14:paraId="27D3CBD3" w14:textId="77777777" w:rsidR="00865480" w:rsidRDefault="00000000">
      <w:pPr>
        <w:pStyle w:val="Standard"/>
        <w:rPr>
          <w:rFonts w:ascii="Roboto" w:hAnsi="Roboto"/>
          <w:sz w:val="21"/>
          <w:szCs w:val="21"/>
        </w:rPr>
      </w:pPr>
      <w:r>
        <w:t>A. In use</w:t>
      </w:r>
    </w:p>
    <w:p w14:paraId="033F2823" w14:textId="77777777" w:rsidR="00865480" w:rsidRDefault="00000000">
      <w:pPr>
        <w:pStyle w:val="Standard"/>
        <w:rPr>
          <w:rFonts w:ascii="Roboto" w:hAnsi="Roboto"/>
          <w:sz w:val="21"/>
          <w:szCs w:val="21"/>
        </w:rPr>
      </w:pPr>
      <w:r>
        <w:t>B. At rest</w:t>
      </w:r>
    </w:p>
    <w:p w14:paraId="28F368F5" w14:textId="77777777" w:rsidR="00865480" w:rsidRDefault="00000000">
      <w:pPr>
        <w:pStyle w:val="Standard"/>
        <w:rPr>
          <w:rFonts w:ascii="Roboto" w:hAnsi="Roboto"/>
          <w:sz w:val="21"/>
          <w:szCs w:val="21"/>
        </w:rPr>
      </w:pPr>
      <w:r>
        <w:t>C. In transit</w:t>
      </w:r>
    </w:p>
    <w:p w14:paraId="1D0E5939" w14:textId="77777777" w:rsidR="00865480" w:rsidRDefault="00000000">
      <w:pPr>
        <w:pStyle w:val="Standard"/>
        <w:rPr>
          <w:rFonts w:ascii="Roboto" w:hAnsi="Roboto"/>
          <w:sz w:val="21"/>
          <w:szCs w:val="21"/>
        </w:rPr>
      </w:pPr>
      <w:r>
        <w:t>D. Being hashed</w:t>
      </w:r>
    </w:p>
    <w:p w14:paraId="4A819E7F" w14:textId="77777777" w:rsidR="00865480" w:rsidRDefault="00000000">
      <w:pPr>
        <w:pStyle w:val="Standard"/>
        <w:rPr>
          <w:rFonts w:ascii="Roboto" w:hAnsi="Roboto"/>
          <w:sz w:val="21"/>
          <w:szCs w:val="21"/>
        </w:rPr>
      </w:pPr>
      <w:r>
        <w:rPr>
          <w:rFonts w:ascii="Roboto" w:hAnsi="Roboto"/>
          <w:sz w:val="21"/>
          <w:szCs w:val="21"/>
        </w:rPr>
        <w:t>Answer: A</w:t>
      </w:r>
    </w:p>
    <w:p/>
    <w:p w14:paraId="69AA5037" w14:textId="77777777" w:rsidR="00865480" w:rsidRDefault="00865480">
      <w:pPr>
        <w:pStyle w:val="Standard"/>
        <w:rPr>
          <w:rFonts w:ascii="Roboto" w:hAnsi="Roboto"/>
          <w:sz w:val="21"/>
          <w:szCs w:val="21"/>
        </w:rPr>
      </w:pPr>
    </w:p>
    <w:p w14:paraId="45D44544" w14:textId="77777777" w:rsidR="00865480" w:rsidRDefault="00000000">
      <w:pPr>
        <w:pStyle w:val="Standard"/>
      </w:pPr>
      <w:r>
        <w:t>Question: 429</w:t>
      </w:r>
    </w:p>
    <w:p/>
    <w:p w14:paraId="7B722222" w14:textId="77777777" w:rsidR="00865480" w:rsidRDefault="00000000">
      <w:pPr>
        <w:pStyle w:val="Standard"/>
        <w:rPr>
          <w:rFonts w:ascii="Roboto" w:hAnsi="Roboto"/>
          <w:sz w:val="21"/>
          <w:szCs w:val="21"/>
        </w:rPr>
      </w:pPr>
      <w:r>
        <w:rPr>
          <w:rFonts w:ascii="Roboto" w:hAnsi="Roboto"/>
          <w:sz w:val="21"/>
          <w:szCs w:val="21"/>
        </w:rPr>
        <w:t>Which of the following is the most relevant reason a DPO would develop a data inventory?</w:t>
      </w:r>
    </w:p>
    <w:p w14:paraId="649469C9" w14:textId="77777777" w:rsidR="00865480" w:rsidRDefault="00865480">
      <w:pPr>
        <w:pStyle w:val="Standard"/>
        <w:rPr>
          <w:rFonts w:ascii="Roboto" w:hAnsi="Roboto"/>
          <w:sz w:val="21"/>
          <w:szCs w:val="21"/>
        </w:rPr>
      </w:pPr>
    </w:p>
    <w:p w14:paraId="2CAB328A" w14:textId="77777777" w:rsidR="00865480" w:rsidRDefault="00000000">
      <w:pPr>
        <w:pStyle w:val="Standard"/>
        <w:rPr>
          <w:rFonts w:ascii="Roboto" w:hAnsi="Roboto"/>
          <w:sz w:val="21"/>
          <w:szCs w:val="21"/>
        </w:rPr>
      </w:pPr>
      <w:r>
        <w:t>A. To manage data storage requirements better</w:t>
      </w:r>
    </w:p>
    <w:p w14:paraId="3EBEAEE6" w14:textId="77777777" w:rsidR="00865480" w:rsidRDefault="00000000">
      <w:pPr>
        <w:pStyle w:val="Standard"/>
        <w:rPr>
          <w:rFonts w:ascii="Roboto" w:hAnsi="Roboto"/>
          <w:sz w:val="21"/>
          <w:szCs w:val="21"/>
        </w:rPr>
      </w:pPr>
      <w:r>
        <w:t>B. To determine the impact in the event of a breach</w:t>
      </w:r>
    </w:p>
    <w:p w14:paraId="3448946F" w14:textId="77777777" w:rsidR="00865480" w:rsidRDefault="00000000">
      <w:pPr>
        <w:pStyle w:val="Standard"/>
        <w:rPr>
          <w:rFonts w:ascii="Roboto" w:hAnsi="Roboto"/>
          <w:sz w:val="21"/>
          <w:szCs w:val="21"/>
        </w:rPr>
      </w:pPr>
      <w:r>
        <w:t>C. To extend the length of time data can be retained</w:t>
      </w:r>
    </w:p>
    <w:p w14:paraId="5F7328DC" w14:textId="77777777" w:rsidR="00865480" w:rsidRDefault="00000000">
      <w:pPr>
        <w:pStyle w:val="Standard"/>
        <w:rPr>
          <w:rFonts w:ascii="Roboto" w:hAnsi="Roboto"/>
          <w:sz w:val="21"/>
          <w:szCs w:val="21"/>
        </w:rPr>
      </w:pPr>
      <w:r>
        <w:t>D. To automate the reduction of duplicated data</w:t>
      </w:r>
    </w:p>
    <w:p w14:paraId="5FF36526" w14:textId="77777777" w:rsidR="00865480" w:rsidRDefault="00000000">
      <w:pPr>
        <w:pStyle w:val="Standard"/>
        <w:rPr>
          <w:rFonts w:ascii="Roboto" w:hAnsi="Roboto"/>
          <w:sz w:val="21"/>
          <w:szCs w:val="21"/>
        </w:rPr>
      </w:pPr>
      <w:r>
        <w:rPr>
          <w:rFonts w:ascii="Roboto" w:hAnsi="Roboto"/>
          <w:sz w:val="21"/>
          <w:szCs w:val="21"/>
        </w:rPr>
        <w:t>Answer: B</w:t>
      </w:r>
    </w:p>
    <w:p/>
    <w:p w14:paraId="177C4BDB" w14:textId="77777777" w:rsidR="00865480" w:rsidRDefault="00865480">
      <w:pPr>
        <w:pStyle w:val="Standard"/>
        <w:rPr>
          <w:rFonts w:ascii="Roboto" w:hAnsi="Roboto"/>
          <w:sz w:val="21"/>
          <w:szCs w:val="21"/>
        </w:rPr>
      </w:pPr>
    </w:p>
    <w:p w14:paraId="1676DD5D" w14:textId="77777777" w:rsidR="00865480" w:rsidRDefault="00000000">
      <w:pPr>
        <w:pStyle w:val="Standard"/>
      </w:pPr>
      <w:r>
        <w:t>Question: 430</w:t>
      </w:r>
    </w:p>
    <w:p/>
    <w:p w14:paraId="6916F33A" w14:textId="77777777" w:rsidR="00865480" w:rsidRDefault="00000000">
      <w:pPr>
        <w:pStyle w:val="Standard"/>
        <w:rPr>
          <w:rFonts w:ascii="Roboto" w:hAnsi="Roboto"/>
          <w:sz w:val="21"/>
          <w:szCs w:val="21"/>
        </w:rPr>
      </w:pPr>
      <w:r>
        <w:rPr>
          <w:rFonts w:ascii="Roboto" w:hAnsi="Roboto"/>
          <w:sz w:val="21"/>
          <w:szCs w:val="21"/>
        </w:rPr>
        <w:t>Which of the following definitions best describes the concept of log co-relation?</w:t>
      </w:r>
    </w:p>
    <w:p w14:paraId="307DEBFC" w14:textId="77777777" w:rsidR="00865480" w:rsidRDefault="00000000">
      <w:pPr>
        <w:pStyle w:val="Standard"/>
        <w:rPr>
          <w:rFonts w:ascii="Roboto" w:hAnsi="Roboto"/>
          <w:sz w:val="21"/>
          <w:szCs w:val="21"/>
        </w:rPr>
      </w:pPr>
      <w:r>
        <w:t>A. Combining relevant logs from multiple sources into ono location</w:t>
      </w:r>
    </w:p>
    <w:p w14:paraId="69D2FC4F" w14:textId="77777777" w:rsidR="00865480" w:rsidRDefault="00000000">
      <w:pPr>
        <w:pStyle w:val="Standard"/>
        <w:rPr>
          <w:rFonts w:ascii="Roboto" w:hAnsi="Roboto"/>
          <w:sz w:val="21"/>
          <w:szCs w:val="21"/>
        </w:rPr>
      </w:pPr>
      <w:r>
        <w:t>B. Searching end processing, data to identify patterns of malicious activity</w:t>
      </w:r>
    </w:p>
    <w:p w14:paraId="5E2653C4" w14:textId="77777777" w:rsidR="00865480" w:rsidRDefault="00000000">
      <w:pPr>
        <w:pStyle w:val="Standard"/>
        <w:rPr>
          <w:rFonts w:ascii="Roboto" w:hAnsi="Roboto"/>
          <w:sz w:val="21"/>
          <w:szCs w:val="21"/>
        </w:rPr>
      </w:pPr>
      <w:r>
        <w:t>C. Making a record of the events that occur in the system</w:t>
      </w:r>
    </w:p>
    <w:p w14:paraId="7F6863B6" w14:textId="77777777" w:rsidR="00865480" w:rsidRDefault="00000000">
      <w:pPr>
        <w:pStyle w:val="Standard"/>
        <w:tabs>
          <w:tab w:val="left" w:pos="5400"/>
        </w:tabs>
        <w:rPr>
          <w:rFonts w:ascii="Roboto" w:hAnsi="Roboto"/>
          <w:sz w:val="21"/>
          <w:szCs w:val="21"/>
        </w:rPr>
      </w:pPr>
      <w:r>
        <w:t>D. Analyzing the log files of the system components</w:t>
      </w:r>
    </w:p>
    <w:p w14:paraId="62C63154" w14:textId="77777777" w:rsidR="00865480" w:rsidRDefault="00000000">
      <w:pPr>
        <w:pStyle w:val="Standard"/>
        <w:rPr>
          <w:rFonts w:ascii="Roboto" w:hAnsi="Roboto"/>
          <w:sz w:val="21"/>
          <w:szCs w:val="21"/>
        </w:rPr>
      </w:pPr>
      <w:r>
        <w:rPr>
          <w:rFonts w:ascii="Roboto" w:hAnsi="Roboto"/>
          <w:sz w:val="21"/>
          <w:szCs w:val="21"/>
        </w:rPr>
        <w:t>Answer: D</w:t>
      </w:r>
    </w:p>
    <w:p/>
    <w:p w14:paraId="685F593A" w14:textId="77777777" w:rsidR="00865480" w:rsidRDefault="00865480">
      <w:pPr>
        <w:pStyle w:val="Standard"/>
        <w:rPr>
          <w:rFonts w:ascii="Roboto" w:hAnsi="Roboto"/>
          <w:sz w:val="21"/>
          <w:szCs w:val="21"/>
        </w:rPr>
      </w:pPr>
    </w:p>
    <w:p w14:paraId="2CEEED9F" w14:textId="77777777" w:rsidR="00865480" w:rsidRDefault="00000000">
      <w:pPr>
        <w:pStyle w:val="Standard"/>
      </w:pPr>
      <w:r>
        <w:t>Question: 431</w:t>
      </w:r>
    </w:p>
    <w:p/>
    <w:p w14:paraId="651EC7A6" w14:textId="77777777" w:rsidR="00865480" w:rsidRDefault="00000000">
      <w:pPr>
        <w:pStyle w:val="Standard"/>
        <w:rPr>
          <w:rFonts w:ascii="Roboto" w:hAnsi="Roboto"/>
          <w:sz w:val="21"/>
          <w:szCs w:val="21"/>
        </w:rPr>
      </w:pPr>
      <w:r>
        <w:rPr>
          <w:rFonts w:ascii="Roboto" w:hAnsi="Roboto"/>
          <w:sz w:val="21"/>
          <w:szCs w:val="21"/>
        </w:rPr>
        <w:t>After creating a contract for IT contractors, the human resources department changed several clauses. The contract has gone through three revisions. Which of the following processes should the human resources department follow to track revisions?</w:t>
      </w:r>
    </w:p>
    <w:p w14:paraId="68DE11CE" w14:textId="77777777" w:rsidR="00865480" w:rsidRDefault="00000000">
      <w:pPr>
        <w:pStyle w:val="Standard"/>
        <w:rPr>
          <w:rFonts w:ascii="Roboto" w:hAnsi="Roboto"/>
          <w:sz w:val="21"/>
          <w:szCs w:val="21"/>
        </w:rPr>
      </w:pPr>
      <w:r>
        <w:t>A. Version validation</w:t>
      </w:r>
    </w:p>
    <w:p w14:paraId="2A5DF842" w14:textId="77777777" w:rsidR="00865480" w:rsidRDefault="00000000">
      <w:pPr>
        <w:pStyle w:val="Standard"/>
        <w:rPr>
          <w:rFonts w:ascii="Roboto" w:hAnsi="Roboto"/>
          <w:sz w:val="21"/>
          <w:szCs w:val="21"/>
        </w:rPr>
      </w:pPr>
      <w:r>
        <w:t>B. Version changes</w:t>
      </w:r>
    </w:p>
    <w:p w14:paraId="7209CF72" w14:textId="77777777" w:rsidR="00865480" w:rsidRDefault="00000000">
      <w:pPr>
        <w:pStyle w:val="Standard"/>
        <w:rPr>
          <w:rFonts w:ascii="Roboto" w:hAnsi="Roboto"/>
          <w:sz w:val="21"/>
          <w:szCs w:val="21"/>
        </w:rPr>
      </w:pPr>
      <w:r>
        <w:t>C. Version updates</w:t>
      </w:r>
    </w:p>
    <w:p w14:paraId="7D682F96" w14:textId="77777777" w:rsidR="00865480" w:rsidRDefault="00000000">
      <w:pPr>
        <w:pStyle w:val="Standard"/>
        <w:rPr>
          <w:rFonts w:ascii="Roboto" w:hAnsi="Roboto"/>
          <w:sz w:val="21"/>
          <w:szCs w:val="21"/>
        </w:rPr>
      </w:pPr>
      <w:r>
        <w:t>D. Version control</w:t>
      </w:r>
    </w:p>
    <w:p w14:paraId="20F69258" w14:textId="77777777" w:rsidR="00865480" w:rsidRDefault="00000000">
      <w:pPr>
        <w:pStyle w:val="Standard"/>
        <w:rPr>
          <w:rFonts w:ascii="Roboto" w:hAnsi="Roboto"/>
          <w:sz w:val="21"/>
          <w:szCs w:val="21"/>
        </w:rPr>
      </w:pPr>
      <w:r>
        <w:rPr>
          <w:rFonts w:ascii="Roboto" w:hAnsi="Roboto"/>
          <w:sz w:val="21"/>
          <w:szCs w:val="21"/>
        </w:rPr>
        <w:t>Answer: D</w:t>
      </w:r>
    </w:p>
    <w:p/>
    <w:p w14:paraId="2E58EF65" w14:textId="77777777" w:rsidR="00865480" w:rsidRDefault="00865480">
      <w:pPr>
        <w:pStyle w:val="Standard"/>
        <w:rPr>
          <w:rFonts w:ascii="Roboto" w:hAnsi="Roboto"/>
          <w:sz w:val="21"/>
          <w:szCs w:val="21"/>
        </w:rPr>
      </w:pPr>
    </w:p>
    <w:p w14:paraId="24E4BCBA" w14:textId="77777777" w:rsidR="00865480" w:rsidRDefault="00000000">
      <w:pPr>
        <w:pStyle w:val="Standard"/>
      </w:pPr>
      <w:r>
        <w:t>Question: 432</w:t>
      </w:r>
    </w:p>
    <w:p/>
    <w:p w14:paraId="7628E689" w14:textId="77777777" w:rsidR="00865480" w:rsidRDefault="00000000">
      <w:pPr>
        <w:pStyle w:val="Standard"/>
        <w:rPr>
          <w:rFonts w:ascii="Roboto" w:hAnsi="Roboto"/>
          <w:sz w:val="21"/>
          <w:szCs w:val="21"/>
        </w:rPr>
      </w:pPr>
      <w:r>
        <w:rPr>
          <w:rFonts w:ascii="Roboto" w:hAnsi="Roboto"/>
          <w:sz w:val="21"/>
          <w:szCs w:val="21"/>
        </w:rPr>
        <w:t>Which of the following is the best way to securely store an encryption key for a data set in a manner that allows multiple entities to access the key when needed?</w:t>
      </w:r>
    </w:p>
    <w:p w14:paraId="1A21141A" w14:textId="77777777" w:rsidR="00865480" w:rsidRDefault="00000000">
      <w:pPr>
        <w:pStyle w:val="Standard"/>
        <w:rPr>
          <w:rFonts w:ascii="Roboto" w:hAnsi="Roboto"/>
          <w:sz w:val="21"/>
          <w:szCs w:val="21"/>
        </w:rPr>
      </w:pPr>
      <w:r>
        <w:t>A. Public key infrastructure</w:t>
      </w:r>
    </w:p>
    <w:p w14:paraId="020CE684" w14:textId="77777777" w:rsidR="00865480" w:rsidRDefault="00000000">
      <w:pPr>
        <w:pStyle w:val="Standard"/>
        <w:rPr>
          <w:rFonts w:ascii="Roboto" w:hAnsi="Roboto"/>
          <w:sz w:val="21"/>
          <w:szCs w:val="21"/>
        </w:rPr>
      </w:pPr>
      <w:r>
        <w:t>B. Open public ledger</w:t>
      </w:r>
    </w:p>
    <w:p w14:paraId="43F40ADA" w14:textId="77777777" w:rsidR="00865480" w:rsidRDefault="00000000">
      <w:pPr>
        <w:pStyle w:val="Standard"/>
        <w:rPr>
          <w:rFonts w:ascii="Roboto" w:hAnsi="Roboto"/>
          <w:sz w:val="21"/>
          <w:szCs w:val="21"/>
        </w:rPr>
      </w:pPr>
      <w:r>
        <w:t>C. Public key encryption</w:t>
      </w:r>
    </w:p>
    <w:p w14:paraId="0451302F" w14:textId="77777777" w:rsidR="00865480" w:rsidRDefault="00000000">
      <w:pPr>
        <w:pStyle w:val="Standard"/>
        <w:rPr>
          <w:rFonts w:ascii="Roboto" w:hAnsi="Roboto"/>
          <w:sz w:val="21"/>
          <w:szCs w:val="21"/>
        </w:rPr>
      </w:pPr>
      <w:r>
        <w:t>D. Key escrow</w:t>
      </w:r>
    </w:p>
    <w:p w14:paraId="39B21D2B" w14:textId="77777777" w:rsidR="00865480" w:rsidRDefault="00000000">
      <w:pPr>
        <w:pStyle w:val="Standard"/>
        <w:rPr>
          <w:rFonts w:ascii="Roboto" w:hAnsi="Roboto"/>
          <w:sz w:val="21"/>
          <w:szCs w:val="21"/>
        </w:rPr>
      </w:pPr>
      <w:r>
        <w:rPr>
          <w:rFonts w:ascii="Roboto" w:hAnsi="Roboto"/>
          <w:sz w:val="21"/>
          <w:szCs w:val="21"/>
        </w:rPr>
        <w:t>Answer: D</w:t>
      </w:r>
    </w:p>
    <w:p/>
    <w:p w14:paraId="0115C6E7" w14:textId="77777777" w:rsidR="00865480" w:rsidRDefault="00865480">
      <w:pPr>
        <w:pStyle w:val="Standard"/>
        <w:rPr>
          <w:rFonts w:ascii="Roboto" w:hAnsi="Roboto"/>
          <w:sz w:val="21"/>
          <w:szCs w:val="21"/>
        </w:rPr>
      </w:pPr>
    </w:p>
    <w:p w14:paraId="3B7C3BF3" w14:textId="77777777" w:rsidR="00865480" w:rsidRDefault="00000000">
      <w:pPr>
        <w:pStyle w:val="Standard"/>
      </w:pPr>
      <w:r>
        <w:t>Question: 433</w:t>
      </w:r>
    </w:p>
    <w:p/>
    <w:p w14:paraId="28149D51" w14:textId="77777777" w:rsidR="00865480" w:rsidRDefault="00000000">
      <w:pPr>
        <w:pStyle w:val="Standard"/>
        <w:rPr>
          <w:rFonts w:ascii="Roboto" w:hAnsi="Roboto"/>
          <w:sz w:val="21"/>
          <w:szCs w:val="21"/>
        </w:rPr>
      </w:pPr>
      <w:r>
        <w:rPr>
          <w:rFonts w:ascii="Roboto" w:hAnsi="Roboto"/>
          <w:sz w:val="21"/>
          <w:szCs w:val="21"/>
        </w:rPr>
        <w:t>A malicious update was distributed to a common software platform and disabled services at many organizations. Which of the following best describes this type of vulnerability?</w:t>
      </w:r>
    </w:p>
    <w:p w14:paraId="39E3E8AB" w14:textId="77777777" w:rsidR="00865480" w:rsidRDefault="00000000">
      <w:pPr>
        <w:pStyle w:val="Standard"/>
        <w:rPr>
          <w:rFonts w:ascii="Roboto" w:hAnsi="Roboto"/>
          <w:sz w:val="21"/>
          <w:szCs w:val="21"/>
        </w:rPr>
      </w:pPr>
      <w:r>
        <w:t>A. DDoS attack</w:t>
      </w:r>
    </w:p>
    <w:p w14:paraId="7761C375" w14:textId="77777777" w:rsidR="00865480" w:rsidRDefault="00000000">
      <w:pPr>
        <w:pStyle w:val="Standard"/>
        <w:rPr>
          <w:rFonts w:ascii="Roboto" w:hAnsi="Roboto"/>
          <w:sz w:val="21"/>
          <w:szCs w:val="21"/>
        </w:rPr>
      </w:pPr>
      <w:r>
        <w:t>B. Rogue employee</w:t>
      </w:r>
    </w:p>
    <w:p w14:paraId="7C944973" w14:textId="77777777" w:rsidR="00865480" w:rsidRDefault="00000000">
      <w:pPr>
        <w:pStyle w:val="Standard"/>
        <w:rPr>
          <w:rFonts w:ascii="Roboto" w:hAnsi="Roboto"/>
          <w:sz w:val="21"/>
          <w:szCs w:val="21"/>
        </w:rPr>
      </w:pPr>
      <w:r>
        <w:t>C. Insider threat</w:t>
      </w:r>
    </w:p>
    <w:p w14:paraId="5FD2BAFC" w14:textId="77777777" w:rsidR="00865480" w:rsidRDefault="00000000">
      <w:pPr>
        <w:pStyle w:val="Standard"/>
        <w:rPr>
          <w:rFonts w:ascii="Roboto" w:hAnsi="Roboto"/>
          <w:sz w:val="21"/>
          <w:szCs w:val="21"/>
        </w:rPr>
      </w:pPr>
      <w:r>
        <w:t>D. Supply chain</w:t>
      </w:r>
    </w:p>
    <w:p w14:paraId="325C3947" w14:textId="77777777" w:rsidR="00865480" w:rsidRDefault="00000000">
      <w:pPr>
        <w:pStyle w:val="Standard"/>
        <w:rPr>
          <w:rFonts w:ascii="Roboto" w:hAnsi="Roboto"/>
          <w:sz w:val="21"/>
          <w:szCs w:val="21"/>
        </w:rPr>
      </w:pPr>
      <w:r>
        <w:rPr>
          <w:rFonts w:ascii="Roboto" w:hAnsi="Roboto"/>
          <w:sz w:val="21"/>
          <w:szCs w:val="21"/>
        </w:rPr>
        <w:t>Answer: D</w:t>
      </w:r>
    </w:p>
    <w:p/>
    <w:p w14:paraId="170E2992" w14:textId="77777777" w:rsidR="00865480" w:rsidRDefault="00865480">
      <w:pPr>
        <w:pStyle w:val="Standard"/>
        <w:rPr>
          <w:rFonts w:ascii="Roboto" w:hAnsi="Roboto"/>
          <w:sz w:val="21"/>
          <w:szCs w:val="21"/>
        </w:rPr>
      </w:pPr>
    </w:p>
    <w:p w14:paraId="155D722D" w14:textId="77777777" w:rsidR="00865480" w:rsidRDefault="00000000">
      <w:pPr>
        <w:pStyle w:val="Standard"/>
      </w:pPr>
      <w:r>
        <w:t>Question: 434</w:t>
      </w:r>
    </w:p>
    <w:p/>
    <w:p w14:paraId="3CF1DB4D" w14:textId="77777777" w:rsidR="00865480" w:rsidRDefault="00000000">
      <w:pPr>
        <w:pStyle w:val="Standard"/>
        <w:rPr>
          <w:rFonts w:ascii="Roboto" w:hAnsi="Roboto"/>
          <w:sz w:val="21"/>
          <w:szCs w:val="21"/>
        </w:rPr>
      </w:pPr>
      <w:r>
        <w:rPr>
          <w:rFonts w:ascii="Roboto" w:hAnsi="Roboto"/>
          <w:sz w:val="21"/>
          <w:szCs w:val="21"/>
        </w:rPr>
        <w:t>Several customers want an organization to verify its security controls are operating effectively and have requested an independent opinion. Which of the following is the most efficient way to address these requests?</w:t>
      </w:r>
    </w:p>
    <w:p w14:paraId="2576E03B" w14:textId="77777777" w:rsidR="00865480" w:rsidRDefault="00865480">
      <w:pPr>
        <w:pStyle w:val="Standard"/>
        <w:rPr>
          <w:rFonts w:ascii="Roboto" w:hAnsi="Roboto"/>
          <w:sz w:val="21"/>
          <w:szCs w:val="21"/>
        </w:rPr>
      </w:pPr>
    </w:p>
    <w:p w14:paraId="5C85074E" w14:textId="77777777" w:rsidR="00865480" w:rsidRDefault="00000000">
      <w:pPr>
        <w:pStyle w:val="Standard"/>
        <w:rPr>
          <w:rFonts w:ascii="Roboto" w:hAnsi="Roboto"/>
          <w:sz w:val="21"/>
          <w:szCs w:val="21"/>
        </w:rPr>
      </w:pPr>
      <w:r>
        <w:t>A. Hire a vendor to perform a penetration test.</w:t>
      </w:r>
    </w:p>
    <w:p w14:paraId="76762D4D" w14:textId="77777777" w:rsidR="00865480" w:rsidRDefault="00000000">
      <w:pPr>
        <w:pStyle w:val="Standard"/>
        <w:rPr>
          <w:rFonts w:ascii="Roboto" w:hAnsi="Roboto"/>
          <w:sz w:val="21"/>
          <w:szCs w:val="21"/>
        </w:rPr>
      </w:pPr>
      <w:r>
        <w:t>B. Perform an annual self-assessment.</w:t>
      </w:r>
    </w:p>
    <w:p w14:paraId="2EB4C761" w14:textId="77777777" w:rsidR="00865480" w:rsidRDefault="00000000">
      <w:pPr>
        <w:pStyle w:val="Standard"/>
        <w:rPr>
          <w:rFonts w:ascii="Roboto" w:hAnsi="Roboto"/>
          <w:sz w:val="21"/>
          <w:szCs w:val="21"/>
        </w:rPr>
      </w:pPr>
      <w:r>
        <w:t>C. Allow each client the right to audit.</w:t>
      </w:r>
    </w:p>
    <w:p w14:paraId="685196FF" w14:textId="77777777" w:rsidR="00865480" w:rsidRDefault="00000000">
      <w:pPr>
        <w:pStyle w:val="Standard"/>
        <w:rPr>
          <w:rFonts w:ascii="Roboto" w:hAnsi="Roboto"/>
          <w:sz w:val="21"/>
          <w:szCs w:val="21"/>
        </w:rPr>
      </w:pPr>
      <w:r>
        <w:t>D. Provide a third-party attestation report.</w:t>
      </w:r>
    </w:p>
    <w:p w14:paraId="1D1AAEC6" w14:textId="77777777" w:rsidR="00865480" w:rsidRDefault="00000000">
      <w:pPr>
        <w:pStyle w:val="Standard"/>
        <w:rPr>
          <w:rFonts w:ascii="Roboto" w:hAnsi="Roboto"/>
          <w:sz w:val="21"/>
          <w:szCs w:val="21"/>
        </w:rPr>
      </w:pPr>
      <w:r>
        <w:rPr>
          <w:rFonts w:ascii="Roboto" w:hAnsi="Roboto"/>
          <w:sz w:val="21"/>
          <w:szCs w:val="21"/>
        </w:rPr>
        <w:t>Answer: D</w:t>
      </w:r>
    </w:p>
    <w:p/>
    <w:p w14:paraId="23AF9841" w14:textId="77777777" w:rsidR="00865480" w:rsidRDefault="00865480">
      <w:pPr>
        <w:pStyle w:val="Standard"/>
        <w:rPr>
          <w:rFonts w:ascii="Roboto" w:hAnsi="Roboto"/>
          <w:sz w:val="21"/>
          <w:szCs w:val="21"/>
        </w:rPr>
      </w:pPr>
    </w:p>
    <w:p w14:paraId="2270C38A" w14:textId="77777777" w:rsidR="00865480" w:rsidRDefault="00000000">
      <w:pPr>
        <w:pStyle w:val="Standard"/>
      </w:pPr>
      <w:r>
        <w:t>Question: 435</w:t>
      </w:r>
    </w:p>
    <w:p/>
    <w:p w14:paraId="5B0A5B60" w14:textId="77777777" w:rsidR="00865480" w:rsidRDefault="00000000">
      <w:pPr>
        <w:pStyle w:val="Standard"/>
        <w:rPr>
          <w:rFonts w:ascii="Roboto" w:hAnsi="Roboto"/>
          <w:sz w:val="21"/>
          <w:szCs w:val="21"/>
        </w:rPr>
      </w:pPr>
      <w:r>
        <w:rPr>
          <w:rFonts w:ascii="Roboto" w:hAnsi="Roboto"/>
          <w:sz w:val="21"/>
          <w:szCs w:val="21"/>
        </w:rPr>
        <w:t>Which of the following security concepts is being followed when implementing a product that offers protection against DDoS attacks?</w:t>
      </w:r>
    </w:p>
    <w:p w14:paraId="37604E56" w14:textId="77777777" w:rsidR="00865480" w:rsidRDefault="00000000">
      <w:pPr>
        <w:pStyle w:val="Standard"/>
        <w:rPr>
          <w:rFonts w:ascii="Roboto" w:hAnsi="Roboto"/>
          <w:sz w:val="21"/>
          <w:szCs w:val="21"/>
        </w:rPr>
      </w:pPr>
      <w:r>
        <w:t>A. Availability</w:t>
      </w:r>
    </w:p>
    <w:p w14:paraId="04AA18A1" w14:textId="77777777" w:rsidR="00865480" w:rsidRDefault="00000000">
      <w:pPr>
        <w:pStyle w:val="Standard"/>
        <w:rPr>
          <w:rFonts w:ascii="Roboto" w:hAnsi="Roboto"/>
          <w:sz w:val="21"/>
          <w:szCs w:val="21"/>
        </w:rPr>
      </w:pPr>
      <w:r>
        <w:t>B. Non-repudiation</w:t>
      </w:r>
    </w:p>
    <w:p w14:paraId="0C7F94BC" w14:textId="77777777" w:rsidR="00865480" w:rsidRDefault="00000000">
      <w:pPr>
        <w:pStyle w:val="Standard"/>
        <w:rPr>
          <w:rFonts w:ascii="Roboto" w:hAnsi="Roboto"/>
          <w:sz w:val="21"/>
          <w:szCs w:val="21"/>
        </w:rPr>
      </w:pPr>
      <w:r>
        <w:t>C. Integrity</w:t>
      </w:r>
    </w:p>
    <w:p w14:paraId="1579A546" w14:textId="77777777" w:rsidR="00865480" w:rsidRDefault="00000000">
      <w:pPr>
        <w:pStyle w:val="Standard"/>
        <w:rPr>
          <w:rFonts w:ascii="Roboto" w:hAnsi="Roboto"/>
          <w:sz w:val="21"/>
          <w:szCs w:val="21"/>
        </w:rPr>
      </w:pPr>
      <w:r>
        <w:t>D. Confidentiality</w:t>
      </w:r>
    </w:p>
    <w:p w14:paraId="76C63203" w14:textId="77777777" w:rsidR="00865480" w:rsidRDefault="00000000">
      <w:pPr>
        <w:pStyle w:val="Standard"/>
        <w:rPr>
          <w:rFonts w:ascii="Roboto" w:hAnsi="Roboto"/>
          <w:sz w:val="21"/>
          <w:szCs w:val="21"/>
        </w:rPr>
      </w:pPr>
      <w:r>
        <w:rPr>
          <w:rFonts w:ascii="Roboto" w:hAnsi="Roboto"/>
          <w:sz w:val="21"/>
          <w:szCs w:val="21"/>
        </w:rPr>
        <w:t>Answer: C</w:t>
      </w:r>
    </w:p>
    <w:p/>
    <w:p w14:paraId="2C799726" w14:textId="77777777" w:rsidR="00865480" w:rsidRDefault="00865480">
      <w:pPr>
        <w:pStyle w:val="Standard"/>
        <w:rPr>
          <w:rFonts w:ascii="Roboto" w:hAnsi="Roboto"/>
          <w:sz w:val="21"/>
          <w:szCs w:val="21"/>
        </w:rPr>
      </w:pPr>
    </w:p>
    <w:p w14:paraId="4FA86299" w14:textId="77777777" w:rsidR="00865480" w:rsidRDefault="00000000">
      <w:pPr>
        <w:pStyle w:val="Standard"/>
      </w:pPr>
      <w:r>
        <w:t>Question: 436</w:t>
      </w:r>
    </w:p>
    <w:p/>
    <w:p w14:paraId="09DB609A" w14:textId="77777777" w:rsidR="00865480" w:rsidRDefault="00000000">
      <w:pPr>
        <w:pStyle w:val="Standard"/>
        <w:rPr>
          <w:rFonts w:ascii="Roboto" w:hAnsi="Roboto"/>
          <w:sz w:val="21"/>
          <w:szCs w:val="21"/>
        </w:rPr>
      </w:pPr>
      <w:r>
        <w:rPr>
          <w:rFonts w:ascii="Roboto" w:hAnsi="Roboto"/>
          <w:sz w:val="21"/>
          <w:szCs w:val="21"/>
        </w:rPr>
        <w:t xml:space="preserve">A systems administrator receives an alert that a company's internal file server is very slow and is only working intermittently. The systems administrator reviews the server management software and finds the following information about the server: </w:t>
      </w:r>
    </w:p>
    <w:p w14:paraId="40159F54" w14:textId="77777777" w:rsidR="00865480" w:rsidRDefault="00000000">
      <w:pPr>
        <w:pStyle w:val="Standard"/>
      </w:pPr>
      <w:r>
        <w:rPr>
          <w:noProof/>
        </w:rPr>
        <w:drawing>
          <wp:inline distT="0" distB="0" distL="0" distR="0" wp14:anchorId="599B341E" wp14:editId="322B4B46">
            <wp:extent cx="4571433" cy="457145"/>
            <wp:effectExtent l="0" t="0" r="567" b="55"/>
            <wp:docPr id="202914805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1433" cy="457145"/>
                    </a:xfrm>
                    <a:prstGeom prst="rect">
                      <a:avLst/>
                    </a:prstGeom>
                    <a:noFill/>
                    <a:ln>
                      <a:noFill/>
                      <a:prstDash/>
                    </a:ln>
                  </pic:spPr>
                </pic:pic>
              </a:graphicData>
            </a:graphic>
          </wp:inline>
        </w:drawing>
      </w:r>
    </w:p>
    <w:p w14:paraId="188E39E0" w14:textId="77777777" w:rsidR="00865480" w:rsidRDefault="00000000">
      <w:pPr>
        <w:pStyle w:val="Standard"/>
        <w:rPr>
          <w:rFonts w:ascii="Roboto" w:hAnsi="Roboto"/>
          <w:sz w:val="21"/>
          <w:szCs w:val="21"/>
        </w:rPr>
      </w:pPr>
      <w:r>
        <w:rPr>
          <w:rFonts w:ascii="Roboto" w:hAnsi="Roboto"/>
          <w:sz w:val="21"/>
          <w:szCs w:val="21"/>
        </w:rPr>
        <w:t>Which of the following indicators most likely triggered this alert?</w:t>
      </w:r>
    </w:p>
    <w:p w14:paraId="234F107B" w14:textId="77777777" w:rsidR="00865480" w:rsidRDefault="00000000">
      <w:pPr>
        <w:pStyle w:val="Standard"/>
        <w:rPr>
          <w:rFonts w:ascii="Roboto" w:hAnsi="Roboto"/>
          <w:sz w:val="21"/>
          <w:szCs w:val="21"/>
        </w:rPr>
      </w:pPr>
      <w:r>
        <w:t>A. Concurrent session usage</w:t>
      </w:r>
    </w:p>
    <w:p w14:paraId="2B380AD0" w14:textId="77777777" w:rsidR="00865480" w:rsidRDefault="00000000">
      <w:pPr>
        <w:pStyle w:val="Standard"/>
        <w:rPr>
          <w:rFonts w:ascii="Roboto" w:hAnsi="Roboto"/>
          <w:sz w:val="21"/>
          <w:szCs w:val="21"/>
        </w:rPr>
      </w:pPr>
      <w:r>
        <w:t>B. Network saturation</w:t>
      </w:r>
    </w:p>
    <w:p w14:paraId="20039605" w14:textId="77777777" w:rsidR="00865480" w:rsidRDefault="00000000">
      <w:pPr>
        <w:pStyle w:val="Standard"/>
        <w:rPr>
          <w:rFonts w:ascii="Roboto" w:hAnsi="Roboto"/>
          <w:sz w:val="21"/>
          <w:szCs w:val="21"/>
        </w:rPr>
      </w:pPr>
      <w:r>
        <w:t>C. Account lockout</w:t>
      </w:r>
    </w:p>
    <w:p w14:paraId="449F0A18" w14:textId="77777777" w:rsidR="00865480" w:rsidRDefault="00000000">
      <w:pPr>
        <w:pStyle w:val="Standard"/>
        <w:rPr>
          <w:rFonts w:ascii="Roboto" w:hAnsi="Roboto"/>
          <w:sz w:val="21"/>
          <w:szCs w:val="21"/>
        </w:rPr>
      </w:pPr>
      <w:r>
        <w:t>D. Resource consumption</w:t>
      </w:r>
    </w:p>
    <w:p w14:paraId="2453111D" w14:textId="77777777" w:rsidR="00865480" w:rsidRDefault="00000000">
      <w:pPr>
        <w:pStyle w:val="Standard"/>
        <w:rPr>
          <w:rFonts w:ascii="Roboto" w:hAnsi="Roboto"/>
          <w:sz w:val="21"/>
          <w:szCs w:val="21"/>
        </w:rPr>
      </w:pPr>
      <w:r>
        <w:rPr>
          <w:rFonts w:ascii="Roboto" w:hAnsi="Roboto"/>
          <w:sz w:val="21"/>
          <w:szCs w:val="21"/>
        </w:rPr>
        <w:t>Answer: D</w:t>
      </w:r>
    </w:p>
    <w:p/>
    <w:p w14:paraId="21C44992" w14:textId="77777777" w:rsidR="00865480" w:rsidRDefault="00865480">
      <w:pPr>
        <w:pStyle w:val="Standard"/>
        <w:rPr>
          <w:rFonts w:ascii="Roboto" w:hAnsi="Roboto"/>
          <w:sz w:val="21"/>
          <w:szCs w:val="21"/>
        </w:rPr>
      </w:pPr>
    </w:p>
    <w:p w14:paraId="02473D2F" w14:textId="77777777" w:rsidR="00865480" w:rsidRDefault="00000000">
      <w:pPr>
        <w:pStyle w:val="Standard"/>
      </w:pPr>
      <w:r>
        <w:t>Question: 437</w:t>
      </w:r>
    </w:p>
    <w:p/>
    <w:p w14:paraId="0202F112" w14:textId="77777777" w:rsidR="00865480" w:rsidRDefault="00000000">
      <w:pPr>
        <w:pStyle w:val="Standard"/>
        <w:rPr>
          <w:rFonts w:ascii="Roboto" w:hAnsi="Roboto"/>
          <w:sz w:val="21"/>
          <w:szCs w:val="21"/>
        </w:rPr>
      </w:pPr>
      <w:r>
        <w:rPr>
          <w:rFonts w:ascii="Roboto" w:hAnsi="Roboto"/>
          <w:sz w:val="21"/>
          <w:szCs w:val="21"/>
        </w:rPr>
        <w:t>Which of the following tasks is typically included in the BIA process?</w:t>
      </w:r>
    </w:p>
    <w:p w14:paraId="45E6ED79" w14:textId="77777777" w:rsidR="00865480" w:rsidRDefault="00000000">
      <w:pPr>
        <w:pStyle w:val="Standard"/>
        <w:rPr>
          <w:rFonts w:ascii="Roboto" w:hAnsi="Roboto"/>
          <w:sz w:val="21"/>
          <w:szCs w:val="21"/>
        </w:rPr>
      </w:pPr>
      <w:r>
        <w:t>A. Estimating the recovery time of systems</w:t>
      </w:r>
    </w:p>
    <w:p w14:paraId="473112B1" w14:textId="77777777" w:rsidR="00865480" w:rsidRDefault="00000000">
      <w:pPr>
        <w:pStyle w:val="Standard"/>
        <w:rPr>
          <w:rFonts w:ascii="Roboto" w:hAnsi="Roboto"/>
          <w:sz w:val="21"/>
          <w:szCs w:val="21"/>
        </w:rPr>
      </w:pPr>
      <w:r>
        <w:t>B. Identifying the communication strategy</w:t>
      </w:r>
    </w:p>
    <w:p w14:paraId="40A6FD66" w14:textId="77777777" w:rsidR="00865480" w:rsidRDefault="00000000">
      <w:pPr>
        <w:pStyle w:val="Standard"/>
        <w:rPr>
          <w:rFonts w:ascii="Roboto" w:hAnsi="Roboto"/>
          <w:sz w:val="21"/>
          <w:szCs w:val="21"/>
        </w:rPr>
      </w:pPr>
      <w:r>
        <w:t>C. Evaluating the risk management plan</w:t>
      </w:r>
    </w:p>
    <w:p w14:paraId="6153F783" w14:textId="77777777" w:rsidR="00865480" w:rsidRDefault="00000000">
      <w:pPr>
        <w:pStyle w:val="Standard"/>
        <w:rPr>
          <w:rFonts w:ascii="Roboto" w:hAnsi="Roboto"/>
          <w:sz w:val="21"/>
          <w:szCs w:val="21"/>
        </w:rPr>
      </w:pPr>
      <w:r>
        <w:t>D. Establishing the backup and recovery procedures</w:t>
      </w:r>
    </w:p>
    <w:p w14:paraId="6D4B450A" w14:textId="77777777" w:rsidR="00865480" w:rsidRDefault="00000000">
      <w:pPr>
        <w:pStyle w:val="Standard"/>
        <w:rPr>
          <w:rFonts w:ascii="Roboto" w:hAnsi="Roboto"/>
          <w:sz w:val="21"/>
          <w:szCs w:val="21"/>
        </w:rPr>
      </w:pPr>
      <w:r>
        <w:t>E. Developing the incident response plan</w:t>
      </w:r>
    </w:p>
    <w:p w14:paraId="7BA47269" w14:textId="77777777" w:rsidR="00865480" w:rsidRDefault="00000000">
      <w:pPr>
        <w:pStyle w:val="Standard"/>
        <w:rPr>
          <w:rFonts w:ascii="Roboto" w:hAnsi="Roboto"/>
          <w:sz w:val="21"/>
          <w:szCs w:val="21"/>
        </w:rPr>
      </w:pPr>
      <w:r>
        <w:rPr>
          <w:rFonts w:ascii="Roboto" w:hAnsi="Roboto"/>
          <w:sz w:val="21"/>
          <w:szCs w:val="21"/>
        </w:rPr>
        <w:t>Answer: A</w:t>
      </w:r>
    </w:p>
    <w:p/>
    <w:p w14:paraId="6EC627FE" w14:textId="77777777" w:rsidR="00865480" w:rsidRDefault="00865480">
      <w:pPr>
        <w:pStyle w:val="Standard"/>
        <w:rPr>
          <w:rFonts w:ascii="Roboto" w:hAnsi="Roboto"/>
          <w:sz w:val="21"/>
          <w:szCs w:val="21"/>
        </w:rPr>
      </w:pPr>
    </w:p>
    <w:p w14:paraId="42F9333C" w14:textId="77777777" w:rsidR="00865480" w:rsidRDefault="00000000">
      <w:pPr>
        <w:pStyle w:val="Standard"/>
      </w:pPr>
      <w:r>
        <w:t>Question: 438</w:t>
      </w:r>
    </w:p>
    <w:p/>
    <w:p w14:paraId="6D2F574A" w14:textId="77777777" w:rsidR="00865480" w:rsidRDefault="00000000">
      <w:pPr>
        <w:pStyle w:val="Standard"/>
        <w:rPr>
          <w:rFonts w:ascii="Roboto" w:hAnsi="Roboto"/>
          <w:sz w:val="21"/>
          <w:szCs w:val="21"/>
        </w:rPr>
      </w:pPr>
      <w:r>
        <w:rPr>
          <w:rFonts w:ascii="Roboto" w:hAnsi="Roboto"/>
          <w:sz w:val="21"/>
          <w:szCs w:val="21"/>
        </w:rPr>
        <w:t>An enterprise security team is researching a new security architecture to better protect the company's networks and applications against the latest cyberthreats. The company has a fully remote workforce. The solution should be highly redundant and enable users to connect to a VPN with an integrated, software-based firewall. Which of the following solutions meets these requirements?</w:t>
      </w:r>
    </w:p>
    <w:p w14:paraId="4C34B18F" w14:textId="77777777" w:rsidR="00865480" w:rsidRDefault="00000000">
      <w:pPr>
        <w:pStyle w:val="Standard"/>
        <w:rPr>
          <w:rFonts w:ascii="Roboto" w:hAnsi="Roboto"/>
          <w:sz w:val="21"/>
          <w:szCs w:val="21"/>
        </w:rPr>
      </w:pPr>
      <w:r>
        <w:t>A. IPS</w:t>
      </w:r>
    </w:p>
    <w:p w14:paraId="1C8CA892" w14:textId="77777777" w:rsidR="00865480" w:rsidRDefault="00000000">
      <w:pPr>
        <w:pStyle w:val="Standard"/>
        <w:rPr>
          <w:rFonts w:ascii="Roboto" w:hAnsi="Roboto"/>
          <w:sz w:val="21"/>
          <w:szCs w:val="21"/>
        </w:rPr>
      </w:pPr>
      <w:r>
        <w:t>B. SIEM</w:t>
      </w:r>
    </w:p>
    <w:p w14:paraId="5B2BB8E9" w14:textId="77777777" w:rsidR="00865480" w:rsidRDefault="00000000">
      <w:pPr>
        <w:pStyle w:val="Standard"/>
        <w:rPr>
          <w:rFonts w:ascii="Roboto" w:hAnsi="Roboto"/>
          <w:sz w:val="21"/>
          <w:szCs w:val="21"/>
        </w:rPr>
      </w:pPr>
      <w:r>
        <w:t>C. SASE</w:t>
      </w:r>
    </w:p>
    <w:p w14:paraId="3761B49C" w14:textId="77777777" w:rsidR="00865480" w:rsidRDefault="00000000">
      <w:pPr>
        <w:pStyle w:val="Standard"/>
        <w:rPr>
          <w:rFonts w:ascii="Roboto" w:hAnsi="Roboto"/>
          <w:sz w:val="21"/>
          <w:szCs w:val="21"/>
        </w:rPr>
      </w:pPr>
      <w:r>
        <w:t>D. CASB</w:t>
      </w:r>
    </w:p>
    <w:p w14:paraId="3A5AA914" w14:textId="77777777" w:rsidR="00865480" w:rsidRDefault="00000000">
      <w:pPr>
        <w:pStyle w:val="Standard"/>
        <w:rPr>
          <w:rFonts w:ascii="Roboto" w:hAnsi="Roboto"/>
          <w:sz w:val="21"/>
          <w:szCs w:val="21"/>
        </w:rPr>
      </w:pPr>
      <w:r>
        <w:rPr>
          <w:rFonts w:ascii="Roboto" w:hAnsi="Roboto"/>
          <w:sz w:val="21"/>
          <w:szCs w:val="21"/>
        </w:rPr>
        <w:t>Answer: B</w:t>
      </w:r>
    </w:p>
    <w:p/>
    <w:p w14:paraId="43152707" w14:textId="77777777" w:rsidR="00865480" w:rsidRDefault="00865480">
      <w:pPr>
        <w:pStyle w:val="Standard"/>
        <w:rPr>
          <w:rFonts w:ascii="Roboto" w:hAnsi="Roboto"/>
          <w:sz w:val="21"/>
          <w:szCs w:val="21"/>
        </w:rPr>
      </w:pPr>
    </w:p>
    <w:p w14:paraId="1D870B51" w14:textId="77777777" w:rsidR="00865480" w:rsidRDefault="00000000">
      <w:pPr>
        <w:pStyle w:val="Standard"/>
      </w:pPr>
      <w:r>
        <w:t>Question: 439</w:t>
      </w:r>
    </w:p>
    <w:p/>
    <w:p w14:paraId="60C9D8BF" w14:textId="77777777" w:rsidR="00865480" w:rsidRDefault="00000000">
      <w:pPr>
        <w:pStyle w:val="Standard"/>
        <w:rPr>
          <w:rFonts w:ascii="Roboto" w:hAnsi="Roboto"/>
          <w:sz w:val="21"/>
          <w:szCs w:val="21"/>
        </w:rPr>
      </w:pPr>
      <w:r>
        <w:rPr>
          <w:rFonts w:ascii="Roboto" w:hAnsi="Roboto"/>
          <w:sz w:val="21"/>
          <w:szCs w:val="21"/>
        </w:rPr>
        <w:t>An accountant is transferring information to a bank over FTP. Which of the following mitigations should the accountant use to protect the confidentiality of the data?</w:t>
      </w:r>
    </w:p>
    <w:p w14:paraId="3A8D0BAD" w14:textId="77777777" w:rsidR="00865480" w:rsidRDefault="00000000">
      <w:pPr>
        <w:pStyle w:val="Standard"/>
        <w:rPr>
          <w:rFonts w:ascii="Roboto" w:hAnsi="Roboto"/>
          <w:sz w:val="21"/>
          <w:szCs w:val="21"/>
        </w:rPr>
      </w:pPr>
      <w:r>
        <w:t>A. Tokenization</w:t>
      </w:r>
    </w:p>
    <w:p w14:paraId="5005C217" w14:textId="77777777" w:rsidR="00865480" w:rsidRDefault="00000000">
      <w:pPr>
        <w:pStyle w:val="Standard"/>
        <w:rPr>
          <w:rFonts w:ascii="Roboto" w:hAnsi="Roboto"/>
          <w:sz w:val="21"/>
          <w:szCs w:val="21"/>
        </w:rPr>
      </w:pPr>
      <w:r>
        <w:t>B. Data masking</w:t>
      </w:r>
    </w:p>
    <w:p w14:paraId="07F3C8D2" w14:textId="77777777" w:rsidR="00865480" w:rsidRDefault="00000000">
      <w:pPr>
        <w:pStyle w:val="Standard"/>
        <w:rPr>
          <w:rFonts w:ascii="Roboto" w:hAnsi="Roboto"/>
          <w:sz w:val="21"/>
          <w:szCs w:val="21"/>
        </w:rPr>
      </w:pPr>
      <w:r>
        <w:t>C. Encryption</w:t>
      </w:r>
    </w:p>
    <w:p w14:paraId="2E6BD950" w14:textId="77777777" w:rsidR="00865480" w:rsidRDefault="00000000">
      <w:pPr>
        <w:pStyle w:val="Standard"/>
        <w:rPr>
          <w:rFonts w:ascii="Roboto" w:hAnsi="Roboto"/>
          <w:sz w:val="21"/>
          <w:szCs w:val="21"/>
        </w:rPr>
      </w:pPr>
      <w:r>
        <w:t>D. Obfuscation</w:t>
      </w:r>
    </w:p>
    <w:p w14:paraId="7A7C8E4D" w14:textId="77777777" w:rsidR="00865480" w:rsidRDefault="00000000">
      <w:pPr>
        <w:pStyle w:val="Standard"/>
        <w:rPr>
          <w:rFonts w:ascii="Roboto" w:hAnsi="Roboto"/>
          <w:sz w:val="21"/>
          <w:szCs w:val="21"/>
        </w:rPr>
      </w:pPr>
      <w:r>
        <w:rPr>
          <w:rFonts w:ascii="Roboto" w:hAnsi="Roboto"/>
          <w:sz w:val="21"/>
          <w:szCs w:val="21"/>
        </w:rPr>
        <w:t>Answer: C</w:t>
      </w:r>
    </w:p>
    <w:p/>
    <w:p w14:paraId="176C21AD" w14:textId="77777777" w:rsidR="00865480" w:rsidRDefault="00865480">
      <w:pPr>
        <w:pStyle w:val="Standard"/>
        <w:rPr>
          <w:rFonts w:ascii="Roboto" w:hAnsi="Roboto"/>
          <w:sz w:val="21"/>
          <w:szCs w:val="21"/>
        </w:rPr>
      </w:pPr>
    </w:p>
    <w:p w14:paraId="2A54AD82" w14:textId="77777777" w:rsidR="00865480" w:rsidRDefault="00000000">
      <w:pPr>
        <w:pStyle w:val="Standard"/>
      </w:pPr>
      <w:r>
        <w:t>Question: 440</w:t>
      </w:r>
    </w:p>
    <w:p/>
    <w:p w14:paraId="0D912EE5" w14:textId="77777777" w:rsidR="00865480" w:rsidRDefault="00000000">
      <w:pPr>
        <w:pStyle w:val="Standard"/>
        <w:rPr>
          <w:rFonts w:ascii="Roboto" w:hAnsi="Roboto"/>
          <w:sz w:val="21"/>
          <w:szCs w:val="21"/>
        </w:rPr>
      </w:pPr>
      <w:r>
        <w:rPr>
          <w:rFonts w:ascii="Roboto" w:hAnsi="Roboto"/>
          <w:sz w:val="21"/>
          <w:szCs w:val="21"/>
        </w:rPr>
        <w:t>A new security regulation was announced that will take effect in the coming year. A company must comply with it to remain in business. Which of the following activities should the company perform next?</w:t>
      </w:r>
    </w:p>
    <w:p w14:paraId="15C0B26E" w14:textId="77777777" w:rsidR="00865480" w:rsidRDefault="00000000">
      <w:pPr>
        <w:pStyle w:val="Standard"/>
        <w:rPr>
          <w:rFonts w:ascii="Roboto" w:hAnsi="Roboto"/>
          <w:sz w:val="21"/>
          <w:szCs w:val="21"/>
        </w:rPr>
      </w:pPr>
      <w:r>
        <w:t>A. Gap analysis</w:t>
      </w:r>
    </w:p>
    <w:p w14:paraId="1C89D205" w14:textId="77777777" w:rsidR="00865480" w:rsidRDefault="00000000">
      <w:pPr>
        <w:pStyle w:val="Standard"/>
        <w:rPr>
          <w:rFonts w:ascii="Roboto" w:hAnsi="Roboto"/>
          <w:sz w:val="21"/>
          <w:szCs w:val="21"/>
        </w:rPr>
      </w:pPr>
      <w:r>
        <w:t>B. Policy review</w:t>
      </w:r>
    </w:p>
    <w:p w14:paraId="6E4ADC29" w14:textId="77777777" w:rsidR="00865480" w:rsidRDefault="00000000">
      <w:pPr>
        <w:pStyle w:val="Standard"/>
        <w:rPr>
          <w:rFonts w:ascii="Roboto" w:hAnsi="Roboto"/>
          <w:sz w:val="21"/>
          <w:szCs w:val="21"/>
        </w:rPr>
      </w:pPr>
      <w:r>
        <w:t>C. Security procedure evaluation</w:t>
      </w:r>
    </w:p>
    <w:p w14:paraId="48ED02A3" w14:textId="77777777" w:rsidR="00865480" w:rsidRDefault="00000000">
      <w:pPr>
        <w:pStyle w:val="Standard"/>
        <w:rPr>
          <w:rFonts w:ascii="Roboto" w:hAnsi="Roboto"/>
          <w:sz w:val="21"/>
          <w:szCs w:val="21"/>
        </w:rPr>
      </w:pPr>
      <w:r>
        <w:t>D. Threat scope reduction</w:t>
      </w:r>
    </w:p>
    <w:p w14:paraId="478AF6DD" w14:textId="77777777" w:rsidR="00865480" w:rsidRDefault="00000000">
      <w:pPr>
        <w:pStyle w:val="Standard"/>
        <w:rPr>
          <w:rFonts w:ascii="Roboto" w:hAnsi="Roboto"/>
          <w:sz w:val="21"/>
          <w:szCs w:val="21"/>
        </w:rPr>
      </w:pPr>
      <w:r>
        <w:rPr>
          <w:rFonts w:ascii="Roboto" w:hAnsi="Roboto"/>
          <w:sz w:val="21"/>
          <w:szCs w:val="21"/>
        </w:rPr>
        <w:t>Answer: A</w:t>
      </w:r>
    </w:p>
    <w:p/>
    <w:p w14:paraId="392D5959" w14:textId="77777777" w:rsidR="00865480" w:rsidRDefault="00865480">
      <w:pPr>
        <w:pStyle w:val="Standard"/>
        <w:rPr>
          <w:rFonts w:ascii="Roboto" w:hAnsi="Roboto"/>
          <w:sz w:val="21"/>
          <w:szCs w:val="21"/>
        </w:rPr>
      </w:pPr>
    </w:p>
    <w:p w14:paraId="1BC975BD" w14:textId="77777777" w:rsidR="00865480" w:rsidRDefault="00000000">
      <w:pPr>
        <w:pStyle w:val="Standard"/>
      </w:pPr>
      <w:r>
        <w:t>Question: 441</w:t>
      </w:r>
    </w:p>
    <w:p/>
    <w:p w14:paraId="1AB6954D" w14:textId="77777777" w:rsidR="00865480" w:rsidRDefault="00000000">
      <w:pPr>
        <w:pStyle w:val="Standard"/>
        <w:rPr>
          <w:rFonts w:ascii="Roboto" w:hAnsi="Roboto"/>
          <w:sz w:val="21"/>
          <w:szCs w:val="21"/>
        </w:rPr>
      </w:pPr>
      <w:r>
        <w:rPr>
          <w:rFonts w:ascii="Roboto" w:hAnsi="Roboto"/>
          <w:sz w:val="21"/>
          <w:szCs w:val="21"/>
        </w:rPr>
        <w:t>An organization has recently decided to implement SSO. The requirements are to leverage access tokens and focus on application authorization rather than user authentication. Which of the following solutions would the engineering team most likely configure?</w:t>
      </w:r>
    </w:p>
    <w:p w14:paraId="698A62F1" w14:textId="77777777" w:rsidR="00865480" w:rsidRDefault="00865480">
      <w:pPr>
        <w:pStyle w:val="Standard"/>
        <w:rPr>
          <w:rFonts w:ascii="Roboto" w:hAnsi="Roboto"/>
          <w:sz w:val="21"/>
          <w:szCs w:val="21"/>
        </w:rPr>
      </w:pPr>
    </w:p>
    <w:p w14:paraId="7D02ABB0" w14:textId="77777777" w:rsidR="00865480" w:rsidRDefault="00000000">
      <w:pPr>
        <w:pStyle w:val="Standard"/>
        <w:rPr>
          <w:rFonts w:ascii="Roboto" w:hAnsi="Roboto"/>
          <w:sz w:val="21"/>
          <w:szCs w:val="21"/>
        </w:rPr>
      </w:pPr>
      <w:r>
        <w:t>A. LDAP</w:t>
      </w:r>
    </w:p>
    <w:p w14:paraId="6A816D9B" w14:textId="77777777" w:rsidR="00865480" w:rsidRDefault="00000000">
      <w:pPr>
        <w:pStyle w:val="Standard"/>
        <w:rPr>
          <w:rFonts w:ascii="Roboto" w:hAnsi="Roboto"/>
          <w:sz w:val="21"/>
          <w:szCs w:val="21"/>
        </w:rPr>
      </w:pPr>
      <w:r>
        <w:t>B. Federation</w:t>
      </w:r>
    </w:p>
    <w:p w14:paraId="0256B817" w14:textId="77777777" w:rsidR="00865480" w:rsidRDefault="00000000">
      <w:pPr>
        <w:pStyle w:val="Standard"/>
        <w:rPr>
          <w:rFonts w:ascii="Roboto" w:hAnsi="Roboto"/>
          <w:sz w:val="21"/>
          <w:szCs w:val="21"/>
        </w:rPr>
      </w:pPr>
      <w:r>
        <w:t>C. SAML</w:t>
      </w:r>
    </w:p>
    <w:p w14:paraId="53E10998" w14:textId="77777777" w:rsidR="00865480" w:rsidRDefault="00000000">
      <w:pPr>
        <w:pStyle w:val="Standard"/>
        <w:rPr>
          <w:rFonts w:ascii="Roboto" w:hAnsi="Roboto"/>
          <w:sz w:val="21"/>
          <w:szCs w:val="21"/>
        </w:rPr>
      </w:pPr>
      <w:r>
        <w:t>D. OAuth</w:t>
      </w:r>
    </w:p>
    <w:p w14:paraId="7B39F1BF" w14:textId="77777777" w:rsidR="00865480" w:rsidRDefault="00000000">
      <w:pPr>
        <w:pStyle w:val="Standard"/>
        <w:rPr>
          <w:rFonts w:ascii="Roboto" w:hAnsi="Roboto"/>
          <w:sz w:val="21"/>
          <w:szCs w:val="21"/>
        </w:rPr>
      </w:pPr>
      <w:r>
        <w:rPr>
          <w:rFonts w:ascii="Roboto" w:hAnsi="Roboto"/>
          <w:sz w:val="21"/>
          <w:szCs w:val="21"/>
        </w:rPr>
        <w:t>Answer: D</w:t>
      </w:r>
    </w:p>
    <w:p/>
    <w:p w14:paraId="78FC21F2" w14:textId="77777777" w:rsidR="00865480" w:rsidRDefault="00865480">
      <w:pPr>
        <w:pStyle w:val="Standard"/>
        <w:rPr>
          <w:rFonts w:ascii="Roboto" w:hAnsi="Roboto"/>
          <w:sz w:val="21"/>
          <w:szCs w:val="21"/>
        </w:rPr>
      </w:pPr>
    </w:p>
    <w:p w14:paraId="7BAF40F7" w14:textId="77777777" w:rsidR="00865480" w:rsidRDefault="00000000">
      <w:pPr>
        <w:pStyle w:val="Standard"/>
      </w:pPr>
      <w:r>
        <w:t>Question: 442</w:t>
      </w:r>
    </w:p>
    <w:p/>
    <w:p w14:paraId="0D5C2DE8" w14:textId="77777777" w:rsidR="00865480" w:rsidRDefault="00000000">
      <w:pPr>
        <w:pStyle w:val="Standard"/>
        <w:rPr>
          <w:rFonts w:ascii="Roboto" w:hAnsi="Roboto"/>
          <w:sz w:val="21"/>
          <w:szCs w:val="21"/>
        </w:rPr>
      </w:pPr>
      <w:r>
        <w:rPr>
          <w:rFonts w:ascii="Roboto" w:hAnsi="Roboto"/>
          <w:sz w:val="21"/>
          <w:szCs w:val="21"/>
        </w:rPr>
        <w:t>Which of the following is a preventive physical security control?</w:t>
      </w:r>
    </w:p>
    <w:p w14:paraId="2459DF98" w14:textId="77777777" w:rsidR="00865480" w:rsidRDefault="00865480">
      <w:pPr>
        <w:pStyle w:val="Standard"/>
        <w:rPr>
          <w:rFonts w:ascii="Roboto" w:hAnsi="Roboto"/>
          <w:sz w:val="21"/>
          <w:szCs w:val="21"/>
        </w:rPr>
      </w:pPr>
    </w:p>
    <w:p w14:paraId="26E39A8B" w14:textId="77777777" w:rsidR="00865480" w:rsidRDefault="00000000">
      <w:pPr>
        <w:pStyle w:val="Standard"/>
        <w:rPr>
          <w:rFonts w:ascii="Roboto" w:hAnsi="Roboto"/>
          <w:sz w:val="21"/>
          <w:szCs w:val="21"/>
        </w:rPr>
      </w:pPr>
      <w:r>
        <w:t>A. Video surveillance system</w:t>
      </w:r>
    </w:p>
    <w:p w14:paraId="04AC958D" w14:textId="77777777" w:rsidR="00865480" w:rsidRDefault="00000000">
      <w:pPr>
        <w:pStyle w:val="Standard"/>
        <w:rPr>
          <w:rFonts w:ascii="Roboto" w:hAnsi="Roboto"/>
          <w:sz w:val="21"/>
          <w:szCs w:val="21"/>
        </w:rPr>
      </w:pPr>
      <w:r>
        <w:t>B. Bollards</w:t>
      </w:r>
    </w:p>
    <w:p w14:paraId="6BF1E789" w14:textId="77777777" w:rsidR="00865480" w:rsidRDefault="00000000">
      <w:pPr>
        <w:pStyle w:val="Standard"/>
        <w:rPr>
          <w:rFonts w:ascii="Roboto" w:hAnsi="Roboto"/>
          <w:sz w:val="21"/>
          <w:szCs w:val="21"/>
        </w:rPr>
      </w:pPr>
      <w:r>
        <w:t>C. Alarm system</w:t>
      </w:r>
    </w:p>
    <w:p w14:paraId="3A4C5E24" w14:textId="77777777" w:rsidR="00865480" w:rsidRDefault="00000000">
      <w:pPr>
        <w:pStyle w:val="Standard"/>
        <w:rPr>
          <w:rFonts w:ascii="Roboto" w:hAnsi="Roboto"/>
          <w:sz w:val="21"/>
          <w:szCs w:val="21"/>
        </w:rPr>
      </w:pPr>
      <w:r>
        <w:t>D. Motion sensors</w:t>
      </w:r>
    </w:p>
    <w:p w14:paraId="1EC47029" w14:textId="77777777" w:rsidR="00865480" w:rsidRDefault="00000000">
      <w:pPr>
        <w:pStyle w:val="Standard"/>
        <w:rPr>
          <w:rFonts w:ascii="Roboto" w:hAnsi="Roboto"/>
          <w:sz w:val="21"/>
          <w:szCs w:val="21"/>
        </w:rPr>
      </w:pPr>
      <w:r>
        <w:rPr>
          <w:rFonts w:ascii="Roboto" w:hAnsi="Roboto"/>
          <w:sz w:val="21"/>
          <w:szCs w:val="21"/>
        </w:rPr>
        <w:t>Answer: B</w:t>
      </w:r>
    </w:p>
    <w:p/>
    <w:p w14:paraId="710F89A4" w14:textId="77777777" w:rsidR="00865480" w:rsidRDefault="00865480">
      <w:pPr>
        <w:pStyle w:val="Standard"/>
        <w:rPr>
          <w:rFonts w:ascii="Roboto" w:hAnsi="Roboto"/>
          <w:sz w:val="21"/>
          <w:szCs w:val="21"/>
        </w:rPr>
      </w:pPr>
    </w:p>
    <w:p w14:paraId="7C2053FB" w14:textId="77777777" w:rsidR="00865480" w:rsidRDefault="00000000">
      <w:pPr>
        <w:pStyle w:val="Standard"/>
      </w:pPr>
      <w:r>
        <w:t>Question: 443</w:t>
      </w:r>
    </w:p>
    <w:p/>
    <w:p w14:paraId="7F42CAAD" w14:textId="77777777" w:rsidR="00865480" w:rsidRDefault="00000000">
      <w:pPr>
        <w:pStyle w:val="Standard"/>
        <w:rPr>
          <w:rFonts w:ascii="Roboto" w:hAnsi="Roboto"/>
          <w:sz w:val="21"/>
          <w:szCs w:val="21"/>
        </w:rPr>
      </w:pPr>
      <w:r>
        <w:rPr>
          <w:rFonts w:ascii="Roboto" w:hAnsi="Roboto"/>
          <w:sz w:val="21"/>
          <w:szCs w:val="21"/>
        </w:rPr>
        <w:t>Which of the following activities are associated with vulnerability management? (Select two).</w:t>
      </w:r>
    </w:p>
    <w:p w14:paraId="406650D9" w14:textId="77777777" w:rsidR="00865480" w:rsidRDefault="00000000">
      <w:pPr>
        <w:pStyle w:val="Standard"/>
        <w:rPr>
          <w:rFonts w:ascii="Roboto" w:hAnsi="Roboto"/>
          <w:sz w:val="21"/>
          <w:szCs w:val="21"/>
        </w:rPr>
      </w:pPr>
      <w:r>
        <w:t>A. Reporting</w:t>
      </w:r>
    </w:p>
    <w:p w14:paraId="3038745E" w14:textId="77777777" w:rsidR="00865480" w:rsidRDefault="00000000">
      <w:pPr>
        <w:pStyle w:val="Standard"/>
        <w:rPr>
          <w:rFonts w:ascii="Roboto" w:hAnsi="Roboto"/>
          <w:sz w:val="21"/>
          <w:szCs w:val="21"/>
        </w:rPr>
      </w:pPr>
      <w:r>
        <w:t>B. Prioritization</w:t>
      </w:r>
    </w:p>
    <w:p w14:paraId="00D50455" w14:textId="77777777" w:rsidR="00865480" w:rsidRDefault="00000000">
      <w:pPr>
        <w:pStyle w:val="Standard"/>
        <w:rPr>
          <w:rFonts w:ascii="Roboto" w:hAnsi="Roboto"/>
          <w:sz w:val="21"/>
          <w:szCs w:val="21"/>
        </w:rPr>
      </w:pPr>
      <w:r>
        <w:t>C. Exploiting</w:t>
      </w:r>
    </w:p>
    <w:p w14:paraId="0713DD9D" w14:textId="77777777" w:rsidR="00865480" w:rsidRDefault="00000000">
      <w:pPr>
        <w:pStyle w:val="Standard"/>
        <w:rPr>
          <w:rFonts w:ascii="Roboto" w:hAnsi="Roboto"/>
          <w:sz w:val="21"/>
          <w:szCs w:val="21"/>
        </w:rPr>
      </w:pPr>
      <w:r>
        <w:t>D. Correlation</w:t>
      </w:r>
    </w:p>
    <w:p w14:paraId="20299460" w14:textId="77777777" w:rsidR="00865480" w:rsidRDefault="00000000">
      <w:pPr>
        <w:pStyle w:val="Standard"/>
        <w:rPr>
          <w:rFonts w:ascii="Roboto" w:hAnsi="Roboto"/>
          <w:sz w:val="21"/>
          <w:szCs w:val="21"/>
        </w:rPr>
      </w:pPr>
      <w:r>
        <w:t>E. Containment</w:t>
      </w:r>
    </w:p>
    <w:p w14:paraId="762DD8A9" w14:textId="77777777" w:rsidR="00865480" w:rsidRDefault="00000000">
      <w:pPr>
        <w:pStyle w:val="Standard"/>
        <w:rPr>
          <w:rFonts w:ascii="Roboto" w:hAnsi="Roboto"/>
          <w:sz w:val="21"/>
          <w:szCs w:val="21"/>
        </w:rPr>
      </w:pPr>
      <w:r>
        <w:t>F. Tabletop exercise</w:t>
      </w:r>
    </w:p>
    <w:p w14:paraId="57DDD347" w14:textId="77777777" w:rsidR="00865480" w:rsidRDefault="00000000">
      <w:pPr>
        <w:pStyle w:val="Standard"/>
        <w:rPr>
          <w:rFonts w:ascii="Roboto" w:hAnsi="Roboto"/>
          <w:sz w:val="21"/>
          <w:szCs w:val="21"/>
        </w:rPr>
      </w:pPr>
      <w:r>
        <w:rPr>
          <w:rFonts w:ascii="Roboto" w:hAnsi="Roboto"/>
          <w:sz w:val="21"/>
          <w:szCs w:val="21"/>
        </w:rPr>
        <w:t>Answer: A, B</w:t>
      </w:r>
    </w:p>
    <w:p/>
    <w:p w14:paraId="73FF2108" w14:textId="77777777" w:rsidR="00865480" w:rsidRDefault="00865480">
      <w:pPr>
        <w:pStyle w:val="Standard"/>
        <w:rPr>
          <w:rFonts w:ascii="Roboto" w:hAnsi="Roboto"/>
          <w:sz w:val="21"/>
          <w:szCs w:val="21"/>
        </w:rPr>
      </w:pPr>
    </w:p>
    <w:p w14:paraId="1DA332BC" w14:textId="77777777" w:rsidR="00865480" w:rsidRDefault="00000000">
      <w:pPr>
        <w:pStyle w:val="Standard"/>
      </w:pPr>
      <w:r>
        <w:t>Question: 444</w:t>
      </w:r>
    </w:p>
    <w:p/>
    <w:p w14:paraId="18DE0F78" w14:textId="77777777" w:rsidR="00865480" w:rsidRDefault="00000000">
      <w:pPr>
        <w:pStyle w:val="Standard"/>
        <w:rPr>
          <w:rFonts w:ascii="Roboto" w:hAnsi="Roboto"/>
          <w:sz w:val="21"/>
          <w:szCs w:val="21"/>
        </w:rPr>
      </w:pPr>
      <w:r>
        <w:rPr>
          <w:rFonts w:ascii="Roboto" w:hAnsi="Roboto"/>
          <w:sz w:val="21"/>
          <w:szCs w:val="21"/>
        </w:rPr>
        <w:t>Which of the following allows an exploit to go undetected by the operating system?</w:t>
      </w:r>
    </w:p>
    <w:p w14:paraId="1A0438C7" w14:textId="77777777" w:rsidR="00865480" w:rsidRDefault="00000000">
      <w:pPr>
        <w:pStyle w:val="Standard"/>
        <w:rPr>
          <w:rFonts w:ascii="Roboto" w:hAnsi="Roboto"/>
          <w:sz w:val="21"/>
          <w:szCs w:val="21"/>
        </w:rPr>
      </w:pPr>
      <w:r>
        <w:t>A. Firmware vulnerabilities</w:t>
      </w:r>
    </w:p>
    <w:p w14:paraId="2F02D707" w14:textId="77777777" w:rsidR="00865480" w:rsidRDefault="00000000">
      <w:pPr>
        <w:pStyle w:val="Standard"/>
        <w:rPr>
          <w:rFonts w:ascii="Roboto" w:hAnsi="Roboto"/>
          <w:sz w:val="21"/>
          <w:szCs w:val="21"/>
        </w:rPr>
      </w:pPr>
      <w:r>
        <w:t>B. Side loading</w:t>
      </w:r>
    </w:p>
    <w:p w14:paraId="1AFFEBE1" w14:textId="77777777" w:rsidR="00865480" w:rsidRDefault="00000000">
      <w:pPr>
        <w:pStyle w:val="Standard"/>
        <w:rPr>
          <w:rFonts w:ascii="Roboto" w:hAnsi="Roboto"/>
          <w:sz w:val="21"/>
          <w:szCs w:val="21"/>
        </w:rPr>
      </w:pPr>
      <w:r>
        <w:t>C. Memory injection</w:t>
      </w:r>
    </w:p>
    <w:p w14:paraId="6708E363" w14:textId="77777777" w:rsidR="00865480" w:rsidRDefault="00000000">
      <w:pPr>
        <w:pStyle w:val="Standard"/>
        <w:rPr>
          <w:rFonts w:ascii="Roboto" w:hAnsi="Roboto"/>
          <w:sz w:val="21"/>
          <w:szCs w:val="21"/>
        </w:rPr>
      </w:pPr>
      <w:r>
        <w:t>D. Encrypted payloads</w:t>
      </w:r>
    </w:p>
    <w:p w14:paraId="5B084633" w14:textId="77777777" w:rsidR="00865480" w:rsidRDefault="00000000">
      <w:pPr>
        <w:pStyle w:val="Standard"/>
        <w:rPr>
          <w:rFonts w:ascii="Roboto" w:hAnsi="Roboto"/>
          <w:sz w:val="21"/>
          <w:szCs w:val="21"/>
        </w:rPr>
      </w:pPr>
      <w:r>
        <w:rPr>
          <w:rFonts w:ascii="Roboto" w:hAnsi="Roboto"/>
          <w:sz w:val="21"/>
          <w:szCs w:val="21"/>
        </w:rPr>
        <w:t>Answer: A</w:t>
      </w:r>
    </w:p>
    <w:p/>
    <w:p w14:paraId="6779E851" w14:textId="77777777" w:rsidR="00865480" w:rsidRDefault="00865480">
      <w:pPr>
        <w:pStyle w:val="Standard"/>
        <w:rPr>
          <w:rFonts w:ascii="Roboto" w:hAnsi="Roboto"/>
          <w:sz w:val="21"/>
          <w:szCs w:val="21"/>
        </w:rPr>
      </w:pPr>
    </w:p>
    <w:p w14:paraId="4AD26ACE" w14:textId="77777777" w:rsidR="00865480" w:rsidRDefault="00000000">
      <w:pPr>
        <w:pStyle w:val="Standard"/>
      </w:pPr>
      <w:r>
        <w:t>Question: 445</w:t>
      </w:r>
    </w:p>
    <w:p/>
    <w:p w14:paraId="05583296" w14:textId="77777777" w:rsidR="00865480" w:rsidRDefault="00000000">
      <w:pPr>
        <w:pStyle w:val="Standard"/>
        <w:rPr>
          <w:rFonts w:ascii="Roboto" w:hAnsi="Roboto"/>
          <w:sz w:val="21"/>
          <w:szCs w:val="21"/>
        </w:rPr>
      </w:pPr>
      <w:r>
        <w:rPr>
          <w:rFonts w:ascii="Roboto" w:hAnsi="Roboto"/>
          <w:sz w:val="21"/>
          <w:szCs w:val="21"/>
        </w:rPr>
        <w:t>Which of the following activities is included in the post-incident review phase?</w:t>
      </w:r>
    </w:p>
    <w:p w14:paraId="23995E7D" w14:textId="77777777" w:rsidR="00865480" w:rsidRDefault="00865480">
      <w:pPr>
        <w:pStyle w:val="Standard"/>
        <w:rPr>
          <w:rFonts w:ascii="Roboto" w:hAnsi="Roboto"/>
          <w:sz w:val="21"/>
          <w:szCs w:val="21"/>
        </w:rPr>
      </w:pPr>
    </w:p>
    <w:p w14:paraId="4DCAAB84" w14:textId="77777777" w:rsidR="00865480" w:rsidRDefault="00000000">
      <w:pPr>
        <w:pStyle w:val="Standard"/>
        <w:rPr>
          <w:rFonts w:ascii="Roboto" w:hAnsi="Roboto"/>
          <w:sz w:val="21"/>
          <w:szCs w:val="21"/>
        </w:rPr>
      </w:pPr>
      <w:r>
        <w:t>A. Determining the root cause of the incident</w:t>
      </w:r>
    </w:p>
    <w:p w14:paraId="7322B314" w14:textId="77777777" w:rsidR="00865480" w:rsidRDefault="00000000">
      <w:pPr>
        <w:pStyle w:val="Standard"/>
        <w:rPr>
          <w:rFonts w:ascii="Roboto" w:hAnsi="Roboto"/>
          <w:sz w:val="21"/>
          <w:szCs w:val="21"/>
        </w:rPr>
      </w:pPr>
      <w:r>
        <w:t>B. Developing steps to mitigate the risks of the incident</w:t>
      </w:r>
    </w:p>
    <w:p w14:paraId="153CF516" w14:textId="77777777" w:rsidR="00865480" w:rsidRDefault="00000000">
      <w:pPr>
        <w:pStyle w:val="Standard"/>
        <w:rPr>
          <w:rFonts w:ascii="Roboto" w:hAnsi="Roboto"/>
          <w:sz w:val="21"/>
          <w:szCs w:val="21"/>
        </w:rPr>
      </w:pPr>
      <w:r>
        <w:t>C. Validating the accuracy of the evidence collected during the investigation</w:t>
      </w:r>
    </w:p>
    <w:p w14:paraId="5E931958" w14:textId="77777777" w:rsidR="00865480" w:rsidRDefault="00000000">
      <w:pPr>
        <w:pStyle w:val="Standard"/>
        <w:rPr>
          <w:rFonts w:ascii="Roboto" w:hAnsi="Roboto"/>
          <w:sz w:val="21"/>
          <w:szCs w:val="21"/>
        </w:rPr>
      </w:pPr>
      <w:r>
        <w:t>D. Reestablishing the compromised system's configuration and settings</w:t>
      </w:r>
    </w:p>
    <w:p w14:paraId="4C402254" w14:textId="77777777" w:rsidR="00865480" w:rsidRDefault="00865480">
      <w:pPr>
        <w:pStyle w:val="Standard"/>
        <w:rPr>
          <w:rFonts w:ascii="Roboto" w:hAnsi="Roboto"/>
          <w:sz w:val="21"/>
          <w:szCs w:val="21"/>
        </w:rPr>
      </w:pPr>
    </w:p>
    <w:p w14:paraId="5371D6CB" w14:textId="77777777" w:rsidR="00865480" w:rsidRDefault="00000000">
      <w:pPr>
        <w:pStyle w:val="Standard"/>
        <w:rPr>
          <w:rFonts w:ascii="Roboto" w:hAnsi="Roboto"/>
          <w:sz w:val="21"/>
          <w:szCs w:val="21"/>
        </w:rPr>
      </w:pPr>
      <w:r>
        <w:rPr>
          <w:rFonts w:ascii="Roboto" w:hAnsi="Roboto"/>
          <w:sz w:val="21"/>
          <w:szCs w:val="21"/>
        </w:rPr>
        <w:t>Answer: A</w:t>
      </w:r>
    </w:p>
    <w:p/>
    <w:p w14:paraId="514A0143" w14:textId="77777777" w:rsidR="00865480" w:rsidRDefault="00865480">
      <w:pPr>
        <w:pStyle w:val="Standard"/>
        <w:rPr>
          <w:rFonts w:ascii="Roboto" w:hAnsi="Roboto"/>
          <w:sz w:val="21"/>
          <w:szCs w:val="21"/>
        </w:rPr>
      </w:pPr>
    </w:p>
    <w:p w14:paraId="1F1F472D" w14:textId="77777777" w:rsidR="00865480" w:rsidRDefault="00000000">
      <w:pPr>
        <w:pStyle w:val="Standard"/>
      </w:pPr>
      <w:r>
        <w:t>Question: 446</w:t>
      </w:r>
    </w:p>
    <w:p/>
    <w:p w14:paraId="0DFA490A" w14:textId="77777777" w:rsidR="00865480" w:rsidRDefault="00000000">
      <w:pPr>
        <w:pStyle w:val="Standard"/>
        <w:rPr>
          <w:rFonts w:ascii="Roboto" w:hAnsi="Roboto"/>
          <w:sz w:val="21"/>
          <w:szCs w:val="21"/>
        </w:rPr>
      </w:pPr>
      <w:r>
        <w:rPr>
          <w:rFonts w:ascii="Roboto" w:hAnsi="Roboto"/>
          <w:sz w:val="21"/>
          <w:szCs w:val="21"/>
        </w:rPr>
        <w:t>Which of the following would enable a data center to remain operational through a multiday power outage?</w:t>
      </w:r>
    </w:p>
    <w:p w14:paraId="55D0C73E" w14:textId="77777777" w:rsidR="00865480" w:rsidRDefault="00000000">
      <w:pPr>
        <w:pStyle w:val="Standard"/>
        <w:rPr>
          <w:rFonts w:ascii="Roboto" w:hAnsi="Roboto"/>
          <w:sz w:val="21"/>
          <w:szCs w:val="21"/>
        </w:rPr>
      </w:pPr>
      <w:r>
        <w:t>A. Generator</w:t>
      </w:r>
    </w:p>
    <w:p w14:paraId="457881B8" w14:textId="77777777" w:rsidR="00865480" w:rsidRDefault="00000000">
      <w:pPr>
        <w:pStyle w:val="Standard"/>
        <w:rPr>
          <w:rFonts w:ascii="Roboto" w:hAnsi="Roboto"/>
          <w:sz w:val="21"/>
          <w:szCs w:val="21"/>
        </w:rPr>
      </w:pPr>
      <w:r>
        <w:t>B. Uninterruptible power supply</w:t>
      </w:r>
    </w:p>
    <w:p w14:paraId="3B1554C6" w14:textId="77777777" w:rsidR="00865480" w:rsidRDefault="00000000">
      <w:pPr>
        <w:pStyle w:val="Standard"/>
        <w:rPr>
          <w:rFonts w:ascii="Roboto" w:hAnsi="Roboto"/>
          <w:sz w:val="21"/>
          <w:szCs w:val="21"/>
        </w:rPr>
      </w:pPr>
      <w:r>
        <w:t>C. Replication</w:t>
      </w:r>
    </w:p>
    <w:p w14:paraId="3C61FD1B" w14:textId="77777777" w:rsidR="00865480" w:rsidRDefault="00000000">
      <w:pPr>
        <w:pStyle w:val="Standard"/>
        <w:rPr>
          <w:rFonts w:ascii="Roboto" w:hAnsi="Roboto"/>
          <w:sz w:val="21"/>
          <w:szCs w:val="21"/>
        </w:rPr>
      </w:pPr>
      <w:r>
        <w:t>D. Parallel processing</w:t>
      </w:r>
    </w:p>
    <w:p w14:paraId="1637D219" w14:textId="77777777" w:rsidR="00865480" w:rsidRDefault="00000000">
      <w:pPr>
        <w:pStyle w:val="Standard"/>
        <w:rPr>
          <w:rFonts w:ascii="Roboto" w:hAnsi="Roboto"/>
          <w:sz w:val="21"/>
          <w:szCs w:val="21"/>
        </w:rPr>
      </w:pPr>
      <w:r>
        <w:rPr>
          <w:rFonts w:ascii="Roboto" w:hAnsi="Roboto"/>
          <w:sz w:val="21"/>
          <w:szCs w:val="21"/>
        </w:rPr>
        <w:t>Answer: A</w:t>
      </w:r>
    </w:p>
    <w:p/>
    <w:p w14:paraId="7683C206" w14:textId="77777777" w:rsidR="00865480" w:rsidRDefault="00865480">
      <w:pPr>
        <w:pStyle w:val="Standard"/>
        <w:rPr>
          <w:rFonts w:ascii="Roboto" w:hAnsi="Roboto"/>
          <w:sz w:val="21"/>
          <w:szCs w:val="21"/>
        </w:rPr>
      </w:pPr>
    </w:p>
    <w:p w14:paraId="37B7622E" w14:textId="77777777" w:rsidR="00865480" w:rsidRDefault="00000000">
      <w:pPr>
        <w:pStyle w:val="Standard"/>
      </w:pPr>
      <w:r>
        <w:t>Question: 447</w:t>
      </w:r>
    </w:p>
    <w:p/>
    <w:p w14:paraId="113E5E3F" w14:textId="77777777" w:rsidR="00865480" w:rsidRDefault="00000000">
      <w:pPr>
        <w:pStyle w:val="Standard"/>
        <w:rPr>
          <w:rFonts w:ascii="Roboto" w:hAnsi="Roboto"/>
          <w:sz w:val="21"/>
          <w:szCs w:val="21"/>
        </w:rPr>
      </w:pPr>
      <w:r>
        <w:rPr>
          <w:rFonts w:ascii="Roboto" w:hAnsi="Roboto"/>
          <w:sz w:val="21"/>
          <w:szCs w:val="21"/>
        </w:rPr>
        <w:t>Which of the following is a common data removal option for companies that want to wipe sensitive data from hard drives in a repeatable manner but allow the hard drives to be reused?</w:t>
      </w:r>
    </w:p>
    <w:p w14:paraId="20B26111" w14:textId="77777777" w:rsidR="00865480" w:rsidRDefault="00000000">
      <w:pPr>
        <w:pStyle w:val="Standard"/>
        <w:rPr>
          <w:rFonts w:ascii="Roboto" w:hAnsi="Roboto"/>
          <w:sz w:val="21"/>
          <w:szCs w:val="21"/>
        </w:rPr>
      </w:pPr>
      <w:r>
        <w:t>A. Sanitization</w:t>
      </w:r>
    </w:p>
    <w:p w14:paraId="76429C45" w14:textId="77777777" w:rsidR="00865480" w:rsidRDefault="00000000">
      <w:pPr>
        <w:pStyle w:val="Standard"/>
        <w:rPr>
          <w:rFonts w:ascii="Roboto" w:hAnsi="Roboto"/>
          <w:sz w:val="21"/>
          <w:szCs w:val="21"/>
        </w:rPr>
      </w:pPr>
      <w:r>
        <w:t>B. Formatting</w:t>
      </w:r>
    </w:p>
    <w:p w14:paraId="7471EDC3" w14:textId="77777777" w:rsidR="00865480" w:rsidRDefault="00000000">
      <w:pPr>
        <w:pStyle w:val="Standard"/>
        <w:rPr>
          <w:rFonts w:ascii="Roboto" w:hAnsi="Roboto"/>
          <w:sz w:val="21"/>
          <w:szCs w:val="21"/>
        </w:rPr>
      </w:pPr>
      <w:r>
        <w:t>C. Degaussing</w:t>
      </w:r>
    </w:p>
    <w:p w14:paraId="51BB44DB" w14:textId="77777777" w:rsidR="00865480" w:rsidRDefault="00000000">
      <w:pPr>
        <w:pStyle w:val="Standard"/>
        <w:rPr>
          <w:rFonts w:ascii="Roboto" w:hAnsi="Roboto"/>
          <w:sz w:val="21"/>
          <w:szCs w:val="21"/>
        </w:rPr>
      </w:pPr>
      <w:r>
        <w:t>D. Defragmentation</w:t>
      </w:r>
    </w:p>
    <w:p w14:paraId="184D5882" w14:textId="77777777" w:rsidR="00865480" w:rsidRDefault="00000000">
      <w:pPr>
        <w:pStyle w:val="Standard"/>
        <w:rPr>
          <w:rFonts w:ascii="Roboto" w:hAnsi="Roboto"/>
          <w:sz w:val="21"/>
          <w:szCs w:val="21"/>
        </w:rPr>
      </w:pPr>
      <w:r>
        <w:rPr>
          <w:rFonts w:ascii="Roboto" w:hAnsi="Roboto"/>
          <w:sz w:val="21"/>
          <w:szCs w:val="21"/>
        </w:rPr>
        <w:t>Answer: A</w:t>
      </w:r>
    </w:p>
    <w:p/>
    <w:p w14:paraId="6A49299F" w14:textId="77777777" w:rsidR="00865480" w:rsidRDefault="00865480">
      <w:pPr>
        <w:pStyle w:val="Standard"/>
        <w:rPr>
          <w:rFonts w:ascii="Roboto" w:hAnsi="Roboto"/>
          <w:sz w:val="21"/>
          <w:szCs w:val="21"/>
        </w:rPr>
      </w:pPr>
    </w:p>
    <w:p w14:paraId="13CEB406" w14:textId="77777777" w:rsidR="00865480" w:rsidRDefault="00000000">
      <w:pPr>
        <w:pStyle w:val="Standard"/>
      </w:pPr>
      <w:r>
        <w:t>Question: 448</w:t>
      </w:r>
    </w:p>
    <w:p/>
    <w:p w14:paraId="7BDCF5EF" w14:textId="77777777" w:rsidR="00865480" w:rsidRDefault="00000000">
      <w:pPr>
        <w:pStyle w:val="Standard"/>
        <w:rPr>
          <w:rFonts w:ascii="Roboto" w:hAnsi="Roboto"/>
          <w:sz w:val="21"/>
          <w:szCs w:val="21"/>
        </w:rPr>
      </w:pPr>
      <w:r>
        <w:rPr>
          <w:rFonts w:ascii="Roboto" w:hAnsi="Roboto"/>
          <w:sz w:val="21"/>
          <w:szCs w:val="21"/>
        </w:rPr>
        <w:t>Which of the following architectures is most suitable to provide redundancy for critical business processes?</w:t>
      </w:r>
    </w:p>
    <w:p w14:paraId="66D3D506" w14:textId="77777777" w:rsidR="00865480" w:rsidRDefault="00000000">
      <w:pPr>
        <w:pStyle w:val="Standard"/>
        <w:rPr>
          <w:rFonts w:ascii="Roboto" w:hAnsi="Roboto"/>
          <w:sz w:val="21"/>
          <w:szCs w:val="21"/>
        </w:rPr>
      </w:pPr>
      <w:r>
        <w:t>A. Network-enabled</w:t>
      </w:r>
    </w:p>
    <w:p w14:paraId="67A0231D" w14:textId="77777777" w:rsidR="00865480" w:rsidRDefault="00000000">
      <w:pPr>
        <w:pStyle w:val="Standard"/>
        <w:rPr>
          <w:rFonts w:ascii="Roboto" w:hAnsi="Roboto"/>
          <w:sz w:val="21"/>
          <w:szCs w:val="21"/>
        </w:rPr>
      </w:pPr>
      <w:r>
        <w:t>B. Server-side</w:t>
      </w:r>
    </w:p>
    <w:p w14:paraId="05700ADF" w14:textId="77777777" w:rsidR="00865480" w:rsidRDefault="00000000">
      <w:pPr>
        <w:pStyle w:val="Standard"/>
        <w:rPr>
          <w:rFonts w:ascii="Roboto" w:hAnsi="Roboto"/>
          <w:sz w:val="21"/>
          <w:szCs w:val="21"/>
        </w:rPr>
      </w:pPr>
      <w:r>
        <w:t>C. Cloud-native</w:t>
      </w:r>
    </w:p>
    <w:p w14:paraId="365DBFBD" w14:textId="77777777" w:rsidR="00865480" w:rsidRDefault="00000000">
      <w:pPr>
        <w:pStyle w:val="Standard"/>
        <w:rPr>
          <w:rFonts w:ascii="Roboto" w:hAnsi="Roboto"/>
          <w:sz w:val="21"/>
          <w:szCs w:val="21"/>
        </w:rPr>
      </w:pPr>
      <w:r>
        <w:t>D. Multitenant</w:t>
      </w:r>
    </w:p>
    <w:p w14:paraId="45918E60" w14:textId="77777777" w:rsidR="00865480" w:rsidRDefault="00000000">
      <w:pPr>
        <w:pStyle w:val="Standard"/>
        <w:rPr>
          <w:rFonts w:ascii="Roboto" w:hAnsi="Roboto"/>
          <w:sz w:val="21"/>
          <w:szCs w:val="21"/>
        </w:rPr>
      </w:pPr>
      <w:r>
        <w:rPr>
          <w:rFonts w:ascii="Roboto" w:hAnsi="Roboto"/>
          <w:sz w:val="21"/>
          <w:szCs w:val="21"/>
        </w:rPr>
        <w:t>Answer: C</w:t>
      </w:r>
    </w:p>
    <w:p/>
    <w:p w14:paraId="7C0FD51C" w14:textId="77777777" w:rsidR="00865480" w:rsidRDefault="00865480">
      <w:pPr>
        <w:pStyle w:val="Standard"/>
        <w:rPr>
          <w:rFonts w:ascii="Roboto" w:hAnsi="Roboto"/>
          <w:sz w:val="21"/>
          <w:szCs w:val="21"/>
        </w:rPr>
      </w:pPr>
    </w:p>
    <w:p w14:paraId="066F8405" w14:textId="77777777" w:rsidR="00865480" w:rsidRDefault="00000000">
      <w:pPr>
        <w:pStyle w:val="Standard"/>
      </w:pPr>
      <w:r>
        <w:t>Question: 449</w:t>
      </w:r>
    </w:p>
    <w:p/>
    <w:p w14:paraId="7F285634" w14:textId="77777777" w:rsidR="00865480" w:rsidRDefault="00000000">
      <w:pPr>
        <w:pStyle w:val="Standard"/>
        <w:rPr>
          <w:rFonts w:ascii="Roboto" w:hAnsi="Roboto"/>
          <w:sz w:val="21"/>
          <w:szCs w:val="21"/>
        </w:rPr>
      </w:pPr>
      <w:r>
        <w:rPr>
          <w:rFonts w:ascii="Roboto" w:hAnsi="Roboto"/>
          <w:sz w:val="21"/>
          <w:szCs w:val="21"/>
        </w:rPr>
        <w:t>An employee emailed a new systems administrator a malicious web link and convinced the administrator to change the email server's password. The employee used this access to remove the mailboxes of key personnel. Which of the following security awareness concepts would help prevent this threat in the future?</w:t>
      </w:r>
    </w:p>
    <w:p w14:paraId="49801767" w14:textId="77777777" w:rsidR="00865480" w:rsidRDefault="00000000">
      <w:pPr>
        <w:pStyle w:val="Standard"/>
        <w:rPr>
          <w:rFonts w:ascii="Roboto" w:hAnsi="Roboto"/>
          <w:sz w:val="21"/>
          <w:szCs w:val="21"/>
        </w:rPr>
      </w:pPr>
      <w:r>
        <w:t>A. Recognizing phishing</w:t>
      </w:r>
    </w:p>
    <w:p w14:paraId="520EB6D7" w14:textId="77777777" w:rsidR="00865480" w:rsidRDefault="00000000">
      <w:pPr>
        <w:pStyle w:val="Standard"/>
        <w:rPr>
          <w:rFonts w:ascii="Roboto" w:hAnsi="Roboto"/>
          <w:sz w:val="21"/>
          <w:szCs w:val="21"/>
        </w:rPr>
      </w:pPr>
      <w:r>
        <w:t>B. Providing situational awareness training</w:t>
      </w:r>
    </w:p>
    <w:p w14:paraId="19892994" w14:textId="77777777" w:rsidR="00865480" w:rsidRDefault="00000000">
      <w:pPr>
        <w:pStyle w:val="Standard"/>
        <w:rPr>
          <w:rFonts w:ascii="Roboto" w:hAnsi="Roboto"/>
          <w:sz w:val="21"/>
          <w:szCs w:val="21"/>
        </w:rPr>
      </w:pPr>
      <w:r>
        <w:t>C. Using password management</w:t>
      </w:r>
    </w:p>
    <w:p w14:paraId="3E0CD394" w14:textId="77777777" w:rsidR="00865480" w:rsidRDefault="00000000">
      <w:pPr>
        <w:pStyle w:val="Standard"/>
        <w:rPr>
          <w:rFonts w:ascii="Roboto" w:hAnsi="Roboto"/>
          <w:sz w:val="21"/>
          <w:szCs w:val="21"/>
        </w:rPr>
      </w:pPr>
      <w:r>
        <w:t>D. Reviewing email policies</w:t>
      </w:r>
    </w:p>
    <w:p w14:paraId="0D1DB32E" w14:textId="77777777" w:rsidR="00865480" w:rsidRDefault="00000000">
      <w:pPr>
        <w:pStyle w:val="Standard"/>
        <w:rPr>
          <w:rFonts w:ascii="Roboto" w:hAnsi="Roboto"/>
          <w:sz w:val="21"/>
          <w:szCs w:val="21"/>
        </w:rPr>
      </w:pPr>
      <w:r>
        <w:rPr>
          <w:rFonts w:ascii="Roboto" w:hAnsi="Roboto"/>
          <w:sz w:val="21"/>
          <w:szCs w:val="21"/>
        </w:rPr>
        <w:t>Answer: A</w:t>
      </w:r>
    </w:p>
    <w:p/>
    <w:p w14:paraId="476F9A17" w14:textId="77777777" w:rsidR="00865480" w:rsidRDefault="00865480">
      <w:pPr>
        <w:pStyle w:val="Standard"/>
        <w:rPr>
          <w:rFonts w:ascii="Roboto" w:hAnsi="Roboto"/>
          <w:sz w:val="21"/>
          <w:szCs w:val="21"/>
        </w:rPr>
      </w:pPr>
    </w:p>
    <w:p w14:paraId="1F774EE8" w14:textId="77777777" w:rsidR="00865480" w:rsidRDefault="00000000">
      <w:pPr>
        <w:pStyle w:val="Standard"/>
      </w:pPr>
      <w:r>
        <w:t>Question: 450</w:t>
      </w:r>
    </w:p>
    <w:p/>
    <w:p w14:paraId="3F1AD8FF" w14:textId="77777777" w:rsidR="00865480" w:rsidRDefault="00000000">
      <w:pPr>
        <w:pStyle w:val="Standard"/>
        <w:rPr>
          <w:rFonts w:ascii="Roboto" w:hAnsi="Roboto"/>
          <w:sz w:val="21"/>
          <w:szCs w:val="21"/>
        </w:rPr>
      </w:pPr>
      <w:r>
        <w:rPr>
          <w:rFonts w:ascii="Roboto" w:hAnsi="Roboto"/>
          <w:sz w:val="21"/>
          <w:szCs w:val="21"/>
        </w:rPr>
        <w:t>A malicious insider from the marketing team alters records and transfers company funds to a personal account. Which of the following methods would be the best way to secure company records in the future?</w:t>
      </w:r>
    </w:p>
    <w:p w14:paraId="040389C1" w14:textId="77777777" w:rsidR="00865480" w:rsidRDefault="00000000">
      <w:pPr>
        <w:pStyle w:val="Standard"/>
        <w:rPr>
          <w:rFonts w:ascii="Roboto" w:hAnsi="Roboto"/>
          <w:sz w:val="21"/>
          <w:szCs w:val="21"/>
        </w:rPr>
      </w:pPr>
      <w:r>
        <w:t>A. Permission restrictions</w:t>
      </w:r>
    </w:p>
    <w:p w14:paraId="16C85FCC" w14:textId="77777777" w:rsidR="00865480" w:rsidRDefault="00000000">
      <w:pPr>
        <w:pStyle w:val="Standard"/>
        <w:rPr>
          <w:rFonts w:ascii="Roboto" w:hAnsi="Roboto"/>
          <w:sz w:val="21"/>
          <w:szCs w:val="21"/>
        </w:rPr>
      </w:pPr>
      <w:r>
        <w:t>B. Hashing</w:t>
      </w:r>
    </w:p>
    <w:p w14:paraId="200FCECE" w14:textId="77777777" w:rsidR="00865480" w:rsidRDefault="00000000">
      <w:pPr>
        <w:pStyle w:val="Standard"/>
        <w:rPr>
          <w:rFonts w:ascii="Roboto" w:hAnsi="Roboto"/>
          <w:sz w:val="21"/>
          <w:szCs w:val="21"/>
        </w:rPr>
      </w:pPr>
      <w:r>
        <w:t>C. Input validation</w:t>
      </w:r>
    </w:p>
    <w:p w14:paraId="197D896F" w14:textId="77777777" w:rsidR="00865480" w:rsidRDefault="00000000">
      <w:pPr>
        <w:pStyle w:val="Standard"/>
        <w:rPr>
          <w:rFonts w:ascii="Roboto" w:hAnsi="Roboto"/>
          <w:sz w:val="21"/>
          <w:szCs w:val="21"/>
        </w:rPr>
      </w:pPr>
      <w:r>
        <w:t>D. Access control list</w:t>
      </w:r>
    </w:p>
    <w:p w14:paraId="000E1D94" w14:textId="77777777" w:rsidR="00865480" w:rsidRDefault="00000000">
      <w:pPr>
        <w:pStyle w:val="Standard"/>
        <w:rPr>
          <w:rFonts w:ascii="Roboto" w:hAnsi="Roboto"/>
          <w:sz w:val="21"/>
          <w:szCs w:val="21"/>
        </w:rPr>
      </w:pPr>
      <w:r>
        <w:rPr>
          <w:rFonts w:ascii="Roboto" w:hAnsi="Roboto"/>
          <w:sz w:val="21"/>
          <w:szCs w:val="21"/>
        </w:rPr>
        <w:t>Answer: D</w:t>
      </w:r>
    </w:p>
    <w:p/>
    <w:p w14:paraId="3891575C" w14:textId="77777777" w:rsidR="00865480" w:rsidRDefault="00865480">
      <w:pPr>
        <w:pStyle w:val="Standard"/>
        <w:rPr>
          <w:rFonts w:ascii="Roboto" w:hAnsi="Roboto"/>
          <w:sz w:val="21"/>
          <w:szCs w:val="21"/>
        </w:rPr>
      </w:pPr>
    </w:p>
    <w:p w14:paraId="3AD13ECA" w14:textId="77777777" w:rsidR="00865480" w:rsidRDefault="00000000">
      <w:pPr>
        <w:pStyle w:val="Standard"/>
      </w:pPr>
      <w:r>
        <w:t>Question: 451</w:t>
      </w:r>
    </w:p>
    <w:p/>
    <w:p w14:paraId="08628EBF" w14:textId="77777777" w:rsidR="00865480" w:rsidRDefault="00865480">
      <w:pPr>
        <w:pStyle w:val="Standard"/>
        <w:rPr>
          <w:rFonts w:ascii="Roboto" w:hAnsi="Roboto"/>
          <w:sz w:val="21"/>
          <w:szCs w:val="21"/>
        </w:rPr>
      </w:pPr>
    </w:p>
    <w:p w14:paraId="480AF42D" w14:textId="77777777" w:rsidR="00865480" w:rsidRDefault="00000000">
      <w:pPr>
        <w:pStyle w:val="Standard"/>
        <w:rPr>
          <w:rFonts w:ascii="Roboto" w:hAnsi="Roboto"/>
          <w:sz w:val="21"/>
          <w:szCs w:val="21"/>
        </w:rPr>
      </w:pPr>
      <w:r>
        <w:rPr>
          <w:rFonts w:ascii="Roboto" w:hAnsi="Roboto"/>
          <w:sz w:val="21"/>
          <w:szCs w:val="21"/>
        </w:rPr>
        <w:t>A security engineer would like to enhance the use of automation and orchestration within the SIEM. Which of the following would be the primary benefit of this enhancement?</w:t>
      </w:r>
    </w:p>
    <w:p w14:paraId="6746446D" w14:textId="77777777" w:rsidR="00865480" w:rsidRDefault="00000000">
      <w:pPr>
        <w:pStyle w:val="Standard"/>
        <w:rPr>
          <w:rFonts w:ascii="Roboto" w:hAnsi="Roboto"/>
          <w:sz w:val="21"/>
          <w:szCs w:val="21"/>
        </w:rPr>
      </w:pPr>
      <w:r>
        <w:t>A. It increases complexity.</w:t>
      </w:r>
    </w:p>
    <w:p w14:paraId="0DBC00E3" w14:textId="77777777" w:rsidR="00865480" w:rsidRDefault="00000000">
      <w:pPr>
        <w:pStyle w:val="Standard"/>
        <w:rPr>
          <w:rFonts w:ascii="Roboto" w:hAnsi="Roboto"/>
          <w:sz w:val="21"/>
          <w:szCs w:val="21"/>
        </w:rPr>
      </w:pPr>
      <w:r>
        <w:t>B. It removes technical debt.</w:t>
      </w:r>
    </w:p>
    <w:p w14:paraId="007ABE8A" w14:textId="77777777" w:rsidR="00865480" w:rsidRDefault="00000000">
      <w:pPr>
        <w:pStyle w:val="Standard"/>
        <w:rPr>
          <w:rFonts w:ascii="Roboto" w:hAnsi="Roboto"/>
          <w:sz w:val="21"/>
          <w:szCs w:val="21"/>
        </w:rPr>
      </w:pPr>
      <w:r>
        <w:t>C. It adds additional guard rails.</w:t>
      </w:r>
    </w:p>
    <w:p w14:paraId="7FEC5ED7" w14:textId="77777777" w:rsidR="00865480" w:rsidRDefault="00000000">
      <w:pPr>
        <w:pStyle w:val="Standard"/>
        <w:rPr>
          <w:rFonts w:ascii="Roboto" w:hAnsi="Roboto"/>
          <w:sz w:val="21"/>
          <w:szCs w:val="21"/>
        </w:rPr>
      </w:pPr>
      <w:r>
        <w:t>D. It acts as a workforce multiplier.</w:t>
      </w:r>
    </w:p>
    <w:p w14:paraId="29FF4C7A" w14:textId="77777777" w:rsidR="00865480" w:rsidRDefault="00000000">
      <w:pPr>
        <w:pStyle w:val="Standard"/>
        <w:rPr>
          <w:rFonts w:ascii="Roboto" w:hAnsi="Roboto"/>
          <w:sz w:val="21"/>
          <w:szCs w:val="21"/>
        </w:rPr>
      </w:pPr>
      <w:r>
        <w:rPr>
          <w:rFonts w:ascii="Roboto" w:hAnsi="Roboto"/>
          <w:sz w:val="21"/>
          <w:szCs w:val="21"/>
        </w:rPr>
        <w:t>Answer: D</w:t>
      </w:r>
    </w:p>
    <w:p/>
    <w:p w14:paraId="4225B8C4" w14:textId="77777777" w:rsidR="00865480" w:rsidRDefault="00865480">
      <w:pPr>
        <w:pStyle w:val="Standard"/>
        <w:rPr>
          <w:rFonts w:ascii="Roboto" w:hAnsi="Roboto"/>
          <w:sz w:val="21"/>
          <w:szCs w:val="21"/>
        </w:rPr>
      </w:pPr>
    </w:p>
    <w:p w14:paraId="3C2E05E1" w14:textId="77777777" w:rsidR="00865480" w:rsidRDefault="00000000">
      <w:pPr>
        <w:pStyle w:val="Standard"/>
      </w:pPr>
      <w:r>
        <w:t>Question: 452</w:t>
      </w:r>
    </w:p>
    <w:p/>
    <w:p w14:paraId="4CA457F0" w14:textId="77777777" w:rsidR="00865480" w:rsidRDefault="00000000">
      <w:pPr>
        <w:pStyle w:val="Standard"/>
        <w:rPr>
          <w:rFonts w:ascii="Roboto" w:hAnsi="Roboto"/>
          <w:sz w:val="21"/>
          <w:szCs w:val="21"/>
        </w:rPr>
      </w:pPr>
      <w:r>
        <w:rPr>
          <w:rFonts w:ascii="Roboto" w:hAnsi="Roboto"/>
          <w:sz w:val="21"/>
          <w:szCs w:val="21"/>
        </w:rPr>
        <w:t>A security engineer configured a remote access VPN. The remote access VPN allows end users to connect to the network by using an agent that is installed on the endpoint, which establishes an encrypted tunnel. Which of the following protocols did the engineer most likely implement?</w:t>
      </w:r>
    </w:p>
    <w:p w14:paraId="57CE6BCD" w14:textId="77777777" w:rsidR="00865480" w:rsidRDefault="00000000">
      <w:pPr>
        <w:pStyle w:val="Standard"/>
        <w:rPr>
          <w:rFonts w:ascii="Roboto" w:hAnsi="Roboto"/>
          <w:sz w:val="21"/>
          <w:szCs w:val="21"/>
        </w:rPr>
      </w:pPr>
      <w:r>
        <w:t>A. GRE</w:t>
      </w:r>
    </w:p>
    <w:p w14:paraId="250A7A9B" w14:textId="77777777" w:rsidR="00865480" w:rsidRDefault="00000000">
      <w:pPr>
        <w:pStyle w:val="Standard"/>
        <w:rPr>
          <w:rFonts w:ascii="Roboto" w:hAnsi="Roboto"/>
          <w:sz w:val="21"/>
          <w:szCs w:val="21"/>
        </w:rPr>
      </w:pPr>
      <w:r>
        <w:t>B. IPSec</w:t>
      </w:r>
    </w:p>
    <w:p w14:paraId="1E0E4BB3" w14:textId="77777777" w:rsidR="00865480" w:rsidRDefault="00000000">
      <w:pPr>
        <w:pStyle w:val="Standard"/>
        <w:rPr>
          <w:rFonts w:ascii="Roboto" w:hAnsi="Roboto"/>
          <w:sz w:val="21"/>
          <w:szCs w:val="21"/>
        </w:rPr>
      </w:pPr>
      <w:r>
        <w:t>C. SD-WAN</w:t>
      </w:r>
    </w:p>
    <w:p w14:paraId="257ADF21" w14:textId="77777777" w:rsidR="00865480" w:rsidRDefault="00000000">
      <w:pPr>
        <w:pStyle w:val="Standard"/>
        <w:rPr>
          <w:rFonts w:ascii="Roboto" w:hAnsi="Roboto"/>
          <w:sz w:val="21"/>
          <w:szCs w:val="21"/>
        </w:rPr>
      </w:pPr>
      <w:r>
        <w:t>D. EAP</w:t>
      </w:r>
    </w:p>
    <w:p w14:paraId="75CECB4D" w14:textId="77777777" w:rsidR="00865480" w:rsidRDefault="00000000">
      <w:pPr>
        <w:pStyle w:val="Standard"/>
        <w:rPr>
          <w:rFonts w:ascii="Roboto" w:hAnsi="Roboto"/>
          <w:sz w:val="21"/>
          <w:szCs w:val="21"/>
        </w:rPr>
      </w:pPr>
      <w:r>
        <w:rPr>
          <w:rFonts w:ascii="Roboto" w:hAnsi="Roboto"/>
          <w:sz w:val="21"/>
          <w:szCs w:val="21"/>
        </w:rPr>
        <w:t>Answer: B</w:t>
      </w:r>
    </w:p>
    <w:p/>
    <w:p w14:paraId="195A52C5" w14:textId="77777777" w:rsidR="00865480" w:rsidRDefault="00865480">
      <w:pPr>
        <w:pStyle w:val="Standard"/>
        <w:rPr>
          <w:rFonts w:ascii="Roboto" w:hAnsi="Roboto"/>
          <w:sz w:val="21"/>
          <w:szCs w:val="21"/>
        </w:rPr>
      </w:pPr>
    </w:p>
    <w:p w14:paraId="3926048B" w14:textId="77777777" w:rsidR="00865480" w:rsidRDefault="00000000">
      <w:pPr>
        <w:pStyle w:val="Standard"/>
      </w:pPr>
      <w:r>
        <w:t>Question: 453</w:t>
      </w:r>
    </w:p>
    <w:p/>
    <w:p w14:paraId="02890C16" w14:textId="77777777" w:rsidR="00865480" w:rsidRDefault="00000000">
      <w:pPr>
        <w:pStyle w:val="Standard"/>
        <w:rPr>
          <w:rFonts w:ascii="Roboto" w:hAnsi="Roboto"/>
          <w:sz w:val="21"/>
          <w:szCs w:val="21"/>
        </w:rPr>
      </w:pPr>
      <w:r>
        <w:rPr>
          <w:rFonts w:ascii="Roboto" w:hAnsi="Roboto"/>
          <w:sz w:val="21"/>
          <w:szCs w:val="21"/>
        </w:rPr>
        <w:t>Which of the following security concepts is accomplished with the installation of a RADIUS server?</w:t>
      </w:r>
    </w:p>
    <w:p w14:paraId="5EA15552" w14:textId="77777777" w:rsidR="00865480" w:rsidRDefault="00000000">
      <w:pPr>
        <w:pStyle w:val="Standard"/>
        <w:rPr>
          <w:rFonts w:ascii="Roboto" w:hAnsi="Roboto"/>
          <w:sz w:val="21"/>
          <w:szCs w:val="21"/>
          <w:lang w:val="pt-BR"/>
        </w:rPr>
      </w:pPr>
      <w:r>
        <w:t>A. CIA</w:t>
      </w:r>
    </w:p>
    <w:p w14:paraId="6E5326DF" w14:textId="77777777" w:rsidR="00865480" w:rsidRDefault="00000000">
      <w:pPr>
        <w:pStyle w:val="Standard"/>
        <w:rPr>
          <w:rFonts w:ascii="Roboto" w:hAnsi="Roboto"/>
          <w:sz w:val="21"/>
          <w:szCs w:val="21"/>
          <w:lang w:val="pt-BR"/>
        </w:rPr>
      </w:pPr>
      <w:r>
        <w:t>B. AA</w:t>
      </w:r>
    </w:p>
    <w:p w14:paraId="07072211" w14:textId="77777777" w:rsidR="00865480" w:rsidRDefault="00000000">
      <w:pPr>
        <w:pStyle w:val="Standard"/>
        <w:rPr>
          <w:rFonts w:ascii="Roboto" w:hAnsi="Roboto"/>
          <w:sz w:val="21"/>
          <w:szCs w:val="21"/>
          <w:lang w:val="pt-BR"/>
        </w:rPr>
      </w:pPr>
      <w:r>
        <w:t>C. ACL</w:t>
      </w:r>
    </w:p>
    <w:p w14:paraId="37B28CC4" w14:textId="77777777" w:rsidR="00865480" w:rsidRDefault="00000000">
      <w:pPr>
        <w:pStyle w:val="Standard"/>
        <w:rPr>
          <w:rFonts w:ascii="Roboto" w:hAnsi="Roboto"/>
          <w:sz w:val="21"/>
          <w:szCs w:val="21"/>
          <w:lang w:val="pt-BR"/>
        </w:rPr>
      </w:pPr>
      <w:r>
        <w:t>D. PEM</w:t>
      </w:r>
    </w:p>
    <w:p w14:paraId="57CF0395" w14:textId="77777777" w:rsidR="00865480" w:rsidRDefault="00000000">
      <w:pPr>
        <w:pStyle w:val="Standard"/>
        <w:rPr>
          <w:rFonts w:ascii="Roboto" w:hAnsi="Roboto"/>
          <w:sz w:val="21"/>
          <w:szCs w:val="21"/>
        </w:rPr>
      </w:pPr>
      <w:r>
        <w:rPr>
          <w:rFonts w:ascii="Roboto" w:hAnsi="Roboto"/>
          <w:sz w:val="21"/>
          <w:szCs w:val="21"/>
        </w:rPr>
        <w:t>Answer: B</w:t>
      </w:r>
    </w:p>
    <w:p/>
    <w:p w14:paraId="3BC956CD" w14:textId="77777777" w:rsidR="00865480" w:rsidRDefault="00865480">
      <w:pPr>
        <w:pStyle w:val="Standard"/>
        <w:rPr>
          <w:rFonts w:ascii="Roboto" w:hAnsi="Roboto"/>
          <w:sz w:val="21"/>
          <w:szCs w:val="21"/>
        </w:rPr>
      </w:pPr>
    </w:p>
    <w:p w14:paraId="3613D0FD" w14:textId="77777777" w:rsidR="00865480" w:rsidRDefault="00000000">
      <w:pPr>
        <w:pStyle w:val="Standard"/>
      </w:pPr>
      <w:r>
        <w:t>Question: 454</w:t>
      </w:r>
    </w:p>
    <w:p/>
    <w:p w14:paraId="31453D92" w14:textId="77777777" w:rsidR="00865480" w:rsidRDefault="00000000">
      <w:pPr>
        <w:pStyle w:val="Standard"/>
        <w:rPr>
          <w:rFonts w:ascii="Roboto" w:hAnsi="Roboto"/>
          <w:sz w:val="21"/>
          <w:szCs w:val="21"/>
        </w:rPr>
      </w:pPr>
      <w:r>
        <w:rPr>
          <w:rFonts w:ascii="Roboto" w:hAnsi="Roboto"/>
          <w:sz w:val="21"/>
          <w:szCs w:val="21"/>
        </w:rPr>
        <w:t>An employee who was working remotely lost a mobile device containing company data. Which of the following provides the best solution to prevent future data loss?</w:t>
      </w:r>
    </w:p>
    <w:p w14:paraId="4857E4B4" w14:textId="77777777" w:rsidR="00865480" w:rsidRDefault="00000000">
      <w:pPr>
        <w:pStyle w:val="Standard"/>
        <w:rPr>
          <w:rFonts w:ascii="Roboto" w:hAnsi="Roboto"/>
          <w:sz w:val="21"/>
          <w:szCs w:val="21"/>
        </w:rPr>
      </w:pPr>
      <w:r>
        <w:t>A. MDM</w:t>
      </w:r>
    </w:p>
    <w:p w14:paraId="6EED9EFC" w14:textId="77777777" w:rsidR="00865480" w:rsidRDefault="00000000">
      <w:pPr>
        <w:pStyle w:val="Standard"/>
        <w:rPr>
          <w:rFonts w:ascii="Roboto" w:hAnsi="Roboto"/>
          <w:sz w:val="21"/>
          <w:szCs w:val="21"/>
        </w:rPr>
      </w:pPr>
      <w:r>
        <w:t>B. DLP</w:t>
      </w:r>
    </w:p>
    <w:p w14:paraId="2CF92255" w14:textId="77777777" w:rsidR="00865480" w:rsidRDefault="00000000">
      <w:pPr>
        <w:pStyle w:val="Standard"/>
        <w:rPr>
          <w:rFonts w:ascii="Roboto" w:hAnsi="Roboto"/>
          <w:sz w:val="21"/>
          <w:szCs w:val="21"/>
        </w:rPr>
      </w:pPr>
      <w:r>
        <w:t>C. FDE</w:t>
      </w:r>
    </w:p>
    <w:p w14:paraId="6CA6E939" w14:textId="77777777" w:rsidR="00865480" w:rsidRDefault="00000000">
      <w:pPr>
        <w:pStyle w:val="Standard"/>
        <w:rPr>
          <w:rFonts w:ascii="Roboto" w:hAnsi="Roboto"/>
          <w:sz w:val="21"/>
          <w:szCs w:val="21"/>
        </w:rPr>
      </w:pPr>
      <w:r>
        <w:t>D. EDR</w:t>
      </w:r>
    </w:p>
    <w:p w14:paraId="5A4E2172" w14:textId="77777777" w:rsidR="00865480" w:rsidRDefault="00000000">
      <w:pPr>
        <w:pStyle w:val="Standard"/>
        <w:rPr>
          <w:rFonts w:ascii="Roboto" w:hAnsi="Roboto"/>
          <w:sz w:val="21"/>
          <w:szCs w:val="21"/>
        </w:rPr>
      </w:pPr>
      <w:r>
        <w:rPr>
          <w:rFonts w:ascii="Roboto" w:hAnsi="Roboto"/>
          <w:sz w:val="21"/>
          <w:szCs w:val="21"/>
        </w:rPr>
        <w:t>Answer: A</w:t>
      </w:r>
    </w:p>
    <w:p/>
    <w:p w14:paraId="0266086E" w14:textId="77777777" w:rsidR="00865480" w:rsidRDefault="00865480">
      <w:pPr>
        <w:pStyle w:val="Standard"/>
        <w:rPr>
          <w:rFonts w:ascii="Roboto" w:hAnsi="Roboto"/>
          <w:sz w:val="21"/>
          <w:szCs w:val="21"/>
        </w:rPr>
      </w:pPr>
    </w:p>
    <w:p w14:paraId="1F5E1AA9" w14:textId="77777777" w:rsidR="00865480" w:rsidRDefault="00000000">
      <w:pPr>
        <w:pStyle w:val="Standard"/>
      </w:pPr>
      <w:r>
        <w:t>Question: 455</w:t>
      </w:r>
    </w:p>
    <w:p/>
    <w:p w14:paraId="78318FCC" w14:textId="77777777" w:rsidR="00865480" w:rsidRDefault="00000000">
      <w:pPr>
        <w:pStyle w:val="Standard"/>
        <w:rPr>
          <w:rFonts w:ascii="Roboto" w:hAnsi="Roboto"/>
          <w:sz w:val="21"/>
          <w:szCs w:val="21"/>
        </w:rPr>
      </w:pPr>
      <w:r>
        <w:rPr>
          <w:rFonts w:ascii="Roboto" w:hAnsi="Roboto"/>
          <w:sz w:val="21"/>
          <w:szCs w:val="21"/>
        </w:rPr>
        <w:t>Which of the following is a benefit of vendor diversity?</w:t>
      </w:r>
    </w:p>
    <w:p w14:paraId="2066841D" w14:textId="77777777" w:rsidR="00865480" w:rsidRDefault="00000000">
      <w:pPr>
        <w:pStyle w:val="Standard"/>
        <w:rPr>
          <w:rFonts w:ascii="Roboto" w:hAnsi="Roboto"/>
          <w:sz w:val="21"/>
          <w:szCs w:val="21"/>
        </w:rPr>
      </w:pPr>
      <w:r>
        <w:t>A. Patch availability</w:t>
      </w:r>
    </w:p>
    <w:p w14:paraId="17E721E2" w14:textId="77777777" w:rsidR="00865480" w:rsidRDefault="00000000">
      <w:pPr>
        <w:pStyle w:val="Standard"/>
        <w:rPr>
          <w:rFonts w:ascii="Roboto" w:hAnsi="Roboto"/>
          <w:sz w:val="21"/>
          <w:szCs w:val="21"/>
        </w:rPr>
      </w:pPr>
      <w:r>
        <w:t>B. Zero-day resiliency</w:t>
      </w:r>
    </w:p>
    <w:p w14:paraId="190B8A4F" w14:textId="77777777" w:rsidR="00865480" w:rsidRDefault="00000000">
      <w:pPr>
        <w:pStyle w:val="Standard"/>
        <w:rPr>
          <w:rFonts w:ascii="Roboto" w:hAnsi="Roboto"/>
          <w:sz w:val="21"/>
          <w:szCs w:val="21"/>
        </w:rPr>
      </w:pPr>
      <w:r>
        <w:t>C. Secure configuration guide applicability</w:t>
      </w:r>
    </w:p>
    <w:p w14:paraId="6AC5BCCF" w14:textId="77777777" w:rsidR="00865480" w:rsidRDefault="00000000">
      <w:pPr>
        <w:pStyle w:val="Standard"/>
        <w:rPr>
          <w:rFonts w:ascii="Roboto" w:hAnsi="Roboto"/>
          <w:sz w:val="21"/>
          <w:szCs w:val="21"/>
        </w:rPr>
      </w:pPr>
      <w:r>
        <w:t>D. Load balancing</w:t>
      </w:r>
    </w:p>
    <w:p w14:paraId="3EE92F4F" w14:textId="77777777" w:rsidR="00865480" w:rsidRDefault="00000000">
      <w:pPr>
        <w:pStyle w:val="Standard"/>
        <w:rPr>
          <w:rFonts w:ascii="Roboto" w:hAnsi="Roboto"/>
          <w:sz w:val="21"/>
          <w:szCs w:val="21"/>
        </w:rPr>
      </w:pPr>
      <w:r>
        <w:rPr>
          <w:rFonts w:ascii="Roboto" w:hAnsi="Roboto"/>
          <w:sz w:val="21"/>
          <w:szCs w:val="21"/>
        </w:rPr>
        <w:t>Answer: B</w:t>
      </w:r>
    </w:p>
    <w:p/>
    <w:p w14:paraId="12C8C8F0" w14:textId="77777777" w:rsidR="00865480" w:rsidRDefault="00865480">
      <w:pPr>
        <w:pStyle w:val="Standard"/>
        <w:rPr>
          <w:rFonts w:ascii="Roboto" w:hAnsi="Roboto"/>
          <w:sz w:val="21"/>
          <w:szCs w:val="21"/>
        </w:rPr>
      </w:pPr>
    </w:p>
    <w:p w14:paraId="3BD14D7E" w14:textId="77777777" w:rsidR="00865480" w:rsidRDefault="00000000">
      <w:pPr>
        <w:pStyle w:val="Standard"/>
      </w:pPr>
      <w:r>
        <w:t>Question: 456</w:t>
      </w:r>
    </w:p>
    <w:p/>
    <w:p w14:paraId="6796BE5A" w14:textId="77777777" w:rsidR="00865480" w:rsidRDefault="00000000">
      <w:pPr>
        <w:pStyle w:val="Standard"/>
        <w:rPr>
          <w:rFonts w:ascii="Roboto" w:hAnsi="Roboto"/>
          <w:sz w:val="21"/>
          <w:szCs w:val="21"/>
        </w:rPr>
      </w:pPr>
      <w:r>
        <w:rPr>
          <w:rFonts w:ascii="Roboto" w:hAnsi="Roboto"/>
          <w:sz w:val="21"/>
          <w:szCs w:val="21"/>
        </w:rPr>
        <w:t>An organization issued new laptops to all employees and wants to provide web filtering both in and out of the office without configuring additional access to the network. Which of the following types of web filtering should a systems administrator configure?</w:t>
      </w:r>
    </w:p>
    <w:p w14:paraId="1D116BE6" w14:textId="77777777" w:rsidR="00865480" w:rsidRDefault="00000000">
      <w:pPr>
        <w:pStyle w:val="Standard"/>
        <w:rPr>
          <w:rFonts w:ascii="Roboto" w:hAnsi="Roboto"/>
          <w:sz w:val="21"/>
          <w:szCs w:val="21"/>
        </w:rPr>
      </w:pPr>
      <w:r>
        <w:t>A. Agent-based</w:t>
      </w:r>
    </w:p>
    <w:p w14:paraId="40650AEE" w14:textId="77777777" w:rsidR="00865480" w:rsidRDefault="00000000">
      <w:pPr>
        <w:pStyle w:val="Standard"/>
        <w:rPr>
          <w:rFonts w:ascii="Roboto" w:hAnsi="Roboto"/>
          <w:sz w:val="21"/>
          <w:szCs w:val="21"/>
        </w:rPr>
      </w:pPr>
      <w:r>
        <w:t>B. Centralized proxy</w:t>
      </w:r>
    </w:p>
    <w:p w14:paraId="7F612506" w14:textId="77777777" w:rsidR="00865480" w:rsidRDefault="00000000">
      <w:pPr>
        <w:pStyle w:val="Standard"/>
        <w:rPr>
          <w:rFonts w:ascii="Roboto" w:hAnsi="Roboto"/>
          <w:sz w:val="21"/>
          <w:szCs w:val="21"/>
        </w:rPr>
      </w:pPr>
      <w:r>
        <w:t>C. URL scanning</w:t>
      </w:r>
    </w:p>
    <w:p w14:paraId="4CD64BD8" w14:textId="77777777" w:rsidR="00865480" w:rsidRDefault="00000000">
      <w:pPr>
        <w:pStyle w:val="Standard"/>
        <w:rPr>
          <w:rFonts w:ascii="Roboto" w:hAnsi="Roboto"/>
          <w:sz w:val="21"/>
          <w:szCs w:val="21"/>
        </w:rPr>
      </w:pPr>
      <w:r>
        <w:t>D. Content categorization</w:t>
      </w:r>
    </w:p>
    <w:p w14:paraId="54287043" w14:textId="77777777" w:rsidR="00865480" w:rsidRDefault="00000000">
      <w:pPr>
        <w:pStyle w:val="Standard"/>
        <w:rPr>
          <w:rFonts w:ascii="Roboto" w:hAnsi="Roboto"/>
          <w:sz w:val="21"/>
          <w:szCs w:val="21"/>
        </w:rPr>
      </w:pPr>
      <w:r>
        <w:rPr>
          <w:rFonts w:ascii="Roboto" w:hAnsi="Roboto"/>
          <w:sz w:val="21"/>
          <w:szCs w:val="21"/>
        </w:rPr>
        <w:t>Answer: A</w:t>
      </w:r>
    </w:p>
    <w:p/>
    <w:p w14:paraId="2E67AF87" w14:textId="77777777" w:rsidR="00865480" w:rsidRDefault="00865480">
      <w:pPr>
        <w:pStyle w:val="Standard"/>
        <w:rPr>
          <w:rFonts w:ascii="Roboto" w:hAnsi="Roboto"/>
          <w:sz w:val="21"/>
          <w:szCs w:val="21"/>
        </w:rPr>
      </w:pPr>
    </w:p>
    <w:p w14:paraId="5AC5AB2D" w14:textId="77777777" w:rsidR="00865480" w:rsidRDefault="00000000">
      <w:pPr>
        <w:pStyle w:val="Standard"/>
      </w:pPr>
      <w:r>
        <w:t>Question: 457</w:t>
      </w:r>
    </w:p>
    <w:p/>
    <w:p w14:paraId="6C44D515" w14:textId="77777777" w:rsidR="00865480" w:rsidRDefault="00000000">
      <w:pPr>
        <w:pStyle w:val="Standard"/>
        <w:tabs>
          <w:tab w:val="left" w:pos="1710"/>
        </w:tabs>
        <w:rPr>
          <w:rFonts w:ascii="Roboto" w:hAnsi="Roboto"/>
          <w:sz w:val="21"/>
          <w:szCs w:val="21"/>
        </w:rPr>
      </w:pPr>
      <w:r>
        <w:rPr>
          <w:rFonts w:ascii="Roboto" w:hAnsi="Roboto"/>
          <w:sz w:val="21"/>
          <w:szCs w:val="21"/>
        </w:rPr>
        <w:t>A database administrator is updating the company's SQL database, which stores credit card information for pending purchases. Which of the following is the best method to secure the data against a potential breach?</w:t>
      </w:r>
    </w:p>
    <w:p w14:paraId="27AF6A83" w14:textId="77777777" w:rsidR="00865480" w:rsidRDefault="00000000">
      <w:pPr>
        <w:pStyle w:val="Standard"/>
        <w:rPr>
          <w:rFonts w:ascii="Roboto" w:hAnsi="Roboto"/>
          <w:sz w:val="21"/>
          <w:szCs w:val="21"/>
        </w:rPr>
      </w:pPr>
      <w:r>
        <w:t>A. Hashing</w:t>
      </w:r>
    </w:p>
    <w:p w14:paraId="0F95DC04" w14:textId="77777777" w:rsidR="00865480" w:rsidRDefault="00000000">
      <w:pPr>
        <w:pStyle w:val="Standard"/>
        <w:rPr>
          <w:rFonts w:ascii="Roboto" w:hAnsi="Roboto"/>
          <w:sz w:val="21"/>
          <w:szCs w:val="21"/>
        </w:rPr>
      </w:pPr>
      <w:r>
        <w:t>B. Obfuscation</w:t>
      </w:r>
    </w:p>
    <w:p w14:paraId="03263051" w14:textId="77777777" w:rsidR="00865480" w:rsidRDefault="00000000">
      <w:pPr>
        <w:pStyle w:val="Standard"/>
        <w:rPr>
          <w:rFonts w:ascii="Roboto" w:hAnsi="Roboto"/>
          <w:sz w:val="21"/>
          <w:szCs w:val="21"/>
        </w:rPr>
      </w:pPr>
      <w:r>
        <w:t>C. Tokenization</w:t>
      </w:r>
    </w:p>
    <w:p w14:paraId="6B184301" w14:textId="77777777" w:rsidR="00865480" w:rsidRDefault="00000000">
      <w:pPr>
        <w:pStyle w:val="Standard"/>
        <w:rPr>
          <w:rFonts w:ascii="Roboto" w:hAnsi="Roboto"/>
          <w:sz w:val="21"/>
          <w:szCs w:val="21"/>
        </w:rPr>
      </w:pPr>
      <w:r>
        <w:t>D. Masking</w:t>
      </w:r>
    </w:p>
    <w:p w14:paraId="1CCF6452" w14:textId="77777777" w:rsidR="00865480" w:rsidRDefault="00000000">
      <w:pPr>
        <w:pStyle w:val="Standard"/>
        <w:rPr>
          <w:rFonts w:ascii="Roboto" w:hAnsi="Roboto"/>
          <w:sz w:val="21"/>
          <w:szCs w:val="21"/>
        </w:rPr>
      </w:pPr>
      <w:r>
        <w:rPr>
          <w:rFonts w:ascii="Roboto" w:hAnsi="Roboto"/>
          <w:sz w:val="21"/>
          <w:szCs w:val="21"/>
        </w:rPr>
        <w:t>Answer: C</w:t>
      </w:r>
    </w:p>
    <w:p/>
    <w:p w14:paraId="5B485802" w14:textId="77777777" w:rsidR="00865480" w:rsidRDefault="00865480">
      <w:pPr>
        <w:pStyle w:val="Standard"/>
        <w:rPr>
          <w:rFonts w:ascii="Roboto" w:hAnsi="Roboto"/>
          <w:sz w:val="21"/>
          <w:szCs w:val="21"/>
        </w:rPr>
      </w:pPr>
    </w:p>
    <w:p w14:paraId="016523BD" w14:textId="77777777" w:rsidR="00865480" w:rsidRDefault="00000000">
      <w:pPr>
        <w:pStyle w:val="Standard"/>
      </w:pPr>
      <w:r>
        <w:t>Question: 458</w:t>
      </w:r>
    </w:p>
    <w:p/>
    <w:p w14:paraId="2018C96D" w14:textId="77777777" w:rsidR="00865480" w:rsidRDefault="00000000">
      <w:pPr>
        <w:pStyle w:val="Standard"/>
        <w:rPr>
          <w:rFonts w:ascii="Roboto" w:hAnsi="Roboto"/>
          <w:sz w:val="21"/>
          <w:szCs w:val="21"/>
        </w:rPr>
      </w:pPr>
      <w:r>
        <w:rPr>
          <w:rFonts w:ascii="Roboto" w:hAnsi="Roboto"/>
          <w:sz w:val="21"/>
          <w:szCs w:val="21"/>
        </w:rPr>
        <w:t>After failing an audit twice, an organization has been ordered by a government regulatory agency to pay fines. Which of the following caused this action?</w:t>
      </w:r>
    </w:p>
    <w:p w14:paraId="71F4242D" w14:textId="77777777" w:rsidR="00865480" w:rsidRDefault="00000000">
      <w:pPr>
        <w:pStyle w:val="Standard"/>
        <w:rPr>
          <w:rFonts w:ascii="Roboto" w:hAnsi="Roboto"/>
          <w:sz w:val="21"/>
          <w:szCs w:val="21"/>
        </w:rPr>
      </w:pPr>
      <w:r>
        <w:t>A. Non-compliance</w:t>
      </w:r>
    </w:p>
    <w:p w14:paraId="3E1CC5ED" w14:textId="77777777" w:rsidR="00865480" w:rsidRDefault="00000000">
      <w:pPr>
        <w:pStyle w:val="Standard"/>
        <w:rPr>
          <w:rFonts w:ascii="Roboto" w:hAnsi="Roboto"/>
          <w:sz w:val="21"/>
          <w:szCs w:val="21"/>
        </w:rPr>
      </w:pPr>
      <w:r>
        <w:t>B. Contract violations</w:t>
      </w:r>
    </w:p>
    <w:p w14:paraId="70E1E2CC" w14:textId="77777777" w:rsidR="00865480" w:rsidRDefault="00000000">
      <w:pPr>
        <w:pStyle w:val="Standard"/>
        <w:rPr>
          <w:rFonts w:ascii="Roboto" w:hAnsi="Roboto"/>
          <w:sz w:val="21"/>
          <w:szCs w:val="21"/>
        </w:rPr>
      </w:pPr>
      <w:r>
        <w:t>C. Government sanctions</w:t>
      </w:r>
    </w:p>
    <w:p w14:paraId="24C693D0" w14:textId="77777777" w:rsidR="00865480" w:rsidRDefault="00000000">
      <w:pPr>
        <w:pStyle w:val="Standard"/>
        <w:rPr>
          <w:rFonts w:ascii="Roboto" w:hAnsi="Roboto"/>
          <w:sz w:val="21"/>
          <w:szCs w:val="21"/>
        </w:rPr>
      </w:pPr>
      <w:r>
        <w:t>D. Rules of engagement</w:t>
      </w:r>
    </w:p>
    <w:p w14:paraId="71215505" w14:textId="77777777" w:rsidR="00865480" w:rsidRDefault="00000000">
      <w:pPr>
        <w:pStyle w:val="Standard"/>
        <w:rPr>
          <w:rFonts w:ascii="Roboto" w:hAnsi="Roboto"/>
          <w:sz w:val="21"/>
          <w:szCs w:val="21"/>
        </w:rPr>
      </w:pPr>
      <w:r>
        <w:rPr>
          <w:rFonts w:ascii="Roboto" w:hAnsi="Roboto"/>
          <w:sz w:val="21"/>
          <w:szCs w:val="21"/>
        </w:rPr>
        <w:t>Answer: A</w:t>
      </w:r>
    </w:p>
    <w:p/>
    <w:p w14:paraId="26C7A571" w14:textId="77777777" w:rsidR="00865480" w:rsidRDefault="00865480">
      <w:pPr>
        <w:pStyle w:val="Standard"/>
        <w:rPr>
          <w:rFonts w:ascii="Roboto" w:hAnsi="Roboto"/>
          <w:sz w:val="21"/>
          <w:szCs w:val="21"/>
        </w:rPr>
      </w:pPr>
    </w:p>
    <w:p w14:paraId="5422A702" w14:textId="77777777" w:rsidR="00865480" w:rsidRDefault="00000000">
      <w:pPr>
        <w:pStyle w:val="Standard"/>
      </w:pPr>
      <w:r>
        <w:t>Question: 459</w:t>
      </w:r>
    </w:p>
    <w:p/>
    <w:p w14:paraId="506DD217" w14:textId="77777777" w:rsidR="00865480" w:rsidRDefault="00000000">
      <w:pPr>
        <w:pStyle w:val="Standard"/>
        <w:rPr>
          <w:rFonts w:ascii="Roboto" w:hAnsi="Roboto"/>
          <w:sz w:val="21"/>
          <w:szCs w:val="21"/>
        </w:rPr>
      </w:pPr>
      <w:r>
        <w:rPr>
          <w:rFonts w:ascii="Roboto" w:hAnsi="Roboto"/>
          <w:sz w:val="21"/>
          <w:szCs w:val="21"/>
        </w:rPr>
        <w:t>A company installed cameras and added signs to alert visitors that they are being recorded. Which of the following controls did the company implement? (Select two).</w:t>
      </w:r>
    </w:p>
    <w:p w14:paraId="20219872" w14:textId="77777777" w:rsidR="00865480" w:rsidRDefault="00000000">
      <w:pPr>
        <w:pStyle w:val="Standard"/>
        <w:rPr>
          <w:rFonts w:ascii="Roboto" w:hAnsi="Roboto"/>
          <w:sz w:val="21"/>
          <w:szCs w:val="21"/>
        </w:rPr>
      </w:pPr>
      <w:r>
        <w:t>A. Directive</w:t>
      </w:r>
    </w:p>
    <w:p w14:paraId="43E209F5" w14:textId="77777777" w:rsidR="00865480" w:rsidRDefault="00000000">
      <w:pPr>
        <w:pStyle w:val="Standard"/>
        <w:rPr>
          <w:rFonts w:ascii="Roboto" w:hAnsi="Roboto"/>
          <w:sz w:val="21"/>
          <w:szCs w:val="21"/>
        </w:rPr>
      </w:pPr>
      <w:r>
        <w:t>B. Deterrent</w:t>
      </w:r>
    </w:p>
    <w:p w14:paraId="51A4CCDA" w14:textId="77777777" w:rsidR="00865480" w:rsidRDefault="00000000">
      <w:pPr>
        <w:pStyle w:val="Standard"/>
        <w:rPr>
          <w:rFonts w:ascii="Roboto" w:hAnsi="Roboto"/>
          <w:sz w:val="21"/>
          <w:szCs w:val="21"/>
        </w:rPr>
      </w:pPr>
      <w:r>
        <w:t>C. Preventive</w:t>
      </w:r>
    </w:p>
    <w:p w14:paraId="3A53A0A9" w14:textId="77777777" w:rsidR="00865480" w:rsidRDefault="00000000">
      <w:pPr>
        <w:pStyle w:val="Standard"/>
        <w:rPr>
          <w:rFonts w:ascii="Roboto" w:hAnsi="Roboto"/>
          <w:sz w:val="21"/>
          <w:szCs w:val="21"/>
        </w:rPr>
      </w:pPr>
      <w:r>
        <w:t>D. Detective</w:t>
      </w:r>
    </w:p>
    <w:p w14:paraId="35474897" w14:textId="77777777" w:rsidR="00865480" w:rsidRDefault="00000000">
      <w:pPr>
        <w:pStyle w:val="Standard"/>
        <w:rPr>
          <w:rFonts w:ascii="Roboto" w:hAnsi="Roboto"/>
          <w:sz w:val="21"/>
          <w:szCs w:val="21"/>
        </w:rPr>
      </w:pPr>
      <w:r>
        <w:t>E. Corrective</w:t>
      </w:r>
    </w:p>
    <w:p w14:paraId="0AB8907E" w14:textId="77777777" w:rsidR="00865480" w:rsidRDefault="00000000">
      <w:pPr>
        <w:pStyle w:val="Standard"/>
        <w:rPr>
          <w:rFonts w:ascii="Roboto" w:hAnsi="Roboto"/>
          <w:sz w:val="21"/>
          <w:szCs w:val="21"/>
        </w:rPr>
      </w:pPr>
      <w:r>
        <w:t>F. Technical</w:t>
      </w:r>
    </w:p>
    <w:p w14:paraId="658BD7C3" w14:textId="77777777" w:rsidR="00865480" w:rsidRDefault="00000000">
      <w:pPr>
        <w:pStyle w:val="Standard"/>
        <w:rPr>
          <w:rFonts w:ascii="Roboto" w:hAnsi="Roboto"/>
          <w:sz w:val="21"/>
          <w:szCs w:val="21"/>
        </w:rPr>
      </w:pPr>
      <w:r>
        <w:rPr>
          <w:rFonts w:ascii="Roboto" w:hAnsi="Roboto"/>
          <w:sz w:val="21"/>
          <w:szCs w:val="21"/>
        </w:rPr>
        <w:t>Answer: B, D</w:t>
      </w:r>
    </w:p>
    <w:p/>
    <w:p w14:paraId="40E13133" w14:textId="77777777" w:rsidR="00865480" w:rsidRDefault="00865480">
      <w:pPr>
        <w:pStyle w:val="Standard"/>
        <w:rPr>
          <w:rFonts w:ascii="Roboto" w:hAnsi="Roboto"/>
          <w:sz w:val="21"/>
          <w:szCs w:val="21"/>
        </w:rPr>
      </w:pPr>
    </w:p>
    <w:p w14:paraId="1A2957CF" w14:textId="77777777" w:rsidR="00865480" w:rsidRDefault="00000000">
      <w:pPr>
        <w:pStyle w:val="Standard"/>
      </w:pPr>
      <w:r>
        <w:t>Question: 460</w:t>
      </w:r>
    </w:p>
    <w:p/>
    <w:p w14:paraId="3F1A515A" w14:textId="77777777" w:rsidR="00865480" w:rsidRDefault="00000000">
      <w:pPr>
        <w:pStyle w:val="Standard"/>
        <w:rPr>
          <w:rFonts w:ascii="Roboto" w:hAnsi="Roboto"/>
          <w:sz w:val="21"/>
          <w:szCs w:val="21"/>
        </w:rPr>
      </w:pPr>
      <w:r>
        <w:rPr>
          <w:rFonts w:ascii="Roboto" w:hAnsi="Roboto"/>
          <w:sz w:val="21"/>
          <w:szCs w:val="21"/>
        </w:rPr>
        <w:t>Which of the following is a feature of a next-generation SIEM system?</w:t>
      </w:r>
    </w:p>
    <w:p w14:paraId="6FAFC987" w14:textId="77777777" w:rsidR="00865480" w:rsidRDefault="00000000">
      <w:pPr>
        <w:pStyle w:val="Standard"/>
        <w:rPr>
          <w:rFonts w:ascii="Roboto" w:hAnsi="Roboto"/>
          <w:sz w:val="21"/>
          <w:szCs w:val="21"/>
        </w:rPr>
      </w:pPr>
      <w:r>
        <w:t>A. Virus signatures</w:t>
      </w:r>
    </w:p>
    <w:p w14:paraId="45D32618" w14:textId="77777777" w:rsidR="00865480" w:rsidRDefault="00000000">
      <w:pPr>
        <w:pStyle w:val="Standard"/>
        <w:rPr>
          <w:rFonts w:ascii="Roboto" w:hAnsi="Roboto"/>
          <w:sz w:val="21"/>
          <w:szCs w:val="21"/>
        </w:rPr>
      </w:pPr>
      <w:r>
        <w:t>B. Automated response actions</w:t>
      </w:r>
    </w:p>
    <w:p w14:paraId="50694FD8" w14:textId="77777777" w:rsidR="00865480" w:rsidRDefault="00000000">
      <w:pPr>
        <w:pStyle w:val="Standard"/>
        <w:rPr>
          <w:rFonts w:ascii="Roboto" w:hAnsi="Roboto"/>
          <w:sz w:val="21"/>
          <w:szCs w:val="21"/>
        </w:rPr>
      </w:pPr>
      <w:r>
        <w:t>C. Security agent deployment</w:t>
      </w:r>
    </w:p>
    <w:p w14:paraId="7328E53C" w14:textId="77777777" w:rsidR="00865480" w:rsidRDefault="00000000">
      <w:pPr>
        <w:pStyle w:val="Standard"/>
        <w:rPr>
          <w:rFonts w:ascii="Roboto" w:hAnsi="Roboto"/>
          <w:sz w:val="21"/>
          <w:szCs w:val="21"/>
        </w:rPr>
      </w:pPr>
      <w:r>
        <w:t>D. Vulnerability scanning</w:t>
      </w:r>
    </w:p>
    <w:p w14:paraId="02EF31DA" w14:textId="77777777" w:rsidR="00865480" w:rsidRDefault="00000000">
      <w:pPr>
        <w:pStyle w:val="Standard"/>
        <w:rPr>
          <w:rFonts w:ascii="Roboto" w:hAnsi="Roboto"/>
          <w:sz w:val="21"/>
          <w:szCs w:val="21"/>
        </w:rPr>
      </w:pPr>
      <w:r>
        <w:rPr>
          <w:rFonts w:ascii="Roboto" w:hAnsi="Roboto"/>
          <w:sz w:val="21"/>
          <w:szCs w:val="21"/>
        </w:rPr>
        <w:t>Answer: B</w:t>
      </w:r>
    </w:p>
    <w:p/>
    <w:p w14:paraId="2D581FD5" w14:textId="77777777" w:rsidR="00865480" w:rsidRDefault="00865480">
      <w:pPr>
        <w:pStyle w:val="Standard"/>
        <w:rPr>
          <w:rFonts w:ascii="Roboto" w:hAnsi="Roboto"/>
          <w:sz w:val="21"/>
          <w:szCs w:val="21"/>
        </w:rPr>
      </w:pPr>
    </w:p>
    <w:p w14:paraId="28CA0B98" w14:textId="77777777" w:rsidR="00865480" w:rsidRDefault="00000000">
      <w:pPr>
        <w:pStyle w:val="Standard"/>
      </w:pPr>
      <w:r>
        <w:t>Question: 461</w:t>
      </w:r>
    </w:p>
    <w:p/>
    <w:p w14:paraId="6A2B8F32" w14:textId="77777777" w:rsidR="00865480" w:rsidRDefault="00000000">
      <w:pPr>
        <w:pStyle w:val="Standard"/>
        <w:rPr>
          <w:rFonts w:ascii="Roboto" w:hAnsi="Roboto"/>
          <w:sz w:val="21"/>
          <w:szCs w:val="21"/>
        </w:rPr>
      </w:pPr>
      <w:r>
        <w:rPr>
          <w:rFonts w:ascii="Roboto" w:hAnsi="Roboto"/>
          <w:sz w:val="21"/>
          <w:szCs w:val="21"/>
        </w:rPr>
        <w:t>A security analyst is reviewing logs and discovers the following:</w:t>
      </w:r>
    </w:p>
    <w:p w14:paraId="24216E39" w14:textId="77777777" w:rsidR="00865480" w:rsidRDefault="00000000">
      <w:pPr>
        <w:pStyle w:val="Standard"/>
      </w:pPr>
      <w:r>
        <w:rPr>
          <w:noProof/>
        </w:rPr>
        <w:drawing>
          <wp:inline distT="0" distB="0" distL="0" distR="0" wp14:anchorId="41F3973E" wp14:editId="38FE050F">
            <wp:extent cx="5943600" cy="396877"/>
            <wp:effectExtent l="0" t="0" r="0" b="3173"/>
            <wp:docPr id="1274380362"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6877"/>
                    </a:xfrm>
                    <a:prstGeom prst="rect">
                      <a:avLst/>
                    </a:prstGeom>
                    <a:noFill/>
                    <a:ln>
                      <a:noFill/>
                      <a:prstDash/>
                    </a:ln>
                  </pic:spPr>
                </pic:pic>
              </a:graphicData>
            </a:graphic>
          </wp:inline>
        </w:drawing>
      </w:r>
      <w:r>
        <w:rPr>
          <w:rFonts w:ascii="Roboto" w:hAnsi="Roboto"/>
          <w:sz w:val="21"/>
          <w:szCs w:val="21"/>
        </w:rPr>
        <w:t xml:space="preserve"> </w:t>
      </w:r>
    </w:p>
    <w:p w14:paraId="318E3A41" w14:textId="77777777" w:rsidR="00865480" w:rsidRDefault="00000000">
      <w:pPr>
        <w:pStyle w:val="Standard"/>
        <w:rPr>
          <w:rFonts w:ascii="Roboto" w:hAnsi="Roboto"/>
          <w:sz w:val="21"/>
          <w:szCs w:val="21"/>
        </w:rPr>
      </w:pPr>
      <w:r>
        <w:rPr>
          <w:rFonts w:ascii="Roboto" w:hAnsi="Roboto"/>
          <w:sz w:val="21"/>
          <w:szCs w:val="21"/>
        </w:rPr>
        <w:t xml:space="preserve">Which of the following should be used lo best mitigate this type of attack? </w:t>
      </w:r>
    </w:p>
    <w:p w14:paraId="385D9645" w14:textId="77777777" w:rsidR="00865480" w:rsidRDefault="00000000">
      <w:pPr>
        <w:pStyle w:val="Standard"/>
        <w:rPr>
          <w:rFonts w:ascii="Roboto" w:hAnsi="Roboto"/>
          <w:sz w:val="21"/>
          <w:szCs w:val="21"/>
        </w:rPr>
      </w:pPr>
      <w:r>
        <w:t>A. Input sanitization</w:t>
      </w:r>
    </w:p>
    <w:p w14:paraId="795AB9EB" w14:textId="77777777" w:rsidR="00865480" w:rsidRDefault="00000000">
      <w:pPr>
        <w:pStyle w:val="Standard"/>
        <w:rPr>
          <w:rFonts w:ascii="Roboto" w:hAnsi="Roboto"/>
          <w:sz w:val="21"/>
          <w:szCs w:val="21"/>
        </w:rPr>
      </w:pPr>
      <w:r>
        <w:t>B. Secure cookies</w:t>
      </w:r>
    </w:p>
    <w:p w14:paraId="289B58F2" w14:textId="77777777" w:rsidR="00865480" w:rsidRDefault="00000000">
      <w:pPr>
        <w:pStyle w:val="Standard"/>
        <w:rPr>
          <w:rFonts w:ascii="Roboto" w:hAnsi="Roboto"/>
          <w:sz w:val="21"/>
          <w:szCs w:val="21"/>
        </w:rPr>
      </w:pPr>
      <w:r>
        <w:t>C. Static code analysis</w:t>
      </w:r>
    </w:p>
    <w:p w14:paraId="6AAFF708" w14:textId="77777777" w:rsidR="00865480" w:rsidRDefault="00000000">
      <w:pPr>
        <w:pStyle w:val="Standard"/>
        <w:rPr>
          <w:rFonts w:ascii="Roboto" w:hAnsi="Roboto"/>
          <w:sz w:val="21"/>
          <w:szCs w:val="21"/>
        </w:rPr>
      </w:pPr>
      <w:r>
        <w:t>D. Sandboxing</w:t>
      </w:r>
    </w:p>
    <w:p w14:paraId="7BA4D3CE" w14:textId="77777777" w:rsidR="00865480" w:rsidRDefault="00000000">
      <w:pPr>
        <w:pStyle w:val="Standard"/>
        <w:rPr>
          <w:rFonts w:ascii="Roboto" w:hAnsi="Roboto"/>
          <w:sz w:val="21"/>
          <w:szCs w:val="21"/>
        </w:rPr>
      </w:pPr>
      <w:r>
        <w:rPr>
          <w:rFonts w:ascii="Roboto" w:hAnsi="Roboto"/>
          <w:sz w:val="21"/>
          <w:szCs w:val="21"/>
        </w:rPr>
        <w:t>Answer: A</w:t>
      </w:r>
    </w:p>
    <w:p/>
    <w:p w14:paraId="7D5E873C" w14:textId="77777777" w:rsidR="00865480" w:rsidRDefault="00865480">
      <w:pPr>
        <w:pStyle w:val="Standard"/>
        <w:rPr>
          <w:rFonts w:ascii="Roboto" w:hAnsi="Roboto"/>
          <w:sz w:val="21"/>
          <w:szCs w:val="21"/>
        </w:rPr>
      </w:pPr>
    </w:p>
    <w:p w14:paraId="2E76FD50" w14:textId="77777777" w:rsidR="00865480" w:rsidRDefault="00000000">
      <w:pPr>
        <w:pStyle w:val="Standard"/>
      </w:pPr>
      <w:r>
        <w:t>Question: 462</w:t>
      </w:r>
    </w:p>
    <w:p/>
    <w:p w14:paraId="25E0AAEC" w14:textId="77777777" w:rsidR="00865480" w:rsidRDefault="00000000">
      <w:pPr>
        <w:pStyle w:val="Standard"/>
        <w:rPr>
          <w:rFonts w:ascii="Roboto" w:hAnsi="Roboto"/>
          <w:sz w:val="21"/>
          <w:szCs w:val="21"/>
        </w:rPr>
      </w:pPr>
      <w:r>
        <w:rPr>
          <w:rFonts w:ascii="Roboto" w:hAnsi="Roboto"/>
          <w:sz w:val="21"/>
          <w:szCs w:val="21"/>
        </w:rPr>
        <w:t>An organization maintains intellectual property that it wants to protect. Which of the following concepts would be most beneficial to add to the company's security awareness training program?</w:t>
      </w:r>
    </w:p>
    <w:p w14:paraId="3709F6CD" w14:textId="77777777" w:rsidR="00865480" w:rsidRDefault="00000000">
      <w:pPr>
        <w:pStyle w:val="Standard"/>
        <w:rPr>
          <w:rFonts w:ascii="Roboto" w:hAnsi="Roboto"/>
          <w:sz w:val="21"/>
          <w:szCs w:val="21"/>
        </w:rPr>
      </w:pPr>
      <w:r>
        <w:t>A. Insider threat detection</w:t>
      </w:r>
    </w:p>
    <w:p w14:paraId="144DF2DD" w14:textId="77777777" w:rsidR="00865480" w:rsidRDefault="00000000">
      <w:pPr>
        <w:pStyle w:val="Standard"/>
        <w:rPr>
          <w:rFonts w:ascii="Roboto" w:hAnsi="Roboto"/>
          <w:sz w:val="21"/>
          <w:szCs w:val="21"/>
        </w:rPr>
      </w:pPr>
      <w:r>
        <w:t>B. Simulated threats</w:t>
      </w:r>
    </w:p>
    <w:p w14:paraId="0D6ABA57" w14:textId="77777777" w:rsidR="00865480" w:rsidRDefault="00000000">
      <w:pPr>
        <w:pStyle w:val="Standard"/>
        <w:rPr>
          <w:rFonts w:ascii="Roboto" w:hAnsi="Roboto"/>
          <w:sz w:val="21"/>
          <w:szCs w:val="21"/>
        </w:rPr>
      </w:pPr>
      <w:r>
        <w:t>C. Phishing awareness</w:t>
      </w:r>
    </w:p>
    <w:p w14:paraId="527B5BF8" w14:textId="77777777" w:rsidR="00865480" w:rsidRDefault="00000000">
      <w:pPr>
        <w:pStyle w:val="Standard"/>
        <w:rPr>
          <w:rFonts w:ascii="Roboto" w:hAnsi="Roboto"/>
          <w:sz w:val="21"/>
          <w:szCs w:val="21"/>
        </w:rPr>
      </w:pPr>
      <w:r>
        <w:t>D. Business continuity planning</w:t>
      </w:r>
    </w:p>
    <w:p w14:paraId="6184140E" w14:textId="77777777" w:rsidR="00865480" w:rsidRDefault="00000000">
      <w:pPr>
        <w:pStyle w:val="Standard"/>
        <w:rPr>
          <w:rFonts w:ascii="Roboto" w:hAnsi="Roboto"/>
          <w:sz w:val="21"/>
          <w:szCs w:val="21"/>
        </w:rPr>
      </w:pPr>
      <w:r>
        <w:rPr>
          <w:rFonts w:ascii="Roboto" w:hAnsi="Roboto"/>
          <w:sz w:val="21"/>
          <w:szCs w:val="21"/>
        </w:rPr>
        <w:t>Answer: A</w:t>
      </w:r>
    </w:p>
    <w:p/>
    <w:p w14:paraId="23024A8F" w14:textId="77777777" w:rsidR="00865480" w:rsidRDefault="00865480">
      <w:pPr>
        <w:pStyle w:val="Standard"/>
        <w:rPr>
          <w:rFonts w:ascii="Roboto" w:hAnsi="Roboto"/>
          <w:sz w:val="21"/>
          <w:szCs w:val="21"/>
        </w:rPr>
      </w:pPr>
    </w:p>
    <w:p w14:paraId="29F311E3" w14:textId="77777777" w:rsidR="00865480" w:rsidRDefault="00000000">
      <w:pPr>
        <w:pStyle w:val="Standard"/>
      </w:pPr>
      <w:r>
        <w:t>Question: 463</w:t>
      </w:r>
    </w:p>
    <w:p/>
    <w:p w14:paraId="6D02054F" w14:textId="77777777" w:rsidR="00865480" w:rsidRDefault="00000000">
      <w:pPr>
        <w:pStyle w:val="Standard"/>
        <w:rPr>
          <w:rFonts w:ascii="Roboto" w:hAnsi="Roboto"/>
          <w:sz w:val="21"/>
          <w:szCs w:val="21"/>
        </w:rPr>
      </w:pPr>
      <w:r>
        <w:rPr>
          <w:rFonts w:ascii="Roboto" w:hAnsi="Roboto"/>
          <w:sz w:val="21"/>
          <w:szCs w:val="21"/>
        </w:rPr>
        <w:t>An organization is required to provide assurance that its controls are properly designed and operating effectively. Which of the following reports will best achieve the objective?</w:t>
      </w:r>
    </w:p>
    <w:p w14:paraId="01928B5C" w14:textId="77777777" w:rsidR="00865480" w:rsidRDefault="00000000">
      <w:pPr>
        <w:pStyle w:val="Standard"/>
        <w:rPr>
          <w:rFonts w:ascii="Roboto" w:hAnsi="Roboto"/>
          <w:sz w:val="21"/>
          <w:szCs w:val="21"/>
        </w:rPr>
      </w:pPr>
      <w:r>
        <w:t>A. Red teaming</w:t>
      </w:r>
    </w:p>
    <w:p w14:paraId="6DF8EC03" w14:textId="77777777" w:rsidR="00865480" w:rsidRDefault="00000000">
      <w:pPr>
        <w:pStyle w:val="Standard"/>
        <w:rPr>
          <w:rFonts w:ascii="Roboto" w:hAnsi="Roboto"/>
          <w:sz w:val="21"/>
          <w:szCs w:val="21"/>
        </w:rPr>
      </w:pPr>
      <w:r>
        <w:t>B. Penetration testing</w:t>
      </w:r>
    </w:p>
    <w:p w14:paraId="018313A6" w14:textId="77777777" w:rsidR="00865480" w:rsidRDefault="00000000">
      <w:pPr>
        <w:pStyle w:val="Standard"/>
        <w:rPr>
          <w:rFonts w:ascii="Roboto" w:hAnsi="Roboto"/>
          <w:sz w:val="21"/>
          <w:szCs w:val="21"/>
        </w:rPr>
      </w:pPr>
      <w:r>
        <w:t>C. Independent audit</w:t>
      </w:r>
    </w:p>
    <w:p w14:paraId="1C957D2E" w14:textId="77777777" w:rsidR="00865480" w:rsidRDefault="00000000">
      <w:pPr>
        <w:pStyle w:val="Standard"/>
        <w:rPr>
          <w:rFonts w:ascii="Roboto" w:hAnsi="Roboto"/>
          <w:sz w:val="21"/>
          <w:szCs w:val="21"/>
        </w:rPr>
      </w:pPr>
      <w:r>
        <w:t>D. Vulnerability assessment</w:t>
      </w:r>
    </w:p>
    <w:p w14:paraId="2DF01831" w14:textId="77777777" w:rsidR="00865480" w:rsidRDefault="00000000">
      <w:pPr>
        <w:pStyle w:val="Standard"/>
        <w:rPr>
          <w:rFonts w:ascii="Roboto" w:hAnsi="Roboto"/>
          <w:sz w:val="21"/>
          <w:szCs w:val="21"/>
        </w:rPr>
      </w:pPr>
      <w:r>
        <w:rPr>
          <w:rFonts w:ascii="Roboto" w:hAnsi="Roboto"/>
          <w:sz w:val="21"/>
          <w:szCs w:val="21"/>
        </w:rPr>
        <w:t>Answer: D</w:t>
      </w:r>
    </w:p>
    <w:p/>
    <w:p w14:paraId="6EDCE3E8" w14:textId="77777777" w:rsidR="00865480" w:rsidRDefault="00865480">
      <w:pPr>
        <w:pStyle w:val="Standard"/>
        <w:rPr>
          <w:rFonts w:ascii="Roboto" w:hAnsi="Roboto"/>
          <w:sz w:val="21"/>
          <w:szCs w:val="21"/>
        </w:rPr>
      </w:pPr>
    </w:p>
    <w:p w14:paraId="2B202425" w14:textId="77777777" w:rsidR="00865480" w:rsidRDefault="00000000">
      <w:pPr>
        <w:pStyle w:val="Standard"/>
      </w:pPr>
      <w:r>
        <w:t>Question: 464</w:t>
      </w:r>
    </w:p>
    <w:p/>
    <w:p w14:paraId="0B176E0B" w14:textId="77777777" w:rsidR="00865480" w:rsidRDefault="00000000">
      <w:pPr>
        <w:pStyle w:val="Standard"/>
        <w:rPr>
          <w:rFonts w:ascii="Roboto" w:hAnsi="Roboto"/>
          <w:sz w:val="21"/>
          <w:szCs w:val="21"/>
        </w:rPr>
      </w:pPr>
      <w:r>
        <w:rPr>
          <w:rFonts w:ascii="Roboto" w:hAnsi="Roboto"/>
          <w:sz w:val="21"/>
          <w:szCs w:val="21"/>
        </w:rPr>
        <w:t>An organization would like to calculate the time needed to resolve a hardware issue with a server. Which of the following risk management processes describes this example?</w:t>
      </w:r>
    </w:p>
    <w:p w14:paraId="1CE5643B" w14:textId="77777777" w:rsidR="00865480" w:rsidRDefault="00000000">
      <w:pPr>
        <w:pStyle w:val="Standard"/>
        <w:rPr>
          <w:rFonts w:ascii="Roboto" w:hAnsi="Roboto"/>
          <w:sz w:val="21"/>
          <w:szCs w:val="21"/>
        </w:rPr>
      </w:pPr>
      <w:r>
        <w:t>A. Recovery point objective</w:t>
      </w:r>
    </w:p>
    <w:p w14:paraId="2742E2CF" w14:textId="77777777" w:rsidR="00865480" w:rsidRDefault="00000000">
      <w:pPr>
        <w:pStyle w:val="Standard"/>
        <w:rPr>
          <w:rFonts w:ascii="Roboto" w:hAnsi="Roboto"/>
          <w:sz w:val="21"/>
          <w:szCs w:val="21"/>
        </w:rPr>
      </w:pPr>
      <w:r>
        <w:t>B. Mean time between failures</w:t>
      </w:r>
    </w:p>
    <w:p w14:paraId="4C03DB97" w14:textId="77777777" w:rsidR="00865480" w:rsidRDefault="00000000">
      <w:pPr>
        <w:pStyle w:val="Standard"/>
        <w:rPr>
          <w:rFonts w:ascii="Roboto" w:hAnsi="Roboto"/>
          <w:sz w:val="21"/>
          <w:szCs w:val="21"/>
        </w:rPr>
      </w:pPr>
      <w:r>
        <w:t>C. Recovery time objective</w:t>
      </w:r>
    </w:p>
    <w:p w14:paraId="4B0C1921" w14:textId="77777777" w:rsidR="00865480" w:rsidRDefault="00000000">
      <w:pPr>
        <w:pStyle w:val="Standard"/>
        <w:rPr>
          <w:rFonts w:ascii="Roboto" w:hAnsi="Roboto"/>
          <w:sz w:val="21"/>
          <w:szCs w:val="21"/>
        </w:rPr>
      </w:pPr>
      <w:r>
        <w:t>D. Mean time to repair</w:t>
      </w:r>
    </w:p>
    <w:p w14:paraId="2A2CE8B2" w14:textId="77777777" w:rsidR="00865480" w:rsidRDefault="00000000">
      <w:pPr>
        <w:pStyle w:val="Standard"/>
        <w:rPr>
          <w:rFonts w:ascii="Roboto" w:hAnsi="Roboto"/>
          <w:sz w:val="21"/>
          <w:szCs w:val="21"/>
        </w:rPr>
      </w:pPr>
      <w:r>
        <w:rPr>
          <w:rFonts w:ascii="Roboto" w:hAnsi="Roboto"/>
          <w:sz w:val="21"/>
          <w:szCs w:val="21"/>
        </w:rPr>
        <w:t>Answer: D</w:t>
      </w:r>
    </w:p>
    <w:p/>
    <w:p w14:paraId="17E7C91C" w14:textId="77777777" w:rsidR="00865480" w:rsidRDefault="00865480">
      <w:pPr>
        <w:pStyle w:val="Standard"/>
        <w:rPr>
          <w:rFonts w:ascii="Roboto" w:hAnsi="Roboto"/>
          <w:sz w:val="21"/>
          <w:szCs w:val="21"/>
        </w:rPr>
      </w:pPr>
    </w:p>
    <w:p w14:paraId="321B05D9" w14:textId="77777777" w:rsidR="00865480" w:rsidRDefault="00000000">
      <w:pPr>
        <w:pStyle w:val="Standard"/>
      </w:pPr>
      <w:r>
        <w:t>Question: 465</w:t>
      </w:r>
    </w:p>
    <w:p/>
    <w:p w14:paraId="51BC2508" w14:textId="77777777" w:rsidR="00865480" w:rsidRDefault="00000000">
      <w:pPr>
        <w:pStyle w:val="Standard"/>
        <w:rPr>
          <w:rFonts w:ascii="Roboto" w:hAnsi="Roboto"/>
          <w:sz w:val="21"/>
          <w:szCs w:val="21"/>
        </w:rPr>
      </w:pPr>
      <w:r>
        <w:rPr>
          <w:rFonts w:ascii="Roboto" w:hAnsi="Roboto"/>
          <w:sz w:val="21"/>
          <w:szCs w:val="21"/>
        </w:rPr>
        <w:t>While reviewing logs, a security administrator identifies the following code:</w:t>
      </w:r>
    </w:p>
    <w:p w14:paraId="39E57D85" w14:textId="77777777" w:rsidR="00865480" w:rsidRDefault="00000000">
      <w:pPr>
        <w:pStyle w:val="Standard"/>
        <w:rPr>
          <w:rFonts w:ascii="Roboto" w:hAnsi="Roboto"/>
          <w:sz w:val="21"/>
          <w:szCs w:val="21"/>
        </w:rPr>
      </w:pPr>
      <w:r>
        <w:rPr>
          <w:rFonts w:ascii="Roboto" w:hAnsi="Roboto"/>
          <w:sz w:val="21"/>
          <w:szCs w:val="21"/>
        </w:rPr>
        <w:t>&lt;script&gt;function(send_info)&lt;/script&gt;</w:t>
      </w:r>
    </w:p>
    <w:p w14:paraId="340D3A73" w14:textId="77777777" w:rsidR="00865480" w:rsidRDefault="00000000">
      <w:pPr>
        <w:pStyle w:val="Standard"/>
        <w:rPr>
          <w:rFonts w:ascii="Roboto" w:hAnsi="Roboto"/>
          <w:sz w:val="21"/>
          <w:szCs w:val="21"/>
        </w:rPr>
      </w:pPr>
      <w:r>
        <w:rPr>
          <w:rFonts w:ascii="Roboto" w:hAnsi="Roboto"/>
          <w:sz w:val="21"/>
          <w:szCs w:val="21"/>
        </w:rPr>
        <w:t>Which of the following best describes the vulnerability being exploited?</w:t>
      </w:r>
    </w:p>
    <w:p w14:paraId="7A880D2A" w14:textId="77777777" w:rsidR="00865480" w:rsidRDefault="00000000">
      <w:pPr>
        <w:pStyle w:val="Standard"/>
        <w:rPr>
          <w:rFonts w:ascii="Roboto" w:hAnsi="Roboto"/>
          <w:sz w:val="21"/>
          <w:szCs w:val="21"/>
        </w:rPr>
      </w:pPr>
      <w:r>
        <w:t>A. XSS</w:t>
      </w:r>
    </w:p>
    <w:p w14:paraId="506DF7B9" w14:textId="77777777" w:rsidR="00865480" w:rsidRDefault="00000000">
      <w:pPr>
        <w:pStyle w:val="Standard"/>
        <w:rPr>
          <w:rFonts w:ascii="Roboto" w:hAnsi="Roboto"/>
          <w:sz w:val="21"/>
          <w:szCs w:val="21"/>
        </w:rPr>
      </w:pPr>
      <w:r>
        <w:t>B. SQLi</w:t>
      </w:r>
    </w:p>
    <w:p w14:paraId="25C54A9A" w14:textId="77777777" w:rsidR="00865480" w:rsidRDefault="00000000">
      <w:pPr>
        <w:pStyle w:val="Standard"/>
        <w:rPr>
          <w:rFonts w:ascii="Roboto" w:hAnsi="Roboto"/>
          <w:sz w:val="21"/>
          <w:szCs w:val="21"/>
        </w:rPr>
      </w:pPr>
      <w:r>
        <w:t>C. DDoS</w:t>
      </w:r>
    </w:p>
    <w:p w14:paraId="1CCBB9FC" w14:textId="77777777" w:rsidR="00865480" w:rsidRDefault="00000000">
      <w:pPr>
        <w:pStyle w:val="Standard"/>
        <w:rPr>
          <w:rFonts w:ascii="Roboto" w:hAnsi="Roboto"/>
          <w:sz w:val="21"/>
          <w:szCs w:val="21"/>
        </w:rPr>
      </w:pPr>
      <w:r>
        <w:t>D. CSRF</w:t>
      </w:r>
    </w:p>
    <w:p w14:paraId="4EAAA953" w14:textId="77777777" w:rsidR="00865480" w:rsidRDefault="00000000">
      <w:pPr>
        <w:pStyle w:val="Standard"/>
        <w:rPr>
          <w:rFonts w:ascii="Roboto" w:hAnsi="Roboto"/>
          <w:sz w:val="21"/>
          <w:szCs w:val="21"/>
        </w:rPr>
      </w:pPr>
      <w:r>
        <w:rPr>
          <w:rFonts w:ascii="Roboto" w:hAnsi="Roboto"/>
          <w:sz w:val="21"/>
          <w:szCs w:val="21"/>
        </w:rPr>
        <w:t>Answer: A</w:t>
      </w:r>
    </w:p>
    <w:p/>
    <w:p w14:paraId="042EB883" w14:textId="77777777" w:rsidR="00865480" w:rsidRDefault="00865480">
      <w:pPr>
        <w:pStyle w:val="Standard"/>
        <w:rPr>
          <w:rFonts w:ascii="Roboto" w:hAnsi="Roboto"/>
          <w:sz w:val="21"/>
          <w:szCs w:val="21"/>
        </w:rPr>
      </w:pPr>
    </w:p>
    <w:p w14:paraId="0F692786" w14:textId="77777777" w:rsidR="00865480" w:rsidRDefault="00000000">
      <w:pPr>
        <w:pStyle w:val="Standard"/>
      </w:pPr>
      <w:r>
        <w:t>Question: 466</w:t>
      </w:r>
    </w:p>
    <w:p/>
    <w:p w14:paraId="501E006B" w14:textId="77777777" w:rsidR="00865480" w:rsidRDefault="00000000">
      <w:pPr>
        <w:pStyle w:val="Standard"/>
        <w:rPr>
          <w:rFonts w:ascii="Roboto" w:hAnsi="Roboto"/>
          <w:sz w:val="21"/>
          <w:szCs w:val="21"/>
        </w:rPr>
      </w:pPr>
      <w:r>
        <w:rPr>
          <w:rFonts w:ascii="Roboto" w:hAnsi="Roboto"/>
          <w:sz w:val="21"/>
          <w:szCs w:val="21"/>
        </w:rPr>
        <w:t xml:space="preserve">An engineer moved to another team and is unable to access the new team's shared folders while still being able to access the shared folders from the former team. After opening a ticket, the engineer discovers that the account was never moved to the new group. Which of the following access controls is most likely causing the lack of access? 1    </w:t>
      </w:r>
    </w:p>
    <w:p w14:paraId="2A02E050" w14:textId="77777777" w:rsidR="00865480" w:rsidRDefault="00000000">
      <w:pPr>
        <w:pStyle w:val="Standard"/>
        <w:rPr>
          <w:rFonts w:ascii="Roboto" w:hAnsi="Roboto"/>
          <w:sz w:val="21"/>
          <w:szCs w:val="21"/>
        </w:rPr>
      </w:pPr>
      <w:r>
        <w:t>A. Role-based</w:t>
      </w:r>
    </w:p>
    <w:p w14:paraId="4B6435ED" w14:textId="77777777" w:rsidR="00865480" w:rsidRDefault="00000000">
      <w:pPr>
        <w:pStyle w:val="Standard"/>
        <w:rPr>
          <w:rFonts w:ascii="Roboto" w:hAnsi="Roboto"/>
          <w:sz w:val="21"/>
          <w:szCs w:val="21"/>
        </w:rPr>
      </w:pPr>
      <w:r>
        <w:t>B. Discretionary</w:t>
      </w:r>
    </w:p>
    <w:p w14:paraId="5E75AF45" w14:textId="77777777" w:rsidR="00865480" w:rsidRDefault="00000000">
      <w:pPr>
        <w:pStyle w:val="Standard"/>
        <w:rPr>
          <w:rFonts w:ascii="Roboto" w:hAnsi="Roboto"/>
          <w:sz w:val="21"/>
          <w:szCs w:val="21"/>
        </w:rPr>
      </w:pPr>
      <w:r>
        <w:t>C. Time of day</w:t>
      </w:r>
    </w:p>
    <w:p w14:paraId="63D1D2AA" w14:textId="77777777" w:rsidR="00865480" w:rsidRDefault="00000000">
      <w:pPr>
        <w:pStyle w:val="Standard"/>
        <w:rPr>
          <w:rFonts w:ascii="Roboto" w:hAnsi="Roboto"/>
          <w:sz w:val="21"/>
          <w:szCs w:val="21"/>
        </w:rPr>
      </w:pPr>
      <w:r>
        <w:t>D. Least privilege</w:t>
      </w:r>
    </w:p>
    <w:p w14:paraId="038BB37B" w14:textId="77777777" w:rsidR="00865480" w:rsidRDefault="00000000">
      <w:pPr>
        <w:pStyle w:val="Standard"/>
        <w:rPr>
          <w:rFonts w:ascii="Roboto" w:hAnsi="Roboto"/>
          <w:sz w:val="21"/>
          <w:szCs w:val="21"/>
        </w:rPr>
      </w:pPr>
      <w:r>
        <w:rPr>
          <w:rFonts w:ascii="Roboto" w:hAnsi="Roboto"/>
          <w:sz w:val="21"/>
          <w:szCs w:val="21"/>
        </w:rPr>
        <w:t>Answer: A</w:t>
      </w:r>
    </w:p>
    <w:p/>
    <w:p w14:paraId="2171227E" w14:textId="77777777" w:rsidR="00865480" w:rsidRDefault="00865480">
      <w:pPr>
        <w:pStyle w:val="Standard"/>
        <w:rPr>
          <w:rFonts w:ascii="Roboto" w:hAnsi="Roboto"/>
          <w:sz w:val="21"/>
          <w:szCs w:val="21"/>
        </w:rPr>
      </w:pPr>
    </w:p>
    <w:p w14:paraId="0C450714" w14:textId="77777777" w:rsidR="00865480" w:rsidRDefault="00000000">
      <w:pPr>
        <w:pStyle w:val="Standard"/>
      </w:pPr>
      <w:r>
        <w:t>Question: 467</w:t>
      </w:r>
    </w:p>
    <w:p/>
    <w:p w14:paraId="4F2D52CC" w14:textId="77777777" w:rsidR="00865480" w:rsidRDefault="00000000">
      <w:pPr>
        <w:pStyle w:val="Standard"/>
        <w:rPr>
          <w:rFonts w:ascii="Roboto" w:hAnsi="Roboto"/>
          <w:sz w:val="21"/>
          <w:szCs w:val="21"/>
        </w:rPr>
      </w:pPr>
      <w:r>
        <w:rPr>
          <w:rFonts w:ascii="Roboto" w:hAnsi="Roboto"/>
          <w:sz w:val="21"/>
          <w:szCs w:val="21"/>
        </w:rPr>
        <w:t>A company is considering an expansion of access controls for an application that contractors and internal employees use to reduce costs. Which of the following risk elements should the implementation team understand before granting access to the application?</w:t>
      </w:r>
    </w:p>
    <w:p w14:paraId="18CE2F5C" w14:textId="77777777" w:rsidR="00865480" w:rsidRDefault="00000000">
      <w:pPr>
        <w:pStyle w:val="Standard"/>
        <w:rPr>
          <w:rFonts w:ascii="Roboto" w:hAnsi="Roboto"/>
          <w:sz w:val="21"/>
          <w:szCs w:val="21"/>
        </w:rPr>
      </w:pPr>
      <w:r>
        <w:t>A. Threshold</w:t>
      </w:r>
    </w:p>
    <w:p w14:paraId="38FB8855" w14:textId="77777777" w:rsidR="00865480" w:rsidRDefault="00000000">
      <w:pPr>
        <w:pStyle w:val="Standard"/>
        <w:rPr>
          <w:rFonts w:ascii="Roboto" w:hAnsi="Roboto"/>
          <w:sz w:val="21"/>
          <w:szCs w:val="21"/>
        </w:rPr>
      </w:pPr>
      <w:r>
        <w:t>B. Appetite</w:t>
      </w:r>
    </w:p>
    <w:p w14:paraId="24A9E94A" w14:textId="77777777" w:rsidR="00865480" w:rsidRDefault="00000000">
      <w:pPr>
        <w:pStyle w:val="Standard"/>
        <w:rPr>
          <w:rFonts w:ascii="Roboto" w:hAnsi="Roboto"/>
          <w:sz w:val="21"/>
          <w:szCs w:val="21"/>
        </w:rPr>
      </w:pPr>
      <w:r>
        <w:t>C. Tolerance</w:t>
      </w:r>
    </w:p>
    <w:p w14:paraId="25678F81" w14:textId="77777777" w:rsidR="00865480" w:rsidRDefault="00000000">
      <w:pPr>
        <w:pStyle w:val="Standard"/>
        <w:rPr>
          <w:rFonts w:ascii="Roboto" w:hAnsi="Roboto"/>
          <w:sz w:val="21"/>
          <w:szCs w:val="21"/>
        </w:rPr>
      </w:pPr>
      <w:r>
        <w:t>D. Register</w:t>
      </w:r>
    </w:p>
    <w:p w14:paraId="10F9169E" w14:textId="77777777" w:rsidR="00865480" w:rsidRDefault="00000000">
      <w:pPr>
        <w:pStyle w:val="Standard"/>
        <w:rPr>
          <w:rFonts w:ascii="Roboto" w:hAnsi="Roboto"/>
          <w:sz w:val="21"/>
          <w:szCs w:val="21"/>
        </w:rPr>
      </w:pPr>
      <w:r>
        <w:rPr>
          <w:rFonts w:ascii="Roboto" w:hAnsi="Roboto"/>
          <w:sz w:val="21"/>
          <w:szCs w:val="21"/>
        </w:rPr>
        <w:t>Answer: C</w:t>
      </w:r>
    </w:p>
    <w:p/>
    <w:p w14:paraId="3EE55B34" w14:textId="77777777" w:rsidR="00865480" w:rsidRDefault="00865480">
      <w:pPr>
        <w:pStyle w:val="Standard"/>
        <w:rPr>
          <w:rFonts w:ascii="Roboto" w:hAnsi="Roboto"/>
          <w:sz w:val="21"/>
          <w:szCs w:val="21"/>
        </w:rPr>
      </w:pPr>
    </w:p>
    <w:p w14:paraId="7FE8AF61" w14:textId="77777777" w:rsidR="00865480" w:rsidRDefault="00000000">
      <w:pPr>
        <w:pStyle w:val="Standard"/>
      </w:pPr>
      <w:r>
        <w:t>Question: 468</w:t>
      </w:r>
    </w:p>
    <w:p/>
    <w:p w14:paraId="1C9D261C" w14:textId="77777777" w:rsidR="00865480" w:rsidRDefault="00000000">
      <w:pPr>
        <w:pStyle w:val="Standard"/>
        <w:rPr>
          <w:rFonts w:ascii="Roboto" w:hAnsi="Roboto"/>
          <w:sz w:val="21"/>
          <w:szCs w:val="21"/>
        </w:rPr>
      </w:pPr>
      <w:r>
        <w:rPr>
          <w:rFonts w:ascii="Roboto" w:hAnsi="Roboto"/>
          <w:sz w:val="21"/>
          <w:szCs w:val="21"/>
        </w:rPr>
        <w:t>The Chief Information Security Officer wants to discuss options for a disaster recovery site that allows the business to resume operations as quickly as possible. Which of the following solutions meets this requirement?</w:t>
      </w:r>
    </w:p>
    <w:p w14:paraId="53CBBC0A" w14:textId="77777777" w:rsidR="00865480" w:rsidRDefault="00000000">
      <w:pPr>
        <w:pStyle w:val="Standard"/>
        <w:rPr>
          <w:rFonts w:ascii="Roboto" w:hAnsi="Roboto"/>
          <w:sz w:val="21"/>
          <w:szCs w:val="21"/>
        </w:rPr>
      </w:pPr>
      <w:r>
        <w:t>A. Hot site</w:t>
      </w:r>
    </w:p>
    <w:p w14:paraId="49F9AA7E" w14:textId="77777777" w:rsidR="00865480" w:rsidRDefault="00000000">
      <w:pPr>
        <w:pStyle w:val="Standard"/>
        <w:rPr>
          <w:rFonts w:ascii="Roboto" w:hAnsi="Roboto"/>
          <w:sz w:val="21"/>
          <w:szCs w:val="21"/>
        </w:rPr>
      </w:pPr>
      <w:r>
        <w:t>B. Cold site</w:t>
      </w:r>
    </w:p>
    <w:p w14:paraId="0A0E7BF8" w14:textId="77777777" w:rsidR="00865480" w:rsidRDefault="00000000">
      <w:pPr>
        <w:pStyle w:val="Standard"/>
        <w:rPr>
          <w:rFonts w:ascii="Roboto" w:hAnsi="Roboto"/>
          <w:sz w:val="21"/>
          <w:szCs w:val="21"/>
        </w:rPr>
      </w:pPr>
      <w:r>
        <w:t>C. Geographic dispersion</w:t>
      </w:r>
    </w:p>
    <w:p w14:paraId="68B6848D" w14:textId="77777777" w:rsidR="00865480" w:rsidRDefault="00000000">
      <w:pPr>
        <w:pStyle w:val="Standard"/>
        <w:rPr>
          <w:rFonts w:ascii="Roboto" w:hAnsi="Roboto"/>
          <w:sz w:val="21"/>
          <w:szCs w:val="21"/>
        </w:rPr>
      </w:pPr>
      <w:r>
        <w:t>D. Warm site</w:t>
      </w:r>
    </w:p>
    <w:p w14:paraId="3D07FC8D" w14:textId="77777777" w:rsidR="00865480" w:rsidRDefault="00000000">
      <w:pPr>
        <w:pStyle w:val="Standard"/>
        <w:rPr>
          <w:rFonts w:ascii="Roboto" w:hAnsi="Roboto"/>
          <w:sz w:val="21"/>
          <w:szCs w:val="21"/>
        </w:rPr>
      </w:pPr>
      <w:r>
        <w:rPr>
          <w:rFonts w:ascii="Roboto" w:hAnsi="Roboto"/>
          <w:sz w:val="21"/>
          <w:szCs w:val="21"/>
        </w:rPr>
        <w:t>Answer: A</w:t>
      </w:r>
    </w:p>
    <w:p/>
    <w:p w14:paraId="76707334" w14:textId="77777777" w:rsidR="00865480" w:rsidRDefault="00865480">
      <w:pPr>
        <w:pStyle w:val="Standard"/>
        <w:rPr>
          <w:rFonts w:ascii="Roboto" w:hAnsi="Roboto"/>
          <w:sz w:val="21"/>
          <w:szCs w:val="21"/>
        </w:rPr>
      </w:pPr>
    </w:p>
    <w:p w14:paraId="530084C1" w14:textId="77777777" w:rsidR="00865480" w:rsidRDefault="00000000">
      <w:pPr>
        <w:pStyle w:val="Standard"/>
      </w:pPr>
      <w:r>
        <w:t>Question: 469</w:t>
      </w:r>
    </w:p>
    <w:p/>
    <w:p w14:paraId="55F1CB7C" w14:textId="77777777" w:rsidR="00865480" w:rsidRDefault="00000000">
      <w:pPr>
        <w:pStyle w:val="Standard"/>
        <w:rPr>
          <w:rFonts w:ascii="Roboto" w:hAnsi="Roboto"/>
          <w:sz w:val="21"/>
          <w:szCs w:val="21"/>
        </w:rPr>
      </w:pPr>
      <w:r>
        <w:rPr>
          <w:rFonts w:ascii="Roboto" w:hAnsi="Roboto"/>
          <w:sz w:val="21"/>
          <w:szCs w:val="21"/>
        </w:rPr>
        <w:t>A company wants to ensure secure remote access to its internal network. The company has only one public IP and would like to avoid making any changes to the current network setup. Which of the following solutions would best accomplish this goal?</w:t>
      </w:r>
    </w:p>
    <w:p w14:paraId="3818390D" w14:textId="77777777" w:rsidR="00865480" w:rsidRDefault="00000000">
      <w:pPr>
        <w:pStyle w:val="Standard"/>
        <w:rPr>
          <w:rFonts w:ascii="Roboto" w:hAnsi="Roboto"/>
          <w:sz w:val="21"/>
          <w:szCs w:val="21"/>
        </w:rPr>
      </w:pPr>
      <w:r>
        <w:t>A. PAT</w:t>
      </w:r>
    </w:p>
    <w:p w14:paraId="14517BDF" w14:textId="77777777" w:rsidR="00865480" w:rsidRDefault="00000000">
      <w:pPr>
        <w:pStyle w:val="Standard"/>
        <w:rPr>
          <w:rFonts w:ascii="Roboto" w:hAnsi="Roboto"/>
          <w:sz w:val="21"/>
          <w:szCs w:val="21"/>
        </w:rPr>
      </w:pPr>
      <w:r>
        <w:t>B. IPSec VPN</w:t>
      </w:r>
    </w:p>
    <w:p w14:paraId="1509CCD1" w14:textId="77777777" w:rsidR="00865480" w:rsidRDefault="00000000">
      <w:pPr>
        <w:pStyle w:val="Standard"/>
        <w:rPr>
          <w:rFonts w:ascii="Roboto" w:hAnsi="Roboto"/>
          <w:sz w:val="21"/>
          <w:szCs w:val="21"/>
        </w:rPr>
      </w:pPr>
      <w:r>
        <w:t>C. Perimeter network</w:t>
      </w:r>
    </w:p>
    <w:p w14:paraId="3403273F" w14:textId="77777777" w:rsidR="00865480" w:rsidRDefault="00000000">
      <w:pPr>
        <w:pStyle w:val="Standard"/>
        <w:rPr>
          <w:rFonts w:ascii="Roboto" w:hAnsi="Roboto"/>
          <w:sz w:val="21"/>
          <w:szCs w:val="21"/>
        </w:rPr>
      </w:pPr>
      <w:r>
        <w:t>D. Reverse proxy</w:t>
      </w:r>
    </w:p>
    <w:p w14:paraId="78057400" w14:textId="77777777" w:rsidR="00865480" w:rsidRDefault="00000000">
      <w:pPr>
        <w:pStyle w:val="Standard"/>
        <w:rPr>
          <w:rFonts w:ascii="Roboto" w:hAnsi="Roboto"/>
          <w:sz w:val="21"/>
          <w:szCs w:val="21"/>
        </w:rPr>
      </w:pPr>
      <w:r>
        <w:rPr>
          <w:rFonts w:ascii="Roboto" w:hAnsi="Roboto"/>
          <w:sz w:val="21"/>
          <w:szCs w:val="21"/>
        </w:rPr>
        <w:t>Answer: B</w:t>
      </w:r>
    </w:p>
    <w:p/>
    <w:p w14:paraId="04401538" w14:textId="77777777" w:rsidR="00865480" w:rsidRDefault="00865480">
      <w:pPr>
        <w:pStyle w:val="Standard"/>
        <w:rPr>
          <w:rFonts w:ascii="Roboto" w:hAnsi="Roboto"/>
          <w:sz w:val="21"/>
          <w:szCs w:val="21"/>
        </w:rPr>
      </w:pPr>
    </w:p>
    <w:p w14:paraId="297ACA81" w14:textId="77777777" w:rsidR="00865480" w:rsidRDefault="00000000">
      <w:pPr>
        <w:pStyle w:val="Standard"/>
      </w:pPr>
      <w:r>
        <w:t>Question: 470</w:t>
      </w:r>
    </w:p>
    <w:p/>
    <w:p w14:paraId="66B78370" w14:textId="77777777" w:rsidR="00865480" w:rsidRDefault="00000000">
      <w:pPr>
        <w:pStyle w:val="Standard"/>
        <w:rPr>
          <w:rFonts w:ascii="Roboto" w:hAnsi="Roboto"/>
          <w:sz w:val="21"/>
          <w:szCs w:val="21"/>
        </w:rPr>
      </w:pPr>
      <w:r>
        <w:rPr>
          <w:rFonts w:ascii="Roboto" w:hAnsi="Roboto"/>
          <w:sz w:val="21"/>
          <w:szCs w:val="21"/>
        </w:rPr>
        <w:t>Which of the following is the best method to reduce the attack surface of an enterprise network?</w:t>
      </w:r>
    </w:p>
    <w:p w14:paraId="293A51F4" w14:textId="77777777" w:rsidR="00865480" w:rsidRDefault="00000000">
      <w:pPr>
        <w:pStyle w:val="Standard"/>
        <w:rPr>
          <w:rFonts w:ascii="Roboto" w:hAnsi="Roboto"/>
          <w:sz w:val="21"/>
          <w:szCs w:val="21"/>
        </w:rPr>
      </w:pPr>
      <w:r>
        <w:t>A. Disable unused network services on servers.</w:t>
      </w:r>
    </w:p>
    <w:p w14:paraId="3D66D78E" w14:textId="77777777" w:rsidR="00865480" w:rsidRDefault="00000000">
      <w:pPr>
        <w:pStyle w:val="Standard"/>
        <w:rPr>
          <w:rFonts w:ascii="Roboto" w:hAnsi="Roboto"/>
          <w:sz w:val="21"/>
          <w:szCs w:val="21"/>
        </w:rPr>
      </w:pPr>
      <w:r>
        <w:t>B. Use port security for wired connections.</w:t>
      </w:r>
    </w:p>
    <w:p w14:paraId="2D683B3A" w14:textId="77777777" w:rsidR="00865480" w:rsidRDefault="00000000">
      <w:pPr>
        <w:pStyle w:val="Standard"/>
        <w:rPr>
          <w:rFonts w:ascii="Roboto" w:hAnsi="Roboto"/>
          <w:sz w:val="21"/>
          <w:szCs w:val="21"/>
        </w:rPr>
      </w:pPr>
      <w:r>
        <w:t>C. Change default passwords for network printers.</w:t>
      </w:r>
    </w:p>
    <w:p w14:paraId="12B4F558" w14:textId="77777777" w:rsidR="00865480" w:rsidRDefault="00000000">
      <w:pPr>
        <w:pStyle w:val="Standard"/>
        <w:rPr>
          <w:rFonts w:ascii="Roboto" w:hAnsi="Roboto"/>
          <w:sz w:val="21"/>
          <w:szCs w:val="21"/>
        </w:rPr>
      </w:pPr>
      <w:r>
        <w:t>D. Create a guest wireless network for visitors.</w:t>
      </w:r>
    </w:p>
    <w:p w14:paraId="4334D935" w14:textId="77777777" w:rsidR="00865480" w:rsidRDefault="00000000">
      <w:pPr>
        <w:pStyle w:val="Standard"/>
        <w:rPr>
          <w:rFonts w:ascii="Roboto" w:hAnsi="Roboto"/>
          <w:sz w:val="21"/>
          <w:szCs w:val="21"/>
        </w:rPr>
      </w:pPr>
      <w:r>
        <w:rPr>
          <w:rFonts w:ascii="Roboto" w:hAnsi="Roboto"/>
          <w:sz w:val="21"/>
          <w:szCs w:val="21"/>
        </w:rPr>
        <w:t>Answer: C</w:t>
      </w:r>
    </w:p>
    <w:p/>
    <w:p w14:paraId="5D7D8E7C" w14:textId="77777777" w:rsidR="00865480" w:rsidRDefault="00865480">
      <w:pPr>
        <w:pStyle w:val="Standard"/>
        <w:rPr>
          <w:rFonts w:ascii="Roboto" w:hAnsi="Roboto"/>
          <w:sz w:val="21"/>
          <w:szCs w:val="21"/>
        </w:rPr>
      </w:pPr>
    </w:p>
    <w:p w14:paraId="34D008C8" w14:textId="77777777" w:rsidR="00865480" w:rsidRDefault="00865480">
      <w:pPr>
        <w:spacing w:after="0"/>
        <w:rPr>
          <w:rFonts w:ascii="Times New Roman" w:hAnsi="Times New Roman"/>
          <w:sz w:val="24"/>
          <w:szCs w:val="24"/>
        </w:rPr>
      </w:pPr>
    </w:p>
    <w:sectPr w:rsidR="008654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53F28" w14:textId="77777777" w:rsidR="007456BE" w:rsidRDefault="007456BE">
      <w:pPr>
        <w:spacing w:after="0" w:line="240" w:lineRule="auto"/>
      </w:pPr>
      <w:r>
        <w:separator/>
      </w:r>
    </w:p>
  </w:endnote>
  <w:endnote w:type="continuationSeparator" w:id="0">
    <w:p w14:paraId="0CC24D14" w14:textId="77777777" w:rsidR="007456BE" w:rsidRDefault="0074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panose1 w:val="05010000000000000000"/>
    <w:charset w:val="00"/>
    <w:family w:val="auto"/>
    <w:pitch w:val="variable"/>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CC82B" w14:textId="77777777" w:rsidR="007456BE" w:rsidRDefault="007456BE">
      <w:pPr>
        <w:spacing w:after="0" w:line="240" w:lineRule="auto"/>
      </w:pPr>
      <w:r>
        <w:rPr>
          <w:color w:val="000000"/>
        </w:rPr>
        <w:separator/>
      </w:r>
    </w:p>
  </w:footnote>
  <w:footnote w:type="continuationSeparator" w:id="0">
    <w:p w14:paraId="022C35A5" w14:textId="77777777" w:rsidR="007456BE" w:rsidRDefault="00745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4E9B"/>
    <w:multiLevelType w:val="multilevel"/>
    <w:tmpl w:val="9CDC4368"/>
    <w:styleLink w:val="WWNum67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0724456"/>
    <w:multiLevelType w:val="multilevel"/>
    <w:tmpl w:val="BCE41F18"/>
    <w:styleLink w:val="WWNum55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00810D2A"/>
    <w:multiLevelType w:val="multilevel"/>
    <w:tmpl w:val="64929B8E"/>
    <w:styleLink w:val="WWNum61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00DD5E1E"/>
    <w:multiLevelType w:val="multilevel"/>
    <w:tmpl w:val="BA04AFE2"/>
    <w:styleLink w:val="WWNum56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1B77D35"/>
    <w:multiLevelType w:val="multilevel"/>
    <w:tmpl w:val="796463EA"/>
    <w:styleLink w:val="WWNum5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03586CA9"/>
    <w:multiLevelType w:val="multilevel"/>
    <w:tmpl w:val="C1C8AFA4"/>
    <w:styleLink w:val="WWNum58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039466DD"/>
    <w:multiLevelType w:val="multilevel"/>
    <w:tmpl w:val="EBE44B9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04236742"/>
    <w:multiLevelType w:val="multilevel"/>
    <w:tmpl w:val="2276958C"/>
    <w:styleLink w:val="WWNum68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054A2333"/>
    <w:multiLevelType w:val="multilevel"/>
    <w:tmpl w:val="40988B26"/>
    <w:styleLink w:val="WWNum63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06866CF5"/>
    <w:multiLevelType w:val="multilevel"/>
    <w:tmpl w:val="5E2E9C9E"/>
    <w:styleLink w:val="WWNum6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06A93DCD"/>
    <w:multiLevelType w:val="multilevel"/>
    <w:tmpl w:val="2EA2505C"/>
    <w:styleLink w:val="WWNum6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07684681"/>
    <w:multiLevelType w:val="multilevel"/>
    <w:tmpl w:val="277E7E12"/>
    <w:styleLink w:val="WWNum62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07E03A65"/>
    <w:multiLevelType w:val="multilevel"/>
    <w:tmpl w:val="CDE2CB8A"/>
    <w:styleLink w:val="WWNum6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091F1D44"/>
    <w:multiLevelType w:val="multilevel"/>
    <w:tmpl w:val="FE5E10E0"/>
    <w:styleLink w:val="WWNum60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09926090"/>
    <w:multiLevelType w:val="multilevel"/>
    <w:tmpl w:val="8D047E80"/>
    <w:styleLink w:val="WWNum58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 w15:restartNumberingAfterBreak="0">
    <w:nsid w:val="09BF1B9C"/>
    <w:multiLevelType w:val="multilevel"/>
    <w:tmpl w:val="D87807D0"/>
    <w:styleLink w:val="WWNum59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 w15:restartNumberingAfterBreak="0">
    <w:nsid w:val="09D974E4"/>
    <w:multiLevelType w:val="multilevel"/>
    <w:tmpl w:val="4942CC66"/>
    <w:styleLink w:val="WWNum5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0A19073A"/>
    <w:multiLevelType w:val="multilevel"/>
    <w:tmpl w:val="D570A52A"/>
    <w:styleLink w:val="WWNum65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 w15:restartNumberingAfterBreak="0">
    <w:nsid w:val="0B4E5ADC"/>
    <w:multiLevelType w:val="multilevel"/>
    <w:tmpl w:val="C9C88C54"/>
    <w:styleLink w:val="WWNum6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0B765AE4"/>
    <w:multiLevelType w:val="multilevel"/>
    <w:tmpl w:val="2DE65618"/>
    <w:styleLink w:val="WWNum68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 w15:restartNumberingAfterBreak="0">
    <w:nsid w:val="0C363806"/>
    <w:multiLevelType w:val="multilevel"/>
    <w:tmpl w:val="F8DE1C30"/>
    <w:styleLink w:val="WWNum6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 w15:restartNumberingAfterBreak="0">
    <w:nsid w:val="0C8B5C08"/>
    <w:multiLevelType w:val="multilevel"/>
    <w:tmpl w:val="EF5A034A"/>
    <w:styleLink w:val="WWNum68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 w15:restartNumberingAfterBreak="0">
    <w:nsid w:val="0C913984"/>
    <w:multiLevelType w:val="multilevel"/>
    <w:tmpl w:val="9F1686A2"/>
    <w:styleLink w:val="WWNum16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 w15:restartNumberingAfterBreak="0">
    <w:nsid w:val="0CCB6EA2"/>
    <w:multiLevelType w:val="multilevel"/>
    <w:tmpl w:val="22CA2C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 w15:restartNumberingAfterBreak="0">
    <w:nsid w:val="0E1603E4"/>
    <w:multiLevelType w:val="multilevel"/>
    <w:tmpl w:val="E7F8B6DC"/>
    <w:styleLink w:val="WWNum60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0F236BAB"/>
    <w:multiLevelType w:val="multilevel"/>
    <w:tmpl w:val="8BA24C86"/>
    <w:styleLink w:val="WWNum59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 w15:restartNumberingAfterBreak="0">
    <w:nsid w:val="0F8F0E07"/>
    <w:multiLevelType w:val="multilevel"/>
    <w:tmpl w:val="B5D66E7E"/>
    <w:styleLink w:val="WWNum6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 w15:restartNumberingAfterBreak="0">
    <w:nsid w:val="102E5F91"/>
    <w:multiLevelType w:val="multilevel"/>
    <w:tmpl w:val="F4EA7882"/>
    <w:styleLink w:val="WWNum69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 w15:restartNumberingAfterBreak="0">
    <w:nsid w:val="1068227E"/>
    <w:multiLevelType w:val="multilevel"/>
    <w:tmpl w:val="ED00B1C2"/>
    <w:styleLink w:val="WWNum61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10AE209D"/>
    <w:multiLevelType w:val="multilevel"/>
    <w:tmpl w:val="DA7EA192"/>
    <w:styleLink w:val="WWNum1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 w15:restartNumberingAfterBreak="0">
    <w:nsid w:val="10CA4FCD"/>
    <w:multiLevelType w:val="multilevel"/>
    <w:tmpl w:val="3DEE27EC"/>
    <w:styleLink w:val="WWNum6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15:restartNumberingAfterBreak="0">
    <w:nsid w:val="12211D35"/>
    <w:multiLevelType w:val="multilevel"/>
    <w:tmpl w:val="6A0A64F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 w15:restartNumberingAfterBreak="0">
    <w:nsid w:val="1369477B"/>
    <w:multiLevelType w:val="multilevel"/>
    <w:tmpl w:val="0B367A9C"/>
    <w:styleLink w:val="WWNum6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 w15:restartNumberingAfterBreak="0">
    <w:nsid w:val="137527F9"/>
    <w:multiLevelType w:val="multilevel"/>
    <w:tmpl w:val="553E86FE"/>
    <w:styleLink w:val="WWNum60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 w15:restartNumberingAfterBreak="0">
    <w:nsid w:val="14594C29"/>
    <w:multiLevelType w:val="multilevel"/>
    <w:tmpl w:val="062C280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 w15:restartNumberingAfterBreak="0">
    <w:nsid w:val="14774B2C"/>
    <w:multiLevelType w:val="multilevel"/>
    <w:tmpl w:val="558E8CE6"/>
    <w:styleLink w:val="WWNum56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 w15:restartNumberingAfterBreak="0">
    <w:nsid w:val="14B64EE9"/>
    <w:multiLevelType w:val="multilevel"/>
    <w:tmpl w:val="211A2BA4"/>
    <w:styleLink w:val="WWNum66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 w15:restartNumberingAfterBreak="0">
    <w:nsid w:val="167F3665"/>
    <w:multiLevelType w:val="multilevel"/>
    <w:tmpl w:val="EAEE57B4"/>
    <w:styleLink w:val="WWNum6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 w15:restartNumberingAfterBreak="0">
    <w:nsid w:val="169B6652"/>
    <w:multiLevelType w:val="multilevel"/>
    <w:tmpl w:val="6994B924"/>
    <w:styleLink w:val="WWNum62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15:restartNumberingAfterBreak="0">
    <w:nsid w:val="179F56F6"/>
    <w:multiLevelType w:val="multilevel"/>
    <w:tmpl w:val="E04C5E9C"/>
    <w:styleLink w:val="WWNum65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17DA495D"/>
    <w:multiLevelType w:val="multilevel"/>
    <w:tmpl w:val="6A9082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183A1443"/>
    <w:multiLevelType w:val="multilevel"/>
    <w:tmpl w:val="166A6586"/>
    <w:styleLink w:val="WWNum37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 w15:restartNumberingAfterBreak="0">
    <w:nsid w:val="18AD5AF8"/>
    <w:multiLevelType w:val="multilevel"/>
    <w:tmpl w:val="6E0C2F6A"/>
    <w:styleLink w:val="WWNum56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18B759ED"/>
    <w:multiLevelType w:val="multilevel"/>
    <w:tmpl w:val="46E2B6B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4" w15:restartNumberingAfterBreak="0">
    <w:nsid w:val="18FF32BD"/>
    <w:multiLevelType w:val="multilevel"/>
    <w:tmpl w:val="64404CAA"/>
    <w:styleLink w:val="WWNum65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198A0C14"/>
    <w:multiLevelType w:val="multilevel"/>
    <w:tmpl w:val="1A3E2206"/>
    <w:styleLink w:val="WWNum62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 w15:restartNumberingAfterBreak="0">
    <w:nsid w:val="1C006ABB"/>
    <w:multiLevelType w:val="multilevel"/>
    <w:tmpl w:val="C26A14CE"/>
    <w:styleLink w:val="WWNum68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 w15:restartNumberingAfterBreak="0">
    <w:nsid w:val="1CC27F71"/>
    <w:multiLevelType w:val="multilevel"/>
    <w:tmpl w:val="A8BE0A66"/>
    <w:styleLink w:val="WWNum65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 w15:restartNumberingAfterBreak="0">
    <w:nsid w:val="1DE93950"/>
    <w:multiLevelType w:val="multilevel"/>
    <w:tmpl w:val="0278EE4C"/>
    <w:styleLink w:val="WWNum60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9" w15:restartNumberingAfterBreak="0">
    <w:nsid w:val="1DEB66BE"/>
    <w:multiLevelType w:val="multilevel"/>
    <w:tmpl w:val="8F1A3DE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0" w15:restartNumberingAfterBreak="0">
    <w:nsid w:val="1E333BF5"/>
    <w:multiLevelType w:val="multilevel"/>
    <w:tmpl w:val="AA82BE44"/>
    <w:styleLink w:val="WWNum15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1" w15:restartNumberingAfterBreak="0">
    <w:nsid w:val="1EB717C8"/>
    <w:multiLevelType w:val="multilevel"/>
    <w:tmpl w:val="16589B0E"/>
    <w:styleLink w:val="WWNum64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15:restartNumberingAfterBreak="0">
    <w:nsid w:val="1F79131B"/>
    <w:multiLevelType w:val="multilevel"/>
    <w:tmpl w:val="4DD421B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3" w15:restartNumberingAfterBreak="0">
    <w:nsid w:val="1F971162"/>
    <w:multiLevelType w:val="multilevel"/>
    <w:tmpl w:val="20DC1DD2"/>
    <w:styleLink w:val="WWNum63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4" w15:restartNumberingAfterBreak="0">
    <w:nsid w:val="20244470"/>
    <w:multiLevelType w:val="multilevel"/>
    <w:tmpl w:val="6076EC0C"/>
    <w:styleLink w:val="WWNum5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5" w15:restartNumberingAfterBreak="0">
    <w:nsid w:val="21433F86"/>
    <w:multiLevelType w:val="multilevel"/>
    <w:tmpl w:val="6A907950"/>
    <w:styleLink w:val="WWNum15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6" w15:restartNumberingAfterBreak="0">
    <w:nsid w:val="21C2436B"/>
    <w:multiLevelType w:val="multilevel"/>
    <w:tmpl w:val="57049B3E"/>
    <w:styleLink w:val="WWNum15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7" w15:restartNumberingAfterBreak="0">
    <w:nsid w:val="23662D37"/>
    <w:multiLevelType w:val="multilevel"/>
    <w:tmpl w:val="9932AF28"/>
    <w:styleLink w:val="WWNum64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8" w15:restartNumberingAfterBreak="0">
    <w:nsid w:val="23AF3B52"/>
    <w:multiLevelType w:val="multilevel"/>
    <w:tmpl w:val="CB528E28"/>
    <w:styleLink w:val="WWNum65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9" w15:restartNumberingAfterBreak="0">
    <w:nsid w:val="248374CC"/>
    <w:multiLevelType w:val="multilevel"/>
    <w:tmpl w:val="20002A54"/>
    <w:styleLink w:val="WWNum62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0" w15:restartNumberingAfterBreak="0">
    <w:nsid w:val="25090364"/>
    <w:multiLevelType w:val="multilevel"/>
    <w:tmpl w:val="8E4C6274"/>
    <w:styleLink w:val="WWNum6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1" w15:restartNumberingAfterBreak="0">
    <w:nsid w:val="26703EFF"/>
    <w:multiLevelType w:val="multilevel"/>
    <w:tmpl w:val="FAE48A12"/>
    <w:styleLink w:val="WWNum57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2" w15:restartNumberingAfterBreak="0">
    <w:nsid w:val="26F65559"/>
    <w:multiLevelType w:val="multilevel"/>
    <w:tmpl w:val="E028FFD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3" w15:restartNumberingAfterBreak="0">
    <w:nsid w:val="28230C7B"/>
    <w:multiLevelType w:val="multilevel"/>
    <w:tmpl w:val="02641BE2"/>
    <w:styleLink w:val="WWNum5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4" w15:restartNumberingAfterBreak="0">
    <w:nsid w:val="28527920"/>
    <w:multiLevelType w:val="multilevel"/>
    <w:tmpl w:val="2E90A114"/>
    <w:styleLink w:val="WWNum63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5" w15:restartNumberingAfterBreak="0">
    <w:nsid w:val="299A3413"/>
    <w:multiLevelType w:val="multilevel"/>
    <w:tmpl w:val="F62EC81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6" w15:restartNumberingAfterBreak="0">
    <w:nsid w:val="29CD4B9F"/>
    <w:multiLevelType w:val="multilevel"/>
    <w:tmpl w:val="CA467416"/>
    <w:styleLink w:val="WWNum1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7" w15:restartNumberingAfterBreak="0">
    <w:nsid w:val="2A1058AF"/>
    <w:multiLevelType w:val="multilevel"/>
    <w:tmpl w:val="F9E67B2C"/>
    <w:styleLink w:val="WWNum5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8" w15:restartNumberingAfterBreak="0">
    <w:nsid w:val="2A332BF2"/>
    <w:multiLevelType w:val="multilevel"/>
    <w:tmpl w:val="5128CBDA"/>
    <w:styleLink w:val="WWNum59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9" w15:restartNumberingAfterBreak="0">
    <w:nsid w:val="2A343AE9"/>
    <w:multiLevelType w:val="multilevel"/>
    <w:tmpl w:val="66184264"/>
    <w:styleLink w:val="WWNum68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0" w15:restartNumberingAfterBreak="0">
    <w:nsid w:val="2A4F5404"/>
    <w:multiLevelType w:val="multilevel"/>
    <w:tmpl w:val="EBD4EA3A"/>
    <w:styleLink w:val="WWNum61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1" w15:restartNumberingAfterBreak="0">
    <w:nsid w:val="2A5E18FC"/>
    <w:multiLevelType w:val="multilevel"/>
    <w:tmpl w:val="4A1466CC"/>
    <w:styleLink w:val="WWNum18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2" w15:restartNumberingAfterBreak="0">
    <w:nsid w:val="2A6F277E"/>
    <w:multiLevelType w:val="multilevel"/>
    <w:tmpl w:val="955EE5E2"/>
    <w:styleLink w:val="WWNum15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3" w15:restartNumberingAfterBreak="0">
    <w:nsid w:val="2BDB3DFC"/>
    <w:multiLevelType w:val="multilevel"/>
    <w:tmpl w:val="34A4D0F4"/>
    <w:styleLink w:val="WWNum60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4" w15:restartNumberingAfterBreak="0">
    <w:nsid w:val="2E1A4AF1"/>
    <w:multiLevelType w:val="multilevel"/>
    <w:tmpl w:val="81449D58"/>
    <w:styleLink w:val="WWNum6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5" w15:restartNumberingAfterBreak="0">
    <w:nsid w:val="2EB04C49"/>
    <w:multiLevelType w:val="multilevel"/>
    <w:tmpl w:val="8EB8A614"/>
    <w:styleLink w:val="WWNum6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6" w15:restartNumberingAfterBreak="0">
    <w:nsid w:val="2F160FF5"/>
    <w:multiLevelType w:val="multilevel"/>
    <w:tmpl w:val="D592DE48"/>
    <w:styleLink w:val="WWNum62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7" w15:restartNumberingAfterBreak="0">
    <w:nsid w:val="31B34B27"/>
    <w:multiLevelType w:val="multilevel"/>
    <w:tmpl w:val="CE6EE88C"/>
    <w:styleLink w:val="WWNum64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8" w15:restartNumberingAfterBreak="0">
    <w:nsid w:val="321464F3"/>
    <w:multiLevelType w:val="multilevel"/>
    <w:tmpl w:val="2DF21FB2"/>
    <w:styleLink w:val="WWNum17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9" w15:restartNumberingAfterBreak="0">
    <w:nsid w:val="33200C15"/>
    <w:multiLevelType w:val="multilevel"/>
    <w:tmpl w:val="4F2CB8AC"/>
    <w:styleLink w:val="WWNum69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0" w15:restartNumberingAfterBreak="0">
    <w:nsid w:val="33632571"/>
    <w:multiLevelType w:val="multilevel"/>
    <w:tmpl w:val="12F25018"/>
    <w:styleLink w:val="WWNum5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1" w15:restartNumberingAfterBreak="0">
    <w:nsid w:val="337837DF"/>
    <w:multiLevelType w:val="multilevel"/>
    <w:tmpl w:val="30441958"/>
    <w:styleLink w:val="WWNum65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2" w15:restartNumberingAfterBreak="0">
    <w:nsid w:val="33A03231"/>
    <w:multiLevelType w:val="multilevel"/>
    <w:tmpl w:val="98C2CE6E"/>
    <w:styleLink w:val="WWNum67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3" w15:restartNumberingAfterBreak="0">
    <w:nsid w:val="34C515D6"/>
    <w:multiLevelType w:val="multilevel"/>
    <w:tmpl w:val="ACD0176A"/>
    <w:styleLink w:val="WWNum59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4" w15:restartNumberingAfterBreak="0">
    <w:nsid w:val="358621E8"/>
    <w:multiLevelType w:val="multilevel"/>
    <w:tmpl w:val="FB266864"/>
    <w:styleLink w:val="WWNum1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5" w15:restartNumberingAfterBreak="0">
    <w:nsid w:val="359D05D2"/>
    <w:multiLevelType w:val="multilevel"/>
    <w:tmpl w:val="F0D4AA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6" w15:restartNumberingAfterBreak="0">
    <w:nsid w:val="36214BD0"/>
    <w:multiLevelType w:val="multilevel"/>
    <w:tmpl w:val="7D407F02"/>
    <w:styleLink w:val="WWNum6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7" w15:restartNumberingAfterBreak="0">
    <w:nsid w:val="36A930A1"/>
    <w:multiLevelType w:val="multilevel"/>
    <w:tmpl w:val="AF284348"/>
    <w:styleLink w:val="WWNum66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8" w15:restartNumberingAfterBreak="0">
    <w:nsid w:val="37336495"/>
    <w:multiLevelType w:val="multilevel"/>
    <w:tmpl w:val="D366AC92"/>
    <w:styleLink w:val="WWNum62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9" w15:restartNumberingAfterBreak="0">
    <w:nsid w:val="383B6585"/>
    <w:multiLevelType w:val="multilevel"/>
    <w:tmpl w:val="B5EE1724"/>
    <w:styleLink w:val="WWNum6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0" w15:restartNumberingAfterBreak="0">
    <w:nsid w:val="387511D1"/>
    <w:multiLevelType w:val="multilevel"/>
    <w:tmpl w:val="6AF84626"/>
    <w:styleLink w:val="WWNum6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1" w15:restartNumberingAfterBreak="0">
    <w:nsid w:val="390A6176"/>
    <w:multiLevelType w:val="multilevel"/>
    <w:tmpl w:val="5E36CDDC"/>
    <w:styleLink w:val="WWNum66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2" w15:restartNumberingAfterBreak="0">
    <w:nsid w:val="393A2070"/>
    <w:multiLevelType w:val="multilevel"/>
    <w:tmpl w:val="5D96B2D8"/>
    <w:styleLink w:val="WWNum57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3" w15:restartNumberingAfterBreak="0">
    <w:nsid w:val="3A242C25"/>
    <w:multiLevelType w:val="multilevel"/>
    <w:tmpl w:val="78BAEC94"/>
    <w:styleLink w:val="WWNum1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4" w15:restartNumberingAfterBreak="0">
    <w:nsid w:val="3AAD337D"/>
    <w:multiLevelType w:val="multilevel"/>
    <w:tmpl w:val="19367F36"/>
    <w:styleLink w:val="WWNum6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5" w15:restartNumberingAfterBreak="0">
    <w:nsid w:val="3BB2684C"/>
    <w:multiLevelType w:val="multilevel"/>
    <w:tmpl w:val="EB92EDBC"/>
    <w:styleLink w:val="WWNum69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6" w15:restartNumberingAfterBreak="0">
    <w:nsid w:val="3CF53598"/>
    <w:multiLevelType w:val="multilevel"/>
    <w:tmpl w:val="AAD8B720"/>
    <w:styleLink w:val="WWNum69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7" w15:restartNumberingAfterBreak="0">
    <w:nsid w:val="3D897868"/>
    <w:multiLevelType w:val="multilevel"/>
    <w:tmpl w:val="22E617C8"/>
    <w:styleLink w:val="WWNum60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8" w15:restartNumberingAfterBreak="0">
    <w:nsid w:val="3DB63E42"/>
    <w:multiLevelType w:val="multilevel"/>
    <w:tmpl w:val="389AE87A"/>
    <w:styleLink w:val="WWNum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9" w15:restartNumberingAfterBreak="0">
    <w:nsid w:val="3E2D72DB"/>
    <w:multiLevelType w:val="multilevel"/>
    <w:tmpl w:val="0D409B0E"/>
    <w:styleLink w:val="WWNum63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0" w15:restartNumberingAfterBreak="0">
    <w:nsid w:val="406E0AB4"/>
    <w:multiLevelType w:val="multilevel"/>
    <w:tmpl w:val="852EB63E"/>
    <w:styleLink w:val="WWNum6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1" w15:restartNumberingAfterBreak="0">
    <w:nsid w:val="40A122AC"/>
    <w:multiLevelType w:val="multilevel"/>
    <w:tmpl w:val="C504D0CE"/>
    <w:styleLink w:val="WWNum59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2" w15:restartNumberingAfterBreak="0">
    <w:nsid w:val="40A5447F"/>
    <w:multiLevelType w:val="multilevel"/>
    <w:tmpl w:val="EC2A951A"/>
    <w:styleLink w:val="WWNum65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3" w15:restartNumberingAfterBreak="0">
    <w:nsid w:val="415809FB"/>
    <w:multiLevelType w:val="multilevel"/>
    <w:tmpl w:val="00FC0FBE"/>
    <w:styleLink w:val="WWNum18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4" w15:restartNumberingAfterBreak="0">
    <w:nsid w:val="41AE7E4B"/>
    <w:multiLevelType w:val="multilevel"/>
    <w:tmpl w:val="8D1CF964"/>
    <w:styleLink w:val="WWNum6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5" w15:restartNumberingAfterBreak="0">
    <w:nsid w:val="41C02F2A"/>
    <w:multiLevelType w:val="multilevel"/>
    <w:tmpl w:val="3C40CD68"/>
    <w:styleLink w:val="WWNum66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6" w15:restartNumberingAfterBreak="0">
    <w:nsid w:val="42A91B57"/>
    <w:multiLevelType w:val="multilevel"/>
    <w:tmpl w:val="3F1C7326"/>
    <w:styleLink w:val="WWNum17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7" w15:restartNumberingAfterBreak="0">
    <w:nsid w:val="438F077B"/>
    <w:multiLevelType w:val="multilevel"/>
    <w:tmpl w:val="4782C378"/>
    <w:styleLink w:val="WWNum61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8" w15:restartNumberingAfterBreak="0">
    <w:nsid w:val="43CC3A6B"/>
    <w:multiLevelType w:val="multilevel"/>
    <w:tmpl w:val="B3F0AA82"/>
    <w:styleLink w:val="WWNum61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9" w15:restartNumberingAfterBreak="0">
    <w:nsid w:val="45EB1E11"/>
    <w:multiLevelType w:val="multilevel"/>
    <w:tmpl w:val="33081B86"/>
    <w:styleLink w:val="WWNum6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0" w15:restartNumberingAfterBreak="0">
    <w:nsid w:val="46F43A4E"/>
    <w:multiLevelType w:val="multilevel"/>
    <w:tmpl w:val="22265B06"/>
    <w:styleLink w:val="WWNum69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1" w15:restartNumberingAfterBreak="0">
    <w:nsid w:val="478740F8"/>
    <w:multiLevelType w:val="multilevel"/>
    <w:tmpl w:val="734A443E"/>
    <w:styleLink w:val="WWNum58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2" w15:restartNumberingAfterBreak="0">
    <w:nsid w:val="49120012"/>
    <w:multiLevelType w:val="multilevel"/>
    <w:tmpl w:val="E0106936"/>
    <w:styleLink w:val="WWNum5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3" w15:restartNumberingAfterBreak="0">
    <w:nsid w:val="494514A1"/>
    <w:multiLevelType w:val="multilevel"/>
    <w:tmpl w:val="21DC5FA2"/>
    <w:styleLink w:val="WWNum68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4" w15:restartNumberingAfterBreak="0">
    <w:nsid w:val="4A0A2B34"/>
    <w:multiLevelType w:val="multilevel"/>
    <w:tmpl w:val="27184C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5" w15:restartNumberingAfterBreak="0">
    <w:nsid w:val="4A6A09DB"/>
    <w:multiLevelType w:val="multilevel"/>
    <w:tmpl w:val="87985286"/>
    <w:styleLink w:val="WWNum69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6" w15:restartNumberingAfterBreak="0">
    <w:nsid w:val="4A8C17A5"/>
    <w:multiLevelType w:val="multilevel"/>
    <w:tmpl w:val="7D742E6C"/>
    <w:styleLink w:val="WWNum1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7" w15:restartNumberingAfterBreak="0">
    <w:nsid w:val="4C743B62"/>
    <w:multiLevelType w:val="multilevel"/>
    <w:tmpl w:val="E0E89E4A"/>
    <w:styleLink w:val="WWNum1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8" w15:restartNumberingAfterBreak="0">
    <w:nsid w:val="4C9A6A8F"/>
    <w:multiLevelType w:val="multilevel"/>
    <w:tmpl w:val="7B62DAE4"/>
    <w:styleLink w:val="WWNum1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9" w15:restartNumberingAfterBreak="0">
    <w:nsid w:val="4DA874EA"/>
    <w:multiLevelType w:val="multilevel"/>
    <w:tmpl w:val="308CDB0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0" w15:restartNumberingAfterBreak="0">
    <w:nsid w:val="4DFB53BD"/>
    <w:multiLevelType w:val="multilevel"/>
    <w:tmpl w:val="919C9482"/>
    <w:styleLink w:val="WWNum5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1" w15:restartNumberingAfterBreak="0">
    <w:nsid w:val="4E4F7AB7"/>
    <w:multiLevelType w:val="multilevel"/>
    <w:tmpl w:val="02DC008A"/>
    <w:styleLink w:val="WWNum16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2" w15:restartNumberingAfterBreak="0">
    <w:nsid w:val="4EA37E27"/>
    <w:multiLevelType w:val="multilevel"/>
    <w:tmpl w:val="D526AFE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3" w15:restartNumberingAfterBreak="0">
    <w:nsid w:val="4F244C9C"/>
    <w:multiLevelType w:val="multilevel"/>
    <w:tmpl w:val="9FE486F4"/>
    <w:styleLink w:val="WWNum5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4" w15:restartNumberingAfterBreak="0">
    <w:nsid w:val="528D30FE"/>
    <w:multiLevelType w:val="multilevel"/>
    <w:tmpl w:val="5F800AD2"/>
    <w:styleLink w:val="WWNum58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5" w15:restartNumberingAfterBreak="0">
    <w:nsid w:val="53691940"/>
    <w:multiLevelType w:val="multilevel"/>
    <w:tmpl w:val="A7C8341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6" w15:restartNumberingAfterBreak="0">
    <w:nsid w:val="5470096F"/>
    <w:multiLevelType w:val="multilevel"/>
    <w:tmpl w:val="1A0A36F2"/>
    <w:styleLink w:val="WWNum60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7" w15:restartNumberingAfterBreak="0">
    <w:nsid w:val="548068BD"/>
    <w:multiLevelType w:val="multilevel"/>
    <w:tmpl w:val="D76A8A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8" w15:restartNumberingAfterBreak="0">
    <w:nsid w:val="549E6826"/>
    <w:multiLevelType w:val="multilevel"/>
    <w:tmpl w:val="AFBE770E"/>
    <w:styleLink w:val="WWNum5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9" w15:restartNumberingAfterBreak="0">
    <w:nsid w:val="55184D4E"/>
    <w:multiLevelType w:val="multilevel"/>
    <w:tmpl w:val="F7ECB134"/>
    <w:styleLink w:val="WWNum18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0" w15:restartNumberingAfterBreak="0">
    <w:nsid w:val="5789692B"/>
    <w:multiLevelType w:val="multilevel"/>
    <w:tmpl w:val="D2383AA4"/>
    <w:styleLink w:val="WWNum57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1" w15:restartNumberingAfterBreak="0">
    <w:nsid w:val="57AE01B5"/>
    <w:multiLevelType w:val="multilevel"/>
    <w:tmpl w:val="3B9C45E0"/>
    <w:styleLink w:val="WWNum6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2" w15:restartNumberingAfterBreak="0">
    <w:nsid w:val="57E23AA0"/>
    <w:multiLevelType w:val="multilevel"/>
    <w:tmpl w:val="B8A07CC6"/>
    <w:styleLink w:val="WWNum6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3" w15:restartNumberingAfterBreak="0">
    <w:nsid w:val="58381553"/>
    <w:multiLevelType w:val="multilevel"/>
    <w:tmpl w:val="6BA4EA30"/>
    <w:styleLink w:val="WWNum6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4" w15:restartNumberingAfterBreak="0">
    <w:nsid w:val="58D82977"/>
    <w:multiLevelType w:val="multilevel"/>
    <w:tmpl w:val="F4948D92"/>
    <w:styleLink w:val="WWNum66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5" w15:restartNumberingAfterBreak="0">
    <w:nsid w:val="592E0270"/>
    <w:multiLevelType w:val="multilevel"/>
    <w:tmpl w:val="67CC6730"/>
    <w:styleLink w:val="WWNum59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6" w15:restartNumberingAfterBreak="0">
    <w:nsid w:val="59735A17"/>
    <w:multiLevelType w:val="multilevel"/>
    <w:tmpl w:val="CDF0F2A4"/>
    <w:styleLink w:val="WWNum1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7" w15:restartNumberingAfterBreak="0">
    <w:nsid w:val="59B7036D"/>
    <w:multiLevelType w:val="multilevel"/>
    <w:tmpl w:val="1AF80AF4"/>
    <w:styleLink w:val="WWNum5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8" w15:restartNumberingAfterBreak="0">
    <w:nsid w:val="5AAB16B9"/>
    <w:multiLevelType w:val="multilevel"/>
    <w:tmpl w:val="C92C4016"/>
    <w:styleLink w:val="WWNum66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9" w15:restartNumberingAfterBreak="0">
    <w:nsid w:val="5B227AE3"/>
    <w:multiLevelType w:val="multilevel"/>
    <w:tmpl w:val="37AE82F0"/>
    <w:styleLink w:val="WWNum1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0" w15:restartNumberingAfterBreak="0">
    <w:nsid w:val="5BD302B7"/>
    <w:multiLevelType w:val="multilevel"/>
    <w:tmpl w:val="CB249C26"/>
    <w:styleLink w:val="WWNum6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1" w15:restartNumberingAfterBreak="0">
    <w:nsid w:val="5CC65A03"/>
    <w:multiLevelType w:val="multilevel"/>
    <w:tmpl w:val="BE6853EA"/>
    <w:styleLink w:val="WWNum62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2" w15:restartNumberingAfterBreak="0">
    <w:nsid w:val="5CFE52A0"/>
    <w:multiLevelType w:val="multilevel"/>
    <w:tmpl w:val="15E69FDC"/>
    <w:styleLink w:val="WWNum63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3" w15:restartNumberingAfterBreak="0">
    <w:nsid w:val="5D571E7C"/>
    <w:multiLevelType w:val="multilevel"/>
    <w:tmpl w:val="4C944F18"/>
    <w:styleLink w:val="WWNum64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4" w15:restartNumberingAfterBreak="0">
    <w:nsid w:val="5EF10626"/>
    <w:multiLevelType w:val="multilevel"/>
    <w:tmpl w:val="0602BBEC"/>
    <w:styleLink w:val="WWNum65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5" w15:restartNumberingAfterBreak="0">
    <w:nsid w:val="60707464"/>
    <w:multiLevelType w:val="multilevel"/>
    <w:tmpl w:val="D4FC64F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6" w15:restartNumberingAfterBreak="0">
    <w:nsid w:val="60EB6613"/>
    <w:multiLevelType w:val="multilevel"/>
    <w:tmpl w:val="6114C35C"/>
    <w:styleLink w:val="WWNum56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7" w15:restartNumberingAfterBreak="0">
    <w:nsid w:val="61D02519"/>
    <w:multiLevelType w:val="multilevel"/>
    <w:tmpl w:val="C5783B12"/>
    <w:styleLink w:val="WWNum16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8" w15:restartNumberingAfterBreak="0">
    <w:nsid w:val="62786779"/>
    <w:multiLevelType w:val="multilevel"/>
    <w:tmpl w:val="9ED01F80"/>
    <w:styleLink w:val="WWNum70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9" w15:restartNumberingAfterBreak="0">
    <w:nsid w:val="631203EB"/>
    <w:multiLevelType w:val="multilevel"/>
    <w:tmpl w:val="F5D2FB54"/>
    <w:styleLink w:val="WWNum5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0" w15:restartNumberingAfterBreak="0">
    <w:nsid w:val="65053551"/>
    <w:multiLevelType w:val="multilevel"/>
    <w:tmpl w:val="3A227CDA"/>
    <w:styleLink w:val="WWNum67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1" w15:restartNumberingAfterBreak="0">
    <w:nsid w:val="65483551"/>
    <w:multiLevelType w:val="multilevel"/>
    <w:tmpl w:val="23AE106C"/>
    <w:styleLink w:val="WWNum56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2" w15:restartNumberingAfterBreak="0">
    <w:nsid w:val="657D2D87"/>
    <w:multiLevelType w:val="multilevel"/>
    <w:tmpl w:val="9ADEA068"/>
    <w:styleLink w:val="WWNum67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3" w15:restartNumberingAfterBreak="0">
    <w:nsid w:val="665818E2"/>
    <w:multiLevelType w:val="multilevel"/>
    <w:tmpl w:val="9236A37C"/>
    <w:styleLink w:val="WWNum6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4" w15:restartNumberingAfterBreak="0">
    <w:nsid w:val="67324587"/>
    <w:multiLevelType w:val="multilevel"/>
    <w:tmpl w:val="18389042"/>
    <w:styleLink w:val="WWNum70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5" w15:restartNumberingAfterBreak="0">
    <w:nsid w:val="68D33971"/>
    <w:multiLevelType w:val="multilevel"/>
    <w:tmpl w:val="A49A3F9E"/>
    <w:styleLink w:val="WWNum60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6" w15:restartNumberingAfterBreak="0">
    <w:nsid w:val="691B02B9"/>
    <w:multiLevelType w:val="multilevel"/>
    <w:tmpl w:val="35127C96"/>
    <w:styleLink w:val="WWNum64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7" w15:restartNumberingAfterBreak="0">
    <w:nsid w:val="699B324F"/>
    <w:multiLevelType w:val="multilevel"/>
    <w:tmpl w:val="5AAE4938"/>
    <w:styleLink w:val="WWNum1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8" w15:restartNumberingAfterBreak="0">
    <w:nsid w:val="69C87377"/>
    <w:multiLevelType w:val="multilevel"/>
    <w:tmpl w:val="0032F0E2"/>
    <w:styleLink w:val="WWNum16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9" w15:restartNumberingAfterBreak="0">
    <w:nsid w:val="69CB59B6"/>
    <w:multiLevelType w:val="multilevel"/>
    <w:tmpl w:val="B1F812A6"/>
    <w:styleLink w:val="WWNum60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0" w15:restartNumberingAfterBreak="0">
    <w:nsid w:val="6A0D3603"/>
    <w:multiLevelType w:val="multilevel"/>
    <w:tmpl w:val="7988C3DE"/>
    <w:styleLink w:val="WWNum56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1" w15:restartNumberingAfterBreak="0">
    <w:nsid w:val="6B2E13CF"/>
    <w:multiLevelType w:val="multilevel"/>
    <w:tmpl w:val="531A6366"/>
    <w:styleLink w:val="WWNum15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2" w15:restartNumberingAfterBreak="0">
    <w:nsid w:val="6C0E180A"/>
    <w:multiLevelType w:val="multilevel"/>
    <w:tmpl w:val="C06C78C6"/>
    <w:styleLink w:val="WWNum63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3" w15:restartNumberingAfterBreak="0">
    <w:nsid w:val="6C680F49"/>
    <w:multiLevelType w:val="multilevel"/>
    <w:tmpl w:val="19DA0E60"/>
    <w:styleLink w:val="WWNum66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4" w15:restartNumberingAfterBreak="0">
    <w:nsid w:val="6C967C6B"/>
    <w:multiLevelType w:val="multilevel"/>
    <w:tmpl w:val="EAA085FC"/>
    <w:styleLink w:val="WWNum1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5" w15:restartNumberingAfterBreak="0">
    <w:nsid w:val="6DB57AE9"/>
    <w:multiLevelType w:val="multilevel"/>
    <w:tmpl w:val="372052B0"/>
    <w:styleLink w:val="WWNum56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6" w15:restartNumberingAfterBreak="0">
    <w:nsid w:val="6DD711A8"/>
    <w:multiLevelType w:val="multilevel"/>
    <w:tmpl w:val="0A98D8BA"/>
    <w:styleLink w:val="WWNum67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7" w15:restartNumberingAfterBreak="0">
    <w:nsid w:val="6EF33EAD"/>
    <w:multiLevelType w:val="multilevel"/>
    <w:tmpl w:val="538ED2A0"/>
    <w:styleLink w:val="WWNum55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8" w15:restartNumberingAfterBreak="0">
    <w:nsid w:val="70833058"/>
    <w:multiLevelType w:val="multilevel"/>
    <w:tmpl w:val="C8C0F486"/>
    <w:styleLink w:val="WWNum63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9" w15:restartNumberingAfterBreak="0">
    <w:nsid w:val="717E4D7D"/>
    <w:multiLevelType w:val="multilevel"/>
    <w:tmpl w:val="0DD291CC"/>
    <w:styleLink w:val="WWNum6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0" w15:restartNumberingAfterBreak="0">
    <w:nsid w:val="718962F8"/>
    <w:multiLevelType w:val="multilevel"/>
    <w:tmpl w:val="10784180"/>
    <w:styleLink w:val="WWNum64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1" w15:restartNumberingAfterBreak="0">
    <w:nsid w:val="72574E30"/>
    <w:multiLevelType w:val="multilevel"/>
    <w:tmpl w:val="AB24FB90"/>
    <w:styleLink w:val="WWNum61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2" w15:restartNumberingAfterBreak="0">
    <w:nsid w:val="72F61420"/>
    <w:multiLevelType w:val="multilevel"/>
    <w:tmpl w:val="9A22A24C"/>
    <w:styleLink w:val="WWNum62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3" w15:restartNumberingAfterBreak="0">
    <w:nsid w:val="74AD68D1"/>
    <w:multiLevelType w:val="multilevel"/>
    <w:tmpl w:val="E4BEF2A8"/>
    <w:styleLink w:val="WWNum5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4" w15:restartNumberingAfterBreak="0">
    <w:nsid w:val="74D44183"/>
    <w:multiLevelType w:val="multilevel"/>
    <w:tmpl w:val="F6F6D5EE"/>
    <w:styleLink w:val="WWNum5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5" w15:restartNumberingAfterBreak="0">
    <w:nsid w:val="76044640"/>
    <w:multiLevelType w:val="multilevel"/>
    <w:tmpl w:val="AA0069CE"/>
    <w:styleLink w:val="WWNum58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6" w15:restartNumberingAfterBreak="0">
    <w:nsid w:val="76851E4B"/>
    <w:multiLevelType w:val="multilevel"/>
    <w:tmpl w:val="B9625632"/>
    <w:styleLink w:val="WWNum69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7" w15:restartNumberingAfterBreak="0">
    <w:nsid w:val="76C8379D"/>
    <w:multiLevelType w:val="multilevel"/>
    <w:tmpl w:val="8524605C"/>
    <w:styleLink w:val="WWNum58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8" w15:restartNumberingAfterBreak="0">
    <w:nsid w:val="78193A04"/>
    <w:multiLevelType w:val="multilevel"/>
    <w:tmpl w:val="D13A1C20"/>
    <w:styleLink w:val="WWNum6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9" w15:restartNumberingAfterBreak="0">
    <w:nsid w:val="781A562E"/>
    <w:multiLevelType w:val="multilevel"/>
    <w:tmpl w:val="B440AF8A"/>
    <w:styleLink w:val="WWNum57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0" w15:restartNumberingAfterBreak="0">
    <w:nsid w:val="78A34766"/>
    <w:multiLevelType w:val="multilevel"/>
    <w:tmpl w:val="94E49706"/>
    <w:styleLink w:val="WWNum15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1" w15:restartNumberingAfterBreak="0">
    <w:nsid w:val="78A9497A"/>
    <w:multiLevelType w:val="multilevel"/>
    <w:tmpl w:val="15781E72"/>
    <w:styleLink w:val="WWNum59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2" w15:restartNumberingAfterBreak="0">
    <w:nsid w:val="791A2FDA"/>
    <w:multiLevelType w:val="multilevel"/>
    <w:tmpl w:val="0538AD46"/>
    <w:styleLink w:val="WWNum16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3" w15:restartNumberingAfterBreak="0">
    <w:nsid w:val="7A097E43"/>
    <w:multiLevelType w:val="multilevel"/>
    <w:tmpl w:val="59A8F6AE"/>
    <w:styleLink w:val="WWNum63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4" w15:restartNumberingAfterBreak="0">
    <w:nsid w:val="7A585019"/>
    <w:multiLevelType w:val="multilevel"/>
    <w:tmpl w:val="1E68C1A0"/>
    <w:styleLink w:val="WWNum62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5" w15:restartNumberingAfterBreak="0">
    <w:nsid w:val="7AD921B2"/>
    <w:multiLevelType w:val="multilevel"/>
    <w:tmpl w:val="A2ECA5F6"/>
    <w:styleLink w:val="WWNum57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6" w15:restartNumberingAfterBreak="0">
    <w:nsid w:val="7ADD32B3"/>
    <w:multiLevelType w:val="multilevel"/>
    <w:tmpl w:val="6C4AC4D8"/>
    <w:styleLink w:val="WWNum69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7" w15:restartNumberingAfterBreak="0">
    <w:nsid w:val="7B844C1A"/>
    <w:multiLevelType w:val="multilevel"/>
    <w:tmpl w:val="771E3220"/>
    <w:styleLink w:val="WWNum60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8" w15:restartNumberingAfterBreak="0">
    <w:nsid w:val="7BE0066D"/>
    <w:multiLevelType w:val="multilevel"/>
    <w:tmpl w:val="4F2A90C6"/>
    <w:styleLink w:val="WWNum1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9" w15:restartNumberingAfterBreak="0">
    <w:nsid w:val="7CE645D0"/>
    <w:multiLevelType w:val="multilevel"/>
    <w:tmpl w:val="E8081C06"/>
    <w:styleLink w:val="WWNum59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0" w15:restartNumberingAfterBreak="0">
    <w:nsid w:val="7D4F1A46"/>
    <w:multiLevelType w:val="multilevel"/>
    <w:tmpl w:val="57E66336"/>
    <w:styleLink w:val="WWNum64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657463870">
    <w:abstractNumId w:val="1"/>
  </w:num>
  <w:num w:numId="2" w16cid:durableId="1765880663">
    <w:abstractNumId w:val="167"/>
  </w:num>
  <w:num w:numId="3" w16cid:durableId="1489326574">
    <w:abstractNumId w:val="137"/>
  </w:num>
  <w:num w:numId="4" w16cid:durableId="341126906">
    <w:abstractNumId w:val="146"/>
  </w:num>
  <w:num w:numId="5" w16cid:durableId="1510369260">
    <w:abstractNumId w:val="160"/>
  </w:num>
  <w:num w:numId="6" w16cid:durableId="1647204669">
    <w:abstractNumId w:val="35"/>
  </w:num>
  <w:num w:numId="7" w16cid:durableId="1801073871">
    <w:abstractNumId w:val="112"/>
  </w:num>
  <w:num w:numId="8" w16cid:durableId="639462372">
    <w:abstractNumId w:val="42"/>
  </w:num>
  <w:num w:numId="9" w16cid:durableId="589899280">
    <w:abstractNumId w:val="151"/>
  </w:num>
  <w:num w:numId="10" w16cid:durableId="1601521469">
    <w:abstractNumId w:val="165"/>
  </w:num>
  <w:num w:numId="11" w16cid:durableId="30813626">
    <w:abstractNumId w:val="63"/>
  </w:num>
  <w:num w:numId="12" w16cid:durableId="1903908745">
    <w:abstractNumId w:val="3"/>
  </w:num>
  <w:num w:numId="13" w16cid:durableId="1229222168">
    <w:abstractNumId w:val="174"/>
  </w:num>
  <w:num w:numId="14" w16cid:durableId="1851025408">
    <w:abstractNumId w:val="179"/>
  </w:num>
  <w:num w:numId="15" w16cid:durableId="89352563">
    <w:abstractNumId w:val="54"/>
  </w:num>
  <w:num w:numId="16" w16cid:durableId="769355112">
    <w:abstractNumId w:val="61"/>
  </w:num>
  <w:num w:numId="17" w16cid:durableId="1944193196">
    <w:abstractNumId w:val="16"/>
  </w:num>
  <w:num w:numId="18" w16cid:durableId="241256547">
    <w:abstractNumId w:val="130"/>
  </w:num>
  <w:num w:numId="19" w16cid:durableId="181558314">
    <w:abstractNumId w:val="80"/>
  </w:num>
  <w:num w:numId="20" w16cid:durableId="956107753">
    <w:abstractNumId w:val="185"/>
  </w:num>
  <w:num w:numId="21" w16cid:durableId="1424836540">
    <w:abstractNumId w:val="67"/>
  </w:num>
  <w:num w:numId="22" w16cid:durableId="1107001031">
    <w:abstractNumId w:val="92"/>
  </w:num>
  <w:num w:numId="23" w16cid:durableId="1699502622">
    <w:abstractNumId w:val="173"/>
  </w:num>
  <w:num w:numId="24" w16cid:durableId="1303997923">
    <w:abstractNumId w:val="5"/>
  </w:num>
  <w:num w:numId="25" w16cid:durableId="273446125">
    <w:abstractNumId w:val="177"/>
  </w:num>
  <w:num w:numId="26" w16cid:durableId="905725197">
    <w:abstractNumId w:val="175"/>
  </w:num>
  <w:num w:numId="27" w16cid:durableId="1478719644">
    <w:abstractNumId w:val="128"/>
  </w:num>
  <w:num w:numId="28" w16cid:durableId="974259912">
    <w:abstractNumId w:val="124"/>
  </w:num>
  <w:num w:numId="29" w16cid:durableId="1658655084">
    <w:abstractNumId w:val="120"/>
  </w:num>
  <w:num w:numId="30" w16cid:durableId="1296063239">
    <w:abstractNumId w:val="14"/>
  </w:num>
  <w:num w:numId="31" w16cid:durableId="766729103">
    <w:abstractNumId w:val="149"/>
  </w:num>
  <w:num w:numId="32" w16cid:durableId="618534603">
    <w:abstractNumId w:val="111"/>
  </w:num>
  <w:num w:numId="33" w16cid:durableId="193662626">
    <w:abstractNumId w:val="25"/>
  </w:num>
  <w:num w:numId="34" w16cid:durableId="356975249">
    <w:abstractNumId w:val="15"/>
  </w:num>
  <w:num w:numId="35" w16cid:durableId="1529024835">
    <w:abstractNumId w:val="83"/>
  </w:num>
  <w:num w:numId="36" w16cid:durableId="948200345">
    <w:abstractNumId w:val="181"/>
  </w:num>
  <w:num w:numId="37" w16cid:durableId="254477738">
    <w:abstractNumId w:val="101"/>
  </w:num>
  <w:num w:numId="38" w16cid:durableId="923952012">
    <w:abstractNumId w:val="189"/>
  </w:num>
  <w:num w:numId="39" w16cid:durableId="1709451348">
    <w:abstractNumId w:val="123"/>
  </w:num>
  <w:num w:numId="40" w16cid:durableId="340816616">
    <w:abstractNumId w:val="135"/>
  </w:num>
  <w:num w:numId="41" w16cid:durableId="1278440833">
    <w:abstractNumId w:val="4"/>
  </w:num>
  <w:num w:numId="42" w16cid:durableId="101461682">
    <w:abstractNumId w:val="68"/>
  </w:num>
  <w:num w:numId="43" w16cid:durableId="866061457">
    <w:abstractNumId w:val="33"/>
  </w:num>
  <w:num w:numId="44" w16cid:durableId="882593135">
    <w:abstractNumId w:val="126"/>
  </w:num>
  <w:num w:numId="45" w16cid:durableId="2003580217">
    <w:abstractNumId w:val="155"/>
  </w:num>
  <w:num w:numId="46" w16cid:durableId="695352593">
    <w:abstractNumId w:val="187"/>
  </w:num>
  <w:num w:numId="47" w16cid:durableId="1528592361">
    <w:abstractNumId w:val="159"/>
  </w:num>
  <w:num w:numId="48" w16cid:durableId="1514033715">
    <w:abstractNumId w:val="13"/>
  </w:num>
  <w:num w:numId="49" w16cid:durableId="1475682028">
    <w:abstractNumId w:val="97"/>
  </w:num>
  <w:num w:numId="50" w16cid:durableId="1315719837">
    <w:abstractNumId w:val="24"/>
  </w:num>
  <w:num w:numId="51" w16cid:durableId="1611665599">
    <w:abstractNumId w:val="73"/>
  </w:num>
  <w:num w:numId="52" w16cid:durableId="838889133">
    <w:abstractNumId w:val="48"/>
  </w:num>
  <w:num w:numId="53" w16cid:durableId="2059356703">
    <w:abstractNumId w:val="75"/>
  </w:num>
  <w:num w:numId="54" w16cid:durableId="1751655407">
    <w:abstractNumId w:val="108"/>
  </w:num>
  <w:num w:numId="55" w16cid:durableId="636296276">
    <w:abstractNumId w:val="109"/>
  </w:num>
  <w:num w:numId="56" w16cid:durableId="170292835">
    <w:abstractNumId w:val="2"/>
  </w:num>
  <w:num w:numId="57" w16cid:durableId="1971131198">
    <w:abstractNumId w:val="37"/>
  </w:num>
  <w:num w:numId="58" w16cid:durableId="782117397">
    <w:abstractNumId w:val="171"/>
  </w:num>
  <w:num w:numId="59" w16cid:durableId="1848396709">
    <w:abstractNumId w:val="28"/>
  </w:num>
  <w:num w:numId="60" w16cid:durableId="916283204">
    <w:abstractNumId w:val="107"/>
  </w:num>
  <w:num w:numId="61" w16cid:durableId="1785492718">
    <w:abstractNumId w:val="20"/>
  </w:num>
  <w:num w:numId="62" w16cid:durableId="692462875">
    <w:abstractNumId w:val="70"/>
  </w:num>
  <w:num w:numId="63" w16cid:durableId="406421003">
    <w:abstractNumId w:val="76"/>
  </w:num>
  <w:num w:numId="64" w16cid:durableId="1668241614">
    <w:abstractNumId w:val="88"/>
  </w:num>
  <w:num w:numId="65" w16cid:durableId="1353149557">
    <w:abstractNumId w:val="45"/>
  </w:num>
  <w:num w:numId="66" w16cid:durableId="2085762840">
    <w:abstractNumId w:val="11"/>
  </w:num>
  <w:num w:numId="67" w16cid:durableId="1774977454">
    <w:abstractNumId w:val="141"/>
  </w:num>
  <w:num w:numId="68" w16cid:durableId="353726858">
    <w:abstractNumId w:val="38"/>
  </w:num>
  <w:num w:numId="69" w16cid:durableId="2124495368">
    <w:abstractNumId w:val="9"/>
  </w:num>
  <w:num w:numId="70" w16cid:durableId="1331982746">
    <w:abstractNumId w:val="184"/>
  </w:num>
  <w:num w:numId="71" w16cid:durableId="1452632520">
    <w:abstractNumId w:val="172"/>
  </w:num>
  <w:num w:numId="72" w16cid:durableId="444926773">
    <w:abstractNumId w:val="180"/>
  </w:num>
  <w:num w:numId="73" w16cid:durableId="690033667">
    <w:abstractNumId w:val="59"/>
  </w:num>
  <w:num w:numId="74" w16cid:durableId="779451241">
    <w:abstractNumId w:val="168"/>
  </w:num>
  <w:num w:numId="75" w16cid:durableId="393892731">
    <w:abstractNumId w:val="84"/>
  </w:num>
  <w:num w:numId="76" w16cid:durableId="1418794269">
    <w:abstractNumId w:val="162"/>
  </w:num>
  <w:num w:numId="77" w16cid:durableId="1934432453">
    <w:abstractNumId w:val="74"/>
  </w:num>
  <w:num w:numId="78" w16cid:durableId="113598871">
    <w:abstractNumId w:val="183"/>
  </w:num>
  <w:num w:numId="79" w16cid:durableId="179243463">
    <w:abstractNumId w:val="64"/>
  </w:num>
  <w:num w:numId="80" w16cid:durableId="1297837043">
    <w:abstractNumId w:val="139"/>
  </w:num>
  <w:num w:numId="81" w16cid:durableId="1414744435">
    <w:abstractNumId w:val="8"/>
  </w:num>
  <w:num w:numId="82" w16cid:durableId="918174043">
    <w:abstractNumId w:val="10"/>
  </w:num>
  <w:num w:numId="83" w16cid:durableId="1511337118">
    <w:abstractNumId w:val="50"/>
  </w:num>
  <w:num w:numId="84" w16cid:durableId="297540107">
    <w:abstractNumId w:val="142"/>
  </w:num>
  <w:num w:numId="85" w16cid:durableId="1866366157">
    <w:abstractNumId w:val="99"/>
  </w:num>
  <w:num w:numId="86" w16cid:durableId="535582229">
    <w:abstractNumId w:val="56"/>
  </w:num>
  <w:num w:numId="87" w16cid:durableId="1078865380">
    <w:abstractNumId w:val="53"/>
  </w:num>
  <w:num w:numId="88" w16cid:durableId="478377355">
    <w:abstractNumId w:val="104"/>
  </w:num>
  <w:num w:numId="89" w16cid:durableId="1379672376">
    <w:abstractNumId w:val="72"/>
  </w:num>
  <w:num w:numId="90" w16cid:durableId="95290156">
    <w:abstractNumId w:val="51"/>
  </w:num>
  <w:num w:numId="91" w16cid:durableId="1623078581">
    <w:abstractNumId w:val="143"/>
  </w:num>
  <w:num w:numId="92" w16cid:durableId="1254319298">
    <w:abstractNumId w:val="161"/>
  </w:num>
  <w:num w:numId="93" w16cid:durableId="541749761">
    <w:abstractNumId w:val="57"/>
  </w:num>
  <w:num w:numId="94" w16cid:durableId="970552758">
    <w:abstractNumId w:val="153"/>
  </w:num>
  <w:num w:numId="95" w16cid:durableId="851259934">
    <w:abstractNumId w:val="55"/>
  </w:num>
  <w:num w:numId="96" w16cid:durableId="774594347">
    <w:abstractNumId w:val="170"/>
  </w:num>
  <w:num w:numId="97" w16cid:durableId="1546866402">
    <w:abstractNumId w:val="94"/>
  </w:num>
  <w:num w:numId="98" w16cid:durableId="1365054481">
    <w:abstractNumId w:val="164"/>
  </w:num>
  <w:num w:numId="99" w16cid:durableId="1340694583">
    <w:abstractNumId w:val="190"/>
  </w:num>
  <w:num w:numId="100" w16cid:durableId="2028435169">
    <w:abstractNumId w:val="156"/>
  </w:num>
  <w:num w:numId="101" w16cid:durableId="938681357">
    <w:abstractNumId w:val="147"/>
  </w:num>
  <w:num w:numId="102" w16cid:durableId="1651055598">
    <w:abstractNumId w:val="77"/>
  </w:num>
  <w:num w:numId="103" w16cid:durableId="1226725815">
    <w:abstractNumId w:val="102"/>
  </w:num>
  <w:num w:numId="104" w16cid:durableId="1285113474">
    <w:abstractNumId w:val="22"/>
  </w:num>
  <w:num w:numId="105" w16cid:durableId="2078890989">
    <w:abstractNumId w:val="58"/>
  </w:num>
  <w:num w:numId="106" w16cid:durableId="1785151192">
    <w:abstractNumId w:val="140"/>
  </w:num>
  <w:num w:numId="107" w16cid:durableId="1894537891">
    <w:abstractNumId w:val="39"/>
  </w:num>
  <w:num w:numId="108" w16cid:durableId="510028153">
    <w:abstractNumId w:val="132"/>
  </w:num>
  <w:num w:numId="109" w16cid:durableId="1962027464">
    <w:abstractNumId w:val="29"/>
  </w:num>
  <w:num w:numId="110" w16cid:durableId="1413815269">
    <w:abstractNumId w:val="44"/>
  </w:num>
  <w:num w:numId="111" w16cid:durableId="1700475035">
    <w:abstractNumId w:val="144"/>
  </w:num>
  <w:num w:numId="112" w16cid:durableId="1705010793">
    <w:abstractNumId w:val="182"/>
  </w:num>
  <w:num w:numId="113" w16cid:durableId="1833639565">
    <w:abstractNumId w:val="17"/>
  </w:num>
  <w:num w:numId="114" w16cid:durableId="1120958505">
    <w:abstractNumId w:val="81"/>
  </w:num>
  <w:num w:numId="115" w16cid:durableId="718088852">
    <w:abstractNumId w:val="47"/>
  </w:num>
  <w:num w:numId="116" w16cid:durableId="21832390">
    <w:abstractNumId w:val="89"/>
  </w:num>
  <w:num w:numId="117" w16cid:durableId="1991865523">
    <w:abstractNumId w:val="121"/>
  </w:num>
  <w:num w:numId="118" w16cid:durableId="1090855015">
    <w:abstractNumId w:val="134"/>
  </w:num>
  <w:num w:numId="119" w16cid:durableId="1341006855">
    <w:abstractNumId w:val="105"/>
  </w:num>
  <w:num w:numId="120" w16cid:durableId="381636774">
    <w:abstractNumId w:val="117"/>
  </w:num>
  <w:num w:numId="121" w16cid:durableId="2073695156">
    <w:abstractNumId w:val="91"/>
  </w:num>
  <w:num w:numId="122" w16cid:durableId="178742107">
    <w:abstractNumId w:val="30"/>
  </w:num>
  <w:num w:numId="123" w16cid:durableId="1196818567">
    <w:abstractNumId w:val="158"/>
  </w:num>
  <w:num w:numId="124" w16cid:durableId="1815291818">
    <w:abstractNumId w:val="138"/>
  </w:num>
  <w:num w:numId="125" w16cid:durableId="1814251339">
    <w:abstractNumId w:val="163"/>
  </w:num>
  <w:num w:numId="126" w16cid:durableId="803428745">
    <w:abstractNumId w:val="116"/>
  </w:num>
  <w:num w:numId="127" w16cid:durableId="1349795138">
    <w:abstractNumId w:val="87"/>
  </w:num>
  <w:num w:numId="128" w16cid:durableId="2003849195">
    <w:abstractNumId w:val="131"/>
  </w:num>
  <w:num w:numId="129" w16cid:durableId="2098162785">
    <w:abstractNumId w:val="106"/>
  </w:num>
  <w:num w:numId="130" w16cid:durableId="1113406082">
    <w:abstractNumId w:val="36"/>
  </w:num>
  <w:num w:numId="131" w16cid:durableId="1923756768">
    <w:abstractNumId w:val="133"/>
  </w:num>
  <w:num w:numId="132" w16cid:durableId="555550422">
    <w:abstractNumId w:val="157"/>
  </w:num>
  <w:num w:numId="133" w16cid:durableId="493688405">
    <w:abstractNumId w:val="0"/>
  </w:num>
  <w:num w:numId="134" w16cid:durableId="1726684045">
    <w:abstractNumId w:val="169"/>
  </w:num>
  <w:num w:numId="135" w16cid:durableId="449278485">
    <w:abstractNumId w:val="78"/>
  </w:num>
  <w:num w:numId="136" w16cid:durableId="809516409">
    <w:abstractNumId w:val="152"/>
  </w:num>
  <w:num w:numId="137" w16cid:durableId="1020156316">
    <w:abstractNumId w:val="26"/>
  </w:num>
  <w:num w:numId="138" w16cid:durableId="1341587574">
    <w:abstractNumId w:val="188"/>
  </w:num>
  <w:num w:numId="139" w16cid:durableId="1809319655">
    <w:abstractNumId w:val="166"/>
  </w:num>
  <w:num w:numId="140" w16cid:durableId="1093404264">
    <w:abstractNumId w:val="178"/>
  </w:num>
  <w:num w:numId="141" w16cid:durableId="685789343">
    <w:abstractNumId w:val="150"/>
  </w:num>
  <w:num w:numId="142" w16cid:durableId="1023171552">
    <w:abstractNumId w:val="60"/>
  </w:num>
  <w:num w:numId="143" w16cid:durableId="173686685">
    <w:abstractNumId w:val="136"/>
  </w:num>
  <w:num w:numId="144" w16cid:durableId="2139758997">
    <w:abstractNumId w:val="82"/>
  </w:num>
  <w:num w:numId="145" w16cid:durableId="225457229">
    <w:abstractNumId w:val="32"/>
  </w:num>
  <w:num w:numId="146" w16cid:durableId="1102991482">
    <w:abstractNumId w:val="46"/>
  </w:num>
  <w:num w:numId="147" w16cid:durableId="635792212">
    <w:abstractNumId w:val="69"/>
  </w:num>
  <w:num w:numId="148" w16cid:durableId="946699145">
    <w:abstractNumId w:val="93"/>
  </w:num>
  <w:num w:numId="149" w16cid:durableId="960261987">
    <w:abstractNumId w:val="21"/>
  </w:num>
  <w:num w:numId="150" w16cid:durableId="1824809600">
    <w:abstractNumId w:val="18"/>
  </w:num>
  <w:num w:numId="151" w16cid:durableId="435175849">
    <w:abstractNumId w:val="19"/>
  </w:num>
  <w:num w:numId="152" w16cid:durableId="981496997">
    <w:abstractNumId w:val="90"/>
  </w:num>
  <w:num w:numId="153" w16cid:durableId="107554062">
    <w:abstractNumId w:val="66"/>
  </w:num>
  <w:num w:numId="154" w16cid:durableId="432827469">
    <w:abstractNumId w:val="113"/>
  </w:num>
  <w:num w:numId="155" w16cid:durableId="2108888797">
    <w:abstractNumId w:val="12"/>
  </w:num>
  <w:num w:numId="156" w16cid:durableId="534470124">
    <w:abstractNumId w:val="103"/>
  </w:num>
  <w:num w:numId="157" w16cid:durableId="1219239899">
    <w:abstractNumId w:val="7"/>
  </w:num>
  <w:num w:numId="158" w16cid:durableId="1121025831">
    <w:abstractNumId w:val="110"/>
  </w:num>
  <w:num w:numId="159" w16cid:durableId="1162358654">
    <w:abstractNumId w:val="129"/>
  </w:num>
  <w:num w:numId="160" w16cid:durableId="23487448">
    <w:abstractNumId w:val="95"/>
  </w:num>
  <w:num w:numId="161" w16cid:durableId="1073553489">
    <w:abstractNumId w:val="27"/>
  </w:num>
  <w:num w:numId="162" w16cid:durableId="37171788">
    <w:abstractNumId w:val="186"/>
  </w:num>
  <w:num w:numId="163" w16cid:durableId="550388765">
    <w:abstractNumId w:val="115"/>
  </w:num>
  <w:num w:numId="164" w16cid:durableId="593829884">
    <w:abstractNumId w:val="98"/>
  </w:num>
  <w:num w:numId="165" w16cid:durableId="1536578409">
    <w:abstractNumId w:val="96"/>
  </w:num>
  <w:num w:numId="166" w16cid:durableId="1842622104">
    <w:abstractNumId w:val="86"/>
  </w:num>
  <w:num w:numId="167" w16cid:durableId="17127127">
    <w:abstractNumId w:val="71"/>
  </w:num>
  <w:num w:numId="168" w16cid:durableId="123930965">
    <w:abstractNumId w:val="79"/>
  </w:num>
  <w:num w:numId="169" w16cid:durableId="1792672852">
    <w:abstractNumId w:val="100"/>
  </w:num>
  <w:num w:numId="170" w16cid:durableId="77799935">
    <w:abstractNumId w:val="118"/>
  </w:num>
  <w:num w:numId="171" w16cid:durableId="241918768">
    <w:abstractNumId w:val="176"/>
  </w:num>
  <w:num w:numId="172" w16cid:durableId="1887403178">
    <w:abstractNumId w:val="148"/>
  </w:num>
  <w:num w:numId="173" w16cid:durableId="1414743078">
    <w:abstractNumId w:val="154"/>
  </w:num>
  <w:num w:numId="174" w16cid:durableId="782649836">
    <w:abstractNumId w:val="41"/>
  </w:num>
  <w:num w:numId="175" w16cid:durableId="1193422016">
    <w:abstractNumId w:val="43"/>
  </w:num>
  <w:num w:numId="176" w16cid:durableId="1057511491">
    <w:abstractNumId w:val="6"/>
  </w:num>
  <w:num w:numId="177" w16cid:durableId="307128821">
    <w:abstractNumId w:val="119"/>
  </w:num>
  <w:num w:numId="178" w16cid:durableId="707294664">
    <w:abstractNumId w:val="40"/>
  </w:num>
  <w:num w:numId="179" w16cid:durableId="789204164">
    <w:abstractNumId w:val="114"/>
  </w:num>
  <w:num w:numId="180" w16cid:durableId="684089274">
    <w:abstractNumId w:val="122"/>
  </w:num>
  <w:num w:numId="181" w16cid:durableId="271128430">
    <w:abstractNumId w:val="52"/>
  </w:num>
  <w:num w:numId="182" w16cid:durableId="2123767144">
    <w:abstractNumId w:val="31"/>
  </w:num>
  <w:num w:numId="183" w16cid:durableId="1410351045">
    <w:abstractNumId w:val="125"/>
  </w:num>
  <w:num w:numId="184" w16cid:durableId="360132937">
    <w:abstractNumId w:val="49"/>
  </w:num>
  <w:num w:numId="185" w16cid:durableId="1740398752">
    <w:abstractNumId w:val="23"/>
  </w:num>
  <w:num w:numId="186" w16cid:durableId="156842773">
    <w:abstractNumId w:val="34"/>
  </w:num>
  <w:num w:numId="187" w16cid:durableId="211112819">
    <w:abstractNumId w:val="127"/>
  </w:num>
  <w:num w:numId="188" w16cid:durableId="1319456844">
    <w:abstractNumId w:val="65"/>
  </w:num>
  <w:num w:numId="189" w16cid:durableId="1871993477">
    <w:abstractNumId w:val="62"/>
  </w:num>
  <w:num w:numId="190" w16cid:durableId="1927573959">
    <w:abstractNumId w:val="145"/>
  </w:num>
  <w:num w:numId="191" w16cid:durableId="182369599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865480"/>
    <w:rsid w:val="007456BE"/>
    <w:rsid w:val="00865480"/>
    <w:rsid w:val="00B77245"/>
    <w:rsid w:val="00DF4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DC1C1"/>
  <w15:docId w15:val="{9433D0C5-23B6-4337-85B4-75EB89EA0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sz w:val="22"/>
      <w:szCs w:val="22"/>
    </w:rPr>
  </w:style>
  <w:style w:type="paragraph" w:styleId="Heading3">
    <w:name w:val="heading 3"/>
    <w:basedOn w:val="Heading"/>
    <w:next w:val="Textbody"/>
    <w:uiPriority w:val="9"/>
    <w:semiHidden/>
    <w:unhideWhenUsed/>
    <w:qFormat/>
    <w:pPr>
      <w:outlineLvl w:val="2"/>
    </w:pPr>
    <w:rPr>
      <w:rFonts w:ascii="Times New Roman" w:eastAsia="Lucida Sans Unicode" w:hAnsi="Times New Roman"/>
      <w:b/>
      <w:bCs/>
    </w:rPr>
  </w:style>
  <w:style w:type="paragraph" w:styleId="Heading4">
    <w:name w:val="heading 4"/>
    <w:basedOn w:val="Heading"/>
    <w:next w:val="Textbody"/>
    <w:uiPriority w:val="9"/>
    <w:semiHidden/>
    <w:unhideWhenUsed/>
    <w:qFormat/>
    <w:pPr>
      <w:outlineLvl w:val="3"/>
    </w:pPr>
    <w:rPr>
      <w:rFonts w:ascii="Times New Roman" w:eastAsia="Lucida Sans Unicode"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BalloonText">
    <w:name w:val="Balloon Text"/>
    <w:basedOn w:val="Normal"/>
    <w:pPr>
      <w:spacing w:after="0" w:line="240" w:lineRule="auto"/>
    </w:pPr>
    <w:rPr>
      <w:rFonts w:ascii="Tahoma" w:hAnsi="Tahoma"/>
      <w:sz w:val="16"/>
      <w:szCs w:val="16"/>
    </w:rPr>
  </w:style>
  <w:style w:type="character" w:customStyle="1" w:styleId="BalloonTextChar">
    <w:name w:val="Balloon Text Char"/>
    <w:rPr>
      <w:rFonts w:ascii="Tahoma" w:hAnsi="Tahoma" w:cs="Tahoma"/>
      <w:sz w:val="16"/>
      <w:szCs w:val="16"/>
    </w:rPr>
  </w:style>
  <w:style w:type="character" w:customStyle="1" w:styleId="Heading3Char">
    <w:name w:val="Heading 3 Char"/>
    <w:basedOn w:val="DefaultParagraphFont"/>
    <w:rPr>
      <w:rFonts w:ascii="Times New Roman" w:eastAsia="Lucida Sans Unicode" w:hAnsi="Times New Roman" w:cs="Tahoma"/>
      <w:b/>
      <w:bCs/>
      <w:sz w:val="28"/>
      <w:szCs w:val="28"/>
    </w:rPr>
  </w:style>
  <w:style w:type="character" w:customStyle="1" w:styleId="Heading4Char">
    <w:name w:val="Heading 4 Char"/>
    <w:basedOn w:val="DefaultParagraphFont"/>
    <w:rPr>
      <w:rFonts w:ascii="Times New Roman" w:eastAsia="Lucida Sans Unicode" w:hAnsi="Times New Roman" w:cs="Tahoma"/>
      <w:b/>
      <w:bCs/>
      <w:sz w:val="24"/>
      <w:szCs w:val="24"/>
    </w:rPr>
  </w:style>
  <w:style w:type="paragraph" w:customStyle="1" w:styleId="NormalText">
    <w:name w:val="Normal Text"/>
    <w:pPr>
      <w:suppressAutoHyphens/>
      <w:autoSpaceDE w:val="0"/>
    </w:pPr>
    <w:rPr>
      <w:rFonts w:ascii="Arial" w:eastAsia="Calibri" w:hAnsi="Arial" w:cs="Arial"/>
      <w:sz w:val="24"/>
      <w:szCs w:val="24"/>
    </w:rPr>
  </w:style>
  <w:style w:type="paragraph" w:styleId="NormalWeb">
    <w:name w:val="Normal (Web)"/>
    <w:basedOn w:val="Normal"/>
    <w:pPr>
      <w:spacing w:before="100" w:after="100" w:line="240" w:lineRule="auto"/>
    </w:pPr>
    <w:rPr>
      <w:rFonts w:ascii="Times New Roman" w:hAnsi="Times New Roman"/>
      <w:sz w:val="24"/>
      <w:szCs w:val="24"/>
    </w:rPr>
  </w:style>
  <w:style w:type="paragraph" w:styleId="ListParagraph">
    <w:name w:val="List Paragraph"/>
    <w:basedOn w:val="Normal"/>
    <w:pPr>
      <w:spacing w:after="160" w:line="240" w:lineRule="auto"/>
      <w:ind w:left="720"/>
    </w:pPr>
    <w:rPr>
      <w:rFonts w:eastAsia="Calibri"/>
    </w:rPr>
  </w:style>
  <w:style w:type="paragraph" w:customStyle="1" w:styleId="Textbody">
    <w:name w:val="Text body"/>
    <w:basedOn w:val="Standard"/>
    <w:pPr>
      <w:spacing w:after="283"/>
    </w:pPr>
    <w:rPr>
      <w:rFonts w:eastAsia="Calibri"/>
      <w:sz w:val="22"/>
      <w:szCs w:val="22"/>
    </w:rPr>
  </w:style>
  <w:style w:type="paragraph" w:customStyle="1" w:styleId="Heading">
    <w:name w:val="Heading"/>
    <w:basedOn w:val="Standard"/>
    <w:next w:val="Textbody"/>
    <w:pPr>
      <w:keepNext/>
      <w:spacing w:before="240" w:after="283"/>
    </w:pPr>
    <w:rPr>
      <w:rFonts w:ascii="Arial" w:eastAsia="MS Gothic" w:hAnsi="Arial" w:cs="Tahoma"/>
      <w:sz w:val="28"/>
      <w:szCs w:val="28"/>
    </w:rPr>
  </w:style>
  <w:style w:type="paragraph" w:customStyle="1" w:styleId="HorizontalLine">
    <w:name w:val="Horizontal Line"/>
    <w:basedOn w:val="Standard"/>
    <w:next w:val="Textbody"/>
    <w:pPr>
      <w:suppressLineNumbers/>
      <w:spacing w:after="283"/>
    </w:pPr>
    <w:rPr>
      <w:rFonts w:eastAsia="Calibri"/>
      <w:sz w:val="12"/>
      <w:szCs w:val="12"/>
    </w:rPr>
  </w:style>
  <w:style w:type="character" w:customStyle="1" w:styleId="MainText">
    <w:name w:val="Main Text"/>
    <w:rPr>
      <w:sz w:val="20"/>
      <w:szCs w:val="20"/>
    </w:rPr>
  </w:style>
  <w:style w:type="character" w:customStyle="1" w:styleId="MainTextBold">
    <w:name w:val="Main Text Bold"/>
    <w:rPr>
      <w:b/>
      <w:bCs/>
      <w:sz w:val="20"/>
      <w:szCs w:val="20"/>
    </w:rPr>
  </w:style>
  <w:style w:type="character" w:styleId="Hyperlink">
    <w:name w:val="Hyperlink"/>
    <w:basedOn w:val="DefaultParagraphFont"/>
    <w:rPr>
      <w:color w:val="0563C1"/>
      <w:u w:val="single"/>
    </w:rPr>
  </w:style>
  <w:style w:type="character" w:customStyle="1" w:styleId="UnresolvedMention1">
    <w:name w:val="Unresolved Mention1"/>
    <w:basedOn w:val="DefaultParagraphFont"/>
    <w:rPr>
      <w:color w:val="605E5C"/>
      <w:shd w:val="clear" w:color="auto" w:fill="E1DFDD"/>
    </w:rPr>
  </w:style>
  <w:style w:type="character" w:styleId="Strong">
    <w:name w:val="Strong"/>
    <w:basedOn w:val="DefaultParagraphFont"/>
    <w:rPr>
      <w:b/>
      <w:bCs/>
    </w:rPr>
  </w:style>
  <w:style w:type="character" w:styleId="HTMLCode">
    <w:name w:val="HTML Code"/>
    <w:basedOn w:val="DefaultParagraphFont"/>
    <w:rPr>
      <w:rFonts w:ascii="Courier New" w:eastAsia="Times New Roman" w:hAnsi="Courier New" w:cs="Courier New"/>
      <w:sz w:val="20"/>
      <w:szCs w:val="20"/>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ListLabel7">
    <w:name w:val="ListLabel 7"/>
    <w:rPr>
      <w:sz w:val="20"/>
    </w:rPr>
  </w:style>
  <w:style w:type="numbering" w:customStyle="1" w:styleId="WWNum558">
    <w:name w:val="WWNum558"/>
    <w:basedOn w:val="NoList"/>
    <w:pPr>
      <w:numPr>
        <w:numId w:val="1"/>
      </w:numPr>
    </w:pPr>
  </w:style>
  <w:style w:type="numbering" w:customStyle="1" w:styleId="WWNum559">
    <w:name w:val="WWNum559"/>
    <w:basedOn w:val="NoList"/>
    <w:pPr>
      <w:numPr>
        <w:numId w:val="2"/>
      </w:numPr>
    </w:pPr>
  </w:style>
  <w:style w:type="numbering" w:customStyle="1" w:styleId="WWNum560">
    <w:name w:val="WWNum560"/>
    <w:basedOn w:val="NoList"/>
    <w:pPr>
      <w:numPr>
        <w:numId w:val="3"/>
      </w:numPr>
    </w:pPr>
  </w:style>
  <w:style w:type="numbering" w:customStyle="1" w:styleId="WWNum561">
    <w:name w:val="WWNum561"/>
    <w:basedOn w:val="NoList"/>
    <w:pPr>
      <w:numPr>
        <w:numId w:val="4"/>
      </w:numPr>
    </w:pPr>
  </w:style>
  <w:style w:type="numbering" w:customStyle="1" w:styleId="WWNum562">
    <w:name w:val="WWNum562"/>
    <w:basedOn w:val="NoList"/>
    <w:pPr>
      <w:numPr>
        <w:numId w:val="5"/>
      </w:numPr>
    </w:pPr>
  </w:style>
  <w:style w:type="numbering" w:customStyle="1" w:styleId="WWNum563">
    <w:name w:val="WWNum563"/>
    <w:basedOn w:val="NoList"/>
    <w:pPr>
      <w:numPr>
        <w:numId w:val="6"/>
      </w:numPr>
    </w:pPr>
  </w:style>
  <w:style w:type="numbering" w:customStyle="1" w:styleId="WWNum564">
    <w:name w:val="WWNum564"/>
    <w:basedOn w:val="NoList"/>
    <w:pPr>
      <w:numPr>
        <w:numId w:val="7"/>
      </w:numPr>
    </w:pPr>
  </w:style>
  <w:style w:type="numbering" w:customStyle="1" w:styleId="WWNum565">
    <w:name w:val="WWNum565"/>
    <w:basedOn w:val="NoList"/>
    <w:pPr>
      <w:numPr>
        <w:numId w:val="8"/>
      </w:numPr>
    </w:pPr>
  </w:style>
  <w:style w:type="numbering" w:customStyle="1" w:styleId="WWNum566">
    <w:name w:val="WWNum566"/>
    <w:basedOn w:val="NoList"/>
    <w:pPr>
      <w:numPr>
        <w:numId w:val="9"/>
      </w:numPr>
    </w:pPr>
  </w:style>
  <w:style w:type="numbering" w:customStyle="1" w:styleId="WWNum567">
    <w:name w:val="WWNum567"/>
    <w:basedOn w:val="NoList"/>
    <w:pPr>
      <w:numPr>
        <w:numId w:val="10"/>
      </w:numPr>
    </w:pPr>
  </w:style>
  <w:style w:type="numbering" w:customStyle="1" w:styleId="WWNum568">
    <w:name w:val="WWNum568"/>
    <w:basedOn w:val="NoList"/>
    <w:pPr>
      <w:numPr>
        <w:numId w:val="11"/>
      </w:numPr>
    </w:pPr>
  </w:style>
  <w:style w:type="numbering" w:customStyle="1" w:styleId="WWNum569">
    <w:name w:val="WWNum569"/>
    <w:basedOn w:val="NoList"/>
    <w:pPr>
      <w:numPr>
        <w:numId w:val="12"/>
      </w:numPr>
    </w:pPr>
  </w:style>
  <w:style w:type="numbering" w:customStyle="1" w:styleId="WWNum570">
    <w:name w:val="WWNum570"/>
    <w:basedOn w:val="NoList"/>
    <w:pPr>
      <w:numPr>
        <w:numId w:val="13"/>
      </w:numPr>
    </w:pPr>
  </w:style>
  <w:style w:type="numbering" w:customStyle="1" w:styleId="WWNum571">
    <w:name w:val="WWNum571"/>
    <w:basedOn w:val="NoList"/>
    <w:pPr>
      <w:numPr>
        <w:numId w:val="14"/>
      </w:numPr>
    </w:pPr>
  </w:style>
  <w:style w:type="numbering" w:customStyle="1" w:styleId="WWNum572">
    <w:name w:val="WWNum572"/>
    <w:basedOn w:val="NoList"/>
    <w:pPr>
      <w:numPr>
        <w:numId w:val="15"/>
      </w:numPr>
    </w:pPr>
  </w:style>
  <w:style w:type="numbering" w:customStyle="1" w:styleId="WWNum573">
    <w:name w:val="WWNum573"/>
    <w:basedOn w:val="NoList"/>
    <w:pPr>
      <w:numPr>
        <w:numId w:val="16"/>
      </w:numPr>
    </w:pPr>
  </w:style>
  <w:style w:type="numbering" w:customStyle="1" w:styleId="WWNum574">
    <w:name w:val="WWNum574"/>
    <w:basedOn w:val="NoList"/>
    <w:pPr>
      <w:numPr>
        <w:numId w:val="17"/>
      </w:numPr>
    </w:pPr>
  </w:style>
  <w:style w:type="numbering" w:customStyle="1" w:styleId="WWNum575">
    <w:name w:val="WWNum575"/>
    <w:basedOn w:val="NoList"/>
    <w:pPr>
      <w:numPr>
        <w:numId w:val="18"/>
      </w:numPr>
    </w:pPr>
  </w:style>
  <w:style w:type="numbering" w:customStyle="1" w:styleId="WWNum576">
    <w:name w:val="WWNum576"/>
    <w:basedOn w:val="NoList"/>
    <w:pPr>
      <w:numPr>
        <w:numId w:val="19"/>
      </w:numPr>
    </w:pPr>
  </w:style>
  <w:style w:type="numbering" w:customStyle="1" w:styleId="WWNum577">
    <w:name w:val="WWNum577"/>
    <w:basedOn w:val="NoList"/>
    <w:pPr>
      <w:numPr>
        <w:numId w:val="20"/>
      </w:numPr>
    </w:pPr>
  </w:style>
  <w:style w:type="numbering" w:customStyle="1" w:styleId="WWNum578">
    <w:name w:val="WWNum578"/>
    <w:basedOn w:val="NoList"/>
    <w:pPr>
      <w:numPr>
        <w:numId w:val="21"/>
      </w:numPr>
    </w:pPr>
  </w:style>
  <w:style w:type="numbering" w:customStyle="1" w:styleId="WWNum579">
    <w:name w:val="WWNum579"/>
    <w:basedOn w:val="NoList"/>
    <w:pPr>
      <w:numPr>
        <w:numId w:val="22"/>
      </w:numPr>
    </w:pPr>
  </w:style>
  <w:style w:type="numbering" w:customStyle="1" w:styleId="WWNum580">
    <w:name w:val="WWNum580"/>
    <w:basedOn w:val="NoList"/>
    <w:pPr>
      <w:numPr>
        <w:numId w:val="23"/>
      </w:numPr>
    </w:pPr>
  </w:style>
  <w:style w:type="numbering" w:customStyle="1" w:styleId="WWNum581">
    <w:name w:val="WWNum581"/>
    <w:basedOn w:val="NoList"/>
    <w:pPr>
      <w:numPr>
        <w:numId w:val="24"/>
      </w:numPr>
    </w:pPr>
  </w:style>
  <w:style w:type="numbering" w:customStyle="1" w:styleId="WWNum582">
    <w:name w:val="WWNum582"/>
    <w:basedOn w:val="NoList"/>
    <w:pPr>
      <w:numPr>
        <w:numId w:val="25"/>
      </w:numPr>
    </w:pPr>
  </w:style>
  <w:style w:type="numbering" w:customStyle="1" w:styleId="WWNum583">
    <w:name w:val="WWNum583"/>
    <w:basedOn w:val="NoList"/>
    <w:pPr>
      <w:numPr>
        <w:numId w:val="26"/>
      </w:numPr>
    </w:pPr>
  </w:style>
  <w:style w:type="numbering" w:customStyle="1" w:styleId="WWNum584">
    <w:name w:val="WWNum584"/>
    <w:basedOn w:val="NoList"/>
    <w:pPr>
      <w:numPr>
        <w:numId w:val="27"/>
      </w:numPr>
    </w:pPr>
  </w:style>
  <w:style w:type="numbering" w:customStyle="1" w:styleId="WWNum585">
    <w:name w:val="WWNum585"/>
    <w:basedOn w:val="NoList"/>
    <w:pPr>
      <w:numPr>
        <w:numId w:val="28"/>
      </w:numPr>
    </w:pPr>
  </w:style>
  <w:style w:type="numbering" w:customStyle="1" w:styleId="WWNum586">
    <w:name w:val="WWNum586"/>
    <w:basedOn w:val="NoList"/>
    <w:pPr>
      <w:numPr>
        <w:numId w:val="29"/>
      </w:numPr>
    </w:pPr>
  </w:style>
  <w:style w:type="numbering" w:customStyle="1" w:styleId="WWNum587">
    <w:name w:val="WWNum587"/>
    <w:basedOn w:val="NoList"/>
    <w:pPr>
      <w:numPr>
        <w:numId w:val="30"/>
      </w:numPr>
    </w:pPr>
  </w:style>
  <w:style w:type="numbering" w:customStyle="1" w:styleId="WWNum588">
    <w:name w:val="WWNum588"/>
    <w:basedOn w:val="NoList"/>
    <w:pPr>
      <w:numPr>
        <w:numId w:val="31"/>
      </w:numPr>
    </w:pPr>
  </w:style>
  <w:style w:type="numbering" w:customStyle="1" w:styleId="WWNum589">
    <w:name w:val="WWNum589"/>
    <w:basedOn w:val="NoList"/>
    <w:pPr>
      <w:numPr>
        <w:numId w:val="32"/>
      </w:numPr>
    </w:pPr>
  </w:style>
  <w:style w:type="numbering" w:customStyle="1" w:styleId="WWNum590">
    <w:name w:val="WWNum590"/>
    <w:basedOn w:val="NoList"/>
    <w:pPr>
      <w:numPr>
        <w:numId w:val="33"/>
      </w:numPr>
    </w:pPr>
  </w:style>
  <w:style w:type="numbering" w:customStyle="1" w:styleId="WWNum591">
    <w:name w:val="WWNum591"/>
    <w:basedOn w:val="NoList"/>
    <w:pPr>
      <w:numPr>
        <w:numId w:val="34"/>
      </w:numPr>
    </w:pPr>
  </w:style>
  <w:style w:type="numbering" w:customStyle="1" w:styleId="WWNum592">
    <w:name w:val="WWNum592"/>
    <w:basedOn w:val="NoList"/>
    <w:pPr>
      <w:numPr>
        <w:numId w:val="35"/>
      </w:numPr>
    </w:pPr>
  </w:style>
  <w:style w:type="numbering" w:customStyle="1" w:styleId="WWNum593">
    <w:name w:val="WWNum593"/>
    <w:basedOn w:val="NoList"/>
    <w:pPr>
      <w:numPr>
        <w:numId w:val="36"/>
      </w:numPr>
    </w:pPr>
  </w:style>
  <w:style w:type="numbering" w:customStyle="1" w:styleId="WWNum594">
    <w:name w:val="WWNum594"/>
    <w:basedOn w:val="NoList"/>
    <w:pPr>
      <w:numPr>
        <w:numId w:val="37"/>
      </w:numPr>
    </w:pPr>
  </w:style>
  <w:style w:type="numbering" w:customStyle="1" w:styleId="WWNum595">
    <w:name w:val="WWNum595"/>
    <w:basedOn w:val="NoList"/>
    <w:pPr>
      <w:numPr>
        <w:numId w:val="38"/>
      </w:numPr>
    </w:pPr>
  </w:style>
  <w:style w:type="numbering" w:customStyle="1" w:styleId="WWNum596">
    <w:name w:val="WWNum596"/>
    <w:basedOn w:val="NoList"/>
    <w:pPr>
      <w:numPr>
        <w:numId w:val="39"/>
      </w:numPr>
    </w:pPr>
  </w:style>
  <w:style w:type="numbering" w:customStyle="1" w:styleId="WWNum597">
    <w:name w:val="WWNum597"/>
    <w:basedOn w:val="NoList"/>
    <w:pPr>
      <w:numPr>
        <w:numId w:val="40"/>
      </w:numPr>
    </w:pPr>
  </w:style>
  <w:style w:type="numbering" w:customStyle="1" w:styleId="WWNum598">
    <w:name w:val="WWNum598"/>
    <w:basedOn w:val="NoList"/>
    <w:pPr>
      <w:numPr>
        <w:numId w:val="41"/>
      </w:numPr>
    </w:pPr>
  </w:style>
  <w:style w:type="numbering" w:customStyle="1" w:styleId="WWNum599">
    <w:name w:val="WWNum599"/>
    <w:basedOn w:val="NoList"/>
    <w:pPr>
      <w:numPr>
        <w:numId w:val="42"/>
      </w:numPr>
    </w:pPr>
  </w:style>
  <w:style w:type="numbering" w:customStyle="1" w:styleId="WWNum600">
    <w:name w:val="WWNum600"/>
    <w:basedOn w:val="NoList"/>
    <w:pPr>
      <w:numPr>
        <w:numId w:val="43"/>
      </w:numPr>
    </w:pPr>
  </w:style>
  <w:style w:type="numbering" w:customStyle="1" w:styleId="WWNum601">
    <w:name w:val="WWNum601"/>
    <w:basedOn w:val="NoList"/>
    <w:pPr>
      <w:numPr>
        <w:numId w:val="44"/>
      </w:numPr>
    </w:pPr>
  </w:style>
  <w:style w:type="numbering" w:customStyle="1" w:styleId="WWNum602">
    <w:name w:val="WWNum602"/>
    <w:basedOn w:val="NoList"/>
    <w:pPr>
      <w:numPr>
        <w:numId w:val="45"/>
      </w:numPr>
    </w:pPr>
  </w:style>
  <w:style w:type="numbering" w:customStyle="1" w:styleId="WWNum603">
    <w:name w:val="WWNum603"/>
    <w:basedOn w:val="NoList"/>
    <w:pPr>
      <w:numPr>
        <w:numId w:val="46"/>
      </w:numPr>
    </w:pPr>
  </w:style>
  <w:style w:type="numbering" w:customStyle="1" w:styleId="WWNum604">
    <w:name w:val="WWNum604"/>
    <w:basedOn w:val="NoList"/>
    <w:pPr>
      <w:numPr>
        <w:numId w:val="47"/>
      </w:numPr>
    </w:pPr>
  </w:style>
  <w:style w:type="numbering" w:customStyle="1" w:styleId="WWNum605">
    <w:name w:val="WWNum605"/>
    <w:basedOn w:val="NoList"/>
    <w:pPr>
      <w:numPr>
        <w:numId w:val="48"/>
      </w:numPr>
    </w:pPr>
  </w:style>
  <w:style w:type="numbering" w:customStyle="1" w:styleId="WWNum606">
    <w:name w:val="WWNum606"/>
    <w:basedOn w:val="NoList"/>
    <w:pPr>
      <w:numPr>
        <w:numId w:val="49"/>
      </w:numPr>
    </w:pPr>
  </w:style>
  <w:style w:type="numbering" w:customStyle="1" w:styleId="WWNum607">
    <w:name w:val="WWNum607"/>
    <w:basedOn w:val="NoList"/>
    <w:pPr>
      <w:numPr>
        <w:numId w:val="50"/>
      </w:numPr>
    </w:pPr>
  </w:style>
  <w:style w:type="numbering" w:customStyle="1" w:styleId="WWNum608">
    <w:name w:val="WWNum608"/>
    <w:basedOn w:val="NoList"/>
    <w:pPr>
      <w:numPr>
        <w:numId w:val="51"/>
      </w:numPr>
    </w:pPr>
  </w:style>
  <w:style w:type="numbering" w:customStyle="1" w:styleId="WWNum609">
    <w:name w:val="WWNum609"/>
    <w:basedOn w:val="NoList"/>
    <w:pPr>
      <w:numPr>
        <w:numId w:val="52"/>
      </w:numPr>
    </w:pPr>
  </w:style>
  <w:style w:type="numbering" w:customStyle="1" w:styleId="WWNum610">
    <w:name w:val="WWNum610"/>
    <w:basedOn w:val="NoList"/>
    <w:pPr>
      <w:numPr>
        <w:numId w:val="53"/>
      </w:numPr>
    </w:pPr>
  </w:style>
  <w:style w:type="numbering" w:customStyle="1" w:styleId="WWNum611">
    <w:name w:val="WWNum611"/>
    <w:basedOn w:val="NoList"/>
    <w:pPr>
      <w:numPr>
        <w:numId w:val="54"/>
      </w:numPr>
    </w:pPr>
  </w:style>
  <w:style w:type="numbering" w:customStyle="1" w:styleId="WWNum612">
    <w:name w:val="WWNum612"/>
    <w:basedOn w:val="NoList"/>
    <w:pPr>
      <w:numPr>
        <w:numId w:val="55"/>
      </w:numPr>
    </w:pPr>
  </w:style>
  <w:style w:type="numbering" w:customStyle="1" w:styleId="WWNum613">
    <w:name w:val="WWNum613"/>
    <w:basedOn w:val="NoList"/>
    <w:pPr>
      <w:numPr>
        <w:numId w:val="56"/>
      </w:numPr>
    </w:pPr>
  </w:style>
  <w:style w:type="numbering" w:customStyle="1" w:styleId="WWNum614">
    <w:name w:val="WWNum614"/>
    <w:basedOn w:val="NoList"/>
    <w:pPr>
      <w:numPr>
        <w:numId w:val="57"/>
      </w:numPr>
    </w:pPr>
  </w:style>
  <w:style w:type="numbering" w:customStyle="1" w:styleId="WWNum615">
    <w:name w:val="WWNum615"/>
    <w:basedOn w:val="NoList"/>
    <w:pPr>
      <w:numPr>
        <w:numId w:val="58"/>
      </w:numPr>
    </w:pPr>
  </w:style>
  <w:style w:type="numbering" w:customStyle="1" w:styleId="WWNum616">
    <w:name w:val="WWNum616"/>
    <w:basedOn w:val="NoList"/>
    <w:pPr>
      <w:numPr>
        <w:numId w:val="59"/>
      </w:numPr>
    </w:pPr>
  </w:style>
  <w:style w:type="numbering" w:customStyle="1" w:styleId="WWNum617">
    <w:name w:val="WWNum617"/>
    <w:basedOn w:val="NoList"/>
    <w:pPr>
      <w:numPr>
        <w:numId w:val="60"/>
      </w:numPr>
    </w:pPr>
  </w:style>
  <w:style w:type="numbering" w:customStyle="1" w:styleId="WWNum618">
    <w:name w:val="WWNum618"/>
    <w:basedOn w:val="NoList"/>
    <w:pPr>
      <w:numPr>
        <w:numId w:val="61"/>
      </w:numPr>
    </w:pPr>
  </w:style>
  <w:style w:type="numbering" w:customStyle="1" w:styleId="WWNum619">
    <w:name w:val="WWNum619"/>
    <w:basedOn w:val="NoList"/>
    <w:pPr>
      <w:numPr>
        <w:numId w:val="62"/>
      </w:numPr>
    </w:pPr>
  </w:style>
  <w:style w:type="numbering" w:customStyle="1" w:styleId="WWNum620">
    <w:name w:val="WWNum620"/>
    <w:basedOn w:val="NoList"/>
    <w:pPr>
      <w:numPr>
        <w:numId w:val="63"/>
      </w:numPr>
    </w:pPr>
  </w:style>
  <w:style w:type="numbering" w:customStyle="1" w:styleId="WWNum621">
    <w:name w:val="WWNum621"/>
    <w:basedOn w:val="NoList"/>
    <w:pPr>
      <w:numPr>
        <w:numId w:val="64"/>
      </w:numPr>
    </w:pPr>
  </w:style>
  <w:style w:type="numbering" w:customStyle="1" w:styleId="WWNum622">
    <w:name w:val="WWNum622"/>
    <w:basedOn w:val="NoList"/>
    <w:pPr>
      <w:numPr>
        <w:numId w:val="65"/>
      </w:numPr>
    </w:pPr>
  </w:style>
  <w:style w:type="numbering" w:customStyle="1" w:styleId="WWNum623">
    <w:name w:val="WWNum623"/>
    <w:basedOn w:val="NoList"/>
    <w:pPr>
      <w:numPr>
        <w:numId w:val="66"/>
      </w:numPr>
    </w:pPr>
  </w:style>
  <w:style w:type="numbering" w:customStyle="1" w:styleId="WWNum624">
    <w:name w:val="WWNum624"/>
    <w:basedOn w:val="NoList"/>
    <w:pPr>
      <w:numPr>
        <w:numId w:val="67"/>
      </w:numPr>
    </w:pPr>
  </w:style>
  <w:style w:type="numbering" w:customStyle="1" w:styleId="WWNum625">
    <w:name w:val="WWNum625"/>
    <w:basedOn w:val="NoList"/>
    <w:pPr>
      <w:numPr>
        <w:numId w:val="68"/>
      </w:numPr>
    </w:pPr>
  </w:style>
  <w:style w:type="numbering" w:customStyle="1" w:styleId="WWNum626">
    <w:name w:val="WWNum626"/>
    <w:basedOn w:val="NoList"/>
    <w:pPr>
      <w:numPr>
        <w:numId w:val="69"/>
      </w:numPr>
    </w:pPr>
  </w:style>
  <w:style w:type="numbering" w:customStyle="1" w:styleId="WWNum627">
    <w:name w:val="WWNum627"/>
    <w:basedOn w:val="NoList"/>
    <w:pPr>
      <w:numPr>
        <w:numId w:val="70"/>
      </w:numPr>
    </w:pPr>
  </w:style>
  <w:style w:type="numbering" w:customStyle="1" w:styleId="WWNum628">
    <w:name w:val="WWNum628"/>
    <w:basedOn w:val="NoList"/>
    <w:pPr>
      <w:numPr>
        <w:numId w:val="71"/>
      </w:numPr>
    </w:pPr>
  </w:style>
  <w:style w:type="numbering" w:customStyle="1" w:styleId="WWNum151">
    <w:name w:val="WWNum151"/>
    <w:basedOn w:val="NoList"/>
    <w:pPr>
      <w:numPr>
        <w:numId w:val="72"/>
      </w:numPr>
    </w:pPr>
  </w:style>
  <w:style w:type="numbering" w:customStyle="1" w:styleId="WWNum629">
    <w:name w:val="WWNum629"/>
    <w:basedOn w:val="NoList"/>
    <w:pPr>
      <w:numPr>
        <w:numId w:val="73"/>
      </w:numPr>
    </w:pPr>
  </w:style>
  <w:style w:type="numbering" w:customStyle="1" w:styleId="WWNum630">
    <w:name w:val="WWNum630"/>
    <w:basedOn w:val="NoList"/>
    <w:pPr>
      <w:numPr>
        <w:numId w:val="74"/>
      </w:numPr>
    </w:pPr>
  </w:style>
  <w:style w:type="numbering" w:customStyle="1" w:styleId="WWNum152">
    <w:name w:val="WWNum152"/>
    <w:basedOn w:val="NoList"/>
    <w:pPr>
      <w:numPr>
        <w:numId w:val="75"/>
      </w:numPr>
    </w:pPr>
  </w:style>
  <w:style w:type="numbering" w:customStyle="1" w:styleId="WWNum631">
    <w:name w:val="WWNum631"/>
    <w:basedOn w:val="NoList"/>
    <w:pPr>
      <w:numPr>
        <w:numId w:val="76"/>
      </w:numPr>
    </w:pPr>
  </w:style>
  <w:style w:type="numbering" w:customStyle="1" w:styleId="WWNum632">
    <w:name w:val="WWNum632"/>
    <w:basedOn w:val="NoList"/>
    <w:pPr>
      <w:numPr>
        <w:numId w:val="77"/>
      </w:numPr>
    </w:pPr>
  </w:style>
  <w:style w:type="numbering" w:customStyle="1" w:styleId="WWNum633">
    <w:name w:val="WWNum633"/>
    <w:basedOn w:val="NoList"/>
    <w:pPr>
      <w:numPr>
        <w:numId w:val="78"/>
      </w:numPr>
    </w:pPr>
  </w:style>
  <w:style w:type="numbering" w:customStyle="1" w:styleId="WWNum634">
    <w:name w:val="WWNum634"/>
    <w:basedOn w:val="NoList"/>
    <w:pPr>
      <w:numPr>
        <w:numId w:val="79"/>
      </w:numPr>
    </w:pPr>
  </w:style>
  <w:style w:type="numbering" w:customStyle="1" w:styleId="WWNum154">
    <w:name w:val="WWNum154"/>
    <w:basedOn w:val="NoList"/>
    <w:pPr>
      <w:numPr>
        <w:numId w:val="80"/>
      </w:numPr>
    </w:pPr>
  </w:style>
  <w:style w:type="numbering" w:customStyle="1" w:styleId="WWNum635">
    <w:name w:val="WWNum635"/>
    <w:basedOn w:val="NoList"/>
    <w:pPr>
      <w:numPr>
        <w:numId w:val="81"/>
      </w:numPr>
    </w:pPr>
  </w:style>
  <w:style w:type="numbering" w:customStyle="1" w:styleId="WWNum636">
    <w:name w:val="WWNum636"/>
    <w:basedOn w:val="NoList"/>
    <w:pPr>
      <w:numPr>
        <w:numId w:val="82"/>
      </w:numPr>
    </w:pPr>
  </w:style>
  <w:style w:type="numbering" w:customStyle="1" w:styleId="WWNum155">
    <w:name w:val="WWNum155"/>
    <w:basedOn w:val="NoList"/>
    <w:pPr>
      <w:numPr>
        <w:numId w:val="83"/>
      </w:numPr>
    </w:pPr>
  </w:style>
  <w:style w:type="numbering" w:customStyle="1" w:styleId="WWNum637">
    <w:name w:val="WWNum637"/>
    <w:basedOn w:val="NoList"/>
    <w:pPr>
      <w:numPr>
        <w:numId w:val="84"/>
      </w:numPr>
    </w:pPr>
  </w:style>
  <w:style w:type="numbering" w:customStyle="1" w:styleId="WWNum638">
    <w:name w:val="WWNum638"/>
    <w:basedOn w:val="NoList"/>
    <w:pPr>
      <w:numPr>
        <w:numId w:val="85"/>
      </w:numPr>
    </w:pPr>
  </w:style>
  <w:style w:type="numbering" w:customStyle="1" w:styleId="WWNum156">
    <w:name w:val="WWNum156"/>
    <w:basedOn w:val="NoList"/>
    <w:pPr>
      <w:numPr>
        <w:numId w:val="86"/>
      </w:numPr>
    </w:pPr>
  </w:style>
  <w:style w:type="numbering" w:customStyle="1" w:styleId="WWNum639">
    <w:name w:val="WWNum639"/>
    <w:basedOn w:val="NoList"/>
    <w:pPr>
      <w:numPr>
        <w:numId w:val="87"/>
      </w:numPr>
    </w:pPr>
  </w:style>
  <w:style w:type="numbering" w:customStyle="1" w:styleId="WWNum640">
    <w:name w:val="WWNum640"/>
    <w:basedOn w:val="NoList"/>
    <w:pPr>
      <w:numPr>
        <w:numId w:val="88"/>
      </w:numPr>
    </w:pPr>
  </w:style>
  <w:style w:type="numbering" w:customStyle="1" w:styleId="WWNum157">
    <w:name w:val="WWNum157"/>
    <w:basedOn w:val="NoList"/>
    <w:pPr>
      <w:numPr>
        <w:numId w:val="89"/>
      </w:numPr>
    </w:pPr>
  </w:style>
  <w:style w:type="numbering" w:customStyle="1" w:styleId="WWNum641">
    <w:name w:val="WWNum641"/>
    <w:basedOn w:val="NoList"/>
    <w:pPr>
      <w:numPr>
        <w:numId w:val="90"/>
      </w:numPr>
    </w:pPr>
  </w:style>
  <w:style w:type="numbering" w:customStyle="1" w:styleId="WWNum642">
    <w:name w:val="WWNum642"/>
    <w:basedOn w:val="NoList"/>
    <w:pPr>
      <w:numPr>
        <w:numId w:val="91"/>
      </w:numPr>
    </w:pPr>
  </w:style>
  <w:style w:type="numbering" w:customStyle="1" w:styleId="WWNum158">
    <w:name w:val="WWNum158"/>
    <w:basedOn w:val="NoList"/>
    <w:pPr>
      <w:numPr>
        <w:numId w:val="92"/>
      </w:numPr>
    </w:pPr>
  </w:style>
  <w:style w:type="numbering" w:customStyle="1" w:styleId="WWNum643">
    <w:name w:val="WWNum643"/>
    <w:basedOn w:val="NoList"/>
    <w:pPr>
      <w:numPr>
        <w:numId w:val="93"/>
      </w:numPr>
    </w:pPr>
  </w:style>
  <w:style w:type="numbering" w:customStyle="1" w:styleId="WWNum644">
    <w:name w:val="WWNum644"/>
    <w:basedOn w:val="NoList"/>
    <w:pPr>
      <w:numPr>
        <w:numId w:val="94"/>
      </w:numPr>
    </w:pPr>
  </w:style>
  <w:style w:type="numbering" w:customStyle="1" w:styleId="WWNum159">
    <w:name w:val="WWNum159"/>
    <w:basedOn w:val="NoList"/>
    <w:pPr>
      <w:numPr>
        <w:numId w:val="95"/>
      </w:numPr>
    </w:pPr>
  </w:style>
  <w:style w:type="numbering" w:customStyle="1" w:styleId="WWNum645">
    <w:name w:val="WWNum645"/>
    <w:basedOn w:val="NoList"/>
    <w:pPr>
      <w:numPr>
        <w:numId w:val="96"/>
      </w:numPr>
    </w:pPr>
  </w:style>
  <w:style w:type="numbering" w:customStyle="1" w:styleId="WWNum646">
    <w:name w:val="WWNum646"/>
    <w:basedOn w:val="NoList"/>
    <w:pPr>
      <w:numPr>
        <w:numId w:val="97"/>
      </w:numPr>
    </w:pPr>
  </w:style>
  <w:style w:type="numbering" w:customStyle="1" w:styleId="WWNum160">
    <w:name w:val="WWNum160"/>
    <w:basedOn w:val="NoList"/>
    <w:pPr>
      <w:numPr>
        <w:numId w:val="98"/>
      </w:numPr>
    </w:pPr>
  </w:style>
  <w:style w:type="numbering" w:customStyle="1" w:styleId="WWNum647">
    <w:name w:val="WWNum647"/>
    <w:basedOn w:val="NoList"/>
    <w:pPr>
      <w:numPr>
        <w:numId w:val="99"/>
      </w:numPr>
    </w:pPr>
  </w:style>
  <w:style w:type="numbering" w:customStyle="1" w:styleId="WWNum648">
    <w:name w:val="WWNum648"/>
    <w:basedOn w:val="NoList"/>
    <w:pPr>
      <w:numPr>
        <w:numId w:val="100"/>
      </w:numPr>
    </w:pPr>
  </w:style>
  <w:style w:type="numbering" w:customStyle="1" w:styleId="WWNum161">
    <w:name w:val="WWNum161"/>
    <w:basedOn w:val="NoList"/>
    <w:pPr>
      <w:numPr>
        <w:numId w:val="101"/>
      </w:numPr>
    </w:pPr>
  </w:style>
  <w:style w:type="numbering" w:customStyle="1" w:styleId="WWNum649">
    <w:name w:val="WWNum649"/>
    <w:basedOn w:val="NoList"/>
    <w:pPr>
      <w:numPr>
        <w:numId w:val="102"/>
      </w:numPr>
    </w:pPr>
  </w:style>
  <w:style w:type="numbering" w:customStyle="1" w:styleId="WWNum650">
    <w:name w:val="WWNum650"/>
    <w:basedOn w:val="NoList"/>
    <w:pPr>
      <w:numPr>
        <w:numId w:val="103"/>
      </w:numPr>
    </w:pPr>
  </w:style>
  <w:style w:type="numbering" w:customStyle="1" w:styleId="WWNum162">
    <w:name w:val="WWNum162"/>
    <w:basedOn w:val="NoList"/>
    <w:pPr>
      <w:numPr>
        <w:numId w:val="104"/>
      </w:numPr>
    </w:pPr>
  </w:style>
  <w:style w:type="numbering" w:customStyle="1" w:styleId="WWNum651">
    <w:name w:val="WWNum651"/>
    <w:basedOn w:val="NoList"/>
    <w:pPr>
      <w:numPr>
        <w:numId w:val="105"/>
      </w:numPr>
    </w:pPr>
  </w:style>
  <w:style w:type="numbering" w:customStyle="1" w:styleId="WWNum652">
    <w:name w:val="WWNum652"/>
    <w:basedOn w:val="NoList"/>
    <w:pPr>
      <w:numPr>
        <w:numId w:val="106"/>
      </w:numPr>
    </w:pPr>
  </w:style>
  <w:style w:type="numbering" w:customStyle="1" w:styleId="WWNum653">
    <w:name w:val="WWNum653"/>
    <w:basedOn w:val="NoList"/>
    <w:pPr>
      <w:numPr>
        <w:numId w:val="107"/>
      </w:numPr>
    </w:pPr>
  </w:style>
  <w:style w:type="numbering" w:customStyle="1" w:styleId="WWNum654">
    <w:name w:val="WWNum654"/>
    <w:basedOn w:val="NoList"/>
    <w:pPr>
      <w:numPr>
        <w:numId w:val="108"/>
      </w:numPr>
    </w:pPr>
  </w:style>
  <w:style w:type="numbering" w:customStyle="1" w:styleId="WWNum164">
    <w:name w:val="WWNum164"/>
    <w:basedOn w:val="NoList"/>
    <w:pPr>
      <w:numPr>
        <w:numId w:val="109"/>
      </w:numPr>
    </w:pPr>
  </w:style>
  <w:style w:type="numbering" w:customStyle="1" w:styleId="WWNum655">
    <w:name w:val="WWNum655"/>
    <w:basedOn w:val="NoList"/>
    <w:pPr>
      <w:numPr>
        <w:numId w:val="110"/>
      </w:numPr>
    </w:pPr>
  </w:style>
  <w:style w:type="numbering" w:customStyle="1" w:styleId="WWNum656">
    <w:name w:val="WWNum656"/>
    <w:basedOn w:val="NoList"/>
    <w:pPr>
      <w:numPr>
        <w:numId w:val="111"/>
      </w:numPr>
    </w:pPr>
  </w:style>
  <w:style w:type="numbering" w:customStyle="1" w:styleId="WWNum165">
    <w:name w:val="WWNum165"/>
    <w:basedOn w:val="NoList"/>
    <w:pPr>
      <w:numPr>
        <w:numId w:val="112"/>
      </w:numPr>
    </w:pPr>
  </w:style>
  <w:style w:type="numbering" w:customStyle="1" w:styleId="WWNum657">
    <w:name w:val="WWNum657"/>
    <w:basedOn w:val="NoList"/>
    <w:pPr>
      <w:numPr>
        <w:numId w:val="113"/>
      </w:numPr>
    </w:pPr>
  </w:style>
  <w:style w:type="numbering" w:customStyle="1" w:styleId="WWNum658">
    <w:name w:val="WWNum658"/>
    <w:basedOn w:val="NoList"/>
    <w:pPr>
      <w:numPr>
        <w:numId w:val="114"/>
      </w:numPr>
    </w:pPr>
  </w:style>
  <w:style w:type="numbering" w:customStyle="1" w:styleId="WWNum659">
    <w:name w:val="WWNum659"/>
    <w:basedOn w:val="NoList"/>
    <w:pPr>
      <w:numPr>
        <w:numId w:val="115"/>
      </w:numPr>
    </w:pPr>
  </w:style>
  <w:style w:type="numbering" w:customStyle="1" w:styleId="WWNum660">
    <w:name w:val="WWNum660"/>
    <w:basedOn w:val="NoList"/>
    <w:pPr>
      <w:numPr>
        <w:numId w:val="116"/>
      </w:numPr>
    </w:pPr>
  </w:style>
  <w:style w:type="numbering" w:customStyle="1" w:styleId="WWNum167">
    <w:name w:val="WWNum167"/>
    <w:basedOn w:val="NoList"/>
    <w:pPr>
      <w:numPr>
        <w:numId w:val="117"/>
      </w:numPr>
    </w:pPr>
  </w:style>
  <w:style w:type="numbering" w:customStyle="1" w:styleId="WWNum661">
    <w:name w:val="WWNum661"/>
    <w:basedOn w:val="NoList"/>
    <w:pPr>
      <w:numPr>
        <w:numId w:val="118"/>
      </w:numPr>
    </w:pPr>
  </w:style>
  <w:style w:type="numbering" w:customStyle="1" w:styleId="WWNum662">
    <w:name w:val="WWNum662"/>
    <w:basedOn w:val="NoList"/>
    <w:pPr>
      <w:numPr>
        <w:numId w:val="119"/>
      </w:numPr>
    </w:pPr>
  </w:style>
  <w:style w:type="numbering" w:customStyle="1" w:styleId="WWNum168">
    <w:name w:val="WWNum168"/>
    <w:basedOn w:val="NoList"/>
    <w:pPr>
      <w:numPr>
        <w:numId w:val="120"/>
      </w:numPr>
    </w:pPr>
  </w:style>
  <w:style w:type="numbering" w:customStyle="1" w:styleId="WWNum663">
    <w:name w:val="WWNum663"/>
    <w:basedOn w:val="NoList"/>
    <w:pPr>
      <w:numPr>
        <w:numId w:val="121"/>
      </w:numPr>
    </w:pPr>
  </w:style>
  <w:style w:type="numbering" w:customStyle="1" w:styleId="WWNum664">
    <w:name w:val="WWNum664"/>
    <w:basedOn w:val="NoList"/>
    <w:pPr>
      <w:numPr>
        <w:numId w:val="122"/>
      </w:numPr>
    </w:pPr>
  </w:style>
  <w:style w:type="numbering" w:customStyle="1" w:styleId="WWNum169">
    <w:name w:val="WWNum169"/>
    <w:basedOn w:val="NoList"/>
    <w:pPr>
      <w:numPr>
        <w:numId w:val="123"/>
      </w:numPr>
    </w:pPr>
  </w:style>
  <w:style w:type="numbering" w:customStyle="1" w:styleId="WWNum665">
    <w:name w:val="WWNum665"/>
    <w:basedOn w:val="NoList"/>
    <w:pPr>
      <w:numPr>
        <w:numId w:val="124"/>
      </w:numPr>
    </w:pPr>
  </w:style>
  <w:style w:type="numbering" w:customStyle="1" w:styleId="WWNum666">
    <w:name w:val="WWNum666"/>
    <w:basedOn w:val="NoList"/>
    <w:pPr>
      <w:numPr>
        <w:numId w:val="125"/>
      </w:numPr>
    </w:pPr>
  </w:style>
  <w:style w:type="numbering" w:customStyle="1" w:styleId="WWNum170">
    <w:name w:val="WWNum170"/>
    <w:basedOn w:val="NoList"/>
    <w:pPr>
      <w:numPr>
        <w:numId w:val="126"/>
      </w:numPr>
    </w:pPr>
  </w:style>
  <w:style w:type="numbering" w:customStyle="1" w:styleId="WWNum667">
    <w:name w:val="WWNum667"/>
    <w:basedOn w:val="NoList"/>
    <w:pPr>
      <w:numPr>
        <w:numId w:val="127"/>
      </w:numPr>
    </w:pPr>
  </w:style>
  <w:style w:type="numbering" w:customStyle="1" w:styleId="WWNum668">
    <w:name w:val="WWNum668"/>
    <w:basedOn w:val="NoList"/>
    <w:pPr>
      <w:numPr>
        <w:numId w:val="128"/>
      </w:numPr>
    </w:pPr>
  </w:style>
  <w:style w:type="numbering" w:customStyle="1" w:styleId="WWNum171">
    <w:name w:val="WWNum171"/>
    <w:basedOn w:val="NoList"/>
    <w:pPr>
      <w:numPr>
        <w:numId w:val="129"/>
      </w:numPr>
    </w:pPr>
  </w:style>
  <w:style w:type="numbering" w:customStyle="1" w:styleId="WWNum669">
    <w:name w:val="WWNum669"/>
    <w:basedOn w:val="NoList"/>
    <w:pPr>
      <w:numPr>
        <w:numId w:val="130"/>
      </w:numPr>
    </w:pPr>
  </w:style>
  <w:style w:type="numbering" w:customStyle="1" w:styleId="WWNum670">
    <w:name w:val="WWNum670"/>
    <w:basedOn w:val="NoList"/>
    <w:pPr>
      <w:numPr>
        <w:numId w:val="131"/>
      </w:numPr>
    </w:pPr>
  </w:style>
  <w:style w:type="numbering" w:customStyle="1" w:styleId="WWNum172">
    <w:name w:val="WWNum172"/>
    <w:basedOn w:val="NoList"/>
    <w:pPr>
      <w:numPr>
        <w:numId w:val="132"/>
      </w:numPr>
    </w:pPr>
  </w:style>
  <w:style w:type="numbering" w:customStyle="1" w:styleId="WWNum671">
    <w:name w:val="WWNum671"/>
    <w:basedOn w:val="NoList"/>
    <w:pPr>
      <w:numPr>
        <w:numId w:val="133"/>
      </w:numPr>
    </w:pPr>
  </w:style>
  <w:style w:type="numbering" w:customStyle="1" w:styleId="WWNum672">
    <w:name w:val="WWNum672"/>
    <w:basedOn w:val="NoList"/>
    <w:pPr>
      <w:numPr>
        <w:numId w:val="134"/>
      </w:numPr>
    </w:pPr>
  </w:style>
  <w:style w:type="numbering" w:customStyle="1" w:styleId="WWNum173">
    <w:name w:val="WWNum173"/>
    <w:basedOn w:val="NoList"/>
    <w:pPr>
      <w:numPr>
        <w:numId w:val="135"/>
      </w:numPr>
    </w:pPr>
  </w:style>
  <w:style w:type="numbering" w:customStyle="1" w:styleId="WWNum673">
    <w:name w:val="WWNum673"/>
    <w:basedOn w:val="NoList"/>
    <w:pPr>
      <w:numPr>
        <w:numId w:val="136"/>
      </w:numPr>
    </w:pPr>
  </w:style>
  <w:style w:type="numbering" w:customStyle="1" w:styleId="WWNum674">
    <w:name w:val="WWNum674"/>
    <w:basedOn w:val="NoList"/>
    <w:pPr>
      <w:numPr>
        <w:numId w:val="137"/>
      </w:numPr>
    </w:pPr>
  </w:style>
  <w:style w:type="numbering" w:customStyle="1" w:styleId="WWNum174">
    <w:name w:val="WWNum174"/>
    <w:basedOn w:val="NoList"/>
    <w:pPr>
      <w:numPr>
        <w:numId w:val="138"/>
      </w:numPr>
    </w:pPr>
  </w:style>
  <w:style w:type="numbering" w:customStyle="1" w:styleId="WWNum675">
    <w:name w:val="WWNum675"/>
    <w:basedOn w:val="NoList"/>
    <w:pPr>
      <w:numPr>
        <w:numId w:val="139"/>
      </w:numPr>
    </w:pPr>
  </w:style>
  <w:style w:type="numbering" w:customStyle="1" w:styleId="WWNum676">
    <w:name w:val="WWNum676"/>
    <w:basedOn w:val="NoList"/>
    <w:pPr>
      <w:numPr>
        <w:numId w:val="140"/>
      </w:numPr>
    </w:pPr>
  </w:style>
  <w:style w:type="numbering" w:customStyle="1" w:styleId="WWNum677">
    <w:name w:val="WWNum677"/>
    <w:basedOn w:val="NoList"/>
    <w:pPr>
      <w:numPr>
        <w:numId w:val="141"/>
      </w:numPr>
    </w:pPr>
  </w:style>
  <w:style w:type="numbering" w:customStyle="1" w:styleId="WWNum678">
    <w:name w:val="WWNum678"/>
    <w:basedOn w:val="NoList"/>
    <w:pPr>
      <w:numPr>
        <w:numId w:val="142"/>
      </w:numPr>
    </w:pPr>
  </w:style>
  <w:style w:type="numbering" w:customStyle="1" w:styleId="WWNum176">
    <w:name w:val="WWNum176"/>
    <w:basedOn w:val="NoList"/>
    <w:pPr>
      <w:numPr>
        <w:numId w:val="143"/>
      </w:numPr>
    </w:pPr>
  </w:style>
  <w:style w:type="numbering" w:customStyle="1" w:styleId="WWNum679">
    <w:name w:val="WWNum679"/>
    <w:basedOn w:val="NoList"/>
    <w:pPr>
      <w:numPr>
        <w:numId w:val="144"/>
      </w:numPr>
    </w:pPr>
  </w:style>
  <w:style w:type="numbering" w:customStyle="1" w:styleId="WWNum680">
    <w:name w:val="WWNum680"/>
    <w:basedOn w:val="NoList"/>
    <w:pPr>
      <w:numPr>
        <w:numId w:val="145"/>
      </w:numPr>
    </w:pPr>
  </w:style>
  <w:style w:type="numbering" w:customStyle="1" w:styleId="WWNum681">
    <w:name w:val="WWNum681"/>
    <w:basedOn w:val="NoList"/>
    <w:pPr>
      <w:numPr>
        <w:numId w:val="146"/>
      </w:numPr>
    </w:pPr>
  </w:style>
  <w:style w:type="numbering" w:customStyle="1" w:styleId="WWNum682">
    <w:name w:val="WWNum682"/>
    <w:basedOn w:val="NoList"/>
    <w:pPr>
      <w:numPr>
        <w:numId w:val="147"/>
      </w:numPr>
    </w:pPr>
  </w:style>
  <w:style w:type="numbering" w:customStyle="1" w:styleId="WWNum178">
    <w:name w:val="WWNum178"/>
    <w:basedOn w:val="NoList"/>
    <w:pPr>
      <w:numPr>
        <w:numId w:val="148"/>
      </w:numPr>
    </w:pPr>
  </w:style>
  <w:style w:type="numbering" w:customStyle="1" w:styleId="WWNum683">
    <w:name w:val="WWNum683"/>
    <w:basedOn w:val="NoList"/>
    <w:pPr>
      <w:numPr>
        <w:numId w:val="149"/>
      </w:numPr>
    </w:pPr>
  </w:style>
  <w:style w:type="numbering" w:customStyle="1" w:styleId="WWNum684">
    <w:name w:val="WWNum684"/>
    <w:basedOn w:val="NoList"/>
    <w:pPr>
      <w:numPr>
        <w:numId w:val="150"/>
      </w:numPr>
    </w:pPr>
  </w:style>
  <w:style w:type="numbering" w:customStyle="1" w:styleId="WWNum685">
    <w:name w:val="WWNum685"/>
    <w:basedOn w:val="NoList"/>
    <w:pPr>
      <w:numPr>
        <w:numId w:val="151"/>
      </w:numPr>
    </w:pPr>
  </w:style>
  <w:style w:type="numbering" w:customStyle="1" w:styleId="WWNum686">
    <w:name w:val="WWNum686"/>
    <w:basedOn w:val="NoList"/>
    <w:pPr>
      <w:numPr>
        <w:numId w:val="152"/>
      </w:numPr>
    </w:pPr>
  </w:style>
  <w:style w:type="numbering" w:customStyle="1" w:styleId="WWNum180">
    <w:name w:val="WWNum180"/>
    <w:basedOn w:val="NoList"/>
    <w:pPr>
      <w:numPr>
        <w:numId w:val="153"/>
      </w:numPr>
    </w:pPr>
  </w:style>
  <w:style w:type="numbering" w:customStyle="1" w:styleId="WWNum687">
    <w:name w:val="WWNum687"/>
    <w:basedOn w:val="NoList"/>
    <w:pPr>
      <w:numPr>
        <w:numId w:val="154"/>
      </w:numPr>
    </w:pPr>
  </w:style>
  <w:style w:type="numbering" w:customStyle="1" w:styleId="WWNum688">
    <w:name w:val="WWNum688"/>
    <w:basedOn w:val="NoList"/>
    <w:pPr>
      <w:numPr>
        <w:numId w:val="155"/>
      </w:numPr>
    </w:pPr>
  </w:style>
  <w:style w:type="numbering" w:customStyle="1" w:styleId="WWNum181">
    <w:name w:val="WWNum181"/>
    <w:basedOn w:val="NoList"/>
    <w:pPr>
      <w:numPr>
        <w:numId w:val="156"/>
      </w:numPr>
    </w:pPr>
  </w:style>
  <w:style w:type="numbering" w:customStyle="1" w:styleId="WWNum689">
    <w:name w:val="WWNum689"/>
    <w:basedOn w:val="NoList"/>
    <w:pPr>
      <w:numPr>
        <w:numId w:val="157"/>
      </w:numPr>
    </w:pPr>
  </w:style>
  <w:style w:type="numbering" w:customStyle="1" w:styleId="WWNum690">
    <w:name w:val="WWNum690"/>
    <w:basedOn w:val="NoList"/>
    <w:pPr>
      <w:numPr>
        <w:numId w:val="158"/>
      </w:numPr>
    </w:pPr>
  </w:style>
  <w:style w:type="numbering" w:customStyle="1" w:styleId="WWNum182">
    <w:name w:val="WWNum182"/>
    <w:basedOn w:val="NoList"/>
    <w:pPr>
      <w:numPr>
        <w:numId w:val="159"/>
      </w:numPr>
    </w:pPr>
  </w:style>
  <w:style w:type="numbering" w:customStyle="1" w:styleId="WWNum691">
    <w:name w:val="WWNum691"/>
    <w:basedOn w:val="NoList"/>
    <w:pPr>
      <w:numPr>
        <w:numId w:val="160"/>
      </w:numPr>
    </w:pPr>
  </w:style>
  <w:style w:type="numbering" w:customStyle="1" w:styleId="WWNum692">
    <w:name w:val="WWNum692"/>
    <w:basedOn w:val="NoList"/>
    <w:pPr>
      <w:numPr>
        <w:numId w:val="161"/>
      </w:numPr>
    </w:pPr>
  </w:style>
  <w:style w:type="numbering" w:customStyle="1" w:styleId="WWNum693">
    <w:name w:val="WWNum693"/>
    <w:basedOn w:val="NoList"/>
    <w:pPr>
      <w:numPr>
        <w:numId w:val="162"/>
      </w:numPr>
    </w:pPr>
  </w:style>
  <w:style w:type="numbering" w:customStyle="1" w:styleId="WWNum694">
    <w:name w:val="WWNum694"/>
    <w:basedOn w:val="NoList"/>
    <w:pPr>
      <w:numPr>
        <w:numId w:val="163"/>
      </w:numPr>
    </w:pPr>
  </w:style>
  <w:style w:type="numbering" w:customStyle="1" w:styleId="WWNum184">
    <w:name w:val="WWNum184"/>
    <w:basedOn w:val="NoList"/>
    <w:pPr>
      <w:numPr>
        <w:numId w:val="164"/>
      </w:numPr>
    </w:pPr>
  </w:style>
  <w:style w:type="numbering" w:customStyle="1" w:styleId="WWNum695">
    <w:name w:val="WWNum695"/>
    <w:basedOn w:val="NoList"/>
    <w:pPr>
      <w:numPr>
        <w:numId w:val="165"/>
      </w:numPr>
    </w:pPr>
  </w:style>
  <w:style w:type="numbering" w:customStyle="1" w:styleId="WWNum696">
    <w:name w:val="WWNum696"/>
    <w:basedOn w:val="NoList"/>
    <w:pPr>
      <w:numPr>
        <w:numId w:val="166"/>
      </w:numPr>
    </w:pPr>
  </w:style>
  <w:style w:type="numbering" w:customStyle="1" w:styleId="WWNum185">
    <w:name w:val="WWNum185"/>
    <w:basedOn w:val="NoList"/>
    <w:pPr>
      <w:numPr>
        <w:numId w:val="167"/>
      </w:numPr>
    </w:pPr>
  </w:style>
  <w:style w:type="numbering" w:customStyle="1" w:styleId="WWNum697">
    <w:name w:val="WWNum697"/>
    <w:basedOn w:val="NoList"/>
    <w:pPr>
      <w:numPr>
        <w:numId w:val="168"/>
      </w:numPr>
    </w:pPr>
  </w:style>
  <w:style w:type="numbering" w:customStyle="1" w:styleId="WWNum698">
    <w:name w:val="WWNum698"/>
    <w:basedOn w:val="NoList"/>
    <w:pPr>
      <w:numPr>
        <w:numId w:val="169"/>
      </w:numPr>
    </w:pPr>
  </w:style>
  <w:style w:type="numbering" w:customStyle="1" w:styleId="WWNum186">
    <w:name w:val="WWNum186"/>
    <w:basedOn w:val="NoList"/>
    <w:pPr>
      <w:numPr>
        <w:numId w:val="170"/>
      </w:numPr>
    </w:pPr>
  </w:style>
  <w:style w:type="numbering" w:customStyle="1" w:styleId="WWNum699">
    <w:name w:val="WWNum699"/>
    <w:basedOn w:val="NoList"/>
    <w:pPr>
      <w:numPr>
        <w:numId w:val="171"/>
      </w:numPr>
    </w:pPr>
  </w:style>
  <w:style w:type="numbering" w:customStyle="1" w:styleId="WWNum700">
    <w:name w:val="WWNum700"/>
    <w:basedOn w:val="NoList"/>
    <w:pPr>
      <w:numPr>
        <w:numId w:val="172"/>
      </w:numPr>
    </w:pPr>
  </w:style>
  <w:style w:type="numbering" w:customStyle="1" w:styleId="WWNum701">
    <w:name w:val="WWNum701"/>
    <w:basedOn w:val="NoList"/>
    <w:pPr>
      <w:numPr>
        <w:numId w:val="173"/>
      </w:numPr>
    </w:pPr>
  </w:style>
  <w:style w:type="numbering" w:customStyle="1" w:styleId="WWNum375">
    <w:name w:val="WWNum375"/>
    <w:basedOn w:val="NoList"/>
    <w:pPr>
      <w:numPr>
        <w:numId w:val="17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68320</Words>
  <Characters>389429</Characters>
  <Application>Microsoft Office Word</Application>
  <DocSecurity>0</DocSecurity>
  <Lines>3245</Lines>
  <Paragraphs>913</Paragraphs>
  <ScaleCrop>false</ScaleCrop>
  <Company/>
  <LinksUpToDate>false</LinksUpToDate>
  <CharactersWithSpaces>456836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 intellectualworks</dc:creator>
  <cp:lastModifiedBy>hr intellectualworks</cp:lastModifiedBy>
  <cp:revision>2</cp:revision>
  <dcterms:created xsi:type="dcterms:W3CDTF">2025-10-14T06:49:00Z</dcterms:created>
  <dcterms:modified xsi:type="dcterms:W3CDTF">2025-10-14T06:49:00Z</dcterms:modified>
</cp:coreProperties>
</file>